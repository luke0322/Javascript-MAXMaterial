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03D0" w:rsidRDefault="00E603D0" w:rsidP="00E603D0"/>
    <w:p w:rsidR="00E603D0" w:rsidRDefault="00E603D0" w:rsidP="00E603D0"/>
    <w:p w:rsidR="00E603D0" w:rsidRDefault="00E603D0" w:rsidP="00E603D0"/>
    <w:p w:rsidR="00E603D0" w:rsidRDefault="00E603D0" w:rsidP="00E603D0"/>
    <w:p w:rsidR="00E603D0" w:rsidRDefault="00E603D0" w:rsidP="00E603D0"/>
    <w:p w:rsidR="008E6CEB" w:rsidRDefault="00E26800" w:rsidP="00F44CF7">
      <w:pPr>
        <w:ind w:right="-7"/>
        <w:jc w:val="center"/>
        <w:rPr>
          <w:sz w:val="58"/>
          <w:szCs w:val="58"/>
        </w:rPr>
      </w:pPr>
      <w:r>
        <w:rPr>
          <w:sz w:val="58"/>
          <w:szCs w:val="58"/>
        </w:rPr>
        <w:t>JavaScript</w:t>
      </w:r>
    </w:p>
    <w:p w:rsidR="00C11936" w:rsidRDefault="00C11936" w:rsidP="00F44CF7">
      <w:pPr>
        <w:ind w:right="-7"/>
        <w:jc w:val="center"/>
        <w:rPr>
          <w:sz w:val="56"/>
          <w:szCs w:val="58"/>
        </w:rPr>
      </w:pPr>
      <w:proofErr w:type="gramStart"/>
      <w:r>
        <w:rPr>
          <w:sz w:val="58"/>
          <w:szCs w:val="58"/>
        </w:rPr>
        <w:t>for</w:t>
      </w:r>
      <w:proofErr w:type="gramEnd"/>
      <w:r>
        <w:rPr>
          <w:sz w:val="58"/>
          <w:szCs w:val="58"/>
        </w:rPr>
        <w:t xml:space="preserve"> Developers</w:t>
      </w:r>
    </w:p>
    <w:p w:rsidR="00285AF6" w:rsidRPr="006529A7" w:rsidRDefault="00285AF6" w:rsidP="00F44CF7">
      <w:pPr>
        <w:ind w:right="-7"/>
        <w:jc w:val="center"/>
        <w:rPr>
          <w:sz w:val="56"/>
          <w:szCs w:val="58"/>
        </w:rPr>
      </w:pPr>
    </w:p>
    <w:p w:rsidR="008E6CEB" w:rsidRPr="00C466F6" w:rsidRDefault="00953300" w:rsidP="00F44CF7">
      <w:pPr>
        <w:ind w:right="-7"/>
        <w:jc w:val="center"/>
        <w:rPr>
          <w:sz w:val="28"/>
          <w:szCs w:val="60"/>
        </w:rPr>
      </w:pPr>
      <w:r w:rsidRPr="00953300">
        <w:rPr>
          <w:sz w:val="28"/>
          <w:szCs w:val="58"/>
        </w:rPr>
        <w:t>MAX00</w:t>
      </w:r>
      <w:r w:rsidR="00C11936">
        <w:rPr>
          <w:sz w:val="28"/>
          <w:szCs w:val="58"/>
        </w:rPr>
        <w:t>3</w:t>
      </w:r>
      <w:r w:rsidRPr="00953300">
        <w:rPr>
          <w:sz w:val="28"/>
          <w:szCs w:val="58"/>
        </w:rPr>
        <w:t>AC</w:t>
      </w:r>
    </w:p>
    <w:p w:rsidR="00E603D0" w:rsidRDefault="00E603D0" w:rsidP="00E603D0"/>
    <w:p w:rsidR="00E603D0" w:rsidRDefault="00E603D0" w:rsidP="00E603D0"/>
    <w:p w:rsidR="00E603D0" w:rsidRDefault="00E603D0" w:rsidP="00E603D0">
      <w:r>
        <w:br w:type="page"/>
      </w:r>
    </w:p>
    <w:p w:rsidR="00E603D0" w:rsidRDefault="00E603D0" w:rsidP="00E603D0"/>
    <w:p w:rsidR="00E603D0" w:rsidRDefault="00E603D0" w:rsidP="00E603D0"/>
    <w:p w:rsidR="00E603D0" w:rsidRPr="005A5DDB" w:rsidRDefault="00E603D0" w:rsidP="00E603D0">
      <w:pPr>
        <w:rPr>
          <w:b/>
        </w:rPr>
      </w:pPr>
      <w:r w:rsidRPr="005A5DDB">
        <w:rPr>
          <w:b/>
        </w:rPr>
        <w:t xml:space="preserve">Audience: </w:t>
      </w:r>
    </w:p>
    <w:p w:rsidR="00E603D0" w:rsidRDefault="006B5A93" w:rsidP="00E603D0">
      <w:r>
        <w:t>Developers with a foundation in C# or Java who need a solid introduction to JavaScript</w:t>
      </w:r>
      <w:r w:rsidR="00236E83">
        <w:t>.</w:t>
      </w:r>
      <w:r w:rsidR="00E603D0">
        <w:t xml:space="preserve"> </w:t>
      </w:r>
    </w:p>
    <w:p w:rsidR="00E603D0" w:rsidRDefault="00E603D0" w:rsidP="00E603D0"/>
    <w:p w:rsidR="00E603D0" w:rsidRPr="005A5DDB" w:rsidRDefault="00E603D0" w:rsidP="00E603D0">
      <w:pPr>
        <w:rPr>
          <w:b/>
        </w:rPr>
      </w:pPr>
      <w:r w:rsidRPr="005A5DDB">
        <w:rPr>
          <w:b/>
        </w:rPr>
        <w:t xml:space="preserve">Prerequisites: </w:t>
      </w:r>
    </w:p>
    <w:p w:rsidR="00285AF6" w:rsidRDefault="006B5A93" w:rsidP="00285AF6">
      <w:r>
        <w:t>Basic programming skills using C# or Java.</w:t>
      </w:r>
    </w:p>
    <w:p w:rsidR="00E603D0" w:rsidRDefault="00E603D0" w:rsidP="00E603D0"/>
    <w:p w:rsidR="00E603D0" w:rsidRDefault="00E603D0" w:rsidP="00E603D0"/>
    <w:p w:rsidR="00E603D0" w:rsidRDefault="00E603D0" w:rsidP="00E603D0">
      <w:r>
        <w:t>AUTHOR</w:t>
      </w:r>
    </w:p>
    <w:p w:rsidR="00E603D0" w:rsidRDefault="00E603D0" w:rsidP="00E603D0">
      <w:r>
        <w:t>Michael T Smith</w:t>
      </w:r>
      <w:r w:rsidR="00721F85">
        <w:br/>
        <w:t>Microsoft Certified Trainer</w:t>
      </w:r>
      <w:r w:rsidR="00721F85">
        <w:br/>
        <w:t>SharePoint</w:t>
      </w:r>
      <w:r w:rsidR="00EE3A9B">
        <w:t xml:space="preserve"> / Office Servers and Services</w:t>
      </w:r>
      <w:r w:rsidR="00721F85">
        <w:t xml:space="preserve"> MVP</w:t>
      </w:r>
      <w:r>
        <w:br/>
        <w:t xml:space="preserve">Senior Instructor, </w:t>
      </w:r>
      <w:r w:rsidR="00416958">
        <w:t>MAX</w:t>
      </w:r>
      <w:r>
        <w:t xml:space="preserve"> Technical Training</w:t>
      </w:r>
    </w:p>
    <w:p w:rsidR="00E603D0" w:rsidRDefault="00E603D0" w:rsidP="00E603D0"/>
    <w:p w:rsidR="00E603D0" w:rsidRDefault="00E603D0" w:rsidP="00E603D0">
      <w:r>
        <w:t>COPYRIGHT</w:t>
      </w:r>
    </w:p>
    <w:p w:rsidR="00E603D0" w:rsidRDefault="00553490" w:rsidP="00E603D0">
      <w:r>
        <w:t xml:space="preserve">© </w:t>
      </w:r>
      <w:r w:rsidR="00721F85">
        <w:t>201</w:t>
      </w:r>
      <w:r w:rsidR="00236E83">
        <w:t>7</w:t>
      </w:r>
      <w:r w:rsidR="00E603D0">
        <w:t xml:space="preserve"> </w:t>
      </w:r>
      <w:r w:rsidR="00986917">
        <w:t>MAX</w:t>
      </w:r>
      <w:r w:rsidR="00E603D0">
        <w:t xml:space="preserve"> Technical Training, Inc. All Rights Reserved. This manual and any training materials supplied with it are copyrighted with all rights reserved. No part of this publication may be reproduced, transmitted, transcribed, stored in a retrieval system or translated into any language in any form by any means without the w</w:t>
      </w:r>
    </w:p>
    <w:p w:rsidR="00F558C3" w:rsidRDefault="00F558C3" w:rsidP="00E603D0">
      <w:r>
        <w:t>Portions copyright Microsmith, Inc. Used with permission.</w:t>
      </w:r>
    </w:p>
    <w:p w:rsidR="00F558C3" w:rsidRDefault="00F558C3" w:rsidP="00E603D0"/>
    <w:p w:rsidR="00E603D0" w:rsidRDefault="00E603D0" w:rsidP="00E603D0">
      <w:r>
        <w:t>TRADEMARKS</w:t>
      </w:r>
    </w:p>
    <w:p w:rsidR="00E603D0" w:rsidRDefault="00E603D0" w:rsidP="00E603D0">
      <w:r>
        <w:t>Brand names, company names and product names used herein are trademarks or registered trademarks of their respective companies.</w:t>
      </w:r>
    </w:p>
    <w:p w:rsidR="00E603D0" w:rsidRDefault="00E603D0" w:rsidP="00E603D0"/>
    <w:p w:rsidR="00E603D0" w:rsidRPr="0069096E" w:rsidRDefault="00986917" w:rsidP="00E603D0">
      <w:r>
        <w:t>MAX</w:t>
      </w:r>
      <w:r w:rsidR="00E603D0">
        <w:t xml:space="preserve"> Technical Training, Inc. </w:t>
      </w:r>
      <w:r w:rsidR="00E603D0">
        <w:br/>
      </w:r>
      <w:r w:rsidR="00E603D0" w:rsidRPr="0069096E">
        <w:t xml:space="preserve">4900 Parkway Drive, Suite 160 </w:t>
      </w:r>
      <w:r w:rsidR="00E603D0">
        <w:br/>
      </w:r>
      <w:r w:rsidR="00E603D0" w:rsidRPr="0069096E">
        <w:t>Mason, OH 45040</w:t>
      </w:r>
      <w:r w:rsidR="00E603D0">
        <w:br/>
      </w:r>
      <w:r w:rsidR="00E603D0" w:rsidRPr="0069096E">
        <w:t>513.322.8888</w:t>
      </w:r>
    </w:p>
    <w:p w:rsidR="00E603D0" w:rsidRDefault="00E603D0" w:rsidP="00E603D0"/>
    <w:p w:rsidR="00E603D0" w:rsidRDefault="005F5425" w:rsidP="00E603D0">
      <w:r w:rsidRPr="00EE7CC9">
        <w:t>MA-</w:t>
      </w:r>
      <w:r w:rsidR="00C11936">
        <w:t>003AC</w:t>
      </w:r>
      <w:r w:rsidR="000B2905">
        <w:t xml:space="preserve"> </w:t>
      </w:r>
      <w:r w:rsidR="000A7C7D">
        <w:t>3</w:t>
      </w:r>
      <w:r w:rsidR="002B45F0">
        <w:t>/</w:t>
      </w:r>
      <w:r w:rsidR="00CF5589">
        <w:t>2</w:t>
      </w:r>
      <w:r w:rsidR="000A7C7D">
        <w:t>7</w:t>
      </w:r>
      <w:r w:rsidR="000B2905">
        <w:t>/1</w:t>
      </w:r>
      <w:r w:rsidR="00236E83">
        <w:t>7</w:t>
      </w:r>
    </w:p>
    <w:p w:rsidR="00E603D0" w:rsidRDefault="00E603D0" w:rsidP="00E603D0"/>
    <w:p w:rsidR="00E603D0" w:rsidRDefault="00E603D0" w:rsidP="00E603D0">
      <w:pPr>
        <w:sectPr w:rsidR="00E603D0" w:rsidSect="001F2F01">
          <w:headerReference w:type="default" r:id="rId8"/>
          <w:footerReference w:type="even" r:id="rId9"/>
          <w:footerReference w:type="default" r:id="rId10"/>
          <w:headerReference w:type="first" r:id="rId11"/>
          <w:footerReference w:type="first" r:id="rId12"/>
          <w:pgSz w:w="12240" w:h="15840" w:code="1"/>
          <w:pgMar w:top="-1397" w:right="1296" w:bottom="-994" w:left="1296" w:header="806" w:footer="202" w:gutter="475"/>
          <w:cols w:space="720"/>
          <w:titlePg/>
        </w:sectPr>
      </w:pPr>
    </w:p>
    <w:p w:rsidR="0069096E" w:rsidRPr="00456C2D" w:rsidRDefault="0069096E" w:rsidP="007972D8">
      <w:pPr>
        <w:jc w:val="center"/>
        <w:rPr>
          <w:sz w:val="48"/>
          <w:szCs w:val="48"/>
        </w:rPr>
      </w:pPr>
      <w:r w:rsidRPr="00456C2D">
        <w:rPr>
          <w:sz w:val="48"/>
          <w:szCs w:val="48"/>
        </w:rPr>
        <w:lastRenderedPageBreak/>
        <w:t>Table of Contents</w:t>
      </w:r>
    </w:p>
    <w:p w:rsidR="0069096E" w:rsidRPr="0069096E" w:rsidRDefault="0069096E" w:rsidP="0069096E"/>
    <w:p w:rsidR="006B5A93" w:rsidRDefault="000714B8">
      <w:pPr>
        <w:pStyle w:val="TOC1"/>
        <w:rPr>
          <w:rFonts w:asciiTheme="minorHAnsi" w:eastAsiaTheme="minorEastAsia" w:hAnsiTheme="minorHAnsi" w:cstheme="minorBidi"/>
          <w:b w:val="0"/>
          <w:noProof/>
          <w:sz w:val="22"/>
          <w:szCs w:val="22"/>
        </w:rPr>
      </w:pPr>
      <w:r>
        <w:fldChar w:fldCharType="begin"/>
      </w:r>
      <w:r w:rsidR="00633C6B">
        <w:instrText xml:space="preserve"> TOC \o "1-3" \h \z \u </w:instrText>
      </w:r>
      <w:r>
        <w:fldChar w:fldCharType="separate"/>
      </w:r>
      <w:hyperlink w:anchor="_Toc481354149" w:history="1">
        <w:r w:rsidR="006B5A93" w:rsidRPr="003005C1">
          <w:rPr>
            <w:rStyle w:val="Hyperlink"/>
            <w:noProof/>
          </w:rPr>
          <w:t>Module 1: Basic Scripting</w:t>
        </w:r>
        <w:r w:rsidR="006B5A93">
          <w:rPr>
            <w:noProof/>
            <w:webHidden/>
          </w:rPr>
          <w:tab/>
        </w:r>
        <w:r w:rsidR="006B5A93">
          <w:rPr>
            <w:noProof/>
            <w:webHidden/>
          </w:rPr>
          <w:fldChar w:fldCharType="begin"/>
        </w:r>
        <w:r w:rsidR="006B5A93">
          <w:rPr>
            <w:noProof/>
            <w:webHidden/>
          </w:rPr>
          <w:instrText xml:space="preserve"> PAGEREF _Toc481354149 \h </w:instrText>
        </w:r>
        <w:r w:rsidR="006B5A93">
          <w:rPr>
            <w:noProof/>
            <w:webHidden/>
          </w:rPr>
        </w:r>
        <w:r w:rsidR="006B5A93">
          <w:rPr>
            <w:noProof/>
            <w:webHidden/>
          </w:rPr>
          <w:fldChar w:fldCharType="separate"/>
        </w:r>
        <w:r w:rsidR="006B5A93">
          <w:rPr>
            <w:noProof/>
            <w:webHidden/>
          </w:rPr>
          <w:t>3</w:t>
        </w:r>
        <w:r w:rsidR="006B5A93">
          <w:rPr>
            <w:noProof/>
            <w:webHidden/>
          </w:rPr>
          <w:fldChar w:fldCharType="end"/>
        </w:r>
      </w:hyperlink>
    </w:p>
    <w:p w:rsidR="006B5A93" w:rsidRDefault="006B5A93">
      <w:pPr>
        <w:pStyle w:val="TOC2"/>
        <w:rPr>
          <w:rFonts w:asciiTheme="minorHAnsi" w:eastAsiaTheme="minorEastAsia" w:hAnsiTheme="minorHAnsi" w:cstheme="minorBidi"/>
          <w:noProof/>
          <w:sz w:val="22"/>
          <w:szCs w:val="22"/>
        </w:rPr>
      </w:pPr>
      <w:hyperlink w:anchor="_Toc481354150" w:history="1">
        <w:r w:rsidRPr="003005C1">
          <w:rPr>
            <w:rStyle w:val="Hyperlink"/>
            <w:noProof/>
          </w:rPr>
          <w:t>JavaScript Basics</w:t>
        </w:r>
        <w:r>
          <w:rPr>
            <w:noProof/>
            <w:webHidden/>
          </w:rPr>
          <w:tab/>
        </w:r>
        <w:r>
          <w:rPr>
            <w:noProof/>
            <w:webHidden/>
          </w:rPr>
          <w:fldChar w:fldCharType="begin"/>
        </w:r>
        <w:r>
          <w:rPr>
            <w:noProof/>
            <w:webHidden/>
          </w:rPr>
          <w:instrText xml:space="preserve"> PAGEREF _Toc481354150 \h </w:instrText>
        </w:r>
        <w:r>
          <w:rPr>
            <w:noProof/>
            <w:webHidden/>
          </w:rPr>
        </w:r>
        <w:r>
          <w:rPr>
            <w:noProof/>
            <w:webHidden/>
          </w:rPr>
          <w:fldChar w:fldCharType="separate"/>
        </w:r>
        <w:r>
          <w:rPr>
            <w:noProof/>
            <w:webHidden/>
          </w:rPr>
          <w:t>3</w:t>
        </w:r>
        <w:r>
          <w:rPr>
            <w:noProof/>
            <w:webHidden/>
          </w:rPr>
          <w:fldChar w:fldCharType="end"/>
        </w:r>
      </w:hyperlink>
    </w:p>
    <w:p w:rsidR="006B5A93" w:rsidRDefault="006B5A93">
      <w:pPr>
        <w:pStyle w:val="TOC2"/>
        <w:rPr>
          <w:rFonts w:asciiTheme="minorHAnsi" w:eastAsiaTheme="minorEastAsia" w:hAnsiTheme="minorHAnsi" w:cstheme="minorBidi"/>
          <w:noProof/>
          <w:sz w:val="22"/>
          <w:szCs w:val="22"/>
        </w:rPr>
      </w:pPr>
      <w:hyperlink w:anchor="_Toc481354151" w:history="1">
        <w:r w:rsidRPr="003005C1">
          <w:rPr>
            <w:rStyle w:val="Hyperlink"/>
            <w:noProof/>
          </w:rPr>
          <w:t>JavaScript or ECMAScript?</w:t>
        </w:r>
        <w:r>
          <w:rPr>
            <w:noProof/>
            <w:webHidden/>
          </w:rPr>
          <w:tab/>
        </w:r>
        <w:r>
          <w:rPr>
            <w:noProof/>
            <w:webHidden/>
          </w:rPr>
          <w:fldChar w:fldCharType="begin"/>
        </w:r>
        <w:r>
          <w:rPr>
            <w:noProof/>
            <w:webHidden/>
          </w:rPr>
          <w:instrText xml:space="preserve"> PAGEREF _Toc481354151 \h </w:instrText>
        </w:r>
        <w:r>
          <w:rPr>
            <w:noProof/>
            <w:webHidden/>
          </w:rPr>
        </w:r>
        <w:r>
          <w:rPr>
            <w:noProof/>
            <w:webHidden/>
          </w:rPr>
          <w:fldChar w:fldCharType="separate"/>
        </w:r>
        <w:r>
          <w:rPr>
            <w:noProof/>
            <w:webHidden/>
          </w:rPr>
          <w:t>3</w:t>
        </w:r>
        <w:r>
          <w:rPr>
            <w:noProof/>
            <w:webHidden/>
          </w:rPr>
          <w:fldChar w:fldCharType="end"/>
        </w:r>
      </w:hyperlink>
    </w:p>
    <w:p w:rsidR="006B5A93" w:rsidRDefault="006B5A93">
      <w:pPr>
        <w:pStyle w:val="TOC2"/>
        <w:rPr>
          <w:rFonts w:asciiTheme="minorHAnsi" w:eastAsiaTheme="minorEastAsia" w:hAnsiTheme="minorHAnsi" w:cstheme="minorBidi"/>
          <w:noProof/>
          <w:sz w:val="22"/>
          <w:szCs w:val="22"/>
        </w:rPr>
      </w:pPr>
      <w:hyperlink w:anchor="_Toc481354152" w:history="1">
        <w:r w:rsidRPr="003005C1">
          <w:rPr>
            <w:rStyle w:val="Hyperlink"/>
            <w:noProof/>
          </w:rPr>
          <w:t>Which Version of JavaScript am I Using?</w:t>
        </w:r>
        <w:r>
          <w:rPr>
            <w:noProof/>
            <w:webHidden/>
          </w:rPr>
          <w:tab/>
        </w:r>
        <w:r>
          <w:rPr>
            <w:noProof/>
            <w:webHidden/>
          </w:rPr>
          <w:fldChar w:fldCharType="begin"/>
        </w:r>
        <w:r>
          <w:rPr>
            <w:noProof/>
            <w:webHidden/>
          </w:rPr>
          <w:instrText xml:space="preserve"> PAGEREF _Toc481354152 \h </w:instrText>
        </w:r>
        <w:r>
          <w:rPr>
            <w:noProof/>
            <w:webHidden/>
          </w:rPr>
        </w:r>
        <w:r>
          <w:rPr>
            <w:noProof/>
            <w:webHidden/>
          </w:rPr>
          <w:fldChar w:fldCharType="separate"/>
        </w:r>
        <w:r>
          <w:rPr>
            <w:noProof/>
            <w:webHidden/>
          </w:rPr>
          <w:t>3</w:t>
        </w:r>
        <w:r>
          <w:rPr>
            <w:noProof/>
            <w:webHidden/>
          </w:rPr>
          <w:fldChar w:fldCharType="end"/>
        </w:r>
      </w:hyperlink>
    </w:p>
    <w:p w:rsidR="006B5A93" w:rsidRDefault="006B5A93">
      <w:pPr>
        <w:pStyle w:val="TOC3"/>
        <w:rPr>
          <w:rFonts w:asciiTheme="minorHAnsi" w:eastAsiaTheme="minorEastAsia" w:hAnsiTheme="minorHAnsi" w:cstheme="minorBidi"/>
          <w:noProof/>
          <w:sz w:val="22"/>
          <w:szCs w:val="22"/>
        </w:rPr>
      </w:pPr>
      <w:hyperlink w:anchor="_Toc481354153" w:history="1">
        <w:r w:rsidRPr="003005C1">
          <w:rPr>
            <w:rStyle w:val="Hyperlink"/>
            <w:noProof/>
          </w:rPr>
          <w:t>Shims, Shivs, and Polyfills</w:t>
        </w:r>
        <w:r>
          <w:rPr>
            <w:noProof/>
            <w:webHidden/>
          </w:rPr>
          <w:tab/>
        </w:r>
        <w:r>
          <w:rPr>
            <w:noProof/>
            <w:webHidden/>
          </w:rPr>
          <w:fldChar w:fldCharType="begin"/>
        </w:r>
        <w:r>
          <w:rPr>
            <w:noProof/>
            <w:webHidden/>
          </w:rPr>
          <w:instrText xml:space="preserve"> PAGEREF _Toc481354153 \h </w:instrText>
        </w:r>
        <w:r>
          <w:rPr>
            <w:noProof/>
            <w:webHidden/>
          </w:rPr>
        </w:r>
        <w:r>
          <w:rPr>
            <w:noProof/>
            <w:webHidden/>
          </w:rPr>
          <w:fldChar w:fldCharType="separate"/>
        </w:r>
        <w:r>
          <w:rPr>
            <w:noProof/>
            <w:webHidden/>
          </w:rPr>
          <w:t>4</w:t>
        </w:r>
        <w:r>
          <w:rPr>
            <w:noProof/>
            <w:webHidden/>
          </w:rPr>
          <w:fldChar w:fldCharType="end"/>
        </w:r>
      </w:hyperlink>
    </w:p>
    <w:p w:rsidR="006B5A93" w:rsidRDefault="006B5A93">
      <w:pPr>
        <w:pStyle w:val="TOC2"/>
        <w:rPr>
          <w:rFonts w:asciiTheme="minorHAnsi" w:eastAsiaTheme="minorEastAsia" w:hAnsiTheme="minorHAnsi" w:cstheme="minorBidi"/>
          <w:noProof/>
          <w:sz w:val="22"/>
          <w:szCs w:val="22"/>
        </w:rPr>
      </w:pPr>
      <w:hyperlink w:anchor="_Toc481354154" w:history="1">
        <w:r w:rsidRPr="003005C1">
          <w:rPr>
            <w:rStyle w:val="Hyperlink"/>
            <w:noProof/>
          </w:rPr>
          <w:t>JavaScript</w:t>
        </w:r>
        <w:r>
          <w:rPr>
            <w:noProof/>
            <w:webHidden/>
          </w:rPr>
          <w:tab/>
        </w:r>
        <w:r>
          <w:rPr>
            <w:noProof/>
            <w:webHidden/>
          </w:rPr>
          <w:fldChar w:fldCharType="begin"/>
        </w:r>
        <w:r>
          <w:rPr>
            <w:noProof/>
            <w:webHidden/>
          </w:rPr>
          <w:instrText xml:space="preserve"> PAGEREF _Toc481354154 \h </w:instrText>
        </w:r>
        <w:r>
          <w:rPr>
            <w:noProof/>
            <w:webHidden/>
          </w:rPr>
        </w:r>
        <w:r>
          <w:rPr>
            <w:noProof/>
            <w:webHidden/>
          </w:rPr>
          <w:fldChar w:fldCharType="separate"/>
        </w:r>
        <w:r>
          <w:rPr>
            <w:noProof/>
            <w:webHidden/>
          </w:rPr>
          <w:t>4</w:t>
        </w:r>
        <w:r>
          <w:rPr>
            <w:noProof/>
            <w:webHidden/>
          </w:rPr>
          <w:fldChar w:fldCharType="end"/>
        </w:r>
      </w:hyperlink>
    </w:p>
    <w:p w:rsidR="006B5A93" w:rsidRDefault="006B5A93">
      <w:pPr>
        <w:pStyle w:val="TOC2"/>
        <w:rPr>
          <w:rFonts w:asciiTheme="minorHAnsi" w:eastAsiaTheme="minorEastAsia" w:hAnsiTheme="minorHAnsi" w:cstheme="minorBidi"/>
          <w:noProof/>
          <w:sz w:val="22"/>
          <w:szCs w:val="22"/>
        </w:rPr>
      </w:pPr>
      <w:hyperlink w:anchor="_Toc481354155" w:history="1">
        <w:r w:rsidRPr="003005C1">
          <w:rPr>
            <w:rStyle w:val="Hyperlink"/>
            <w:noProof/>
          </w:rPr>
          <w:t>Key parts of a script</w:t>
        </w:r>
        <w:r>
          <w:rPr>
            <w:noProof/>
            <w:webHidden/>
          </w:rPr>
          <w:tab/>
        </w:r>
        <w:r>
          <w:rPr>
            <w:noProof/>
            <w:webHidden/>
          </w:rPr>
          <w:fldChar w:fldCharType="begin"/>
        </w:r>
        <w:r>
          <w:rPr>
            <w:noProof/>
            <w:webHidden/>
          </w:rPr>
          <w:instrText xml:space="preserve"> PAGEREF _Toc481354155 \h </w:instrText>
        </w:r>
        <w:r>
          <w:rPr>
            <w:noProof/>
            <w:webHidden/>
          </w:rPr>
        </w:r>
        <w:r>
          <w:rPr>
            <w:noProof/>
            <w:webHidden/>
          </w:rPr>
          <w:fldChar w:fldCharType="separate"/>
        </w:r>
        <w:r>
          <w:rPr>
            <w:noProof/>
            <w:webHidden/>
          </w:rPr>
          <w:t>4</w:t>
        </w:r>
        <w:r>
          <w:rPr>
            <w:noProof/>
            <w:webHidden/>
          </w:rPr>
          <w:fldChar w:fldCharType="end"/>
        </w:r>
      </w:hyperlink>
    </w:p>
    <w:p w:rsidR="006B5A93" w:rsidRDefault="006B5A93">
      <w:pPr>
        <w:pStyle w:val="TOC2"/>
        <w:rPr>
          <w:rFonts w:asciiTheme="minorHAnsi" w:eastAsiaTheme="minorEastAsia" w:hAnsiTheme="minorHAnsi" w:cstheme="minorBidi"/>
          <w:noProof/>
          <w:sz w:val="22"/>
          <w:szCs w:val="22"/>
        </w:rPr>
      </w:pPr>
      <w:hyperlink w:anchor="_Toc481354156" w:history="1">
        <w:r w:rsidRPr="003005C1">
          <w:rPr>
            <w:rStyle w:val="Hyperlink"/>
            <w:noProof/>
          </w:rPr>
          <w:t>Useless Trivia!</w:t>
        </w:r>
        <w:r>
          <w:rPr>
            <w:noProof/>
            <w:webHidden/>
          </w:rPr>
          <w:tab/>
        </w:r>
        <w:r>
          <w:rPr>
            <w:noProof/>
            <w:webHidden/>
          </w:rPr>
          <w:fldChar w:fldCharType="begin"/>
        </w:r>
        <w:r>
          <w:rPr>
            <w:noProof/>
            <w:webHidden/>
          </w:rPr>
          <w:instrText xml:space="preserve"> PAGEREF _Toc481354156 \h </w:instrText>
        </w:r>
        <w:r>
          <w:rPr>
            <w:noProof/>
            <w:webHidden/>
          </w:rPr>
        </w:r>
        <w:r>
          <w:rPr>
            <w:noProof/>
            <w:webHidden/>
          </w:rPr>
          <w:fldChar w:fldCharType="separate"/>
        </w:r>
        <w:r>
          <w:rPr>
            <w:noProof/>
            <w:webHidden/>
          </w:rPr>
          <w:t>15</w:t>
        </w:r>
        <w:r>
          <w:rPr>
            <w:noProof/>
            <w:webHidden/>
          </w:rPr>
          <w:fldChar w:fldCharType="end"/>
        </w:r>
      </w:hyperlink>
    </w:p>
    <w:p w:rsidR="006B5A93" w:rsidRDefault="006B5A93">
      <w:pPr>
        <w:pStyle w:val="TOC1"/>
        <w:rPr>
          <w:rFonts w:asciiTheme="minorHAnsi" w:eastAsiaTheme="minorEastAsia" w:hAnsiTheme="minorHAnsi" w:cstheme="minorBidi"/>
          <w:b w:val="0"/>
          <w:noProof/>
          <w:sz w:val="22"/>
          <w:szCs w:val="22"/>
        </w:rPr>
      </w:pPr>
      <w:hyperlink w:anchor="_Toc481354157" w:history="1">
        <w:r w:rsidRPr="003005C1">
          <w:rPr>
            <w:rStyle w:val="Hyperlink"/>
            <w:noProof/>
          </w:rPr>
          <w:t>Module 2: The Document Object Model</w:t>
        </w:r>
        <w:r>
          <w:rPr>
            <w:noProof/>
            <w:webHidden/>
          </w:rPr>
          <w:tab/>
        </w:r>
        <w:r>
          <w:rPr>
            <w:noProof/>
            <w:webHidden/>
          </w:rPr>
          <w:fldChar w:fldCharType="begin"/>
        </w:r>
        <w:r>
          <w:rPr>
            <w:noProof/>
            <w:webHidden/>
          </w:rPr>
          <w:instrText xml:space="preserve"> PAGEREF _Toc481354157 \h </w:instrText>
        </w:r>
        <w:r>
          <w:rPr>
            <w:noProof/>
            <w:webHidden/>
          </w:rPr>
        </w:r>
        <w:r>
          <w:rPr>
            <w:noProof/>
            <w:webHidden/>
          </w:rPr>
          <w:fldChar w:fldCharType="separate"/>
        </w:r>
        <w:r>
          <w:rPr>
            <w:noProof/>
            <w:webHidden/>
          </w:rPr>
          <w:t>17</w:t>
        </w:r>
        <w:r>
          <w:rPr>
            <w:noProof/>
            <w:webHidden/>
          </w:rPr>
          <w:fldChar w:fldCharType="end"/>
        </w:r>
      </w:hyperlink>
    </w:p>
    <w:p w:rsidR="006B5A93" w:rsidRDefault="006B5A93">
      <w:pPr>
        <w:pStyle w:val="TOC2"/>
        <w:rPr>
          <w:rFonts w:asciiTheme="minorHAnsi" w:eastAsiaTheme="minorEastAsia" w:hAnsiTheme="minorHAnsi" w:cstheme="minorBidi"/>
          <w:noProof/>
          <w:sz w:val="22"/>
          <w:szCs w:val="22"/>
        </w:rPr>
      </w:pPr>
      <w:hyperlink w:anchor="_Toc481354158" w:history="1">
        <w:r w:rsidRPr="003005C1">
          <w:rPr>
            <w:rStyle w:val="Hyperlink"/>
            <w:noProof/>
          </w:rPr>
          <w:t>The DOM</w:t>
        </w:r>
        <w:r>
          <w:rPr>
            <w:noProof/>
            <w:webHidden/>
          </w:rPr>
          <w:tab/>
        </w:r>
        <w:r>
          <w:rPr>
            <w:noProof/>
            <w:webHidden/>
          </w:rPr>
          <w:fldChar w:fldCharType="begin"/>
        </w:r>
        <w:r>
          <w:rPr>
            <w:noProof/>
            <w:webHidden/>
          </w:rPr>
          <w:instrText xml:space="preserve"> PAGEREF _Toc481354158 \h </w:instrText>
        </w:r>
        <w:r>
          <w:rPr>
            <w:noProof/>
            <w:webHidden/>
          </w:rPr>
        </w:r>
        <w:r>
          <w:rPr>
            <w:noProof/>
            <w:webHidden/>
          </w:rPr>
          <w:fldChar w:fldCharType="separate"/>
        </w:r>
        <w:r>
          <w:rPr>
            <w:noProof/>
            <w:webHidden/>
          </w:rPr>
          <w:t>17</w:t>
        </w:r>
        <w:r>
          <w:rPr>
            <w:noProof/>
            <w:webHidden/>
          </w:rPr>
          <w:fldChar w:fldCharType="end"/>
        </w:r>
      </w:hyperlink>
    </w:p>
    <w:p w:rsidR="006B5A93" w:rsidRDefault="006B5A93">
      <w:pPr>
        <w:pStyle w:val="TOC2"/>
        <w:rPr>
          <w:rFonts w:asciiTheme="minorHAnsi" w:eastAsiaTheme="minorEastAsia" w:hAnsiTheme="minorHAnsi" w:cstheme="minorBidi"/>
          <w:noProof/>
          <w:sz w:val="22"/>
          <w:szCs w:val="22"/>
        </w:rPr>
      </w:pPr>
      <w:hyperlink w:anchor="_Toc481354159" w:history="1">
        <w:r w:rsidRPr="003005C1">
          <w:rPr>
            <w:rStyle w:val="Hyperlink"/>
            <w:noProof/>
          </w:rPr>
          <w:t>Accessing Objects from the DOM</w:t>
        </w:r>
        <w:r>
          <w:rPr>
            <w:noProof/>
            <w:webHidden/>
          </w:rPr>
          <w:tab/>
        </w:r>
        <w:r>
          <w:rPr>
            <w:noProof/>
            <w:webHidden/>
          </w:rPr>
          <w:fldChar w:fldCharType="begin"/>
        </w:r>
        <w:r>
          <w:rPr>
            <w:noProof/>
            <w:webHidden/>
          </w:rPr>
          <w:instrText xml:space="preserve"> PAGEREF _Toc481354159 \h </w:instrText>
        </w:r>
        <w:r>
          <w:rPr>
            <w:noProof/>
            <w:webHidden/>
          </w:rPr>
        </w:r>
        <w:r>
          <w:rPr>
            <w:noProof/>
            <w:webHidden/>
          </w:rPr>
          <w:fldChar w:fldCharType="separate"/>
        </w:r>
        <w:r>
          <w:rPr>
            <w:noProof/>
            <w:webHidden/>
          </w:rPr>
          <w:t>17</w:t>
        </w:r>
        <w:r>
          <w:rPr>
            <w:noProof/>
            <w:webHidden/>
          </w:rPr>
          <w:fldChar w:fldCharType="end"/>
        </w:r>
      </w:hyperlink>
    </w:p>
    <w:p w:rsidR="006B5A93" w:rsidRDefault="006B5A93">
      <w:pPr>
        <w:pStyle w:val="TOC3"/>
        <w:rPr>
          <w:rFonts w:asciiTheme="minorHAnsi" w:eastAsiaTheme="minorEastAsia" w:hAnsiTheme="minorHAnsi" w:cstheme="minorBidi"/>
          <w:noProof/>
          <w:sz w:val="22"/>
          <w:szCs w:val="22"/>
        </w:rPr>
      </w:pPr>
      <w:hyperlink w:anchor="_Toc481354160" w:history="1">
        <w:r w:rsidRPr="003005C1">
          <w:rPr>
            <w:rStyle w:val="Hyperlink"/>
            <w:noProof/>
          </w:rPr>
          <w:t>Document Properties</w:t>
        </w:r>
        <w:r>
          <w:rPr>
            <w:noProof/>
            <w:webHidden/>
          </w:rPr>
          <w:tab/>
        </w:r>
        <w:r>
          <w:rPr>
            <w:noProof/>
            <w:webHidden/>
          </w:rPr>
          <w:fldChar w:fldCharType="begin"/>
        </w:r>
        <w:r>
          <w:rPr>
            <w:noProof/>
            <w:webHidden/>
          </w:rPr>
          <w:instrText xml:space="preserve"> PAGEREF _Toc481354160 \h </w:instrText>
        </w:r>
        <w:r>
          <w:rPr>
            <w:noProof/>
            <w:webHidden/>
          </w:rPr>
        </w:r>
        <w:r>
          <w:rPr>
            <w:noProof/>
            <w:webHidden/>
          </w:rPr>
          <w:fldChar w:fldCharType="separate"/>
        </w:r>
        <w:r>
          <w:rPr>
            <w:noProof/>
            <w:webHidden/>
          </w:rPr>
          <w:t>18</w:t>
        </w:r>
        <w:r>
          <w:rPr>
            <w:noProof/>
            <w:webHidden/>
          </w:rPr>
          <w:fldChar w:fldCharType="end"/>
        </w:r>
      </w:hyperlink>
    </w:p>
    <w:p w:rsidR="006B5A93" w:rsidRDefault="006B5A93">
      <w:pPr>
        <w:pStyle w:val="TOC3"/>
        <w:rPr>
          <w:rFonts w:asciiTheme="minorHAnsi" w:eastAsiaTheme="minorEastAsia" w:hAnsiTheme="minorHAnsi" w:cstheme="minorBidi"/>
          <w:noProof/>
          <w:sz w:val="22"/>
          <w:szCs w:val="22"/>
        </w:rPr>
      </w:pPr>
      <w:hyperlink w:anchor="_Toc481354161" w:history="1">
        <w:r w:rsidRPr="003005C1">
          <w:rPr>
            <w:rStyle w:val="Hyperlink"/>
            <w:noProof/>
          </w:rPr>
          <w:t>Document Methods to Find Elements</w:t>
        </w:r>
        <w:r>
          <w:rPr>
            <w:noProof/>
            <w:webHidden/>
          </w:rPr>
          <w:tab/>
        </w:r>
        <w:r>
          <w:rPr>
            <w:noProof/>
            <w:webHidden/>
          </w:rPr>
          <w:fldChar w:fldCharType="begin"/>
        </w:r>
        <w:r>
          <w:rPr>
            <w:noProof/>
            <w:webHidden/>
          </w:rPr>
          <w:instrText xml:space="preserve"> PAGEREF _Toc481354161 \h </w:instrText>
        </w:r>
        <w:r>
          <w:rPr>
            <w:noProof/>
            <w:webHidden/>
          </w:rPr>
        </w:r>
        <w:r>
          <w:rPr>
            <w:noProof/>
            <w:webHidden/>
          </w:rPr>
          <w:fldChar w:fldCharType="separate"/>
        </w:r>
        <w:r>
          <w:rPr>
            <w:noProof/>
            <w:webHidden/>
          </w:rPr>
          <w:t>18</w:t>
        </w:r>
        <w:r>
          <w:rPr>
            <w:noProof/>
            <w:webHidden/>
          </w:rPr>
          <w:fldChar w:fldCharType="end"/>
        </w:r>
      </w:hyperlink>
    </w:p>
    <w:p w:rsidR="006B5A93" w:rsidRDefault="006B5A93">
      <w:pPr>
        <w:pStyle w:val="TOC2"/>
        <w:rPr>
          <w:rFonts w:asciiTheme="minorHAnsi" w:eastAsiaTheme="minorEastAsia" w:hAnsiTheme="minorHAnsi" w:cstheme="minorBidi"/>
          <w:noProof/>
          <w:sz w:val="22"/>
          <w:szCs w:val="22"/>
        </w:rPr>
      </w:pPr>
      <w:hyperlink w:anchor="_Toc481354162" w:history="1">
        <w:r w:rsidRPr="003005C1">
          <w:rPr>
            <w:rStyle w:val="Hyperlink"/>
            <w:noProof/>
          </w:rPr>
          <w:t>Adding to the DOM</w:t>
        </w:r>
        <w:r>
          <w:rPr>
            <w:noProof/>
            <w:webHidden/>
          </w:rPr>
          <w:tab/>
        </w:r>
        <w:r>
          <w:rPr>
            <w:noProof/>
            <w:webHidden/>
          </w:rPr>
          <w:fldChar w:fldCharType="begin"/>
        </w:r>
        <w:r>
          <w:rPr>
            <w:noProof/>
            <w:webHidden/>
          </w:rPr>
          <w:instrText xml:space="preserve"> PAGEREF _Toc481354162 \h </w:instrText>
        </w:r>
        <w:r>
          <w:rPr>
            <w:noProof/>
            <w:webHidden/>
          </w:rPr>
        </w:r>
        <w:r>
          <w:rPr>
            <w:noProof/>
            <w:webHidden/>
          </w:rPr>
          <w:fldChar w:fldCharType="separate"/>
        </w:r>
        <w:r>
          <w:rPr>
            <w:noProof/>
            <w:webHidden/>
          </w:rPr>
          <w:t>19</w:t>
        </w:r>
        <w:r>
          <w:rPr>
            <w:noProof/>
            <w:webHidden/>
          </w:rPr>
          <w:fldChar w:fldCharType="end"/>
        </w:r>
      </w:hyperlink>
    </w:p>
    <w:p w:rsidR="006B5A93" w:rsidRDefault="006B5A93">
      <w:pPr>
        <w:pStyle w:val="TOC3"/>
        <w:rPr>
          <w:rFonts w:asciiTheme="minorHAnsi" w:eastAsiaTheme="minorEastAsia" w:hAnsiTheme="minorHAnsi" w:cstheme="minorBidi"/>
          <w:noProof/>
          <w:sz w:val="22"/>
          <w:szCs w:val="22"/>
        </w:rPr>
      </w:pPr>
      <w:hyperlink w:anchor="_Toc481354163" w:history="1">
        <w:r w:rsidRPr="003005C1">
          <w:rPr>
            <w:rStyle w:val="Hyperlink"/>
            <w:noProof/>
          </w:rPr>
          <w:t>Write HTML from Strings</w:t>
        </w:r>
        <w:r>
          <w:rPr>
            <w:noProof/>
            <w:webHidden/>
          </w:rPr>
          <w:tab/>
        </w:r>
        <w:r>
          <w:rPr>
            <w:noProof/>
            <w:webHidden/>
          </w:rPr>
          <w:fldChar w:fldCharType="begin"/>
        </w:r>
        <w:r>
          <w:rPr>
            <w:noProof/>
            <w:webHidden/>
          </w:rPr>
          <w:instrText xml:space="preserve"> PAGEREF _Toc481354163 \h </w:instrText>
        </w:r>
        <w:r>
          <w:rPr>
            <w:noProof/>
            <w:webHidden/>
          </w:rPr>
        </w:r>
        <w:r>
          <w:rPr>
            <w:noProof/>
            <w:webHidden/>
          </w:rPr>
          <w:fldChar w:fldCharType="separate"/>
        </w:r>
        <w:r>
          <w:rPr>
            <w:noProof/>
            <w:webHidden/>
          </w:rPr>
          <w:t>19</w:t>
        </w:r>
        <w:r>
          <w:rPr>
            <w:noProof/>
            <w:webHidden/>
          </w:rPr>
          <w:fldChar w:fldCharType="end"/>
        </w:r>
      </w:hyperlink>
    </w:p>
    <w:p w:rsidR="006B5A93" w:rsidRDefault="006B5A93">
      <w:pPr>
        <w:pStyle w:val="TOC3"/>
        <w:rPr>
          <w:rFonts w:asciiTheme="minorHAnsi" w:eastAsiaTheme="minorEastAsia" w:hAnsiTheme="minorHAnsi" w:cstheme="minorBidi"/>
          <w:noProof/>
          <w:sz w:val="22"/>
          <w:szCs w:val="22"/>
        </w:rPr>
      </w:pPr>
      <w:hyperlink w:anchor="_Toc481354164" w:history="1">
        <w:r w:rsidRPr="003005C1">
          <w:rPr>
            <w:rStyle w:val="Hyperlink"/>
            <w:noProof/>
          </w:rPr>
          <w:t>Creating New Elements</w:t>
        </w:r>
        <w:r>
          <w:rPr>
            <w:noProof/>
            <w:webHidden/>
          </w:rPr>
          <w:tab/>
        </w:r>
        <w:r>
          <w:rPr>
            <w:noProof/>
            <w:webHidden/>
          </w:rPr>
          <w:fldChar w:fldCharType="begin"/>
        </w:r>
        <w:r>
          <w:rPr>
            <w:noProof/>
            <w:webHidden/>
          </w:rPr>
          <w:instrText xml:space="preserve"> PAGEREF _Toc481354164 \h </w:instrText>
        </w:r>
        <w:r>
          <w:rPr>
            <w:noProof/>
            <w:webHidden/>
          </w:rPr>
        </w:r>
        <w:r>
          <w:rPr>
            <w:noProof/>
            <w:webHidden/>
          </w:rPr>
          <w:fldChar w:fldCharType="separate"/>
        </w:r>
        <w:r>
          <w:rPr>
            <w:noProof/>
            <w:webHidden/>
          </w:rPr>
          <w:t>19</w:t>
        </w:r>
        <w:r>
          <w:rPr>
            <w:noProof/>
            <w:webHidden/>
          </w:rPr>
          <w:fldChar w:fldCharType="end"/>
        </w:r>
      </w:hyperlink>
    </w:p>
    <w:p w:rsidR="006B5A93" w:rsidRDefault="006B5A93">
      <w:pPr>
        <w:pStyle w:val="TOC1"/>
        <w:rPr>
          <w:rFonts w:asciiTheme="minorHAnsi" w:eastAsiaTheme="minorEastAsia" w:hAnsiTheme="minorHAnsi" w:cstheme="minorBidi"/>
          <w:b w:val="0"/>
          <w:noProof/>
          <w:sz w:val="22"/>
          <w:szCs w:val="22"/>
        </w:rPr>
      </w:pPr>
      <w:hyperlink w:anchor="_Toc481354165" w:history="1">
        <w:r w:rsidRPr="003005C1">
          <w:rPr>
            <w:rStyle w:val="Hyperlink"/>
            <w:noProof/>
          </w:rPr>
          <w:t>Module 3: Diving in Deeper!</w:t>
        </w:r>
        <w:r>
          <w:rPr>
            <w:noProof/>
            <w:webHidden/>
          </w:rPr>
          <w:tab/>
        </w:r>
        <w:r>
          <w:rPr>
            <w:noProof/>
            <w:webHidden/>
          </w:rPr>
          <w:fldChar w:fldCharType="begin"/>
        </w:r>
        <w:r>
          <w:rPr>
            <w:noProof/>
            <w:webHidden/>
          </w:rPr>
          <w:instrText xml:space="preserve"> PAGEREF _Toc481354165 \h </w:instrText>
        </w:r>
        <w:r>
          <w:rPr>
            <w:noProof/>
            <w:webHidden/>
          </w:rPr>
        </w:r>
        <w:r>
          <w:rPr>
            <w:noProof/>
            <w:webHidden/>
          </w:rPr>
          <w:fldChar w:fldCharType="separate"/>
        </w:r>
        <w:r>
          <w:rPr>
            <w:noProof/>
            <w:webHidden/>
          </w:rPr>
          <w:t>20</w:t>
        </w:r>
        <w:r>
          <w:rPr>
            <w:noProof/>
            <w:webHidden/>
          </w:rPr>
          <w:fldChar w:fldCharType="end"/>
        </w:r>
      </w:hyperlink>
    </w:p>
    <w:p w:rsidR="006B5A93" w:rsidRDefault="006B5A93">
      <w:pPr>
        <w:pStyle w:val="TOC2"/>
        <w:rPr>
          <w:rFonts w:asciiTheme="minorHAnsi" w:eastAsiaTheme="minorEastAsia" w:hAnsiTheme="minorHAnsi" w:cstheme="minorBidi"/>
          <w:noProof/>
          <w:sz w:val="22"/>
          <w:szCs w:val="22"/>
        </w:rPr>
      </w:pPr>
      <w:hyperlink w:anchor="_Toc481354166" w:history="1">
        <w:r w:rsidRPr="003005C1">
          <w:rPr>
            <w:rStyle w:val="Hyperlink"/>
            <w:noProof/>
          </w:rPr>
          <w:t>Data Types</w:t>
        </w:r>
        <w:r>
          <w:rPr>
            <w:noProof/>
            <w:webHidden/>
          </w:rPr>
          <w:tab/>
        </w:r>
        <w:r>
          <w:rPr>
            <w:noProof/>
            <w:webHidden/>
          </w:rPr>
          <w:fldChar w:fldCharType="begin"/>
        </w:r>
        <w:r>
          <w:rPr>
            <w:noProof/>
            <w:webHidden/>
          </w:rPr>
          <w:instrText xml:space="preserve"> PAGEREF _Toc481354166 \h </w:instrText>
        </w:r>
        <w:r>
          <w:rPr>
            <w:noProof/>
            <w:webHidden/>
          </w:rPr>
        </w:r>
        <w:r>
          <w:rPr>
            <w:noProof/>
            <w:webHidden/>
          </w:rPr>
          <w:fldChar w:fldCharType="separate"/>
        </w:r>
        <w:r>
          <w:rPr>
            <w:noProof/>
            <w:webHidden/>
          </w:rPr>
          <w:t>20</w:t>
        </w:r>
        <w:r>
          <w:rPr>
            <w:noProof/>
            <w:webHidden/>
          </w:rPr>
          <w:fldChar w:fldCharType="end"/>
        </w:r>
      </w:hyperlink>
    </w:p>
    <w:p w:rsidR="006B5A93" w:rsidRDefault="006B5A93">
      <w:pPr>
        <w:pStyle w:val="TOC3"/>
        <w:rPr>
          <w:rFonts w:asciiTheme="minorHAnsi" w:eastAsiaTheme="minorEastAsia" w:hAnsiTheme="minorHAnsi" w:cstheme="minorBidi"/>
          <w:noProof/>
          <w:sz w:val="22"/>
          <w:szCs w:val="22"/>
        </w:rPr>
      </w:pPr>
      <w:hyperlink w:anchor="_Toc481354167" w:history="1">
        <w:r w:rsidRPr="003005C1">
          <w:rPr>
            <w:rStyle w:val="Hyperlink"/>
            <w:noProof/>
          </w:rPr>
          <w:t>JavaScript Primitives</w:t>
        </w:r>
        <w:r>
          <w:rPr>
            <w:noProof/>
            <w:webHidden/>
          </w:rPr>
          <w:tab/>
        </w:r>
        <w:r>
          <w:rPr>
            <w:noProof/>
            <w:webHidden/>
          </w:rPr>
          <w:fldChar w:fldCharType="begin"/>
        </w:r>
        <w:r>
          <w:rPr>
            <w:noProof/>
            <w:webHidden/>
          </w:rPr>
          <w:instrText xml:space="preserve"> PAGEREF _Toc481354167 \h </w:instrText>
        </w:r>
        <w:r>
          <w:rPr>
            <w:noProof/>
            <w:webHidden/>
          </w:rPr>
        </w:r>
        <w:r>
          <w:rPr>
            <w:noProof/>
            <w:webHidden/>
          </w:rPr>
          <w:fldChar w:fldCharType="separate"/>
        </w:r>
        <w:r>
          <w:rPr>
            <w:noProof/>
            <w:webHidden/>
          </w:rPr>
          <w:t>20</w:t>
        </w:r>
        <w:r>
          <w:rPr>
            <w:noProof/>
            <w:webHidden/>
          </w:rPr>
          <w:fldChar w:fldCharType="end"/>
        </w:r>
      </w:hyperlink>
    </w:p>
    <w:p w:rsidR="006B5A93" w:rsidRDefault="006B5A93">
      <w:pPr>
        <w:pStyle w:val="TOC3"/>
        <w:rPr>
          <w:rFonts w:asciiTheme="minorHAnsi" w:eastAsiaTheme="minorEastAsia" w:hAnsiTheme="minorHAnsi" w:cstheme="minorBidi"/>
          <w:noProof/>
          <w:sz w:val="22"/>
          <w:szCs w:val="22"/>
        </w:rPr>
      </w:pPr>
      <w:hyperlink w:anchor="_Toc481354168" w:history="1">
        <w:r w:rsidRPr="003005C1">
          <w:rPr>
            <w:rStyle w:val="Hyperlink"/>
            <w:noProof/>
          </w:rPr>
          <w:t>JavaScript Default Objects</w:t>
        </w:r>
        <w:r>
          <w:rPr>
            <w:noProof/>
            <w:webHidden/>
          </w:rPr>
          <w:tab/>
        </w:r>
        <w:r>
          <w:rPr>
            <w:noProof/>
            <w:webHidden/>
          </w:rPr>
          <w:fldChar w:fldCharType="begin"/>
        </w:r>
        <w:r>
          <w:rPr>
            <w:noProof/>
            <w:webHidden/>
          </w:rPr>
          <w:instrText xml:space="preserve"> PAGEREF _Toc481354168 \h </w:instrText>
        </w:r>
        <w:r>
          <w:rPr>
            <w:noProof/>
            <w:webHidden/>
          </w:rPr>
        </w:r>
        <w:r>
          <w:rPr>
            <w:noProof/>
            <w:webHidden/>
          </w:rPr>
          <w:fldChar w:fldCharType="separate"/>
        </w:r>
        <w:r>
          <w:rPr>
            <w:noProof/>
            <w:webHidden/>
          </w:rPr>
          <w:t>20</w:t>
        </w:r>
        <w:r>
          <w:rPr>
            <w:noProof/>
            <w:webHidden/>
          </w:rPr>
          <w:fldChar w:fldCharType="end"/>
        </w:r>
      </w:hyperlink>
    </w:p>
    <w:p w:rsidR="006B5A93" w:rsidRDefault="006B5A93">
      <w:pPr>
        <w:pStyle w:val="TOC3"/>
        <w:rPr>
          <w:rFonts w:asciiTheme="minorHAnsi" w:eastAsiaTheme="minorEastAsia" w:hAnsiTheme="minorHAnsi" w:cstheme="minorBidi"/>
          <w:noProof/>
          <w:sz w:val="22"/>
          <w:szCs w:val="22"/>
        </w:rPr>
      </w:pPr>
      <w:hyperlink w:anchor="_Toc481354169" w:history="1">
        <w:r w:rsidRPr="003005C1">
          <w:rPr>
            <w:rStyle w:val="Hyperlink"/>
            <w:noProof/>
          </w:rPr>
          <w:t>Window Methods</w:t>
        </w:r>
        <w:r>
          <w:rPr>
            <w:noProof/>
            <w:webHidden/>
          </w:rPr>
          <w:tab/>
        </w:r>
        <w:r>
          <w:rPr>
            <w:noProof/>
            <w:webHidden/>
          </w:rPr>
          <w:fldChar w:fldCharType="begin"/>
        </w:r>
        <w:r>
          <w:rPr>
            <w:noProof/>
            <w:webHidden/>
          </w:rPr>
          <w:instrText xml:space="preserve"> PAGEREF _Toc481354169 \h </w:instrText>
        </w:r>
        <w:r>
          <w:rPr>
            <w:noProof/>
            <w:webHidden/>
          </w:rPr>
        </w:r>
        <w:r>
          <w:rPr>
            <w:noProof/>
            <w:webHidden/>
          </w:rPr>
          <w:fldChar w:fldCharType="separate"/>
        </w:r>
        <w:r>
          <w:rPr>
            <w:noProof/>
            <w:webHidden/>
          </w:rPr>
          <w:t>21</w:t>
        </w:r>
        <w:r>
          <w:rPr>
            <w:noProof/>
            <w:webHidden/>
          </w:rPr>
          <w:fldChar w:fldCharType="end"/>
        </w:r>
      </w:hyperlink>
    </w:p>
    <w:p w:rsidR="006B5A93" w:rsidRDefault="006B5A93">
      <w:pPr>
        <w:pStyle w:val="TOC3"/>
        <w:rPr>
          <w:rFonts w:asciiTheme="minorHAnsi" w:eastAsiaTheme="minorEastAsia" w:hAnsiTheme="minorHAnsi" w:cstheme="minorBidi"/>
          <w:noProof/>
          <w:sz w:val="22"/>
          <w:szCs w:val="22"/>
        </w:rPr>
      </w:pPr>
      <w:hyperlink w:anchor="_Toc481354170" w:history="1">
        <w:r w:rsidRPr="003005C1">
          <w:rPr>
            <w:rStyle w:val="Hyperlink"/>
            <w:noProof/>
          </w:rPr>
          <w:t>Navigator Properties</w:t>
        </w:r>
        <w:r>
          <w:rPr>
            <w:noProof/>
            <w:webHidden/>
          </w:rPr>
          <w:tab/>
        </w:r>
        <w:r>
          <w:rPr>
            <w:noProof/>
            <w:webHidden/>
          </w:rPr>
          <w:fldChar w:fldCharType="begin"/>
        </w:r>
        <w:r>
          <w:rPr>
            <w:noProof/>
            <w:webHidden/>
          </w:rPr>
          <w:instrText xml:space="preserve"> PAGEREF _Toc481354170 \h </w:instrText>
        </w:r>
        <w:r>
          <w:rPr>
            <w:noProof/>
            <w:webHidden/>
          </w:rPr>
        </w:r>
        <w:r>
          <w:rPr>
            <w:noProof/>
            <w:webHidden/>
          </w:rPr>
          <w:fldChar w:fldCharType="separate"/>
        </w:r>
        <w:r>
          <w:rPr>
            <w:noProof/>
            <w:webHidden/>
          </w:rPr>
          <w:t>22</w:t>
        </w:r>
        <w:r>
          <w:rPr>
            <w:noProof/>
            <w:webHidden/>
          </w:rPr>
          <w:fldChar w:fldCharType="end"/>
        </w:r>
      </w:hyperlink>
    </w:p>
    <w:p w:rsidR="006B5A93" w:rsidRDefault="006B5A93">
      <w:pPr>
        <w:pStyle w:val="TOC3"/>
        <w:rPr>
          <w:rFonts w:asciiTheme="minorHAnsi" w:eastAsiaTheme="minorEastAsia" w:hAnsiTheme="minorHAnsi" w:cstheme="minorBidi"/>
          <w:noProof/>
          <w:sz w:val="22"/>
          <w:szCs w:val="22"/>
        </w:rPr>
      </w:pPr>
      <w:hyperlink w:anchor="_Toc481354171" w:history="1">
        <w:r w:rsidRPr="003005C1">
          <w:rPr>
            <w:rStyle w:val="Hyperlink"/>
            <w:noProof/>
          </w:rPr>
          <w:t>JavaScript Objects</w:t>
        </w:r>
        <w:r>
          <w:rPr>
            <w:noProof/>
            <w:webHidden/>
          </w:rPr>
          <w:tab/>
        </w:r>
        <w:r>
          <w:rPr>
            <w:noProof/>
            <w:webHidden/>
          </w:rPr>
          <w:fldChar w:fldCharType="begin"/>
        </w:r>
        <w:r>
          <w:rPr>
            <w:noProof/>
            <w:webHidden/>
          </w:rPr>
          <w:instrText xml:space="preserve"> PAGEREF _Toc481354171 \h </w:instrText>
        </w:r>
        <w:r>
          <w:rPr>
            <w:noProof/>
            <w:webHidden/>
          </w:rPr>
        </w:r>
        <w:r>
          <w:rPr>
            <w:noProof/>
            <w:webHidden/>
          </w:rPr>
          <w:fldChar w:fldCharType="separate"/>
        </w:r>
        <w:r>
          <w:rPr>
            <w:noProof/>
            <w:webHidden/>
          </w:rPr>
          <w:t>22</w:t>
        </w:r>
        <w:r>
          <w:rPr>
            <w:noProof/>
            <w:webHidden/>
          </w:rPr>
          <w:fldChar w:fldCharType="end"/>
        </w:r>
      </w:hyperlink>
    </w:p>
    <w:p w:rsidR="006B5A93" w:rsidRDefault="006B5A93">
      <w:pPr>
        <w:pStyle w:val="TOC3"/>
        <w:rPr>
          <w:rFonts w:asciiTheme="minorHAnsi" w:eastAsiaTheme="minorEastAsia" w:hAnsiTheme="minorHAnsi" w:cstheme="minorBidi"/>
          <w:noProof/>
          <w:sz w:val="22"/>
          <w:szCs w:val="22"/>
        </w:rPr>
      </w:pPr>
      <w:hyperlink w:anchor="_Toc481354172" w:history="1">
        <w:r w:rsidRPr="003005C1">
          <w:rPr>
            <w:rStyle w:val="Hyperlink"/>
            <w:noProof/>
          </w:rPr>
          <w:t>Accessing Object Properties</w:t>
        </w:r>
        <w:r>
          <w:rPr>
            <w:noProof/>
            <w:webHidden/>
          </w:rPr>
          <w:tab/>
        </w:r>
        <w:r>
          <w:rPr>
            <w:noProof/>
            <w:webHidden/>
          </w:rPr>
          <w:fldChar w:fldCharType="begin"/>
        </w:r>
        <w:r>
          <w:rPr>
            <w:noProof/>
            <w:webHidden/>
          </w:rPr>
          <w:instrText xml:space="preserve"> PAGEREF _Toc481354172 \h </w:instrText>
        </w:r>
        <w:r>
          <w:rPr>
            <w:noProof/>
            <w:webHidden/>
          </w:rPr>
        </w:r>
        <w:r>
          <w:rPr>
            <w:noProof/>
            <w:webHidden/>
          </w:rPr>
          <w:fldChar w:fldCharType="separate"/>
        </w:r>
        <w:r>
          <w:rPr>
            <w:noProof/>
            <w:webHidden/>
          </w:rPr>
          <w:t>23</w:t>
        </w:r>
        <w:r>
          <w:rPr>
            <w:noProof/>
            <w:webHidden/>
          </w:rPr>
          <w:fldChar w:fldCharType="end"/>
        </w:r>
      </w:hyperlink>
    </w:p>
    <w:p w:rsidR="006B5A93" w:rsidRDefault="006B5A93">
      <w:pPr>
        <w:pStyle w:val="TOC3"/>
        <w:rPr>
          <w:rFonts w:asciiTheme="minorHAnsi" w:eastAsiaTheme="minorEastAsia" w:hAnsiTheme="minorHAnsi" w:cstheme="minorBidi"/>
          <w:noProof/>
          <w:sz w:val="22"/>
          <w:szCs w:val="22"/>
        </w:rPr>
      </w:pPr>
      <w:hyperlink w:anchor="_Toc481354173" w:history="1">
        <w:r w:rsidRPr="003005C1">
          <w:rPr>
            <w:rStyle w:val="Hyperlink"/>
            <w:noProof/>
          </w:rPr>
          <w:t>JavaScript Numbers</w:t>
        </w:r>
        <w:r>
          <w:rPr>
            <w:noProof/>
            <w:webHidden/>
          </w:rPr>
          <w:tab/>
        </w:r>
        <w:r>
          <w:rPr>
            <w:noProof/>
            <w:webHidden/>
          </w:rPr>
          <w:fldChar w:fldCharType="begin"/>
        </w:r>
        <w:r>
          <w:rPr>
            <w:noProof/>
            <w:webHidden/>
          </w:rPr>
          <w:instrText xml:space="preserve"> PAGEREF _Toc481354173 \h </w:instrText>
        </w:r>
        <w:r>
          <w:rPr>
            <w:noProof/>
            <w:webHidden/>
          </w:rPr>
        </w:r>
        <w:r>
          <w:rPr>
            <w:noProof/>
            <w:webHidden/>
          </w:rPr>
          <w:fldChar w:fldCharType="separate"/>
        </w:r>
        <w:r>
          <w:rPr>
            <w:noProof/>
            <w:webHidden/>
          </w:rPr>
          <w:t>24</w:t>
        </w:r>
        <w:r>
          <w:rPr>
            <w:noProof/>
            <w:webHidden/>
          </w:rPr>
          <w:fldChar w:fldCharType="end"/>
        </w:r>
      </w:hyperlink>
    </w:p>
    <w:p w:rsidR="006B5A93" w:rsidRDefault="006B5A93">
      <w:pPr>
        <w:pStyle w:val="TOC3"/>
        <w:rPr>
          <w:rFonts w:asciiTheme="minorHAnsi" w:eastAsiaTheme="minorEastAsia" w:hAnsiTheme="minorHAnsi" w:cstheme="minorBidi"/>
          <w:noProof/>
          <w:sz w:val="22"/>
          <w:szCs w:val="22"/>
        </w:rPr>
      </w:pPr>
      <w:hyperlink w:anchor="_Toc481354174" w:history="1">
        <w:r w:rsidRPr="003005C1">
          <w:rPr>
            <w:rStyle w:val="Hyperlink"/>
            <w:noProof/>
          </w:rPr>
          <w:t>JavaScript Strings</w:t>
        </w:r>
        <w:r>
          <w:rPr>
            <w:noProof/>
            <w:webHidden/>
          </w:rPr>
          <w:tab/>
        </w:r>
        <w:r>
          <w:rPr>
            <w:noProof/>
            <w:webHidden/>
          </w:rPr>
          <w:fldChar w:fldCharType="begin"/>
        </w:r>
        <w:r>
          <w:rPr>
            <w:noProof/>
            <w:webHidden/>
          </w:rPr>
          <w:instrText xml:space="preserve"> PAGEREF _Toc481354174 \h </w:instrText>
        </w:r>
        <w:r>
          <w:rPr>
            <w:noProof/>
            <w:webHidden/>
          </w:rPr>
        </w:r>
        <w:r>
          <w:rPr>
            <w:noProof/>
            <w:webHidden/>
          </w:rPr>
          <w:fldChar w:fldCharType="separate"/>
        </w:r>
        <w:r>
          <w:rPr>
            <w:noProof/>
            <w:webHidden/>
          </w:rPr>
          <w:t>26</w:t>
        </w:r>
        <w:r>
          <w:rPr>
            <w:noProof/>
            <w:webHidden/>
          </w:rPr>
          <w:fldChar w:fldCharType="end"/>
        </w:r>
      </w:hyperlink>
    </w:p>
    <w:p w:rsidR="006B5A93" w:rsidRDefault="006B5A93">
      <w:pPr>
        <w:pStyle w:val="TOC3"/>
        <w:rPr>
          <w:rFonts w:asciiTheme="minorHAnsi" w:eastAsiaTheme="minorEastAsia" w:hAnsiTheme="minorHAnsi" w:cstheme="minorBidi"/>
          <w:noProof/>
          <w:sz w:val="22"/>
          <w:szCs w:val="22"/>
        </w:rPr>
      </w:pPr>
      <w:hyperlink w:anchor="_Toc481354175" w:history="1">
        <w:r w:rsidRPr="003005C1">
          <w:rPr>
            <w:rStyle w:val="Hyperlink"/>
            <w:noProof/>
          </w:rPr>
          <w:t>JavaScript Dates</w:t>
        </w:r>
        <w:r>
          <w:rPr>
            <w:noProof/>
            <w:webHidden/>
          </w:rPr>
          <w:tab/>
        </w:r>
        <w:r>
          <w:rPr>
            <w:noProof/>
            <w:webHidden/>
          </w:rPr>
          <w:fldChar w:fldCharType="begin"/>
        </w:r>
        <w:r>
          <w:rPr>
            <w:noProof/>
            <w:webHidden/>
          </w:rPr>
          <w:instrText xml:space="preserve"> PAGEREF _Toc481354175 \h </w:instrText>
        </w:r>
        <w:r>
          <w:rPr>
            <w:noProof/>
            <w:webHidden/>
          </w:rPr>
        </w:r>
        <w:r>
          <w:rPr>
            <w:noProof/>
            <w:webHidden/>
          </w:rPr>
          <w:fldChar w:fldCharType="separate"/>
        </w:r>
        <w:r>
          <w:rPr>
            <w:noProof/>
            <w:webHidden/>
          </w:rPr>
          <w:t>29</w:t>
        </w:r>
        <w:r>
          <w:rPr>
            <w:noProof/>
            <w:webHidden/>
          </w:rPr>
          <w:fldChar w:fldCharType="end"/>
        </w:r>
      </w:hyperlink>
    </w:p>
    <w:p w:rsidR="006B5A93" w:rsidRDefault="006B5A93">
      <w:pPr>
        <w:pStyle w:val="TOC3"/>
        <w:rPr>
          <w:rFonts w:asciiTheme="minorHAnsi" w:eastAsiaTheme="minorEastAsia" w:hAnsiTheme="minorHAnsi" w:cstheme="minorBidi"/>
          <w:noProof/>
          <w:sz w:val="22"/>
          <w:szCs w:val="22"/>
        </w:rPr>
      </w:pPr>
      <w:hyperlink w:anchor="_Toc481354176" w:history="1">
        <w:r w:rsidRPr="003005C1">
          <w:rPr>
            <w:rStyle w:val="Hyperlink"/>
            <w:noProof/>
          </w:rPr>
          <w:t>JavaScript Booleans</w:t>
        </w:r>
        <w:r>
          <w:rPr>
            <w:noProof/>
            <w:webHidden/>
          </w:rPr>
          <w:tab/>
        </w:r>
        <w:r>
          <w:rPr>
            <w:noProof/>
            <w:webHidden/>
          </w:rPr>
          <w:fldChar w:fldCharType="begin"/>
        </w:r>
        <w:r>
          <w:rPr>
            <w:noProof/>
            <w:webHidden/>
          </w:rPr>
          <w:instrText xml:space="preserve"> PAGEREF _Toc481354176 \h </w:instrText>
        </w:r>
        <w:r>
          <w:rPr>
            <w:noProof/>
            <w:webHidden/>
          </w:rPr>
        </w:r>
        <w:r>
          <w:rPr>
            <w:noProof/>
            <w:webHidden/>
          </w:rPr>
          <w:fldChar w:fldCharType="separate"/>
        </w:r>
        <w:r>
          <w:rPr>
            <w:noProof/>
            <w:webHidden/>
          </w:rPr>
          <w:t>29</w:t>
        </w:r>
        <w:r>
          <w:rPr>
            <w:noProof/>
            <w:webHidden/>
          </w:rPr>
          <w:fldChar w:fldCharType="end"/>
        </w:r>
      </w:hyperlink>
    </w:p>
    <w:p w:rsidR="006B5A93" w:rsidRDefault="006B5A93">
      <w:pPr>
        <w:pStyle w:val="TOC3"/>
        <w:rPr>
          <w:rFonts w:asciiTheme="minorHAnsi" w:eastAsiaTheme="minorEastAsia" w:hAnsiTheme="minorHAnsi" w:cstheme="minorBidi"/>
          <w:noProof/>
          <w:sz w:val="22"/>
          <w:szCs w:val="22"/>
        </w:rPr>
      </w:pPr>
      <w:hyperlink w:anchor="_Toc481354177" w:history="1">
        <w:r w:rsidRPr="003005C1">
          <w:rPr>
            <w:rStyle w:val="Hyperlink"/>
            <w:noProof/>
          </w:rPr>
          <w:t>“this”</w:t>
        </w:r>
        <w:r>
          <w:rPr>
            <w:noProof/>
            <w:webHidden/>
          </w:rPr>
          <w:tab/>
        </w:r>
        <w:r>
          <w:rPr>
            <w:noProof/>
            <w:webHidden/>
          </w:rPr>
          <w:fldChar w:fldCharType="begin"/>
        </w:r>
        <w:r>
          <w:rPr>
            <w:noProof/>
            <w:webHidden/>
          </w:rPr>
          <w:instrText xml:space="preserve"> PAGEREF _Toc481354177 \h </w:instrText>
        </w:r>
        <w:r>
          <w:rPr>
            <w:noProof/>
            <w:webHidden/>
          </w:rPr>
        </w:r>
        <w:r>
          <w:rPr>
            <w:noProof/>
            <w:webHidden/>
          </w:rPr>
          <w:fldChar w:fldCharType="separate"/>
        </w:r>
        <w:r>
          <w:rPr>
            <w:noProof/>
            <w:webHidden/>
          </w:rPr>
          <w:t>29</w:t>
        </w:r>
        <w:r>
          <w:rPr>
            <w:noProof/>
            <w:webHidden/>
          </w:rPr>
          <w:fldChar w:fldCharType="end"/>
        </w:r>
      </w:hyperlink>
    </w:p>
    <w:p w:rsidR="006B5A93" w:rsidRDefault="006B5A93">
      <w:pPr>
        <w:pStyle w:val="TOC3"/>
        <w:rPr>
          <w:rFonts w:asciiTheme="minorHAnsi" w:eastAsiaTheme="minorEastAsia" w:hAnsiTheme="minorHAnsi" w:cstheme="minorBidi"/>
          <w:noProof/>
          <w:sz w:val="22"/>
          <w:szCs w:val="22"/>
        </w:rPr>
      </w:pPr>
      <w:hyperlink w:anchor="_Toc481354178" w:history="1">
        <w:r w:rsidRPr="003005C1">
          <w:rPr>
            <w:rStyle w:val="Hyperlink"/>
            <w:noProof/>
          </w:rPr>
          <w:t>Is JavaScript Compiled?</w:t>
        </w:r>
        <w:r>
          <w:rPr>
            <w:noProof/>
            <w:webHidden/>
          </w:rPr>
          <w:tab/>
        </w:r>
        <w:r>
          <w:rPr>
            <w:noProof/>
            <w:webHidden/>
          </w:rPr>
          <w:fldChar w:fldCharType="begin"/>
        </w:r>
        <w:r>
          <w:rPr>
            <w:noProof/>
            <w:webHidden/>
          </w:rPr>
          <w:instrText xml:space="preserve"> PAGEREF _Toc481354178 \h </w:instrText>
        </w:r>
        <w:r>
          <w:rPr>
            <w:noProof/>
            <w:webHidden/>
          </w:rPr>
        </w:r>
        <w:r>
          <w:rPr>
            <w:noProof/>
            <w:webHidden/>
          </w:rPr>
          <w:fldChar w:fldCharType="separate"/>
        </w:r>
        <w:r>
          <w:rPr>
            <w:noProof/>
            <w:webHidden/>
          </w:rPr>
          <w:t>29</w:t>
        </w:r>
        <w:r>
          <w:rPr>
            <w:noProof/>
            <w:webHidden/>
          </w:rPr>
          <w:fldChar w:fldCharType="end"/>
        </w:r>
      </w:hyperlink>
    </w:p>
    <w:p w:rsidR="006B5A93" w:rsidRDefault="006B5A93">
      <w:pPr>
        <w:pStyle w:val="TOC2"/>
        <w:rPr>
          <w:rFonts w:asciiTheme="minorHAnsi" w:eastAsiaTheme="minorEastAsia" w:hAnsiTheme="minorHAnsi" w:cstheme="minorBidi"/>
          <w:noProof/>
          <w:sz w:val="22"/>
          <w:szCs w:val="22"/>
        </w:rPr>
      </w:pPr>
      <w:hyperlink w:anchor="_Toc481354179" w:history="1">
        <w:r w:rsidRPr="003005C1">
          <w:rPr>
            <w:rStyle w:val="Hyperlink"/>
            <w:noProof/>
          </w:rPr>
          <w:t>Comment</w:t>
        </w:r>
        <w:r>
          <w:rPr>
            <w:noProof/>
            <w:webHidden/>
          </w:rPr>
          <w:tab/>
        </w:r>
        <w:r>
          <w:rPr>
            <w:noProof/>
            <w:webHidden/>
          </w:rPr>
          <w:fldChar w:fldCharType="begin"/>
        </w:r>
        <w:r>
          <w:rPr>
            <w:noProof/>
            <w:webHidden/>
          </w:rPr>
          <w:instrText xml:space="preserve"> PAGEREF _Toc481354179 \h </w:instrText>
        </w:r>
        <w:r>
          <w:rPr>
            <w:noProof/>
            <w:webHidden/>
          </w:rPr>
        </w:r>
        <w:r>
          <w:rPr>
            <w:noProof/>
            <w:webHidden/>
          </w:rPr>
          <w:fldChar w:fldCharType="separate"/>
        </w:r>
        <w:r>
          <w:rPr>
            <w:noProof/>
            <w:webHidden/>
          </w:rPr>
          <w:t>31</w:t>
        </w:r>
        <w:r>
          <w:rPr>
            <w:noProof/>
            <w:webHidden/>
          </w:rPr>
          <w:fldChar w:fldCharType="end"/>
        </w:r>
      </w:hyperlink>
    </w:p>
    <w:p w:rsidR="006B5A93" w:rsidRDefault="006B5A93">
      <w:pPr>
        <w:pStyle w:val="TOC2"/>
        <w:rPr>
          <w:rFonts w:asciiTheme="minorHAnsi" w:eastAsiaTheme="minorEastAsia" w:hAnsiTheme="minorHAnsi" w:cstheme="minorBidi"/>
          <w:noProof/>
          <w:sz w:val="22"/>
          <w:szCs w:val="22"/>
        </w:rPr>
      </w:pPr>
      <w:hyperlink w:anchor="_Toc481354180" w:history="1">
        <w:r w:rsidRPr="003005C1">
          <w:rPr>
            <w:rStyle w:val="Hyperlink"/>
            <w:noProof/>
          </w:rPr>
          <w:t>Variables</w:t>
        </w:r>
        <w:r>
          <w:rPr>
            <w:noProof/>
            <w:webHidden/>
          </w:rPr>
          <w:tab/>
        </w:r>
        <w:r>
          <w:rPr>
            <w:noProof/>
            <w:webHidden/>
          </w:rPr>
          <w:fldChar w:fldCharType="begin"/>
        </w:r>
        <w:r>
          <w:rPr>
            <w:noProof/>
            <w:webHidden/>
          </w:rPr>
          <w:instrText xml:space="preserve"> PAGEREF _Toc481354180 \h </w:instrText>
        </w:r>
        <w:r>
          <w:rPr>
            <w:noProof/>
            <w:webHidden/>
          </w:rPr>
        </w:r>
        <w:r>
          <w:rPr>
            <w:noProof/>
            <w:webHidden/>
          </w:rPr>
          <w:fldChar w:fldCharType="separate"/>
        </w:r>
        <w:r>
          <w:rPr>
            <w:noProof/>
            <w:webHidden/>
          </w:rPr>
          <w:t>32</w:t>
        </w:r>
        <w:r>
          <w:rPr>
            <w:noProof/>
            <w:webHidden/>
          </w:rPr>
          <w:fldChar w:fldCharType="end"/>
        </w:r>
      </w:hyperlink>
    </w:p>
    <w:p w:rsidR="006B5A93" w:rsidRDefault="006B5A93">
      <w:pPr>
        <w:pStyle w:val="TOC3"/>
        <w:rPr>
          <w:rFonts w:asciiTheme="minorHAnsi" w:eastAsiaTheme="minorEastAsia" w:hAnsiTheme="minorHAnsi" w:cstheme="minorBidi"/>
          <w:noProof/>
          <w:sz w:val="22"/>
          <w:szCs w:val="22"/>
        </w:rPr>
      </w:pPr>
      <w:hyperlink w:anchor="_Toc481354181" w:history="1">
        <w:r w:rsidRPr="003005C1">
          <w:rPr>
            <w:rStyle w:val="Hyperlink"/>
            <w:noProof/>
          </w:rPr>
          <w:t>Scopes</w:t>
        </w:r>
        <w:r>
          <w:rPr>
            <w:noProof/>
            <w:webHidden/>
          </w:rPr>
          <w:tab/>
        </w:r>
        <w:r>
          <w:rPr>
            <w:noProof/>
            <w:webHidden/>
          </w:rPr>
          <w:fldChar w:fldCharType="begin"/>
        </w:r>
        <w:r>
          <w:rPr>
            <w:noProof/>
            <w:webHidden/>
          </w:rPr>
          <w:instrText xml:space="preserve"> PAGEREF _Toc481354181 \h </w:instrText>
        </w:r>
        <w:r>
          <w:rPr>
            <w:noProof/>
            <w:webHidden/>
          </w:rPr>
        </w:r>
        <w:r>
          <w:rPr>
            <w:noProof/>
            <w:webHidden/>
          </w:rPr>
          <w:fldChar w:fldCharType="separate"/>
        </w:r>
        <w:r>
          <w:rPr>
            <w:noProof/>
            <w:webHidden/>
          </w:rPr>
          <w:t>32</w:t>
        </w:r>
        <w:r>
          <w:rPr>
            <w:noProof/>
            <w:webHidden/>
          </w:rPr>
          <w:fldChar w:fldCharType="end"/>
        </w:r>
      </w:hyperlink>
    </w:p>
    <w:p w:rsidR="006B5A93" w:rsidRDefault="006B5A93">
      <w:pPr>
        <w:pStyle w:val="TOC3"/>
        <w:rPr>
          <w:rFonts w:asciiTheme="minorHAnsi" w:eastAsiaTheme="minorEastAsia" w:hAnsiTheme="minorHAnsi" w:cstheme="minorBidi"/>
          <w:noProof/>
          <w:sz w:val="22"/>
          <w:szCs w:val="22"/>
        </w:rPr>
      </w:pPr>
      <w:hyperlink w:anchor="_Toc481354182" w:history="1">
        <w:r w:rsidRPr="003005C1">
          <w:rPr>
            <w:rStyle w:val="Hyperlink"/>
            <w:noProof/>
          </w:rPr>
          <w:t>Hoisting</w:t>
        </w:r>
        <w:r>
          <w:rPr>
            <w:noProof/>
            <w:webHidden/>
          </w:rPr>
          <w:tab/>
        </w:r>
        <w:r>
          <w:rPr>
            <w:noProof/>
            <w:webHidden/>
          </w:rPr>
          <w:fldChar w:fldCharType="begin"/>
        </w:r>
        <w:r>
          <w:rPr>
            <w:noProof/>
            <w:webHidden/>
          </w:rPr>
          <w:instrText xml:space="preserve"> PAGEREF _Toc481354182 \h </w:instrText>
        </w:r>
        <w:r>
          <w:rPr>
            <w:noProof/>
            <w:webHidden/>
          </w:rPr>
        </w:r>
        <w:r>
          <w:rPr>
            <w:noProof/>
            <w:webHidden/>
          </w:rPr>
          <w:fldChar w:fldCharType="separate"/>
        </w:r>
        <w:r>
          <w:rPr>
            <w:noProof/>
            <w:webHidden/>
          </w:rPr>
          <w:t>33</w:t>
        </w:r>
        <w:r>
          <w:rPr>
            <w:noProof/>
            <w:webHidden/>
          </w:rPr>
          <w:fldChar w:fldCharType="end"/>
        </w:r>
      </w:hyperlink>
    </w:p>
    <w:p w:rsidR="006B5A93" w:rsidRDefault="006B5A93">
      <w:pPr>
        <w:pStyle w:val="TOC3"/>
        <w:rPr>
          <w:rFonts w:asciiTheme="minorHAnsi" w:eastAsiaTheme="minorEastAsia" w:hAnsiTheme="minorHAnsi" w:cstheme="minorBidi"/>
          <w:noProof/>
          <w:sz w:val="22"/>
          <w:szCs w:val="22"/>
        </w:rPr>
      </w:pPr>
      <w:hyperlink w:anchor="_Toc481354183" w:history="1">
        <w:r w:rsidRPr="003005C1">
          <w:rPr>
            <w:rStyle w:val="Hyperlink"/>
            <w:noProof/>
          </w:rPr>
          <w:t>Strict Mode</w:t>
        </w:r>
        <w:r>
          <w:rPr>
            <w:noProof/>
            <w:webHidden/>
          </w:rPr>
          <w:tab/>
        </w:r>
        <w:r>
          <w:rPr>
            <w:noProof/>
            <w:webHidden/>
          </w:rPr>
          <w:fldChar w:fldCharType="begin"/>
        </w:r>
        <w:r>
          <w:rPr>
            <w:noProof/>
            <w:webHidden/>
          </w:rPr>
          <w:instrText xml:space="preserve"> PAGEREF _Toc481354183 \h </w:instrText>
        </w:r>
        <w:r>
          <w:rPr>
            <w:noProof/>
            <w:webHidden/>
          </w:rPr>
        </w:r>
        <w:r>
          <w:rPr>
            <w:noProof/>
            <w:webHidden/>
          </w:rPr>
          <w:fldChar w:fldCharType="separate"/>
        </w:r>
        <w:r>
          <w:rPr>
            <w:noProof/>
            <w:webHidden/>
          </w:rPr>
          <w:t>33</w:t>
        </w:r>
        <w:r>
          <w:rPr>
            <w:noProof/>
            <w:webHidden/>
          </w:rPr>
          <w:fldChar w:fldCharType="end"/>
        </w:r>
      </w:hyperlink>
    </w:p>
    <w:p w:rsidR="006B5A93" w:rsidRDefault="006B5A93">
      <w:pPr>
        <w:pStyle w:val="TOC3"/>
        <w:rPr>
          <w:rFonts w:asciiTheme="minorHAnsi" w:eastAsiaTheme="minorEastAsia" w:hAnsiTheme="minorHAnsi" w:cstheme="minorBidi"/>
          <w:noProof/>
          <w:sz w:val="22"/>
          <w:szCs w:val="22"/>
        </w:rPr>
      </w:pPr>
      <w:hyperlink w:anchor="_Toc481354184" w:history="1">
        <w:r w:rsidRPr="003005C1">
          <w:rPr>
            <w:rStyle w:val="Hyperlink"/>
            <w:noProof/>
          </w:rPr>
          <w:t>Creating Variables</w:t>
        </w:r>
        <w:r>
          <w:rPr>
            <w:noProof/>
            <w:webHidden/>
          </w:rPr>
          <w:tab/>
        </w:r>
        <w:r>
          <w:rPr>
            <w:noProof/>
            <w:webHidden/>
          </w:rPr>
          <w:fldChar w:fldCharType="begin"/>
        </w:r>
        <w:r>
          <w:rPr>
            <w:noProof/>
            <w:webHidden/>
          </w:rPr>
          <w:instrText xml:space="preserve"> PAGEREF _Toc481354184 \h </w:instrText>
        </w:r>
        <w:r>
          <w:rPr>
            <w:noProof/>
            <w:webHidden/>
          </w:rPr>
        </w:r>
        <w:r>
          <w:rPr>
            <w:noProof/>
            <w:webHidden/>
          </w:rPr>
          <w:fldChar w:fldCharType="separate"/>
        </w:r>
        <w:r>
          <w:rPr>
            <w:noProof/>
            <w:webHidden/>
          </w:rPr>
          <w:t>34</w:t>
        </w:r>
        <w:r>
          <w:rPr>
            <w:noProof/>
            <w:webHidden/>
          </w:rPr>
          <w:fldChar w:fldCharType="end"/>
        </w:r>
      </w:hyperlink>
    </w:p>
    <w:p w:rsidR="006B5A93" w:rsidRDefault="006B5A93">
      <w:pPr>
        <w:pStyle w:val="TOC3"/>
        <w:rPr>
          <w:rFonts w:asciiTheme="minorHAnsi" w:eastAsiaTheme="minorEastAsia" w:hAnsiTheme="minorHAnsi" w:cstheme="minorBidi"/>
          <w:noProof/>
          <w:sz w:val="22"/>
          <w:szCs w:val="22"/>
        </w:rPr>
      </w:pPr>
      <w:hyperlink w:anchor="_Toc481354185" w:history="1">
        <w:r w:rsidRPr="003005C1">
          <w:rPr>
            <w:rStyle w:val="Hyperlink"/>
            <w:noProof/>
          </w:rPr>
          <w:t>Deleting Variables</w:t>
        </w:r>
        <w:r>
          <w:rPr>
            <w:noProof/>
            <w:webHidden/>
          </w:rPr>
          <w:tab/>
        </w:r>
        <w:r>
          <w:rPr>
            <w:noProof/>
            <w:webHidden/>
          </w:rPr>
          <w:fldChar w:fldCharType="begin"/>
        </w:r>
        <w:r>
          <w:rPr>
            <w:noProof/>
            <w:webHidden/>
          </w:rPr>
          <w:instrText xml:space="preserve"> PAGEREF _Toc481354185 \h </w:instrText>
        </w:r>
        <w:r>
          <w:rPr>
            <w:noProof/>
            <w:webHidden/>
          </w:rPr>
        </w:r>
        <w:r>
          <w:rPr>
            <w:noProof/>
            <w:webHidden/>
          </w:rPr>
          <w:fldChar w:fldCharType="separate"/>
        </w:r>
        <w:r>
          <w:rPr>
            <w:noProof/>
            <w:webHidden/>
          </w:rPr>
          <w:t>34</w:t>
        </w:r>
        <w:r>
          <w:rPr>
            <w:noProof/>
            <w:webHidden/>
          </w:rPr>
          <w:fldChar w:fldCharType="end"/>
        </w:r>
      </w:hyperlink>
    </w:p>
    <w:p w:rsidR="006B5A93" w:rsidRDefault="006B5A93">
      <w:pPr>
        <w:pStyle w:val="TOC2"/>
        <w:rPr>
          <w:rFonts w:asciiTheme="minorHAnsi" w:eastAsiaTheme="minorEastAsia" w:hAnsiTheme="minorHAnsi" w:cstheme="minorBidi"/>
          <w:noProof/>
          <w:sz w:val="22"/>
          <w:szCs w:val="22"/>
        </w:rPr>
      </w:pPr>
      <w:hyperlink w:anchor="_Toc481354186" w:history="1">
        <w:r w:rsidRPr="003005C1">
          <w:rPr>
            <w:rStyle w:val="Hyperlink"/>
            <w:noProof/>
          </w:rPr>
          <w:t>Functions</w:t>
        </w:r>
        <w:r>
          <w:rPr>
            <w:noProof/>
            <w:webHidden/>
          </w:rPr>
          <w:tab/>
        </w:r>
        <w:r>
          <w:rPr>
            <w:noProof/>
            <w:webHidden/>
          </w:rPr>
          <w:fldChar w:fldCharType="begin"/>
        </w:r>
        <w:r>
          <w:rPr>
            <w:noProof/>
            <w:webHidden/>
          </w:rPr>
          <w:instrText xml:space="preserve"> PAGEREF _Toc481354186 \h </w:instrText>
        </w:r>
        <w:r>
          <w:rPr>
            <w:noProof/>
            <w:webHidden/>
          </w:rPr>
        </w:r>
        <w:r>
          <w:rPr>
            <w:noProof/>
            <w:webHidden/>
          </w:rPr>
          <w:fldChar w:fldCharType="separate"/>
        </w:r>
        <w:r>
          <w:rPr>
            <w:noProof/>
            <w:webHidden/>
          </w:rPr>
          <w:t>35</w:t>
        </w:r>
        <w:r>
          <w:rPr>
            <w:noProof/>
            <w:webHidden/>
          </w:rPr>
          <w:fldChar w:fldCharType="end"/>
        </w:r>
      </w:hyperlink>
    </w:p>
    <w:p w:rsidR="006B5A93" w:rsidRDefault="006B5A93">
      <w:pPr>
        <w:pStyle w:val="TOC3"/>
        <w:rPr>
          <w:rFonts w:asciiTheme="minorHAnsi" w:eastAsiaTheme="minorEastAsia" w:hAnsiTheme="minorHAnsi" w:cstheme="minorBidi"/>
          <w:noProof/>
          <w:sz w:val="22"/>
          <w:szCs w:val="22"/>
        </w:rPr>
      </w:pPr>
      <w:hyperlink w:anchor="_Toc481354187" w:history="1">
        <w:r w:rsidRPr="003005C1">
          <w:rPr>
            <w:rStyle w:val="Hyperlink"/>
            <w:noProof/>
          </w:rPr>
          <w:t>Function FAQ</w:t>
        </w:r>
        <w:r>
          <w:rPr>
            <w:noProof/>
            <w:webHidden/>
          </w:rPr>
          <w:tab/>
        </w:r>
        <w:r>
          <w:rPr>
            <w:noProof/>
            <w:webHidden/>
          </w:rPr>
          <w:fldChar w:fldCharType="begin"/>
        </w:r>
        <w:r>
          <w:rPr>
            <w:noProof/>
            <w:webHidden/>
          </w:rPr>
          <w:instrText xml:space="preserve"> PAGEREF _Toc481354187 \h </w:instrText>
        </w:r>
        <w:r>
          <w:rPr>
            <w:noProof/>
            <w:webHidden/>
          </w:rPr>
        </w:r>
        <w:r>
          <w:rPr>
            <w:noProof/>
            <w:webHidden/>
          </w:rPr>
          <w:fldChar w:fldCharType="separate"/>
        </w:r>
        <w:r>
          <w:rPr>
            <w:noProof/>
            <w:webHidden/>
          </w:rPr>
          <w:t>35</w:t>
        </w:r>
        <w:r>
          <w:rPr>
            <w:noProof/>
            <w:webHidden/>
          </w:rPr>
          <w:fldChar w:fldCharType="end"/>
        </w:r>
      </w:hyperlink>
    </w:p>
    <w:p w:rsidR="006B5A93" w:rsidRDefault="006B5A93">
      <w:pPr>
        <w:pStyle w:val="TOC3"/>
        <w:rPr>
          <w:rFonts w:asciiTheme="minorHAnsi" w:eastAsiaTheme="minorEastAsia" w:hAnsiTheme="minorHAnsi" w:cstheme="minorBidi"/>
          <w:noProof/>
          <w:sz w:val="22"/>
          <w:szCs w:val="22"/>
        </w:rPr>
      </w:pPr>
      <w:hyperlink w:anchor="_Toc481354188" w:history="1">
        <w:r w:rsidRPr="003005C1">
          <w:rPr>
            <w:rStyle w:val="Hyperlink"/>
            <w:noProof/>
          </w:rPr>
          <w:t>Anonymous Functions</w:t>
        </w:r>
        <w:r>
          <w:rPr>
            <w:noProof/>
            <w:webHidden/>
          </w:rPr>
          <w:tab/>
        </w:r>
        <w:r>
          <w:rPr>
            <w:noProof/>
            <w:webHidden/>
          </w:rPr>
          <w:fldChar w:fldCharType="begin"/>
        </w:r>
        <w:r>
          <w:rPr>
            <w:noProof/>
            <w:webHidden/>
          </w:rPr>
          <w:instrText xml:space="preserve"> PAGEREF _Toc481354188 \h </w:instrText>
        </w:r>
        <w:r>
          <w:rPr>
            <w:noProof/>
            <w:webHidden/>
          </w:rPr>
        </w:r>
        <w:r>
          <w:rPr>
            <w:noProof/>
            <w:webHidden/>
          </w:rPr>
          <w:fldChar w:fldCharType="separate"/>
        </w:r>
        <w:r>
          <w:rPr>
            <w:noProof/>
            <w:webHidden/>
          </w:rPr>
          <w:t>35</w:t>
        </w:r>
        <w:r>
          <w:rPr>
            <w:noProof/>
            <w:webHidden/>
          </w:rPr>
          <w:fldChar w:fldCharType="end"/>
        </w:r>
      </w:hyperlink>
    </w:p>
    <w:p w:rsidR="006B5A93" w:rsidRDefault="006B5A93">
      <w:pPr>
        <w:pStyle w:val="TOC3"/>
        <w:rPr>
          <w:rFonts w:asciiTheme="minorHAnsi" w:eastAsiaTheme="minorEastAsia" w:hAnsiTheme="minorHAnsi" w:cstheme="minorBidi"/>
          <w:noProof/>
          <w:sz w:val="22"/>
          <w:szCs w:val="22"/>
        </w:rPr>
      </w:pPr>
      <w:hyperlink w:anchor="_Toc481354189" w:history="1">
        <w:r w:rsidRPr="003005C1">
          <w:rPr>
            <w:rStyle w:val="Hyperlink"/>
            <w:noProof/>
          </w:rPr>
          <w:t>Closures</w:t>
        </w:r>
        <w:r>
          <w:rPr>
            <w:noProof/>
            <w:webHidden/>
          </w:rPr>
          <w:tab/>
        </w:r>
        <w:r>
          <w:rPr>
            <w:noProof/>
            <w:webHidden/>
          </w:rPr>
          <w:fldChar w:fldCharType="begin"/>
        </w:r>
        <w:r>
          <w:rPr>
            <w:noProof/>
            <w:webHidden/>
          </w:rPr>
          <w:instrText xml:space="preserve"> PAGEREF _Toc481354189 \h </w:instrText>
        </w:r>
        <w:r>
          <w:rPr>
            <w:noProof/>
            <w:webHidden/>
          </w:rPr>
        </w:r>
        <w:r>
          <w:rPr>
            <w:noProof/>
            <w:webHidden/>
          </w:rPr>
          <w:fldChar w:fldCharType="separate"/>
        </w:r>
        <w:r>
          <w:rPr>
            <w:noProof/>
            <w:webHidden/>
          </w:rPr>
          <w:t>35</w:t>
        </w:r>
        <w:r>
          <w:rPr>
            <w:noProof/>
            <w:webHidden/>
          </w:rPr>
          <w:fldChar w:fldCharType="end"/>
        </w:r>
      </w:hyperlink>
    </w:p>
    <w:p w:rsidR="006B5A93" w:rsidRDefault="006B5A93">
      <w:pPr>
        <w:pStyle w:val="TOC3"/>
        <w:rPr>
          <w:rFonts w:asciiTheme="minorHAnsi" w:eastAsiaTheme="minorEastAsia" w:hAnsiTheme="minorHAnsi" w:cstheme="minorBidi"/>
          <w:noProof/>
          <w:sz w:val="22"/>
          <w:szCs w:val="22"/>
        </w:rPr>
      </w:pPr>
      <w:hyperlink w:anchor="_Toc481354190" w:history="1">
        <w:r w:rsidRPr="003005C1">
          <w:rPr>
            <w:rStyle w:val="Hyperlink"/>
            <w:noProof/>
          </w:rPr>
          <w:t>Self-Invoking / Immediately Invoked Functions</w:t>
        </w:r>
        <w:r>
          <w:rPr>
            <w:noProof/>
            <w:webHidden/>
          </w:rPr>
          <w:tab/>
        </w:r>
        <w:r>
          <w:rPr>
            <w:noProof/>
            <w:webHidden/>
          </w:rPr>
          <w:fldChar w:fldCharType="begin"/>
        </w:r>
        <w:r>
          <w:rPr>
            <w:noProof/>
            <w:webHidden/>
          </w:rPr>
          <w:instrText xml:space="preserve"> PAGEREF _Toc481354190 \h </w:instrText>
        </w:r>
        <w:r>
          <w:rPr>
            <w:noProof/>
            <w:webHidden/>
          </w:rPr>
        </w:r>
        <w:r>
          <w:rPr>
            <w:noProof/>
            <w:webHidden/>
          </w:rPr>
          <w:fldChar w:fldCharType="separate"/>
        </w:r>
        <w:r>
          <w:rPr>
            <w:noProof/>
            <w:webHidden/>
          </w:rPr>
          <w:t>36</w:t>
        </w:r>
        <w:r>
          <w:rPr>
            <w:noProof/>
            <w:webHidden/>
          </w:rPr>
          <w:fldChar w:fldCharType="end"/>
        </w:r>
      </w:hyperlink>
    </w:p>
    <w:p w:rsidR="006B5A93" w:rsidRDefault="006B5A93">
      <w:pPr>
        <w:pStyle w:val="TOC2"/>
        <w:rPr>
          <w:rFonts w:asciiTheme="minorHAnsi" w:eastAsiaTheme="minorEastAsia" w:hAnsiTheme="minorHAnsi" w:cstheme="minorBidi"/>
          <w:noProof/>
          <w:sz w:val="22"/>
          <w:szCs w:val="22"/>
        </w:rPr>
      </w:pPr>
      <w:hyperlink w:anchor="_Toc481354191" w:history="1">
        <w:r w:rsidRPr="003005C1">
          <w:rPr>
            <w:rStyle w:val="Hyperlink"/>
            <w:noProof/>
          </w:rPr>
          <w:t>The Module Pattern</w:t>
        </w:r>
        <w:r>
          <w:rPr>
            <w:noProof/>
            <w:webHidden/>
          </w:rPr>
          <w:tab/>
        </w:r>
        <w:r>
          <w:rPr>
            <w:noProof/>
            <w:webHidden/>
          </w:rPr>
          <w:fldChar w:fldCharType="begin"/>
        </w:r>
        <w:r>
          <w:rPr>
            <w:noProof/>
            <w:webHidden/>
          </w:rPr>
          <w:instrText xml:space="preserve"> PAGEREF _Toc481354191 \h </w:instrText>
        </w:r>
        <w:r>
          <w:rPr>
            <w:noProof/>
            <w:webHidden/>
          </w:rPr>
        </w:r>
        <w:r>
          <w:rPr>
            <w:noProof/>
            <w:webHidden/>
          </w:rPr>
          <w:fldChar w:fldCharType="separate"/>
        </w:r>
        <w:r>
          <w:rPr>
            <w:noProof/>
            <w:webHidden/>
          </w:rPr>
          <w:t>36</w:t>
        </w:r>
        <w:r>
          <w:rPr>
            <w:noProof/>
            <w:webHidden/>
          </w:rPr>
          <w:fldChar w:fldCharType="end"/>
        </w:r>
      </w:hyperlink>
    </w:p>
    <w:p w:rsidR="006B5A93" w:rsidRDefault="006B5A93">
      <w:pPr>
        <w:pStyle w:val="TOC2"/>
        <w:rPr>
          <w:rFonts w:asciiTheme="minorHAnsi" w:eastAsiaTheme="minorEastAsia" w:hAnsiTheme="minorHAnsi" w:cstheme="minorBidi"/>
          <w:noProof/>
          <w:sz w:val="22"/>
          <w:szCs w:val="22"/>
        </w:rPr>
      </w:pPr>
      <w:hyperlink w:anchor="_Toc481354192" w:history="1">
        <w:r w:rsidRPr="003005C1">
          <w:rPr>
            <w:rStyle w:val="Hyperlink"/>
            <w:noProof/>
          </w:rPr>
          <w:t>Errors</w:t>
        </w:r>
        <w:r>
          <w:rPr>
            <w:noProof/>
            <w:webHidden/>
          </w:rPr>
          <w:tab/>
        </w:r>
        <w:r>
          <w:rPr>
            <w:noProof/>
            <w:webHidden/>
          </w:rPr>
          <w:fldChar w:fldCharType="begin"/>
        </w:r>
        <w:r>
          <w:rPr>
            <w:noProof/>
            <w:webHidden/>
          </w:rPr>
          <w:instrText xml:space="preserve"> PAGEREF _Toc481354192 \h </w:instrText>
        </w:r>
        <w:r>
          <w:rPr>
            <w:noProof/>
            <w:webHidden/>
          </w:rPr>
        </w:r>
        <w:r>
          <w:rPr>
            <w:noProof/>
            <w:webHidden/>
          </w:rPr>
          <w:fldChar w:fldCharType="separate"/>
        </w:r>
        <w:r>
          <w:rPr>
            <w:noProof/>
            <w:webHidden/>
          </w:rPr>
          <w:t>37</w:t>
        </w:r>
        <w:r>
          <w:rPr>
            <w:noProof/>
            <w:webHidden/>
          </w:rPr>
          <w:fldChar w:fldCharType="end"/>
        </w:r>
      </w:hyperlink>
    </w:p>
    <w:p w:rsidR="006B5A93" w:rsidRDefault="006B5A93">
      <w:pPr>
        <w:pStyle w:val="TOC2"/>
        <w:rPr>
          <w:rFonts w:asciiTheme="minorHAnsi" w:eastAsiaTheme="minorEastAsia" w:hAnsiTheme="minorHAnsi" w:cstheme="minorBidi"/>
          <w:noProof/>
          <w:sz w:val="22"/>
          <w:szCs w:val="22"/>
        </w:rPr>
      </w:pPr>
      <w:hyperlink w:anchor="_Toc481354193" w:history="1">
        <w:r w:rsidRPr="003005C1">
          <w:rPr>
            <w:rStyle w:val="Hyperlink"/>
            <w:noProof/>
          </w:rPr>
          <w:t>Events</w:t>
        </w:r>
        <w:r>
          <w:rPr>
            <w:noProof/>
            <w:webHidden/>
          </w:rPr>
          <w:tab/>
        </w:r>
        <w:r>
          <w:rPr>
            <w:noProof/>
            <w:webHidden/>
          </w:rPr>
          <w:fldChar w:fldCharType="begin"/>
        </w:r>
        <w:r>
          <w:rPr>
            <w:noProof/>
            <w:webHidden/>
          </w:rPr>
          <w:instrText xml:space="preserve"> PAGEREF _Toc481354193 \h </w:instrText>
        </w:r>
        <w:r>
          <w:rPr>
            <w:noProof/>
            <w:webHidden/>
          </w:rPr>
        </w:r>
        <w:r>
          <w:rPr>
            <w:noProof/>
            <w:webHidden/>
          </w:rPr>
          <w:fldChar w:fldCharType="separate"/>
        </w:r>
        <w:r>
          <w:rPr>
            <w:noProof/>
            <w:webHidden/>
          </w:rPr>
          <w:t>37</w:t>
        </w:r>
        <w:r>
          <w:rPr>
            <w:noProof/>
            <w:webHidden/>
          </w:rPr>
          <w:fldChar w:fldCharType="end"/>
        </w:r>
      </w:hyperlink>
    </w:p>
    <w:p w:rsidR="006B5A93" w:rsidRDefault="006B5A93">
      <w:pPr>
        <w:pStyle w:val="TOC2"/>
        <w:rPr>
          <w:rFonts w:asciiTheme="minorHAnsi" w:eastAsiaTheme="minorEastAsia" w:hAnsiTheme="minorHAnsi" w:cstheme="minorBidi"/>
          <w:noProof/>
          <w:sz w:val="22"/>
          <w:szCs w:val="22"/>
        </w:rPr>
      </w:pPr>
      <w:hyperlink w:anchor="_Toc481354194" w:history="1">
        <w:r w:rsidRPr="003005C1">
          <w:rPr>
            <w:rStyle w:val="Hyperlink"/>
            <w:noProof/>
          </w:rPr>
          <w:t>Recursion</w:t>
        </w:r>
        <w:r>
          <w:rPr>
            <w:noProof/>
            <w:webHidden/>
          </w:rPr>
          <w:tab/>
        </w:r>
        <w:r>
          <w:rPr>
            <w:noProof/>
            <w:webHidden/>
          </w:rPr>
          <w:fldChar w:fldCharType="begin"/>
        </w:r>
        <w:r>
          <w:rPr>
            <w:noProof/>
            <w:webHidden/>
          </w:rPr>
          <w:instrText xml:space="preserve"> PAGEREF _Toc481354194 \h </w:instrText>
        </w:r>
        <w:r>
          <w:rPr>
            <w:noProof/>
            <w:webHidden/>
          </w:rPr>
        </w:r>
        <w:r>
          <w:rPr>
            <w:noProof/>
            <w:webHidden/>
          </w:rPr>
          <w:fldChar w:fldCharType="separate"/>
        </w:r>
        <w:r>
          <w:rPr>
            <w:noProof/>
            <w:webHidden/>
          </w:rPr>
          <w:t>37</w:t>
        </w:r>
        <w:r>
          <w:rPr>
            <w:noProof/>
            <w:webHidden/>
          </w:rPr>
          <w:fldChar w:fldCharType="end"/>
        </w:r>
      </w:hyperlink>
    </w:p>
    <w:p w:rsidR="006B5A93" w:rsidRDefault="006B5A93">
      <w:pPr>
        <w:pStyle w:val="TOC3"/>
        <w:rPr>
          <w:rFonts w:asciiTheme="minorHAnsi" w:eastAsiaTheme="minorEastAsia" w:hAnsiTheme="minorHAnsi" w:cstheme="minorBidi"/>
          <w:noProof/>
          <w:sz w:val="22"/>
          <w:szCs w:val="22"/>
        </w:rPr>
      </w:pPr>
      <w:hyperlink w:anchor="_Toc481354195" w:history="1">
        <w:r w:rsidRPr="003005C1">
          <w:rPr>
            <w:rStyle w:val="Hyperlink"/>
            <w:noProof/>
          </w:rPr>
          <w:t>A Factorial Example</w:t>
        </w:r>
        <w:r>
          <w:rPr>
            <w:noProof/>
            <w:webHidden/>
          </w:rPr>
          <w:tab/>
        </w:r>
        <w:r>
          <w:rPr>
            <w:noProof/>
            <w:webHidden/>
          </w:rPr>
          <w:fldChar w:fldCharType="begin"/>
        </w:r>
        <w:r>
          <w:rPr>
            <w:noProof/>
            <w:webHidden/>
          </w:rPr>
          <w:instrText xml:space="preserve"> PAGEREF _Toc481354195 \h </w:instrText>
        </w:r>
        <w:r>
          <w:rPr>
            <w:noProof/>
            <w:webHidden/>
          </w:rPr>
        </w:r>
        <w:r>
          <w:rPr>
            <w:noProof/>
            <w:webHidden/>
          </w:rPr>
          <w:fldChar w:fldCharType="separate"/>
        </w:r>
        <w:r>
          <w:rPr>
            <w:noProof/>
            <w:webHidden/>
          </w:rPr>
          <w:t>37</w:t>
        </w:r>
        <w:r>
          <w:rPr>
            <w:noProof/>
            <w:webHidden/>
          </w:rPr>
          <w:fldChar w:fldCharType="end"/>
        </w:r>
      </w:hyperlink>
    </w:p>
    <w:p w:rsidR="006B5A93" w:rsidRDefault="006B5A93">
      <w:pPr>
        <w:pStyle w:val="TOC1"/>
        <w:rPr>
          <w:rFonts w:asciiTheme="minorHAnsi" w:eastAsiaTheme="minorEastAsia" w:hAnsiTheme="minorHAnsi" w:cstheme="minorBidi"/>
          <w:b w:val="0"/>
          <w:noProof/>
          <w:sz w:val="22"/>
          <w:szCs w:val="22"/>
        </w:rPr>
      </w:pPr>
      <w:hyperlink w:anchor="_Toc481354196" w:history="1">
        <w:r w:rsidRPr="003005C1">
          <w:rPr>
            <w:rStyle w:val="Hyperlink"/>
            <w:noProof/>
          </w:rPr>
          <w:t>Module 4: jQuery</w:t>
        </w:r>
        <w:r>
          <w:rPr>
            <w:noProof/>
            <w:webHidden/>
          </w:rPr>
          <w:tab/>
        </w:r>
        <w:r>
          <w:rPr>
            <w:noProof/>
            <w:webHidden/>
          </w:rPr>
          <w:fldChar w:fldCharType="begin"/>
        </w:r>
        <w:r>
          <w:rPr>
            <w:noProof/>
            <w:webHidden/>
          </w:rPr>
          <w:instrText xml:space="preserve"> PAGEREF _Toc481354196 \h </w:instrText>
        </w:r>
        <w:r>
          <w:rPr>
            <w:noProof/>
            <w:webHidden/>
          </w:rPr>
        </w:r>
        <w:r>
          <w:rPr>
            <w:noProof/>
            <w:webHidden/>
          </w:rPr>
          <w:fldChar w:fldCharType="separate"/>
        </w:r>
        <w:r>
          <w:rPr>
            <w:noProof/>
            <w:webHidden/>
          </w:rPr>
          <w:t>40</w:t>
        </w:r>
        <w:r>
          <w:rPr>
            <w:noProof/>
            <w:webHidden/>
          </w:rPr>
          <w:fldChar w:fldCharType="end"/>
        </w:r>
      </w:hyperlink>
    </w:p>
    <w:p w:rsidR="006B5A93" w:rsidRDefault="006B5A93">
      <w:pPr>
        <w:pStyle w:val="TOC2"/>
        <w:rPr>
          <w:rFonts w:asciiTheme="minorHAnsi" w:eastAsiaTheme="minorEastAsia" w:hAnsiTheme="minorHAnsi" w:cstheme="minorBidi"/>
          <w:noProof/>
          <w:sz w:val="22"/>
          <w:szCs w:val="22"/>
        </w:rPr>
      </w:pPr>
      <w:hyperlink w:anchor="_Toc481354197" w:history="1">
        <w:r w:rsidRPr="003005C1">
          <w:rPr>
            <w:rStyle w:val="Hyperlink"/>
            <w:noProof/>
          </w:rPr>
          <w:t>jQuery</w:t>
        </w:r>
        <w:r>
          <w:rPr>
            <w:noProof/>
            <w:webHidden/>
          </w:rPr>
          <w:tab/>
        </w:r>
        <w:r>
          <w:rPr>
            <w:noProof/>
            <w:webHidden/>
          </w:rPr>
          <w:fldChar w:fldCharType="begin"/>
        </w:r>
        <w:r>
          <w:rPr>
            <w:noProof/>
            <w:webHidden/>
          </w:rPr>
          <w:instrText xml:space="preserve"> PAGEREF _Toc481354197 \h </w:instrText>
        </w:r>
        <w:r>
          <w:rPr>
            <w:noProof/>
            <w:webHidden/>
          </w:rPr>
        </w:r>
        <w:r>
          <w:rPr>
            <w:noProof/>
            <w:webHidden/>
          </w:rPr>
          <w:fldChar w:fldCharType="separate"/>
        </w:r>
        <w:r>
          <w:rPr>
            <w:noProof/>
            <w:webHidden/>
          </w:rPr>
          <w:t>40</w:t>
        </w:r>
        <w:r>
          <w:rPr>
            <w:noProof/>
            <w:webHidden/>
          </w:rPr>
          <w:fldChar w:fldCharType="end"/>
        </w:r>
      </w:hyperlink>
    </w:p>
    <w:p w:rsidR="006B5A93" w:rsidRDefault="006B5A93">
      <w:pPr>
        <w:pStyle w:val="TOC3"/>
        <w:rPr>
          <w:rFonts w:asciiTheme="minorHAnsi" w:eastAsiaTheme="minorEastAsia" w:hAnsiTheme="minorHAnsi" w:cstheme="minorBidi"/>
          <w:noProof/>
          <w:sz w:val="22"/>
          <w:szCs w:val="22"/>
        </w:rPr>
      </w:pPr>
      <w:hyperlink w:anchor="_Toc481354198" w:history="1">
        <w:r w:rsidRPr="003005C1">
          <w:rPr>
            <w:rStyle w:val="Hyperlink"/>
            <w:noProof/>
          </w:rPr>
          <w:t>First the negatives:</w:t>
        </w:r>
        <w:r>
          <w:rPr>
            <w:noProof/>
            <w:webHidden/>
          </w:rPr>
          <w:tab/>
        </w:r>
        <w:r>
          <w:rPr>
            <w:noProof/>
            <w:webHidden/>
          </w:rPr>
          <w:fldChar w:fldCharType="begin"/>
        </w:r>
        <w:r>
          <w:rPr>
            <w:noProof/>
            <w:webHidden/>
          </w:rPr>
          <w:instrText xml:space="preserve"> PAGEREF _Toc481354198 \h </w:instrText>
        </w:r>
        <w:r>
          <w:rPr>
            <w:noProof/>
            <w:webHidden/>
          </w:rPr>
        </w:r>
        <w:r>
          <w:rPr>
            <w:noProof/>
            <w:webHidden/>
          </w:rPr>
          <w:fldChar w:fldCharType="separate"/>
        </w:r>
        <w:r>
          <w:rPr>
            <w:noProof/>
            <w:webHidden/>
          </w:rPr>
          <w:t>40</w:t>
        </w:r>
        <w:r>
          <w:rPr>
            <w:noProof/>
            <w:webHidden/>
          </w:rPr>
          <w:fldChar w:fldCharType="end"/>
        </w:r>
      </w:hyperlink>
    </w:p>
    <w:p w:rsidR="006B5A93" w:rsidRDefault="006B5A93">
      <w:pPr>
        <w:pStyle w:val="TOC3"/>
        <w:rPr>
          <w:rFonts w:asciiTheme="minorHAnsi" w:eastAsiaTheme="minorEastAsia" w:hAnsiTheme="minorHAnsi" w:cstheme="minorBidi"/>
          <w:noProof/>
          <w:sz w:val="22"/>
          <w:szCs w:val="22"/>
        </w:rPr>
      </w:pPr>
      <w:hyperlink w:anchor="_Toc481354199" w:history="1">
        <w:r w:rsidRPr="003005C1">
          <w:rPr>
            <w:rStyle w:val="Hyperlink"/>
            <w:noProof/>
          </w:rPr>
          <w:t>And then the positives:</w:t>
        </w:r>
        <w:r>
          <w:rPr>
            <w:noProof/>
            <w:webHidden/>
          </w:rPr>
          <w:tab/>
        </w:r>
        <w:r>
          <w:rPr>
            <w:noProof/>
            <w:webHidden/>
          </w:rPr>
          <w:fldChar w:fldCharType="begin"/>
        </w:r>
        <w:r>
          <w:rPr>
            <w:noProof/>
            <w:webHidden/>
          </w:rPr>
          <w:instrText xml:space="preserve"> PAGEREF _Toc481354199 \h </w:instrText>
        </w:r>
        <w:r>
          <w:rPr>
            <w:noProof/>
            <w:webHidden/>
          </w:rPr>
        </w:r>
        <w:r>
          <w:rPr>
            <w:noProof/>
            <w:webHidden/>
          </w:rPr>
          <w:fldChar w:fldCharType="separate"/>
        </w:r>
        <w:r>
          <w:rPr>
            <w:noProof/>
            <w:webHidden/>
          </w:rPr>
          <w:t>40</w:t>
        </w:r>
        <w:r>
          <w:rPr>
            <w:noProof/>
            <w:webHidden/>
          </w:rPr>
          <w:fldChar w:fldCharType="end"/>
        </w:r>
      </w:hyperlink>
    </w:p>
    <w:p w:rsidR="006B5A93" w:rsidRDefault="006B5A93">
      <w:pPr>
        <w:pStyle w:val="TOC2"/>
        <w:rPr>
          <w:rFonts w:asciiTheme="minorHAnsi" w:eastAsiaTheme="minorEastAsia" w:hAnsiTheme="minorHAnsi" w:cstheme="minorBidi"/>
          <w:noProof/>
          <w:sz w:val="22"/>
          <w:szCs w:val="22"/>
        </w:rPr>
      </w:pPr>
      <w:hyperlink w:anchor="_Toc481354200" w:history="1">
        <w:r w:rsidRPr="003005C1">
          <w:rPr>
            <w:rStyle w:val="Hyperlink"/>
            <w:noProof/>
          </w:rPr>
          <w:t>Downloading the library</w:t>
        </w:r>
        <w:r>
          <w:rPr>
            <w:noProof/>
            <w:webHidden/>
          </w:rPr>
          <w:tab/>
        </w:r>
        <w:r>
          <w:rPr>
            <w:noProof/>
            <w:webHidden/>
          </w:rPr>
          <w:fldChar w:fldCharType="begin"/>
        </w:r>
        <w:r>
          <w:rPr>
            <w:noProof/>
            <w:webHidden/>
          </w:rPr>
          <w:instrText xml:space="preserve"> PAGEREF _Toc481354200 \h </w:instrText>
        </w:r>
        <w:r>
          <w:rPr>
            <w:noProof/>
            <w:webHidden/>
          </w:rPr>
        </w:r>
        <w:r>
          <w:rPr>
            <w:noProof/>
            <w:webHidden/>
          </w:rPr>
          <w:fldChar w:fldCharType="separate"/>
        </w:r>
        <w:r>
          <w:rPr>
            <w:noProof/>
            <w:webHidden/>
          </w:rPr>
          <w:t>41</w:t>
        </w:r>
        <w:r>
          <w:rPr>
            <w:noProof/>
            <w:webHidden/>
          </w:rPr>
          <w:fldChar w:fldCharType="end"/>
        </w:r>
      </w:hyperlink>
    </w:p>
    <w:p w:rsidR="006B5A93" w:rsidRDefault="006B5A93">
      <w:pPr>
        <w:pStyle w:val="TOC2"/>
        <w:rPr>
          <w:rFonts w:asciiTheme="minorHAnsi" w:eastAsiaTheme="minorEastAsia" w:hAnsiTheme="minorHAnsi" w:cstheme="minorBidi"/>
          <w:noProof/>
          <w:sz w:val="22"/>
          <w:szCs w:val="22"/>
        </w:rPr>
      </w:pPr>
      <w:hyperlink w:anchor="_Toc481354201" w:history="1">
        <w:r w:rsidRPr="003005C1">
          <w:rPr>
            <w:rStyle w:val="Hyperlink"/>
            <w:noProof/>
          </w:rPr>
          <w:t>jQuery Versions</w:t>
        </w:r>
        <w:r>
          <w:rPr>
            <w:noProof/>
            <w:webHidden/>
          </w:rPr>
          <w:tab/>
        </w:r>
        <w:r>
          <w:rPr>
            <w:noProof/>
            <w:webHidden/>
          </w:rPr>
          <w:fldChar w:fldCharType="begin"/>
        </w:r>
        <w:r>
          <w:rPr>
            <w:noProof/>
            <w:webHidden/>
          </w:rPr>
          <w:instrText xml:space="preserve"> PAGEREF _Toc481354201 \h </w:instrText>
        </w:r>
        <w:r>
          <w:rPr>
            <w:noProof/>
            <w:webHidden/>
          </w:rPr>
        </w:r>
        <w:r>
          <w:rPr>
            <w:noProof/>
            <w:webHidden/>
          </w:rPr>
          <w:fldChar w:fldCharType="separate"/>
        </w:r>
        <w:r>
          <w:rPr>
            <w:noProof/>
            <w:webHidden/>
          </w:rPr>
          <w:t>41</w:t>
        </w:r>
        <w:r>
          <w:rPr>
            <w:noProof/>
            <w:webHidden/>
          </w:rPr>
          <w:fldChar w:fldCharType="end"/>
        </w:r>
      </w:hyperlink>
    </w:p>
    <w:p w:rsidR="006B5A93" w:rsidRDefault="006B5A93">
      <w:pPr>
        <w:pStyle w:val="TOC2"/>
        <w:rPr>
          <w:rFonts w:asciiTheme="minorHAnsi" w:eastAsiaTheme="minorEastAsia" w:hAnsiTheme="minorHAnsi" w:cstheme="minorBidi"/>
          <w:noProof/>
          <w:sz w:val="22"/>
          <w:szCs w:val="22"/>
        </w:rPr>
      </w:pPr>
      <w:hyperlink w:anchor="_Toc481354202" w:history="1">
        <w:r w:rsidRPr="003005C1">
          <w:rPr>
            <w:rStyle w:val="Hyperlink"/>
            <w:noProof/>
          </w:rPr>
          <w:t>Linking to the library</w:t>
        </w:r>
        <w:r>
          <w:rPr>
            <w:noProof/>
            <w:webHidden/>
          </w:rPr>
          <w:tab/>
        </w:r>
        <w:r>
          <w:rPr>
            <w:noProof/>
            <w:webHidden/>
          </w:rPr>
          <w:fldChar w:fldCharType="begin"/>
        </w:r>
        <w:r>
          <w:rPr>
            <w:noProof/>
            <w:webHidden/>
          </w:rPr>
          <w:instrText xml:space="preserve"> PAGEREF _Toc481354202 \h </w:instrText>
        </w:r>
        <w:r>
          <w:rPr>
            <w:noProof/>
            <w:webHidden/>
          </w:rPr>
        </w:r>
        <w:r>
          <w:rPr>
            <w:noProof/>
            <w:webHidden/>
          </w:rPr>
          <w:fldChar w:fldCharType="separate"/>
        </w:r>
        <w:r>
          <w:rPr>
            <w:noProof/>
            <w:webHidden/>
          </w:rPr>
          <w:t>41</w:t>
        </w:r>
        <w:r>
          <w:rPr>
            <w:noProof/>
            <w:webHidden/>
          </w:rPr>
          <w:fldChar w:fldCharType="end"/>
        </w:r>
      </w:hyperlink>
    </w:p>
    <w:p w:rsidR="006B5A93" w:rsidRDefault="006B5A93">
      <w:pPr>
        <w:pStyle w:val="TOC2"/>
        <w:rPr>
          <w:rFonts w:asciiTheme="minorHAnsi" w:eastAsiaTheme="minorEastAsia" w:hAnsiTheme="minorHAnsi" w:cstheme="minorBidi"/>
          <w:noProof/>
          <w:sz w:val="22"/>
          <w:szCs w:val="22"/>
        </w:rPr>
      </w:pPr>
      <w:hyperlink w:anchor="_Toc481354203" w:history="1">
        <w:r w:rsidRPr="003005C1">
          <w:rPr>
            <w:rStyle w:val="Hyperlink"/>
            <w:noProof/>
          </w:rPr>
          <w:t>Selecting Elements using jQuery</w:t>
        </w:r>
        <w:r>
          <w:rPr>
            <w:noProof/>
            <w:webHidden/>
          </w:rPr>
          <w:tab/>
        </w:r>
        <w:r>
          <w:rPr>
            <w:noProof/>
            <w:webHidden/>
          </w:rPr>
          <w:fldChar w:fldCharType="begin"/>
        </w:r>
        <w:r>
          <w:rPr>
            <w:noProof/>
            <w:webHidden/>
          </w:rPr>
          <w:instrText xml:space="preserve"> PAGEREF _Toc481354203 \h </w:instrText>
        </w:r>
        <w:r>
          <w:rPr>
            <w:noProof/>
            <w:webHidden/>
          </w:rPr>
        </w:r>
        <w:r>
          <w:rPr>
            <w:noProof/>
            <w:webHidden/>
          </w:rPr>
          <w:fldChar w:fldCharType="separate"/>
        </w:r>
        <w:r>
          <w:rPr>
            <w:noProof/>
            <w:webHidden/>
          </w:rPr>
          <w:t>42</w:t>
        </w:r>
        <w:r>
          <w:rPr>
            <w:noProof/>
            <w:webHidden/>
          </w:rPr>
          <w:fldChar w:fldCharType="end"/>
        </w:r>
      </w:hyperlink>
    </w:p>
    <w:p w:rsidR="006B5A93" w:rsidRDefault="006B5A93">
      <w:pPr>
        <w:pStyle w:val="TOC2"/>
        <w:rPr>
          <w:rFonts w:asciiTheme="minorHAnsi" w:eastAsiaTheme="minorEastAsia" w:hAnsiTheme="minorHAnsi" w:cstheme="minorBidi"/>
          <w:noProof/>
          <w:sz w:val="22"/>
          <w:szCs w:val="22"/>
        </w:rPr>
      </w:pPr>
      <w:hyperlink w:anchor="_Toc481354204" w:history="1">
        <w:r w:rsidRPr="003005C1">
          <w:rPr>
            <w:rStyle w:val="Hyperlink"/>
            <w:noProof/>
          </w:rPr>
          <w:t>Using the data returned by jQuery</w:t>
        </w:r>
        <w:r>
          <w:rPr>
            <w:noProof/>
            <w:webHidden/>
          </w:rPr>
          <w:tab/>
        </w:r>
        <w:r>
          <w:rPr>
            <w:noProof/>
            <w:webHidden/>
          </w:rPr>
          <w:fldChar w:fldCharType="begin"/>
        </w:r>
        <w:r>
          <w:rPr>
            <w:noProof/>
            <w:webHidden/>
          </w:rPr>
          <w:instrText xml:space="preserve"> PAGEREF _Toc481354204 \h </w:instrText>
        </w:r>
        <w:r>
          <w:rPr>
            <w:noProof/>
            <w:webHidden/>
          </w:rPr>
        </w:r>
        <w:r>
          <w:rPr>
            <w:noProof/>
            <w:webHidden/>
          </w:rPr>
          <w:fldChar w:fldCharType="separate"/>
        </w:r>
        <w:r>
          <w:rPr>
            <w:noProof/>
            <w:webHidden/>
          </w:rPr>
          <w:t>43</w:t>
        </w:r>
        <w:r>
          <w:rPr>
            <w:noProof/>
            <w:webHidden/>
          </w:rPr>
          <w:fldChar w:fldCharType="end"/>
        </w:r>
      </w:hyperlink>
    </w:p>
    <w:p w:rsidR="006B5A93" w:rsidRDefault="006B5A93">
      <w:pPr>
        <w:pStyle w:val="TOC2"/>
        <w:rPr>
          <w:rFonts w:asciiTheme="minorHAnsi" w:eastAsiaTheme="minorEastAsia" w:hAnsiTheme="minorHAnsi" w:cstheme="minorBidi"/>
          <w:noProof/>
          <w:sz w:val="22"/>
          <w:szCs w:val="22"/>
        </w:rPr>
      </w:pPr>
      <w:hyperlink w:anchor="_Toc481354205" w:history="1">
        <w:r w:rsidRPr="003005C1">
          <w:rPr>
            <w:rStyle w:val="Hyperlink"/>
            <w:noProof/>
          </w:rPr>
          <w:t>Setting CSS properties</w:t>
        </w:r>
        <w:r>
          <w:rPr>
            <w:noProof/>
            <w:webHidden/>
          </w:rPr>
          <w:tab/>
        </w:r>
        <w:r>
          <w:rPr>
            <w:noProof/>
            <w:webHidden/>
          </w:rPr>
          <w:fldChar w:fldCharType="begin"/>
        </w:r>
        <w:r>
          <w:rPr>
            <w:noProof/>
            <w:webHidden/>
          </w:rPr>
          <w:instrText xml:space="preserve"> PAGEREF _Toc481354205 \h </w:instrText>
        </w:r>
        <w:r>
          <w:rPr>
            <w:noProof/>
            <w:webHidden/>
          </w:rPr>
        </w:r>
        <w:r>
          <w:rPr>
            <w:noProof/>
            <w:webHidden/>
          </w:rPr>
          <w:fldChar w:fldCharType="separate"/>
        </w:r>
        <w:r>
          <w:rPr>
            <w:noProof/>
            <w:webHidden/>
          </w:rPr>
          <w:t>43</w:t>
        </w:r>
        <w:r>
          <w:rPr>
            <w:noProof/>
            <w:webHidden/>
          </w:rPr>
          <w:fldChar w:fldCharType="end"/>
        </w:r>
      </w:hyperlink>
    </w:p>
    <w:p w:rsidR="006B5A93" w:rsidRDefault="006B5A93">
      <w:pPr>
        <w:pStyle w:val="TOC2"/>
        <w:rPr>
          <w:rFonts w:asciiTheme="minorHAnsi" w:eastAsiaTheme="minorEastAsia" w:hAnsiTheme="minorHAnsi" w:cstheme="minorBidi"/>
          <w:noProof/>
          <w:sz w:val="22"/>
          <w:szCs w:val="22"/>
        </w:rPr>
      </w:pPr>
      <w:hyperlink w:anchor="_Toc481354206" w:history="1">
        <w:r w:rsidRPr="003005C1">
          <w:rPr>
            <w:rStyle w:val="Hyperlink"/>
            <w:noProof/>
          </w:rPr>
          <w:t>Running a function against the return set</w:t>
        </w:r>
        <w:r>
          <w:rPr>
            <w:noProof/>
            <w:webHidden/>
          </w:rPr>
          <w:tab/>
        </w:r>
        <w:r>
          <w:rPr>
            <w:noProof/>
            <w:webHidden/>
          </w:rPr>
          <w:fldChar w:fldCharType="begin"/>
        </w:r>
        <w:r>
          <w:rPr>
            <w:noProof/>
            <w:webHidden/>
          </w:rPr>
          <w:instrText xml:space="preserve"> PAGEREF _Toc481354206 \h </w:instrText>
        </w:r>
        <w:r>
          <w:rPr>
            <w:noProof/>
            <w:webHidden/>
          </w:rPr>
        </w:r>
        <w:r>
          <w:rPr>
            <w:noProof/>
            <w:webHidden/>
          </w:rPr>
          <w:fldChar w:fldCharType="separate"/>
        </w:r>
        <w:r>
          <w:rPr>
            <w:noProof/>
            <w:webHidden/>
          </w:rPr>
          <w:t>44</w:t>
        </w:r>
        <w:r>
          <w:rPr>
            <w:noProof/>
            <w:webHidden/>
          </w:rPr>
          <w:fldChar w:fldCharType="end"/>
        </w:r>
      </w:hyperlink>
    </w:p>
    <w:p w:rsidR="006B5A93" w:rsidRDefault="006B5A93">
      <w:pPr>
        <w:pStyle w:val="TOC2"/>
        <w:rPr>
          <w:rFonts w:asciiTheme="minorHAnsi" w:eastAsiaTheme="minorEastAsia" w:hAnsiTheme="minorHAnsi" w:cstheme="minorBidi"/>
          <w:noProof/>
          <w:sz w:val="22"/>
          <w:szCs w:val="22"/>
        </w:rPr>
      </w:pPr>
      <w:hyperlink w:anchor="_Toc481354207" w:history="1">
        <w:r w:rsidRPr="003005C1">
          <w:rPr>
            <w:rStyle w:val="Hyperlink"/>
            <w:noProof/>
          </w:rPr>
          <w:t>Useless Trivia!</w:t>
        </w:r>
        <w:r>
          <w:rPr>
            <w:noProof/>
            <w:webHidden/>
          </w:rPr>
          <w:tab/>
        </w:r>
        <w:r>
          <w:rPr>
            <w:noProof/>
            <w:webHidden/>
          </w:rPr>
          <w:fldChar w:fldCharType="begin"/>
        </w:r>
        <w:r>
          <w:rPr>
            <w:noProof/>
            <w:webHidden/>
          </w:rPr>
          <w:instrText xml:space="preserve"> PAGEREF _Toc481354207 \h </w:instrText>
        </w:r>
        <w:r>
          <w:rPr>
            <w:noProof/>
            <w:webHidden/>
          </w:rPr>
        </w:r>
        <w:r>
          <w:rPr>
            <w:noProof/>
            <w:webHidden/>
          </w:rPr>
          <w:fldChar w:fldCharType="separate"/>
        </w:r>
        <w:r>
          <w:rPr>
            <w:noProof/>
            <w:webHidden/>
          </w:rPr>
          <w:t>44</w:t>
        </w:r>
        <w:r>
          <w:rPr>
            <w:noProof/>
            <w:webHidden/>
          </w:rPr>
          <w:fldChar w:fldCharType="end"/>
        </w:r>
      </w:hyperlink>
    </w:p>
    <w:p w:rsidR="006B5A93" w:rsidRDefault="006B5A93">
      <w:pPr>
        <w:pStyle w:val="TOC1"/>
        <w:rPr>
          <w:rFonts w:asciiTheme="minorHAnsi" w:eastAsiaTheme="minorEastAsia" w:hAnsiTheme="minorHAnsi" w:cstheme="minorBidi"/>
          <w:b w:val="0"/>
          <w:noProof/>
          <w:sz w:val="22"/>
          <w:szCs w:val="22"/>
        </w:rPr>
      </w:pPr>
      <w:hyperlink w:anchor="_Toc481354208" w:history="1">
        <w:r w:rsidRPr="003005C1">
          <w:rPr>
            <w:rStyle w:val="Hyperlink"/>
            <w:noProof/>
          </w:rPr>
          <w:t>Module 5: Ajax and Web Services</w:t>
        </w:r>
        <w:r>
          <w:rPr>
            <w:noProof/>
            <w:webHidden/>
          </w:rPr>
          <w:tab/>
        </w:r>
        <w:r>
          <w:rPr>
            <w:noProof/>
            <w:webHidden/>
          </w:rPr>
          <w:fldChar w:fldCharType="begin"/>
        </w:r>
        <w:r>
          <w:rPr>
            <w:noProof/>
            <w:webHidden/>
          </w:rPr>
          <w:instrText xml:space="preserve"> PAGEREF _Toc481354208 \h </w:instrText>
        </w:r>
        <w:r>
          <w:rPr>
            <w:noProof/>
            <w:webHidden/>
          </w:rPr>
        </w:r>
        <w:r>
          <w:rPr>
            <w:noProof/>
            <w:webHidden/>
          </w:rPr>
          <w:fldChar w:fldCharType="separate"/>
        </w:r>
        <w:r>
          <w:rPr>
            <w:noProof/>
            <w:webHidden/>
          </w:rPr>
          <w:t>45</w:t>
        </w:r>
        <w:r>
          <w:rPr>
            <w:noProof/>
            <w:webHidden/>
          </w:rPr>
          <w:fldChar w:fldCharType="end"/>
        </w:r>
      </w:hyperlink>
    </w:p>
    <w:p w:rsidR="006B5A93" w:rsidRDefault="006B5A93">
      <w:pPr>
        <w:pStyle w:val="TOC1"/>
        <w:rPr>
          <w:rFonts w:asciiTheme="minorHAnsi" w:eastAsiaTheme="minorEastAsia" w:hAnsiTheme="minorHAnsi" w:cstheme="minorBidi"/>
          <w:b w:val="0"/>
          <w:noProof/>
          <w:sz w:val="22"/>
          <w:szCs w:val="22"/>
        </w:rPr>
      </w:pPr>
      <w:hyperlink w:anchor="_Toc481354209" w:history="1">
        <w:r w:rsidRPr="003005C1">
          <w:rPr>
            <w:rStyle w:val="Hyperlink"/>
            <w:noProof/>
          </w:rPr>
          <w:t>Appendix 1: Editors and Tools</w:t>
        </w:r>
        <w:r>
          <w:rPr>
            <w:noProof/>
            <w:webHidden/>
          </w:rPr>
          <w:tab/>
        </w:r>
        <w:r>
          <w:rPr>
            <w:noProof/>
            <w:webHidden/>
          </w:rPr>
          <w:fldChar w:fldCharType="begin"/>
        </w:r>
        <w:r>
          <w:rPr>
            <w:noProof/>
            <w:webHidden/>
          </w:rPr>
          <w:instrText xml:space="preserve"> PAGEREF _Toc481354209 \h </w:instrText>
        </w:r>
        <w:r>
          <w:rPr>
            <w:noProof/>
            <w:webHidden/>
          </w:rPr>
        </w:r>
        <w:r>
          <w:rPr>
            <w:noProof/>
            <w:webHidden/>
          </w:rPr>
          <w:fldChar w:fldCharType="separate"/>
        </w:r>
        <w:r>
          <w:rPr>
            <w:noProof/>
            <w:webHidden/>
          </w:rPr>
          <w:t>46</w:t>
        </w:r>
        <w:r>
          <w:rPr>
            <w:noProof/>
            <w:webHidden/>
          </w:rPr>
          <w:fldChar w:fldCharType="end"/>
        </w:r>
      </w:hyperlink>
    </w:p>
    <w:p w:rsidR="006B5A93" w:rsidRDefault="006B5A93">
      <w:pPr>
        <w:pStyle w:val="TOC2"/>
        <w:rPr>
          <w:rFonts w:asciiTheme="minorHAnsi" w:eastAsiaTheme="minorEastAsia" w:hAnsiTheme="minorHAnsi" w:cstheme="minorBidi"/>
          <w:noProof/>
          <w:sz w:val="22"/>
          <w:szCs w:val="22"/>
        </w:rPr>
      </w:pPr>
      <w:hyperlink w:anchor="_Toc481354210" w:history="1">
        <w:r w:rsidRPr="003005C1">
          <w:rPr>
            <w:rStyle w:val="Hyperlink"/>
            <w:noProof/>
          </w:rPr>
          <w:t>Visual Studio Code</w:t>
        </w:r>
        <w:r>
          <w:rPr>
            <w:noProof/>
            <w:webHidden/>
          </w:rPr>
          <w:tab/>
        </w:r>
        <w:r>
          <w:rPr>
            <w:noProof/>
            <w:webHidden/>
          </w:rPr>
          <w:fldChar w:fldCharType="begin"/>
        </w:r>
        <w:r>
          <w:rPr>
            <w:noProof/>
            <w:webHidden/>
          </w:rPr>
          <w:instrText xml:space="preserve"> PAGEREF _Toc481354210 \h </w:instrText>
        </w:r>
        <w:r>
          <w:rPr>
            <w:noProof/>
            <w:webHidden/>
          </w:rPr>
        </w:r>
        <w:r>
          <w:rPr>
            <w:noProof/>
            <w:webHidden/>
          </w:rPr>
          <w:fldChar w:fldCharType="separate"/>
        </w:r>
        <w:r>
          <w:rPr>
            <w:noProof/>
            <w:webHidden/>
          </w:rPr>
          <w:t>46</w:t>
        </w:r>
        <w:r>
          <w:rPr>
            <w:noProof/>
            <w:webHidden/>
          </w:rPr>
          <w:fldChar w:fldCharType="end"/>
        </w:r>
      </w:hyperlink>
    </w:p>
    <w:p w:rsidR="00512B80" w:rsidRDefault="000714B8" w:rsidP="005243B9">
      <w:pPr>
        <w:rPr>
          <w:rFonts w:ascii="Arial Narrow" w:hAnsi="Arial Narrow"/>
          <w:b/>
          <w:sz w:val="24"/>
        </w:rPr>
      </w:pPr>
      <w:r>
        <w:rPr>
          <w:rFonts w:ascii="Arial Narrow" w:hAnsi="Arial Narrow"/>
          <w:sz w:val="24"/>
        </w:rPr>
        <w:fldChar w:fldCharType="end"/>
      </w:r>
    </w:p>
    <w:p w:rsidR="00E603D0" w:rsidRDefault="00E603D0" w:rsidP="005243B9">
      <w:pPr>
        <w:rPr>
          <w:rFonts w:ascii="Arial Narrow" w:hAnsi="Arial Narrow"/>
          <w:b/>
          <w:sz w:val="24"/>
        </w:rPr>
      </w:pPr>
    </w:p>
    <w:p w:rsidR="00E603D0" w:rsidRDefault="00E603D0" w:rsidP="00E603D0">
      <w:pPr>
        <w:sectPr w:rsidR="00E603D0" w:rsidSect="007972D8">
          <w:headerReference w:type="even" r:id="rId13"/>
          <w:headerReference w:type="default" r:id="rId14"/>
          <w:headerReference w:type="first" r:id="rId15"/>
          <w:pgSz w:w="12240" w:h="15840" w:code="1"/>
          <w:pgMar w:top="-1397" w:right="1296" w:bottom="-994" w:left="1296" w:header="806" w:footer="202" w:gutter="475"/>
          <w:pgNumType w:start="1"/>
          <w:cols w:space="720"/>
          <w:titlePg/>
        </w:sectPr>
      </w:pPr>
    </w:p>
    <w:p w:rsidR="003B6757" w:rsidRDefault="003B6757" w:rsidP="00D24264">
      <w:pPr>
        <w:pStyle w:val="Heading1"/>
      </w:pPr>
      <w:bookmarkStart w:id="0" w:name="_Toc481354149"/>
      <w:r>
        <w:lastRenderedPageBreak/>
        <w:t xml:space="preserve">Module </w:t>
      </w:r>
      <w:r w:rsidR="00086620">
        <w:t>1</w:t>
      </w:r>
      <w:r>
        <w:t>: Basic Scripting</w:t>
      </w:r>
      <w:bookmarkEnd w:id="0"/>
    </w:p>
    <w:p w:rsidR="003B6757" w:rsidRDefault="00702D84" w:rsidP="003B6757">
      <w:r>
        <w:t xml:space="preserve">JavaScript has been described as a simple scripting language and </w:t>
      </w:r>
      <w:r w:rsidR="00086620">
        <w:t xml:space="preserve">also </w:t>
      </w:r>
      <w:r>
        <w:t>as a complex object oriented language. In this module we will explore basic scripting. Many of the topics in the module will be expanded upon in later sections of this course.</w:t>
      </w:r>
    </w:p>
    <w:p w:rsidR="00702D84" w:rsidRDefault="00702D84" w:rsidP="003B6757"/>
    <w:p w:rsidR="003B6757" w:rsidRDefault="003B6757" w:rsidP="003B6757">
      <w:pPr>
        <w:pStyle w:val="Heading2"/>
      </w:pPr>
      <w:bookmarkStart w:id="1" w:name="_Toc481354150"/>
      <w:r>
        <w:t>JavaScript Basics</w:t>
      </w:r>
      <w:bookmarkEnd w:id="1"/>
    </w:p>
    <w:p w:rsidR="003B6757" w:rsidRDefault="003B6757" w:rsidP="003B6757">
      <w:r>
        <w:t>In this module we will look at the basics to:</w:t>
      </w:r>
    </w:p>
    <w:p w:rsidR="003B6757" w:rsidRDefault="003B6757" w:rsidP="00D660ED">
      <w:pPr>
        <w:pStyle w:val="ListParagraph"/>
        <w:numPr>
          <w:ilvl w:val="0"/>
          <w:numId w:val="37"/>
        </w:numPr>
      </w:pPr>
      <w:r>
        <w:t>write and call a JavaScript function</w:t>
      </w:r>
    </w:p>
    <w:p w:rsidR="003B6757" w:rsidRDefault="003B6757" w:rsidP="00D660ED">
      <w:pPr>
        <w:pStyle w:val="ListParagraph"/>
        <w:numPr>
          <w:ilvl w:val="0"/>
          <w:numId w:val="37"/>
        </w:numPr>
      </w:pPr>
      <w:r>
        <w:t>find HTML elements in a web page</w:t>
      </w:r>
    </w:p>
    <w:p w:rsidR="003B6757" w:rsidRDefault="003B6757" w:rsidP="00D660ED">
      <w:pPr>
        <w:pStyle w:val="ListParagraph"/>
        <w:numPr>
          <w:ilvl w:val="0"/>
          <w:numId w:val="37"/>
        </w:numPr>
      </w:pPr>
      <w:r>
        <w:t>change properties of HTML elements</w:t>
      </w:r>
    </w:p>
    <w:p w:rsidR="003B6757" w:rsidRDefault="003B6757" w:rsidP="00D660ED">
      <w:pPr>
        <w:pStyle w:val="ListParagraph"/>
        <w:numPr>
          <w:ilvl w:val="0"/>
          <w:numId w:val="37"/>
        </w:numPr>
      </w:pPr>
      <w:r>
        <w:t>write loops</w:t>
      </w:r>
    </w:p>
    <w:p w:rsidR="003B6757" w:rsidRDefault="003B6757" w:rsidP="00D660ED">
      <w:pPr>
        <w:pStyle w:val="ListParagraph"/>
        <w:numPr>
          <w:ilvl w:val="0"/>
          <w:numId w:val="37"/>
        </w:numPr>
      </w:pPr>
      <w:r>
        <w:t>test strings and values (IF statements)</w:t>
      </w:r>
    </w:p>
    <w:p w:rsidR="003B6757" w:rsidRDefault="003B6757" w:rsidP="00D660ED">
      <w:pPr>
        <w:pStyle w:val="ListParagraph"/>
        <w:numPr>
          <w:ilvl w:val="0"/>
          <w:numId w:val="37"/>
        </w:numPr>
      </w:pPr>
      <w:proofErr w:type="gramStart"/>
      <w:r>
        <w:t>and</w:t>
      </w:r>
      <w:proofErr w:type="gramEnd"/>
      <w:r>
        <w:t xml:space="preserve"> a few more…</w:t>
      </w:r>
    </w:p>
    <w:p w:rsidR="003B6757" w:rsidRDefault="003B6757" w:rsidP="003B6757"/>
    <w:p w:rsidR="00882FC8" w:rsidRDefault="00882FC8" w:rsidP="00882FC8">
      <w:pPr>
        <w:pStyle w:val="Heading2"/>
      </w:pPr>
      <w:bookmarkStart w:id="2" w:name="_Toc481354151"/>
      <w:r>
        <w:t>JavaScript or ECMAScript?</w:t>
      </w:r>
      <w:bookmarkEnd w:id="2"/>
    </w:p>
    <w:p w:rsidR="00882FC8" w:rsidRDefault="00882FC8" w:rsidP="00882FC8">
      <w:r>
        <w:t xml:space="preserve">JavaScript was a creation of Netscape in 1995. Other browser manufactures created their own versions of JavaScript with new, different or incompatible features. ECMAScript is a standard created by </w:t>
      </w:r>
      <w:proofErr w:type="spellStart"/>
      <w:r>
        <w:t>Ecma</w:t>
      </w:r>
      <w:proofErr w:type="spellEnd"/>
      <w:r>
        <w:t xml:space="preserve"> International to standardize the language. ECMAScript has evolved with multiple editions (1, 2, 3, 5, 5.1, 6 and 7). Starting with</w:t>
      </w:r>
      <w:r w:rsidR="006841D3">
        <w:t xml:space="preserve"> the 6</w:t>
      </w:r>
      <w:r w:rsidR="006841D3" w:rsidRPr="006841D3">
        <w:rPr>
          <w:vertAlign w:val="superscript"/>
        </w:rPr>
        <w:t>th</w:t>
      </w:r>
      <w:r w:rsidR="006841D3">
        <w:t xml:space="preserve"> edition ECMAScript was renamed so ECMAScript is now called ECMAScript 2015 and the 7</w:t>
      </w:r>
      <w:r w:rsidR="006841D3" w:rsidRPr="006841D3">
        <w:rPr>
          <w:vertAlign w:val="superscript"/>
        </w:rPr>
        <w:t>th</w:t>
      </w:r>
      <w:r w:rsidR="006841D3">
        <w:t xml:space="preserve"> edition is ECMAScript 2016. </w:t>
      </w:r>
    </w:p>
    <w:p w:rsidR="006841D3" w:rsidRDefault="006841D3" w:rsidP="00D660ED">
      <w:pPr>
        <w:pStyle w:val="ListParagraph"/>
        <w:numPr>
          <w:ilvl w:val="0"/>
          <w:numId w:val="62"/>
        </w:numPr>
      </w:pPr>
      <w:r>
        <w:t>Most modern browsers implement most of ECMAScript 2015 and some of ECMAScript 2016.</w:t>
      </w:r>
    </w:p>
    <w:p w:rsidR="006841D3" w:rsidRDefault="006841D3" w:rsidP="00D660ED">
      <w:pPr>
        <w:pStyle w:val="ListParagraph"/>
        <w:numPr>
          <w:ilvl w:val="0"/>
          <w:numId w:val="62"/>
        </w:numPr>
      </w:pPr>
      <w:r>
        <w:t>Many browsers have non-ECMAScript features.</w:t>
      </w:r>
    </w:p>
    <w:p w:rsidR="006841D3" w:rsidRDefault="006841D3" w:rsidP="00D660ED">
      <w:pPr>
        <w:pStyle w:val="ListParagraph"/>
        <w:numPr>
          <w:ilvl w:val="0"/>
          <w:numId w:val="62"/>
        </w:numPr>
      </w:pPr>
      <w:r>
        <w:t>Throughout the web you will find both “ECMAScript” and “JavaScript” used to refer to the language. In this course we will use the more generic “JavaScript” name.</w:t>
      </w:r>
    </w:p>
    <w:p w:rsidR="00882FC8" w:rsidRDefault="00882FC8" w:rsidP="00882FC8"/>
    <w:p w:rsidR="006841D3" w:rsidRDefault="006841D3" w:rsidP="006841D3">
      <w:pPr>
        <w:pStyle w:val="Heading2"/>
      </w:pPr>
      <w:bookmarkStart w:id="3" w:name="_Toc481354152"/>
      <w:r>
        <w:t>Which Version of JavaScript am I Using?</w:t>
      </w:r>
      <w:bookmarkEnd w:id="3"/>
    </w:p>
    <w:p w:rsidR="006841D3" w:rsidRDefault="006841D3" w:rsidP="006841D3">
      <w:r>
        <w:t>JavaScript does not have a built in version property that you can check. Instead, you will need to test to see if a feature exists. Even if there was a version number available, you could not depend on it as each browser vendor has chosen to implement different subsets of the language.</w:t>
      </w:r>
    </w:p>
    <w:p w:rsidR="006841D3" w:rsidRPr="006841D3" w:rsidRDefault="006841D3" w:rsidP="006841D3">
      <w:r>
        <w:t>Here are a few resources to help sort out which versions are “out there” and which features are supported by which browser.</w:t>
      </w:r>
    </w:p>
    <w:p w:rsidR="006841D3" w:rsidRDefault="006841D3" w:rsidP="00D660ED">
      <w:pPr>
        <w:pStyle w:val="ListParagraph"/>
        <w:numPr>
          <w:ilvl w:val="0"/>
          <w:numId w:val="63"/>
        </w:numPr>
      </w:pPr>
      <w:r w:rsidRPr="006841D3">
        <w:t>https://en.wikipedia.org/wiki/ECMAScript</w:t>
      </w:r>
    </w:p>
    <w:p w:rsidR="006841D3" w:rsidRDefault="006841D3" w:rsidP="00D660ED">
      <w:pPr>
        <w:pStyle w:val="ListParagraph"/>
        <w:numPr>
          <w:ilvl w:val="0"/>
          <w:numId w:val="63"/>
        </w:numPr>
      </w:pPr>
      <w:r w:rsidRPr="006841D3">
        <w:t>https://en.wikipedia.org/wiki/JavaScript#Version_history</w:t>
      </w:r>
    </w:p>
    <w:p w:rsidR="006841D3" w:rsidRDefault="006841D3" w:rsidP="00D660ED">
      <w:pPr>
        <w:pStyle w:val="ListParagraph"/>
        <w:numPr>
          <w:ilvl w:val="0"/>
          <w:numId w:val="63"/>
        </w:numPr>
      </w:pPr>
      <w:r w:rsidRPr="006841D3">
        <w:t>http://kangax.github.io/compat-table/es5/</w:t>
      </w:r>
    </w:p>
    <w:p w:rsidR="006841D3" w:rsidRDefault="006841D3" w:rsidP="00D660ED">
      <w:pPr>
        <w:pStyle w:val="ListParagraph"/>
        <w:numPr>
          <w:ilvl w:val="0"/>
          <w:numId w:val="63"/>
        </w:numPr>
      </w:pPr>
      <w:r w:rsidRPr="006841D3">
        <w:t>http://kangax.github.io/compat-table/es6/</w:t>
      </w:r>
    </w:p>
    <w:p w:rsidR="006841D3" w:rsidRDefault="006841D3" w:rsidP="00D660ED">
      <w:pPr>
        <w:pStyle w:val="ListParagraph"/>
        <w:numPr>
          <w:ilvl w:val="0"/>
          <w:numId w:val="63"/>
        </w:numPr>
      </w:pPr>
      <w:r>
        <w:t>http://caniuse.com</w:t>
      </w:r>
    </w:p>
    <w:p w:rsidR="002A61AE" w:rsidRDefault="002A61AE" w:rsidP="002A61AE">
      <w:r>
        <w:lastRenderedPageBreak/>
        <w:t>To check for support for a feature:</w:t>
      </w:r>
    </w:p>
    <w:p w:rsidR="002A61AE" w:rsidRDefault="002A61AE" w:rsidP="00D660ED">
      <w:pPr>
        <w:pStyle w:val="ListParagraph"/>
        <w:numPr>
          <w:ilvl w:val="0"/>
          <w:numId w:val="34"/>
        </w:numPr>
      </w:pPr>
      <w:r>
        <w:t>Lookup the feature here: http://caniuse.com</w:t>
      </w:r>
    </w:p>
    <w:p w:rsidR="002A61AE" w:rsidRDefault="002A61AE" w:rsidP="00D660ED">
      <w:pPr>
        <w:pStyle w:val="ListParagraph"/>
        <w:numPr>
          <w:ilvl w:val="0"/>
          <w:numId w:val="34"/>
        </w:numPr>
      </w:pPr>
      <w:r>
        <w:t xml:space="preserve">Detect at runtime using </w:t>
      </w:r>
      <w:r w:rsidRPr="00115A12">
        <w:t>https://modernizr.com</w:t>
      </w:r>
    </w:p>
    <w:p w:rsidR="006841D3" w:rsidRDefault="006841D3" w:rsidP="00882FC8"/>
    <w:p w:rsidR="002A61AE" w:rsidRDefault="002A61AE" w:rsidP="002A61AE">
      <w:pPr>
        <w:pStyle w:val="Heading3"/>
      </w:pPr>
      <w:bookmarkStart w:id="4" w:name="_Toc481354153"/>
      <w:r>
        <w:t xml:space="preserve">Shims, </w:t>
      </w:r>
      <w:proofErr w:type="spellStart"/>
      <w:r>
        <w:t>Shivs</w:t>
      </w:r>
      <w:proofErr w:type="spellEnd"/>
      <w:r>
        <w:t xml:space="preserve">, and </w:t>
      </w:r>
      <w:proofErr w:type="spellStart"/>
      <w:r>
        <w:t>Polyfills</w:t>
      </w:r>
      <w:bookmarkEnd w:id="4"/>
      <w:proofErr w:type="spellEnd"/>
    </w:p>
    <w:p w:rsidR="002A61AE" w:rsidRDefault="002A61AE" w:rsidP="002A61AE">
      <w:r>
        <w:t xml:space="preserve">As all browsers have not implemented HTML and CSS to the same level, or even the same way, we will need tools to “level the playing field”. Shims are wedges that you use to level, adjust or tweak things. In the world of HTML, shims are typically CSS and JavaScript that you add to your page to make browsers more compatible, let older browsers support new features, and just make the developers life a bit easier. A “shiv” is the same as a “shim”, and the term is most often associated with “HTML5shiv.js”. </w:t>
      </w:r>
    </w:p>
    <w:p w:rsidR="002A61AE" w:rsidRDefault="002A61AE" w:rsidP="002A61AE">
      <w:r>
        <w:t>A “polyfill” is a shim that implements a modern API in an older browser without impacting newer browsers that already support the API. If the polyfill is removed from a newer browser that does not need it, it will make no change to functionality. A shim makes changes so all browsers behave the same. As an example, “normalize.css” changes the default margins and removing normalize.css may change the layout of the page.</w:t>
      </w:r>
    </w:p>
    <w:p w:rsidR="002A61AE" w:rsidRDefault="002A61AE" w:rsidP="002A61AE">
      <w:r>
        <w:t>The three terms are often used interchangeably.</w:t>
      </w:r>
    </w:p>
    <w:p w:rsidR="002A61AE" w:rsidRDefault="002A61AE" w:rsidP="002A61AE">
      <w:r>
        <w:t xml:space="preserve">For a list of shims, </w:t>
      </w:r>
      <w:proofErr w:type="spellStart"/>
      <w:r>
        <w:t>shivs</w:t>
      </w:r>
      <w:proofErr w:type="spellEnd"/>
      <w:r>
        <w:t xml:space="preserve"> and </w:t>
      </w:r>
      <w:proofErr w:type="spellStart"/>
      <w:r>
        <w:t>polyfills</w:t>
      </w:r>
      <w:proofErr w:type="spellEnd"/>
      <w:r>
        <w:t xml:space="preserve"> see: </w:t>
      </w:r>
      <w:r>
        <w:br/>
        <w:t xml:space="preserve">    </w:t>
      </w:r>
      <w:r w:rsidRPr="00A1496F">
        <w:t>https://github.com/Modernizr/Modernizr/wiki/HTML5-Cross-browser-Polyfills</w:t>
      </w:r>
    </w:p>
    <w:p w:rsidR="002A61AE" w:rsidRDefault="002A61AE" w:rsidP="00882FC8"/>
    <w:p w:rsidR="00882FC8" w:rsidRDefault="00882FC8" w:rsidP="00882FC8">
      <w:pPr>
        <w:pStyle w:val="Heading2"/>
      </w:pPr>
      <w:bookmarkStart w:id="5" w:name="_Toc481354154"/>
      <w:r>
        <w:t>JavaScript</w:t>
      </w:r>
      <w:bookmarkEnd w:id="5"/>
    </w:p>
    <w:p w:rsidR="00882FC8" w:rsidRPr="00FD6A1B" w:rsidRDefault="00882FC8" w:rsidP="00882FC8">
      <w:r>
        <w:t>JavaScript is an object oriented language. As most languages, JavaScript has no user interface and must be used within a host application. In this class we will only consider one host application, the web browser. The top level object in the browser is named “</w:t>
      </w:r>
      <w:r w:rsidRPr="006B48BE">
        <w:rPr>
          <w:rStyle w:val="ScreenTextChar"/>
        </w:rPr>
        <w:t>window</w:t>
      </w:r>
      <w:r>
        <w:t xml:space="preserve">”. All other objects, including core JavaScript objects, are properties of this object. In tabbed browsers, each tab has its own </w:t>
      </w:r>
      <w:r w:rsidRPr="006B48BE">
        <w:rPr>
          <w:rStyle w:val="ScreenTextChar"/>
        </w:rPr>
        <w:t>window</w:t>
      </w:r>
      <w:r>
        <w:t xml:space="preserve"> object.</w:t>
      </w:r>
    </w:p>
    <w:p w:rsidR="00882FC8" w:rsidRDefault="00882FC8" w:rsidP="00882FC8">
      <w:r>
        <w:t>JavaScript:</w:t>
      </w:r>
    </w:p>
    <w:p w:rsidR="00882FC8" w:rsidRDefault="00882FC8" w:rsidP="00D660ED">
      <w:pPr>
        <w:pStyle w:val="ListParagraph"/>
        <w:numPr>
          <w:ilvl w:val="0"/>
          <w:numId w:val="45"/>
        </w:numPr>
      </w:pPr>
      <w:r>
        <w:t>Is not Java! While both share many constructs with the rest of the C family of languages, it is not derived from Java.</w:t>
      </w:r>
    </w:p>
    <w:p w:rsidR="00882FC8" w:rsidRDefault="00882FC8" w:rsidP="00D660ED">
      <w:pPr>
        <w:pStyle w:val="ListParagraph"/>
        <w:numPr>
          <w:ilvl w:val="0"/>
          <w:numId w:val="45"/>
        </w:numPr>
      </w:pPr>
      <w:r>
        <w:t xml:space="preserve">Is object </w:t>
      </w:r>
      <w:proofErr w:type="gramStart"/>
      <w:r>
        <w:t>oriented.</w:t>
      </w:r>
      <w:proofErr w:type="gramEnd"/>
      <w:r>
        <w:t xml:space="preserve"> For that matter, everything is an object! But JavaScript does not use classes, class instances or class-style inheritance.</w:t>
      </w:r>
    </w:p>
    <w:p w:rsidR="00882FC8" w:rsidRDefault="00882FC8" w:rsidP="00D660ED">
      <w:pPr>
        <w:pStyle w:val="ListParagraph"/>
        <w:numPr>
          <w:ilvl w:val="0"/>
          <w:numId w:val="45"/>
        </w:numPr>
      </w:pPr>
      <w:r>
        <w:t>Is not a standalone application. You cannot create a JavaScript console application to run from the desktop. JavaScript is embedded into a host applications, and for our discussions, JavaScript is embedded in a web browser.</w:t>
      </w:r>
    </w:p>
    <w:p w:rsidR="00882FC8" w:rsidRDefault="00882FC8" w:rsidP="00D660ED">
      <w:pPr>
        <w:pStyle w:val="ListParagraph"/>
        <w:numPr>
          <w:ilvl w:val="0"/>
          <w:numId w:val="45"/>
        </w:numPr>
      </w:pPr>
      <w:r>
        <w:t xml:space="preserve">Has no user interface. Any interaction with a user will be through the host. In the case of a browser this the browser’s debugging console, a web page or things like the </w:t>
      </w:r>
      <w:r w:rsidRPr="00882FC8">
        <w:rPr>
          <w:rStyle w:val="ScreenTextChar"/>
        </w:rPr>
        <w:t>alert()</w:t>
      </w:r>
      <w:r>
        <w:t xml:space="preserve"> popup.</w:t>
      </w:r>
    </w:p>
    <w:p w:rsidR="00882FC8" w:rsidRDefault="00882FC8" w:rsidP="003B6757"/>
    <w:p w:rsidR="003B6757" w:rsidRDefault="003B6757" w:rsidP="003B6757">
      <w:pPr>
        <w:pStyle w:val="Heading2"/>
      </w:pPr>
      <w:bookmarkStart w:id="6" w:name="_Toc481354155"/>
      <w:r>
        <w:t>Key parts of a script</w:t>
      </w:r>
      <w:bookmarkEnd w:id="6"/>
    </w:p>
    <w:p w:rsidR="006841D3" w:rsidRPr="006841D3" w:rsidRDefault="006841D3" w:rsidP="006841D3"/>
    <w:p w:rsidR="003B6757" w:rsidRDefault="003B6757" w:rsidP="003B6757">
      <w:pPr>
        <w:pStyle w:val="Heading4"/>
      </w:pPr>
      <w:r>
        <w:t xml:space="preserve">Basic JavaScript Syntax </w:t>
      </w:r>
    </w:p>
    <w:p w:rsidR="003B6757" w:rsidRDefault="003B6757" w:rsidP="003B6757">
      <w:r>
        <w:t>JavaScript is written inside of &lt;script&gt; tags embedded in tag attributes</w:t>
      </w:r>
      <w:r w:rsidR="00702D84">
        <w:t>, called from HTML element events (</w:t>
      </w:r>
      <w:proofErr w:type="spellStart"/>
      <w:r w:rsidR="00702D84">
        <w:t>onclick</w:t>
      </w:r>
      <w:proofErr w:type="spellEnd"/>
      <w:r w:rsidR="00702D84">
        <w:t>)</w:t>
      </w:r>
      <w:r>
        <w:t xml:space="preserve"> or loaded from text files. </w:t>
      </w:r>
    </w:p>
    <w:p w:rsidR="003B6757" w:rsidRDefault="003B6757" w:rsidP="003B6757">
      <w:r>
        <w:t>This example displays a popup message from a script block:</w:t>
      </w:r>
    </w:p>
    <w:p w:rsidR="003B6757" w:rsidRDefault="003B6757" w:rsidP="003B6757">
      <w:pPr>
        <w:pStyle w:val="ScreenText"/>
      </w:pPr>
      <w:r>
        <w:lastRenderedPageBreak/>
        <w:t>&lt;script type="text/javascript"&gt;</w:t>
      </w:r>
    </w:p>
    <w:p w:rsidR="003B6757" w:rsidRDefault="003B6757" w:rsidP="003B6757">
      <w:pPr>
        <w:pStyle w:val="ScreenText"/>
      </w:pPr>
      <w:r>
        <w:t xml:space="preserve">  alert('hello!');</w:t>
      </w:r>
    </w:p>
    <w:p w:rsidR="003B6757" w:rsidRDefault="003B6757" w:rsidP="003B6757">
      <w:pPr>
        <w:pStyle w:val="ScreenText"/>
      </w:pPr>
      <w:r>
        <w:t>&lt;/script&gt;</w:t>
      </w:r>
    </w:p>
    <w:p w:rsidR="003B6757" w:rsidRDefault="003B6757" w:rsidP="003B6757">
      <w:r>
        <w:t>Note: The type attribute is optional in HTML 5 and required in earlier versions.</w:t>
      </w:r>
    </w:p>
    <w:p w:rsidR="003B6757" w:rsidRDefault="003B6757" w:rsidP="003B6757"/>
    <w:p w:rsidR="003B6757" w:rsidRDefault="003B6757" w:rsidP="003B6757">
      <w:r>
        <w:t xml:space="preserve">JavaScript can also be directly called from </w:t>
      </w:r>
      <w:r w:rsidR="00702D84">
        <w:t>element</w:t>
      </w:r>
      <w:r>
        <w:t xml:space="preserve"> events:  ("</w:t>
      </w:r>
      <w:proofErr w:type="spellStart"/>
      <w:r>
        <w:t>onclick</w:t>
      </w:r>
      <w:proofErr w:type="spellEnd"/>
      <w:r>
        <w:t>" is an event)</w:t>
      </w:r>
    </w:p>
    <w:p w:rsidR="003B6757" w:rsidRDefault="003B6757" w:rsidP="003B6757">
      <w:pPr>
        <w:pStyle w:val="ScreenText"/>
      </w:pPr>
      <w:r>
        <w:t>&lt;button onclick="javascript:alert('hello');"&gt;Click me&lt;/button&gt;</w:t>
      </w:r>
    </w:p>
    <w:p w:rsidR="003B6757" w:rsidRDefault="003B6757" w:rsidP="003B6757"/>
    <w:p w:rsidR="003B6757" w:rsidRDefault="003B6757" w:rsidP="003B6757">
      <w:pPr>
        <w:pStyle w:val="Heading4"/>
      </w:pPr>
      <w:r>
        <w:t>JavaScript is written as a series of statements separated by semicolons:</w:t>
      </w:r>
    </w:p>
    <w:p w:rsidR="003B6757" w:rsidRDefault="003B6757" w:rsidP="003B6757">
      <w:pPr>
        <w:pStyle w:val="ScreenText"/>
        <w:ind w:left="720"/>
      </w:pPr>
      <w:r>
        <w:t>var x = 3;</w:t>
      </w:r>
    </w:p>
    <w:p w:rsidR="003B6757" w:rsidRDefault="003B6757" w:rsidP="003B6757">
      <w:pPr>
        <w:pStyle w:val="ScreenText"/>
        <w:ind w:left="720"/>
      </w:pPr>
      <w:r>
        <w:t>var y = 5;</w:t>
      </w:r>
    </w:p>
    <w:p w:rsidR="003B6757" w:rsidRDefault="003B6757" w:rsidP="003B6757">
      <w:pPr>
        <w:pStyle w:val="ScreenText"/>
        <w:ind w:left="720"/>
      </w:pPr>
      <w:r>
        <w:t>var z = x * y;</w:t>
      </w:r>
    </w:p>
    <w:p w:rsidR="003B6757" w:rsidRDefault="003B6757" w:rsidP="003B6757">
      <w:pPr>
        <w:pStyle w:val="ScreenText"/>
        <w:ind w:left="720"/>
      </w:pPr>
      <w:r>
        <w:t>alert(z);</w:t>
      </w:r>
    </w:p>
    <w:p w:rsidR="003B6757" w:rsidRDefault="003B6757" w:rsidP="003B6757">
      <w:r>
        <w:t>The semicolons are often omitted when each statement is on its own line.</w:t>
      </w:r>
    </w:p>
    <w:p w:rsidR="00D66A1D" w:rsidRDefault="00D66A1D" w:rsidP="003B6757"/>
    <w:p w:rsidR="003B6757" w:rsidRDefault="003B6757" w:rsidP="00175B5E">
      <w:pPr>
        <w:pStyle w:val="Heading4"/>
      </w:pPr>
      <w:r>
        <w:t>JavaScript is "case sensitive"</w:t>
      </w:r>
    </w:p>
    <w:p w:rsidR="003B6757" w:rsidRDefault="003B6757" w:rsidP="003B6757">
      <w:r>
        <w:t>These examples would fail:</w:t>
      </w:r>
    </w:p>
    <w:p w:rsidR="003B6757" w:rsidRDefault="003B6757" w:rsidP="00175B5E">
      <w:pPr>
        <w:pStyle w:val="ScreenText"/>
        <w:ind w:left="720"/>
      </w:pPr>
      <w:r>
        <w:t xml:space="preserve">Alert('hello');     </w:t>
      </w:r>
    </w:p>
    <w:p w:rsidR="003B6757" w:rsidRDefault="003B6757" w:rsidP="00175B5E">
      <w:pPr>
        <w:pStyle w:val="ScreenText"/>
        <w:ind w:left="720"/>
      </w:pPr>
      <w:r>
        <w:t>ALERT('hello');</w:t>
      </w:r>
    </w:p>
    <w:p w:rsidR="003B6757" w:rsidRDefault="003B6757" w:rsidP="00175B5E">
      <w:pPr>
        <w:pStyle w:val="ScreenText"/>
        <w:ind w:left="720"/>
      </w:pPr>
      <w:r>
        <w:t>document.GETELEMENTBYID('test');</w:t>
      </w:r>
    </w:p>
    <w:p w:rsidR="003B6757" w:rsidRDefault="003B6757" w:rsidP="00175B5E">
      <w:pPr>
        <w:pStyle w:val="ScreenText"/>
        <w:ind w:left="720"/>
      </w:pPr>
      <w:r>
        <w:t>document.GetElementById('test');</w:t>
      </w:r>
    </w:p>
    <w:p w:rsidR="003B6757" w:rsidRDefault="003B6757" w:rsidP="003B6757"/>
    <w:p w:rsidR="003B6757" w:rsidRDefault="003B6757" w:rsidP="00175B5E">
      <w:pPr>
        <w:pStyle w:val="ScreenText"/>
      </w:pPr>
      <w:r>
        <w:t>These examples work:</w:t>
      </w:r>
    </w:p>
    <w:p w:rsidR="003B6757" w:rsidRDefault="003B6757" w:rsidP="00175B5E">
      <w:pPr>
        <w:pStyle w:val="ScreenText"/>
        <w:ind w:left="720"/>
      </w:pPr>
      <w:r>
        <w:t>alert('hello');</w:t>
      </w:r>
    </w:p>
    <w:p w:rsidR="003B6757" w:rsidRDefault="003B6757" w:rsidP="00175B5E">
      <w:pPr>
        <w:pStyle w:val="ScreenText"/>
        <w:ind w:left="720"/>
      </w:pPr>
      <w:r>
        <w:t>document.getElementById('test');</w:t>
      </w:r>
    </w:p>
    <w:p w:rsidR="003B6757" w:rsidRDefault="003B6757" w:rsidP="003B6757"/>
    <w:p w:rsidR="002A61AE" w:rsidRDefault="002A61AE" w:rsidP="002A61AE">
      <w:r>
        <w:t>Notes:</w:t>
      </w:r>
    </w:p>
    <w:p w:rsidR="002A61AE" w:rsidRDefault="002A61AE" w:rsidP="00D660ED">
      <w:pPr>
        <w:pStyle w:val="ListParagraph"/>
        <w:numPr>
          <w:ilvl w:val="0"/>
          <w:numId w:val="64"/>
        </w:numPr>
      </w:pPr>
      <w:r>
        <w:t>JavaScript is very case sensitive. The following are all different variables: “</w:t>
      </w:r>
      <w:proofErr w:type="spellStart"/>
      <w:r>
        <w:t>bankaccount</w:t>
      </w:r>
      <w:proofErr w:type="spellEnd"/>
      <w:r>
        <w:t>”, “</w:t>
      </w:r>
      <w:proofErr w:type="spellStart"/>
      <w:r>
        <w:t>BankAccount</w:t>
      </w:r>
      <w:proofErr w:type="spellEnd"/>
      <w:r>
        <w:t xml:space="preserve">”, “BANKACCOUNT”. </w:t>
      </w:r>
    </w:p>
    <w:p w:rsidR="002A61AE" w:rsidRDefault="002A61AE" w:rsidP="00D660ED">
      <w:pPr>
        <w:pStyle w:val="ListParagraph"/>
        <w:numPr>
          <w:ilvl w:val="0"/>
          <w:numId w:val="33"/>
        </w:numPr>
      </w:pPr>
      <w:r>
        <w:t>With the exception of Math and JSON, most of the keywords and methods in JavaScript start with a lowercase letter.</w:t>
      </w:r>
    </w:p>
    <w:p w:rsidR="002A61AE" w:rsidRDefault="002A61AE" w:rsidP="00D660ED">
      <w:pPr>
        <w:pStyle w:val="ListParagraph"/>
        <w:numPr>
          <w:ilvl w:val="0"/>
          <w:numId w:val="33"/>
        </w:numPr>
      </w:pPr>
      <w:r>
        <w:t>Function libraries like Math and JSON use capital letters.</w:t>
      </w:r>
    </w:p>
    <w:p w:rsidR="002A61AE" w:rsidRDefault="002A61AE" w:rsidP="003B6757"/>
    <w:p w:rsidR="00175B5E" w:rsidRDefault="00175B5E" w:rsidP="00175B5E">
      <w:pPr>
        <w:pStyle w:val="Heading4"/>
      </w:pPr>
      <w:r>
        <w:lastRenderedPageBreak/>
        <w:t>Comments</w:t>
      </w:r>
    </w:p>
    <w:p w:rsidR="00175B5E" w:rsidRDefault="00175B5E" w:rsidP="00175B5E">
      <w:r>
        <w:t xml:space="preserve">The two toughest coding things you will have to do is figure out someone else's code, or six months after you have written it, figure out your own code. </w:t>
      </w:r>
      <w:r w:rsidR="00D66A1D">
        <w:t>D</w:t>
      </w:r>
      <w:r>
        <w:t>ocument your work</w:t>
      </w:r>
      <w:r w:rsidR="00D66A1D">
        <w:t>!</w:t>
      </w:r>
      <w:r>
        <w:t xml:space="preserve"> Add comments to explain what you did, or where you borrowed the code from.  </w:t>
      </w:r>
    </w:p>
    <w:p w:rsidR="00175B5E" w:rsidRDefault="00175B5E" w:rsidP="00175B5E">
      <w:r>
        <w:t>Add a comment as a single line:</w:t>
      </w:r>
    </w:p>
    <w:p w:rsidR="00175B5E" w:rsidRDefault="00175B5E" w:rsidP="00000B31">
      <w:pPr>
        <w:pStyle w:val="ScreenText"/>
        <w:spacing w:after="0"/>
        <w:ind w:left="720"/>
      </w:pPr>
      <w:r>
        <w:t>// this code from Mike's book!</w:t>
      </w:r>
    </w:p>
    <w:p w:rsidR="00175B5E" w:rsidRDefault="00175B5E" w:rsidP="00000B31">
      <w:pPr>
        <w:pStyle w:val="ScreenText"/>
        <w:spacing w:after="0"/>
        <w:ind w:left="720"/>
      </w:pPr>
      <w:r>
        <w:t>var allTables = document.getElementsByTagName('table');</w:t>
      </w:r>
    </w:p>
    <w:p w:rsidR="00175B5E" w:rsidRDefault="00175B5E" w:rsidP="00175B5E"/>
    <w:p w:rsidR="00175B5E" w:rsidRDefault="00175B5E" w:rsidP="00175B5E">
      <w:r>
        <w:t>Add a comment to the end of a line:</w:t>
      </w:r>
    </w:p>
    <w:p w:rsidR="00175B5E" w:rsidRDefault="00175B5E" w:rsidP="00000B31">
      <w:pPr>
        <w:pStyle w:val="ScreenText"/>
        <w:spacing w:after="0"/>
        <w:ind w:left="720"/>
      </w:pPr>
      <w:r>
        <w:t>var x;   // this holds the counter</w:t>
      </w:r>
    </w:p>
    <w:p w:rsidR="00175B5E" w:rsidRDefault="00175B5E" w:rsidP="00000B31">
      <w:pPr>
        <w:pStyle w:val="ScreenText"/>
        <w:spacing w:after="0"/>
        <w:ind w:left="720"/>
      </w:pPr>
      <w:r>
        <w:t>var y;   // this is the row number - I should have used better names!</w:t>
      </w:r>
    </w:p>
    <w:p w:rsidR="00175B5E" w:rsidRDefault="00175B5E" w:rsidP="00175B5E"/>
    <w:p w:rsidR="00175B5E" w:rsidRDefault="00175B5E" w:rsidP="00175B5E">
      <w:r>
        <w:t>Add a block of comments between "/*" and "*/":</w:t>
      </w:r>
    </w:p>
    <w:p w:rsidR="00175B5E" w:rsidRDefault="00175B5E" w:rsidP="00000B31">
      <w:pPr>
        <w:pStyle w:val="ScreenText"/>
        <w:spacing w:after="0"/>
        <w:ind w:left="720"/>
      </w:pPr>
      <w:r>
        <w:t>/*</w:t>
      </w:r>
    </w:p>
    <w:p w:rsidR="00175B5E" w:rsidRDefault="00175B5E" w:rsidP="00000B31">
      <w:pPr>
        <w:pStyle w:val="ScreenText"/>
        <w:spacing w:after="0"/>
        <w:ind w:left="720"/>
      </w:pPr>
      <w:r>
        <w:t xml:space="preserve">  the follow</w:t>
      </w:r>
      <w:r w:rsidR="00D66A1D">
        <w:t>ing</w:t>
      </w:r>
      <w:r>
        <w:t xml:space="preserve"> routine is used to color code</w:t>
      </w:r>
    </w:p>
    <w:p w:rsidR="00175B5E" w:rsidRDefault="00175B5E" w:rsidP="00000B31">
      <w:pPr>
        <w:pStyle w:val="ScreenText"/>
        <w:spacing w:after="0"/>
        <w:ind w:left="720"/>
      </w:pPr>
      <w:r>
        <w:t xml:space="preserve">  task lists by looking for key words in cells</w:t>
      </w:r>
    </w:p>
    <w:p w:rsidR="00175B5E" w:rsidRDefault="00175B5E" w:rsidP="00000B31">
      <w:pPr>
        <w:pStyle w:val="ScreenText"/>
        <w:spacing w:after="0"/>
        <w:ind w:left="720"/>
      </w:pPr>
      <w:r>
        <w:t xml:space="preserve">  and then changing the color of the row</w:t>
      </w:r>
    </w:p>
    <w:p w:rsidR="00175B5E" w:rsidRDefault="00175B5E" w:rsidP="00000B31">
      <w:pPr>
        <w:pStyle w:val="ScreenText"/>
        <w:spacing w:after="0"/>
        <w:ind w:left="720"/>
      </w:pPr>
      <w:r>
        <w:t>*/</w:t>
      </w:r>
    </w:p>
    <w:p w:rsidR="003B6757" w:rsidRDefault="003B6757" w:rsidP="003B6757"/>
    <w:p w:rsidR="00175B5E" w:rsidRDefault="00175B5E" w:rsidP="00175B5E">
      <w:pPr>
        <w:pStyle w:val="Heading4"/>
      </w:pPr>
      <w:r>
        <w:t>Code Blocks</w:t>
      </w:r>
    </w:p>
    <w:p w:rsidR="00175B5E" w:rsidRDefault="00175B5E" w:rsidP="00175B5E">
      <w:r>
        <w:t>JavaScript works with blocks of code that are enclosed with</w:t>
      </w:r>
      <w:r w:rsidR="00D66A1D">
        <w:t>in</w:t>
      </w:r>
      <w:r>
        <w:t xml:space="preserve"> curly brackets. Many of the JavaScript blocks that you will find in this course are for IF, FOR and FUNCTION statements.</w:t>
      </w:r>
      <w:r w:rsidR="00D66A1D">
        <w:t xml:space="preserve"> Code blocks are frequent nested inside of other code blocks.</w:t>
      </w:r>
      <w:r>
        <w:t xml:space="preserve"> Here's an example of using a FOR loop to repeat a block of code for each TD element found in the page. It includes several nested code blocks.</w:t>
      </w:r>
    </w:p>
    <w:p w:rsidR="00175B5E" w:rsidRDefault="00175B5E" w:rsidP="00175B5E">
      <w:pPr>
        <w:pStyle w:val="ScreenText"/>
        <w:spacing w:after="0"/>
        <w:ind w:left="720"/>
      </w:pPr>
      <w:r>
        <w:t xml:space="preserve">  var allTDs = document.getElementsByTagName("TD");    // find all of the TDs </w:t>
      </w:r>
    </w:p>
    <w:p w:rsidR="00175B5E" w:rsidRDefault="00175B5E" w:rsidP="00175B5E">
      <w:pPr>
        <w:pStyle w:val="ScreenText"/>
        <w:spacing w:after="0"/>
        <w:ind w:left="720"/>
      </w:pPr>
    </w:p>
    <w:p w:rsidR="00175B5E" w:rsidRDefault="00175B5E" w:rsidP="00175B5E">
      <w:pPr>
        <w:pStyle w:val="ScreenText"/>
        <w:spacing w:after="0"/>
        <w:ind w:left="720"/>
      </w:pPr>
      <w:r>
        <w:t xml:space="preserve">  for (var i=0; i&lt; allTDs.length; i++ )   // loop through all of the TDs</w:t>
      </w:r>
    </w:p>
    <w:p w:rsidR="00175B5E" w:rsidRDefault="00175B5E" w:rsidP="00175B5E">
      <w:pPr>
        <w:pStyle w:val="ScreenText"/>
        <w:spacing w:after="0"/>
        <w:ind w:left="720"/>
      </w:pPr>
      <w:r>
        <w:t xml:space="preserve">  {    </w:t>
      </w:r>
      <w:r w:rsidRPr="00175B5E">
        <w:rPr>
          <w:b/>
        </w:rPr>
        <w:t>// for block starts here</w:t>
      </w:r>
    </w:p>
    <w:p w:rsidR="00175B5E" w:rsidRDefault="00175B5E" w:rsidP="00175B5E">
      <w:pPr>
        <w:pStyle w:val="ScreenText"/>
        <w:spacing w:after="0"/>
        <w:ind w:left="720"/>
      </w:pPr>
    </w:p>
    <w:p w:rsidR="00175B5E" w:rsidRDefault="00175B5E" w:rsidP="00175B5E">
      <w:pPr>
        <w:pStyle w:val="ScreenText"/>
        <w:spacing w:after="0"/>
        <w:ind w:left="720"/>
      </w:pPr>
      <w:r>
        <w:t xml:space="preserve">    if (allTDs[i].className=="ms-vb2")  //find the TDs styled for lists </w:t>
      </w:r>
    </w:p>
    <w:p w:rsidR="00175B5E" w:rsidRDefault="00175B5E" w:rsidP="00175B5E">
      <w:pPr>
        <w:pStyle w:val="ScreenText"/>
        <w:spacing w:after="0"/>
        <w:ind w:left="720"/>
      </w:pPr>
      <w:r>
        <w:t xml:space="preserve">    {   </w:t>
      </w:r>
      <w:r w:rsidRPr="00175B5E">
        <w:rPr>
          <w:b/>
        </w:rPr>
        <w:t>// if block starts here</w:t>
      </w:r>
    </w:p>
    <w:p w:rsidR="00175B5E" w:rsidRDefault="00175B5E" w:rsidP="00175B5E">
      <w:pPr>
        <w:pStyle w:val="ScreenText"/>
        <w:spacing w:after="0"/>
        <w:ind w:left="720"/>
      </w:pPr>
    </w:p>
    <w:p w:rsidR="00175B5E" w:rsidRDefault="00175B5E" w:rsidP="00175B5E">
      <w:pPr>
        <w:pStyle w:val="ScreenText"/>
        <w:spacing w:after="0"/>
        <w:ind w:left="720"/>
      </w:pPr>
      <w:r>
        <w:t xml:space="preserve">      if (allTDs[i].innerHTML=="In Progress") </w:t>
      </w:r>
    </w:p>
    <w:p w:rsidR="00175B5E" w:rsidRPr="00175B5E" w:rsidRDefault="00175B5E" w:rsidP="00175B5E">
      <w:pPr>
        <w:pStyle w:val="ScreenText"/>
        <w:spacing w:after="0"/>
        <w:ind w:left="720"/>
        <w:rPr>
          <w:b/>
        </w:rPr>
      </w:pPr>
      <w:r>
        <w:t xml:space="preserve">      {  </w:t>
      </w:r>
      <w:r w:rsidRPr="00175B5E">
        <w:rPr>
          <w:b/>
        </w:rPr>
        <w:t>// nested if block starts here</w:t>
      </w:r>
    </w:p>
    <w:p w:rsidR="00175B5E" w:rsidRDefault="00175B5E" w:rsidP="00175B5E">
      <w:pPr>
        <w:pStyle w:val="ScreenText"/>
        <w:spacing w:after="0"/>
        <w:ind w:left="720"/>
      </w:pPr>
      <w:r>
        <w:t xml:space="preserve">        alert("found a cell containing 'In Progress' "); </w:t>
      </w:r>
    </w:p>
    <w:p w:rsidR="00175B5E" w:rsidRDefault="00175B5E" w:rsidP="00175B5E">
      <w:pPr>
        <w:pStyle w:val="ScreenText"/>
        <w:spacing w:after="0"/>
        <w:ind w:left="720"/>
      </w:pPr>
      <w:r>
        <w:t xml:space="preserve">      }   </w:t>
      </w:r>
      <w:r w:rsidRPr="00175B5E">
        <w:rPr>
          <w:b/>
        </w:rPr>
        <w:t>// nested if block ends here</w:t>
      </w:r>
    </w:p>
    <w:p w:rsidR="00175B5E" w:rsidRDefault="00175B5E" w:rsidP="00175B5E">
      <w:pPr>
        <w:pStyle w:val="ScreenText"/>
        <w:spacing w:after="0"/>
        <w:ind w:left="720"/>
      </w:pPr>
    </w:p>
    <w:p w:rsidR="00175B5E" w:rsidRDefault="00175B5E" w:rsidP="00175B5E">
      <w:pPr>
        <w:pStyle w:val="ScreenText"/>
        <w:spacing w:after="0"/>
        <w:ind w:left="720"/>
      </w:pPr>
      <w:r>
        <w:t xml:space="preserve">    }     </w:t>
      </w:r>
      <w:r w:rsidRPr="00175B5E">
        <w:rPr>
          <w:b/>
        </w:rPr>
        <w:t>// if block ends here</w:t>
      </w:r>
    </w:p>
    <w:p w:rsidR="00175B5E" w:rsidRDefault="00175B5E" w:rsidP="00175B5E">
      <w:pPr>
        <w:pStyle w:val="ScreenText"/>
        <w:spacing w:after="0"/>
        <w:ind w:left="720"/>
      </w:pPr>
      <w:r>
        <w:t xml:space="preserve">  }     </w:t>
      </w:r>
      <w:r w:rsidRPr="00175B5E">
        <w:rPr>
          <w:b/>
        </w:rPr>
        <w:t>// for block ends here</w:t>
      </w:r>
      <w:r>
        <w:t xml:space="preserve">  </w:t>
      </w:r>
    </w:p>
    <w:p w:rsidR="00175B5E" w:rsidRDefault="00175B5E" w:rsidP="00175B5E"/>
    <w:p w:rsidR="00175B5E" w:rsidRDefault="00175B5E" w:rsidP="00175B5E">
      <w:r>
        <w:t xml:space="preserve">While the brackets are required when the block has more than one line of code, they are optional if the block has </w:t>
      </w:r>
      <w:r w:rsidR="00D66A1D">
        <w:t xml:space="preserve">only </w:t>
      </w:r>
      <w:r>
        <w:t xml:space="preserve">one line. </w:t>
      </w:r>
      <w:r w:rsidRPr="00175B5E">
        <w:rPr>
          <w:i/>
        </w:rPr>
        <w:t>Your code will be easier to understand if you always add the brackets</w:t>
      </w:r>
      <w:r>
        <w:t>.</w:t>
      </w:r>
    </w:p>
    <w:p w:rsidR="00175B5E" w:rsidRDefault="00175B5E" w:rsidP="00175B5E">
      <w:r>
        <w:t>This works without the brackets:</w:t>
      </w:r>
    </w:p>
    <w:p w:rsidR="00175B5E" w:rsidRDefault="00175B5E" w:rsidP="00175B5E">
      <w:pPr>
        <w:pStyle w:val="ScreenText"/>
        <w:spacing w:after="0"/>
        <w:ind w:left="720"/>
      </w:pPr>
      <w:r>
        <w:t>for ( var i=0; i&lt;10; i++ )</w:t>
      </w:r>
    </w:p>
    <w:p w:rsidR="00175B5E" w:rsidRDefault="00175B5E" w:rsidP="00175B5E">
      <w:pPr>
        <w:pStyle w:val="ScreenText"/>
        <w:spacing w:after="0"/>
        <w:ind w:left="720"/>
      </w:pPr>
      <w:r>
        <w:t xml:space="preserve">  alert( "This is loop # " + i);</w:t>
      </w:r>
    </w:p>
    <w:p w:rsidR="00175B5E" w:rsidRDefault="00175B5E" w:rsidP="00175B5E">
      <w:pPr>
        <w:pStyle w:val="ScreenText"/>
        <w:spacing w:after="0"/>
        <w:ind w:left="720"/>
      </w:pPr>
      <w:r>
        <w:t>alert( "all done" );</w:t>
      </w:r>
    </w:p>
    <w:p w:rsidR="00175B5E" w:rsidRDefault="00175B5E" w:rsidP="00175B5E"/>
    <w:p w:rsidR="00175B5E" w:rsidRDefault="00175B5E" w:rsidP="00175B5E">
      <w:r>
        <w:lastRenderedPageBreak/>
        <w:t>But this is easier to understand as the brackets show which lines of code</w:t>
      </w:r>
      <w:r w:rsidR="00D66A1D">
        <w:t xml:space="preserve"> that</w:t>
      </w:r>
      <w:r>
        <w:t xml:space="preserve"> are used with the FOR:</w:t>
      </w:r>
    </w:p>
    <w:p w:rsidR="00175B5E" w:rsidRDefault="00175B5E" w:rsidP="00175B5E">
      <w:pPr>
        <w:pStyle w:val="ScreenText"/>
        <w:spacing w:after="0"/>
        <w:ind w:left="720"/>
      </w:pPr>
      <w:r>
        <w:t>for ( var i=0; i&lt;10; i++ )</w:t>
      </w:r>
    </w:p>
    <w:p w:rsidR="00175B5E" w:rsidRDefault="00175B5E" w:rsidP="00175B5E">
      <w:pPr>
        <w:pStyle w:val="ScreenText"/>
        <w:spacing w:after="0"/>
        <w:ind w:left="720"/>
      </w:pPr>
      <w:r>
        <w:t>{</w:t>
      </w:r>
    </w:p>
    <w:p w:rsidR="00175B5E" w:rsidRDefault="00175B5E" w:rsidP="00175B5E">
      <w:pPr>
        <w:pStyle w:val="ScreenText"/>
        <w:spacing w:after="0"/>
        <w:ind w:left="720"/>
      </w:pPr>
      <w:r>
        <w:t xml:space="preserve">  alert( "This is loop # " + i);</w:t>
      </w:r>
    </w:p>
    <w:p w:rsidR="00175B5E" w:rsidRDefault="00175B5E" w:rsidP="00175B5E">
      <w:pPr>
        <w:pStyle w:val="ScreenText"/>
        <w:spacing w:after="0"/>
        <w:ind w:left="720"/>
      </w:pPr>
      <w:r>
        <w:t>}</w:t>
      </w:r>
    </w:p>
    <w:p w:rsidR="00175B5E" w:rsidRDefault="00175B5E" w:rsidP="00175B5E">
      <w:pPr>
        <w:pStyle w:val="ScreenText"/>
        <w:spacing w:after="0"/>
        <w:ind w:left="720"/>
      </w:pPr>
      <w:r>
        <w:t>alert( "all done" );</w:t>
      </w:r>
    </w:p>
    <w:p w:rsidR="00175B5E" w:rsidRDefault="00175B5E" w:rsidP="00175B5E"/>
    <w:p w:rsidR="00175B5E" w:rsidRDefault="00175B5E" w:rsidP="00175B5E">
      <w:pPr>
        <w:pStyle w:val="Heading4"/>
      </w:pPr>
      <w:r>
        <w:t>Spaces, line breaks and semicolons</w:t>
      </w:r>
    </w:p>
    <w:p w:rsidR="00175B5E" w:rsidRDefault="00175B5E" w:rsidP="00175B5E">
      <w:r>
        <w:t xml:space="preserve">While JavaScript generally does not need line breaks, indents or extra spaces, these will make the code much easier for humans to read. Semicolons are the "official" end of line punctuation, but code will still work if the line of code ends with a line break. Semicolons are not needed after closing curly brackets ( </w:t>
      </w:r>
      <w:proofErr w:type="gramStart"/>
      <w:r>
        <w:t>} )</w:t>
      </w:r>
      <w:proofErr w:type="gramEnd"/>
      <w:r>
        <w:t>.</w:t>
      </w:r>
    </w:p>
    <w:p w:rsidR="00175B5E" w:rsidRDefault="00175B5E" w:rsidP="00175B5E">
      <w:r>
        <w:t>The following works as one long line of code, but is hard to read and debug:</w:t>
      </w:r>
    </w:p>
    <w:p w:rsidR="00175B5E" w:rsidRDefault="00175B5E" w:rsidP="00175B5E">
      <w:pPr>
        <w:pStyle w:val="ScreenText"/>
      </w:pPr>
      <w:r>
        <w:t xml:space="preserve">var allTDs = document.getElementsByTagName("TD"); for (var i=0; i&lt; allTDs.length; i++ ) ;  { if (allTDs[i].className=="ms-vb2")  { if (allTDs[i].innerHTML=="In Progress") { alert("found a cell containing 'In Progress' "); } } }  </w:t>
      </w:r>
    </w:p>
    <w:p w:rsidR="00175B5E" w:rsidRDefault="00175B5E" w:rsidP="00175B5E"/>
    <w:p w:rsidR="00175B5E" w:rsidRDefault="00175B5E" w:rsidP="00175B5E">
      <w:r>
        <w:t>This code is much easier to read, and you can easily see if you are missing a bracket somewhere:</w:t>
      </w:r>
    </w:p>
    <w:p w:rsidR="00175B5E" w:rsidRDefault="00175B5E" w:rsidP="00175B5E">
      <w:pPr>
        <w:pStyle w:val="ScreenText"/>
        <w:spacing w:after="0"/>
      </w:pPr>
      <w:r>
        <w:t xml:space="preserve">  var allTDs = document.getElementsByTagName("TD");   // find all of the TDs </w:t>
      </w:r>
    </w:p>
    <w:p w:rsidR="00175B5E" w:rsidRDefault="00175B5E" w:rsidP="00175B5E">
      <w:pPr>
        <w:pStyle w:val="ScreenText"/>
        <w:spacing w:after="0"/>
      </w:pPr>
    </w:p>
    <w:p w:rsidR="00175B5E" w:rsidRDefault="00175B5E" w:rsidP="00175B5E">
      <w:pPr>
        <w:pStyle w:val="ScreenText"/>
        <w:spacing w:after="0"/>
      </w:pPr>
      <w:r>
        <w:t xml:space="preserve">  for (var i=0; i&lt; allTDs.length; i++ )   // loop through all of the TDs</w:t>
      </w:r>
    </w:p>
    <w:p w:rsidR="00175B5E" w:rsidRDefault="00175B5E" w:rsidP="00175B5E">
      <w:pPr>
        <w:pStyle w:val="ScreenText"/>
        <w:spacing w:after="0"/>
      </w:pPr>
      <w:r>
        <w:t xml:space="preserve">  {          // </w:t>
      </w:r>
      <w:r w:rsidR="00D66A1D">
        <w:t>FOR</w:t>
      </w:r>
      <w:r>
        <w:t xml:space="preserve"> block starts here</w:t>
      </w:r>
    </w:p>
    <w:p w:rsidR="00175B5E" w:rsidRDefault="00175B5E" w:rsidP="00175B5E">
      <w:pPr>
        <w:pStyle w:val="ScreenText"/>
        <w:spacing w:after="0"/>
      </w:pPr>
    </w:p>
    <w:p w:rsidR="00175B5E" w:rsidRDefault="00175B5E" w:rsidP="00175B5E">
      <w:pPr>
        <w:pStyle w:val="ScreenText"/>
        <w:spacing w:after="0"/>
      </w:pPr>
      <w:r>
        <w:t xml:space="preserve">  </w:t>
      </w:r>
      <w:r w:rsidR="00D66A1D">
        <w:t xml:space="preserve">  </w:t>
      </w:r>
      <w:r>
        <w:t xml:space="preserve">  if (allTDs[i].className=="ms-vb2")  //find the TDs styled for lists </w:t>
      </w:r>
    </w:p>
    <w:p w:rsidR="00175B5E" w:rsidRDefault="00175B5E" w:rsidP="00175B5E">
      <w:pPr>
        <w:pStyle w:val="ScreenText"/>
        <w:spacing w:after="0"/>
      </w:pPr>
      <w:r>
        <w:t xml:space="preserve">    </w:t>
      </w:r>
      <w:r w:rsidR="00D66A1D">
        <w:t xml:space="preserve">  </w:t>
      </w:r>
      <w:r>
        <w:t xml:space="preserve">{ </w:t>
      </w:r>
    </w:p>
    <w:p w:rsidR="00175B5E" w:rsidRDefault="00175B5E" w:rsidP="00175B5E">
      <w:pPr>
        <w:pStyle w:val="ScreenText"/>
        <w:spacing w:after="0"/>
      </w:pPr>
    </w:p>
    <w:p w:rsidR="00175B5E" w:rsidRDefault="00175B5E" w:rsidP="00175B5E">
      <w:pPr>
        <w:pStyle w:val="ScreenText"/>
        <w:spacing w:after="0"/>
      </w:pPr>
      <w:r>
        <w:t xml:space="preserve">      </w:t>
      </w:r>
      <w:r w:rsidR="00D66A1D">
        <w:t xml:space="preserve">    </w:t>
      </w:r>
      <w:r>
        <w:t xml:space="preserve">if (allTDs[i].innerHTML=="In Progress") </w:t>
      </w:r>
    </w:p>
    <w:p w:rsidR="00175B5E" w:rsidRDefault="00175B5E" w:rsidP="00175B5E">
      <w:pPr>
        <w:pStyle w:val="ScreenText"/>
        <w:spacing w:after="0"/>
      </w:pPr>
      <w:r>
        <w:t xml:space="preserve">      </w:t>
      </w:r>
      <w:r w:rsidR="00D66A1D">
        <w:t xml:space="preserve">    </w:t>
      </w:r>
      <w:r>
        <w:t xml:space="preserve">{ </w:t>
      </w:r>
    </w:p>
    <w:p w:rsidR="00175B5E" w:rsidRDefault="00175B5E" w:rsidP="00175B5E">
      <w:pPr>
        <w:pStyle w:val="ScreenText"/>
        <w:spacing w:after="0"/>
      </w:pPr>
      <w:r>
        <w:t xml:space="preserve">       </w:t>
      </w:r>
      <w:r w:rsidR="00D66A1D">
        <w:t xml:space="preserve">      </w:t>
      </w:r>
      <w:r>
        <w:t xml:space="preserve"> alert("found a cell containing 'In Progress' "); </w:t>
      </w:r>
    </w:p>
    <w:p w:rsidR="00175B5E" w:rsidRDefault="00175B5E" w:rsidP="00175B5E">
      <w:pPr>
        <w:pStyle w:val="ScreenText"/>
        <w:spacing w:after="0"/>
      </w:pPr>
      <w:r>
        <w:t xml:space="preserve">      </w:t>
      </w:r>
      <w:r w:rsidR="00D66A1D">
        <w:t xml:space="preserve">    </w:t>
      </w:r>
      <w:r>
        <w:t xml:space="preserve">} </w:t>
      </w:r>
    </w:p>
    <w:p w:rsidR="00175B5E" w:rsidRDefault="00175B5E" w:rsidP="00175B5E">
      <w:pPr>
        <w:pStyle w:val="ScreenText"/>
        <w:spacing w:after="0"/>
      </w:pPr>
    </w:p>
    <w:p w:rsidR="00175B5E" w:rsidRDefault="00175B5E" w:rsidP="00175B5E">
      <w:pPr>
        <w:pStyle w:val="ScreenText"/>
        <w:spacing w:after="0"/>
      </w:pPr>
      <w:r>
        <w:t xml:space="preserve">    </w:t>
      </w:r>
      <w:r w:rsidR="00D66A1D">
        <w:t xml:space="preserve">  </w:t>
      </w:r>
      <w:r>
        <w:t xml:space="preserve">} </w:t>
      </w:r>
    </w:p>
    <w:p w:rsidR="00175B5E" w:rsidRDefault="00175B5E" w:rsidP="00175B5E">
      <w:pPr>
        <w:pStyle w:val="ScreenText"/>
        <w:spacing w:after="0"/>
      </w:pPr>
      <w:r>
        <w:t xml:space="preserve">  }           // </w:t>
      </w:r>
      <w:r w:rsidR="00D66A1D">
        <w:t>FOR</w:t>
      </w:r>
      <w:r>
        <w:t xml:space="preserve"> block ends here  </w:t>
      </w:r>
    </w:p>
    <w:p w:rsidR="00175B5E" w:rsidRDefault="00175B5E" w:rsidP="00175B5E"/>
    <w:p w:rsidR="00175B5E" w:rsidRDefault="00175B5E" w:rsidP="00175B5E">
      <w:r>
        <w:t xml:space="preserve">Some JavaScript libraries do look like the first example. By removing the excess characters and comments you can shrink the file size and reduce download time, but at the expense of readability. If you do this, keep in mind that end of line semicolons are required and that while block comments </w:t>
      </w:r>
      <w:proofErr w:type="gramStart"/>
      <w:r>
        <w:t>( /</w:t>
      </w:r>
      <w:proofErr w:type="gramEnd"/>
      <w:r>
        <w:t>* … */ ) will work, "//" comments will not.</w:t>
      </w:r>
    </w:p>
    <w:p w:rsidR="00175B5E" w:rsidRDefault="00175B5E" w:rsidP="003B6757"/>
    <w:p w:rsidR="00175B5E" w:rsidRDefault="00175B5E" w:rsidP="00175B5E">
      <w:pPr>
        <w:pStyle w:val="Heading4"/>
      </w:pPr>
      <w:r>
        <w:t xml:space="preserve">JavaScript Variables </w:t>
      </w:r>
    </w:p>
    <w:p w:rsidR="00175B5E" w:rsidRPr="00175B5E" w:rsidRDefault="00175B5E" w:rsidP="00175B5E">
      <w:pPr>
        <w:rPr>
          <w:i/>
        </w:rPr>
      </w:pPr>
      <w:r w:rsidRPr="00175B5E">
        <w:rPr>
          <w:i/>
        </w:rPr>
        <w:t>Note: This is a very brief introduction to variables. They are covered in depth in the next module.</w:t>
      </w:r>
    </w:p>
    <w:p w:rsidR="00175B5E" w:rsidRDefault="00175B5E" w:rsidP="00175B5E">
      <w:r>
        <w:t xml:space="preserve">Variables are not assigned data types when they are created as in C# or VB.NET. </w:t>
      </w:r>
    </w:p>
    <w:p w:rsidR="00175B5E" w:rsidRDefault="00175B5E" w:rsidP="00175B5E">
      <w:pPr>
        <w:pStyle w:val="ScreenText"/>
        <w:ind w:left="720"/>
      </w:pPr>
      <w:r>
        <w:t>var a;</w:t>
      </w:r>
      <w:r w:rsidR="003A0F5A">
        <w:t xml:space="preserve">   </w:t>
      </w:r>
      <w:r w:rsidR="003A0F5A" w:rsidRPr="003A0F5A">
        <w:rPr>
          <w:rFonts w:ascii="Times New Roman" w:hAnsi="Times New Roman" w:cs="Times New Roman"/>
          <w:noProof w:val="0"/>
        </w:rPr>
        <w:t xml:space="preserve">// </w:t>
      </w:r>
      <w:proofErr w:type="gramStart"/>
      <w:r w:rsidR="003A0F5A" w:rsidRPr="003A0F5A">
        <w:rPr>
          <w:rFonts w:ascii="Times New Roman" w:hAnsi="Times New Roman" w:cs="Times New Roman"/>
          <w:noProof w:val="0"/>
        </w:rPr>
        <w:t>a is</w:t>
      </w:r>
      <w:proofErr w:type="gramEnd"/>
      <w:r w:rsidR="003A0F5A" w:rsidRPr="003A0F5A">
        <w:rPr>
          <w:rFonts w:ascii="Times New Roman" w:hAnsi="Times New Roman" w:cs="Times New Roman"/>
          <w:noProof w:val="0"/>
        </w:rPr>
        <w:t xml:space="preserve"> </w:t>
      </w:r>
      <w:proofErr w:type="spellStart"/>
      <w:r w:rsidR="003A0F5A" w:rsidRPr="003A0F5A">
        <w:rPr>
          <w:rFonts w:ascii="Times New Roman" w:hAnsi="Times New Roman" w:cs="Times New Roman"/>
          <w:noProof w:val="0"/>
        </w:rPr>
        <w:t>untyped</w:t>
      </w:r>
      <w:proofErr w:type="spellEnd"/>
      <w:r w:rsidR="003A0F5A" w:rsidRPr="003A0F5A">
        <w:rPr>
          <w:rFonts w:ascii="Times New Roman" w:hAnsi="Times New Roman" w:cs="Times New Roman"/>
          <w:noProof w:val="0"/>
        </w:rPr>
        <w:t>.     “</w:t>
      </w:r>
      <w:proofErr w:type="spellStart"/>
      <w:proofErr w:type="gramStart"/>
      <w:r w:rsidR="003A0F5A" w:rsidRPr="003A0F5A">
        <w:rPr>
          <w:rFonts w:ascii="Times New Roman" w:hAnsi="Times New Roman" w:cs="Times New Roman"/>
          <w:noProof w:val="0"/>
        </w:rPr>
        <w:t>typeof</w:t>
      </w:r>
      <w:proofErr w:type="spellEnd"/>
      <w:proofErr w:type="gramEnd"/>
      <w:r w:rsidR="003A0F5A" w:rsidRPr="003A0F5A">
        <w:rPr>
          <w:rFonts w:ascii="Times New Roman" w:hAnsi="Times New Roman" w:cs="Times New Roman"/>
          <w:noProof w:val="0"/>
        </w:rPr>
        <w:t xml:space="preserve"> a” returns “undefined”</w:t>
      </w:r>
    </w:p>
    <w:p w:rsidR="00175B5E" w:rsidRDefault="00175B5E" w:rsidP="00175B5E">
      <w:pPr>
        <w:pStyle w:val="ScreenText"/>
        <w:ind w:left="720"/>
      </w:pPr>
      <w:r>
        <w:t>var b;</w:t>
      </w:r>
    </w:p>
    <w:p w:rsidR="00175B5E" w:rsidRDefault="00175B5E" w:rsidP="00175B5E">
      <w:pPr>
        <w:pStyle w:val="ScreenText"/>
        <w:ind w:left="720"/>
      </w:pPr>
      <w:r>
        <w:t>a = 5;</w:t>
      </w:r>
      <w:r w:rsidR="003A0F5A">
        <w:t xml:space="preserve">   </w:t>
      </w:r>
      <w:r w:rsidR="003A0F5A" w:rsidRPr="003A0F5A">
        <w:rPr>
          <w:rFonts w:ascii="Times New Roman" w:hAnsi="Times New Roman" w:cs="Times New Roman"/>
          <w:noProof w:val="0"/>
        </w:rPr>
        <w:t xml:space="preserve">// </w:t>
      </w:r>
      <w:proofErr w:type="gramStart"/>
      <w:r w:rsidR="003A0F5A" w:rsidRPr="003A0F5A">
        <w:rPr>
          <w:rFonts w:ascii="Times New Roman" w:hAnsi="Times New Roman" w:cs="Times New Roman"/>
          <w:noProof w:val="0"/>
        </w:rPr>
        <w:t>a is</w:t>
      </w:r>
      <w:proofErr w:type="gramEnd"/>
      <w:r w:rsidR="003A0F5A">
        <w:rPr>
          <w:rFonts w:ascii="Times New Roman" w:hAnsi="Times New Roman" w:cs="Times New Roman"/>
          <w:noProof w:val="0"/>
        </w:rPr>
        <w:t xml:space="preserve"> now </w:t>
      </w:r>
      <w:r w:rsidR="003A0F5A" w:rsidRPr="003A0F5A">
        <w:rPr>
          <w:rFonts w:ascii="Times New Roman" w:hAnsi="Times New Roman" w:cs="Times New Roman"/>
          <w:noProof w:val="0"/>
        </w:rPr>
        <w:t>typed.     “</w:t>
      </w:r>
      <w:proofErr w:type="spellStart"/>
      <w:r w:rsidR="003A0F5A" w:rsidRPr="003A0F5A">
        <w:t>typeof</w:t>
      </w:r>
      <w:proofErr w:type="spellEnd"/>
      <w:r w:rsidR="003A0F5A" w:rsidRPr="003A0F5A">
        <w:t xml:space="preserve"> a</w:t>
      </w:r>
      <w:r w:rsidR="003A0F5A" w:rsidRPr="003A0F5A">
        <w:rPr>
          <w:rFonts w:ascii="Times New Roman" w:hAnsi="Times New Roman" w:cs="Times New Roman"/>
          <w:noProof w:val="0"/>
        </w:rPr>
        <w:t>” returns “</w:t>
      </w:r>
      <w:r w:rsidR="003A0F5A">
        <w:rPr>
          <w:rFonts w:ascii="Times New Roman" w:hAnsi="Times New Roman" w:cs="Times New Roman"/>
          <w:noProof w:val="0"/>
        </w:rPr>
        <w:t>number</w:t>
      </w:r>
      <w:r w:rsidR="003A0F5A" w:rsidRPr="003A0F5A">
        <w:rPr>
          <w:rFonts w:ascii="Times New Roman" w:hAnsi="Times New Roman" w:cs="Times New Roman"/>
          <w:noProof w:val="0"/>
        </w:rPr>
        <w:t>”</w:t>
      </w:r>
    </w:p>
    <w:p w:rsidR="00175B5E" w:rsidRDefault="00175B5E" w:rsidP="00175B5E">
      <w:pPr>
        <w:pStyle w:val="ScreenText"/>
        <w:ind w:left="720"/>
      </w:pPr>
      <w:r>
        <w:lastRenderedPageBreak/>
        <w:t>b = "abc"</w:t>
      </w:r>
      <w:proofErr w:type="gramStart"/>
      <w:r>
        <w:t>;</w:t>
      </w:r>
      <w:r w:rsidR="003A0F5A">
        <w:t xml:space="preserve">  </w:t>
      </w:r>
      <w:r w:rsidR="003A0F5A" w:rsidRPr="003A0F5A">
        <w:rPr>
          <w:rFonts w:ascii="Times New Roman" w:hAnsi="Times New Roman" w:cs="Times New Roman"/>
          <w:noProof w:val="0"/>
        </w:rPr>
        <w:t>/</w:t>
      </w:r>
      <w:proofErr w:type="gramEnd"/>
      <w:r w:rsidR="003A0F5A" w:rsidRPr="003A0F5A">
        <w:rPr>
          <w:rFonts w:ascii="Times New Roman" w:hAnsi="Times New Roman" w:cs="Times New Roman"/>
          <w:noProof w:val="0"/>
        </w:rPr>
        <w:t xml:space="preserve">/ </w:t>
      </w:r>
      <w:r w:rsidR="003A0F5A">
        <w:rPr>
          <w:rFonts w:ascii="Times New Roman" w:hAnsi="Times New Roman" w:cs="Times New Roman"/>
          <w:noProof w:val="0"/>
        </w:rPr>
        <w:t>b</w:t>
      </w:r>
      <w:r w:rsidR="003A0F5A" w:rsidRPr="003A0F5A">
        <w:rPr>
          <w:rFonts w:ascii="Times New Roman" w:hAnsi="Times New Roman" w:cs="Times New Roman"/>
          <w:noProof w:val="0"/>
        </w:rPr>
        <w:t xml:space="preserve"> is</w:t>
      </w:r>
      <w:r w:rsidR="003A0F5A">
        <w:rPr>
          <w:rFonts w:ascii="Times New Roman" w:hAnsi="Times New Roman" w:cs="Times New Roman"/>
          <w:noProof w:val="0"/>
        </w:rPr>
        <w:t xml:space="preserve"> now </w:t>
      </w:r>
      <w:r w:rsidR="003A0F5A" w:rsidRPr="003A0F5A">
        <w:rPr>
          <w:rFonts w:ascii="Times New Roman" w:hAnsi="Times New Roman" w:cs="Times New Roman"/>
          <w:noProof w:val="0"/>
        </w:rPr>
        <w:t>typed.     “</w:t>
      </w:r>
      <w:proofErr w:type="spellStart"/>
      <w:r w:rsidR="003A0F5A" w:rsidRPr="003A0F5A">
        <w:t>typeof</w:t>
      </w:r>
      <w:proofErr w:type="spellEnd"/>
      <w:r w:rsidR="003A0F5A" w:rsidRPr="003A0F5A">
        <w:t xml:space="preserve"> b</w:t>
      </w:r>
      <w:r w:rsidR="003A0F5A" w:rsidRPr="003A0F5A">
        <w:rPr>
          <w:rFonts w:ascii="Times New Roman" w:hAnsi="Times New Roman" w:cs="Times New Roman"/>
          <w:noProof w:val="0"/>
        </w:rPr>
        <w:t>” returns “</w:t>
      </w:r>
      <w:r w:rsidR="003A0F5A">
        <w:rPr>
          <w:rFonts w:ascii="Times New Roman" w:hAnsi="Times New Roman" w:cs="Times New Roman"/>
          <w:noProof w:val="0"/>
        </w:rPr>
        <w:t>string</w:t>
      </w:r>
      <w:r w:rsidR="003A0F5A" w:rsidRPr="003A0F5A">
        <w:rPr>
          <w:rFonts w:ascii="Times New Roman" w:hAnsi="Times New Roman" w:cs="Times New Roman"/>
          <w:noProof w:val="0"/>
        </w:rPr>
        <w:t>”</w:t>
      </w:r>
    </w:p>
    <w:p w:rsidR="00175B5E" w:rsidRDefault="00175B5E" w:rsidP="00175B5E"/>
    <w:p w:rsidR="00D66A1D" w:rsidRDefault="00D66A1D" w:rsidP="00175B5E">
      <w:r>
        <w:t>Multiple variables can be declared in a single statement;</w:t>
      </w:r>
    </w:p>
    <w:p w:rsidR="00D66A1D" w:rsidRDefault="00D66A1D" w:rsidP="00175B5E"/>
    <w:p w:rsidR="00D66A1D" w:rsidRDefault="00D66A1D" w:rsidP="00175B5E"/>
    <w:p w:rsidR="00175B5E" w:rsidRDefault="00175B5E" w:rsidP="00175B5E">
      <w:r>
        <w:t xml:space="preserve">Variables can store simple data types such as strings and numbers. A variable can also store an object such as an HTML element (tag). This example finds a table with an ID of "table1" and stores </w:t>
      </w:r>
      <w:r w:rsidR="003A0F5A">
        <w:t xml:space="preserve">it </w:t>
      </w:r>
      <w:r>
        <w:t>in a variable named "</w:t>
      </w:r>
      <w:proofErr w:type="spellStart"/>
      <w:r>
        <w:t>atable</w:t>
      </w:r>
      <w:proofErr w:type="spellEnd"/>
      <w:r>
        <w:t>":</w:t>
      </w:r>
    </w:p>
    <w:p w:rsidR="00175B5E" w:rsidRDefault="00175B5E" w:rsidP="003A0F5A">
      <w:pPr>
        <w:pStyle w:val="ScreenText"/>
        <w:spacing w:after="0"/>
        <w:ind w:left="720"/>
      </w:pPr>
      <w:r>
        <w:t>var atable = document.getElementById('table1');</w:t>
      </w:r>
    </w:p>
    <w:p w:rsidR="00175B5E" w:rsidRDefault="00175B5E" w:rsidP="003A0F5A">
      <w:pPr>
        <w:pStyle w:val="ScreenText"/>
        <w:spacing w:after="0"/>
        <w:ind w:left="720"/>
      </w:pPr>
      <w:r>
        <w:t>atable.width = "100px";</w:t>
      </w:r>
    </w:p>
    <w:p w:rsidR="00175B5E" w:rsidRDefault="00175B5E" w:rsidP="00175B5E"/>
    <w:p w:rsidR="00175B5E" w:rsidRDefault="00175B5E" w:rsidP="00175B5E">
      <w:r>
        <w:t>Variables can store arrays, including arrays of HTML elements:</w:t>
      </w:r>
    </w:p>
    <w:p w:rsidR="00175B5E" w:rsidRDefault="00175B5E" w:rsidP="003A0F5A">
      <w:pPr>
        <w:pStyle w:val="ScreenText"/>
        <w:spacing w:after="0"/>
        <w:ind w:left="720"/>
      </w:pPr>
      <w:r>
        <w:t>var allTableCells = document.getElemenstByTagName('td');</w:t>
      </w:r>
    </w:p>
    <w:p w:rsidR="00175B5E" w:rsidRDefault="00175B5E" w:rsidP="003A0F5A">
      <w:pPr>
        <w:pStyle w:val="ScreenText"/>
        <w:spacing w:after="0"/>
        <w:ind w:left="720"/>
      </w:pPr>
      <w:r>
        <w:t>alert('there are ' + allTableCells.length + ' TDs in this page');</w:t>
      </w:r>
    </w:p>
    <w:p w:rsidR="00175B5E" w:rsidRDefault="00175B5E" w:rsidP="00175B5E"/>
    <w:p w:rsidR="00175B5E" w:rsidRDefault="00175B5E" w:rsidP="00175B5E">
      <w:r>
        <w:t xml:space="preserve">Individual array elements are addressed by using an indexer </w:t>
      </w:r>
      <w:proofErr w:type="gramStart"/>
      <w:r>
        <w:t>( [</w:t>
      </w:r>
      <w:proofErr w:type="gramEnd"/>
      <w:r>
        <w:t>index] ) that starts with zero:</w:t>
      </w:r>
    </w:p>
    <w:p w:rsidR="00175B5E" w:rsidRDefault="00175B5E" w:rsidP="003A0F5A">
      <w:pPr>
        <w:pStyle w:val="ScreenText"/>
        <w:spacing w:after="0"/>
        <w:ind w:left="720"/>
      </w:pPr>
      <w:r>
        <w:t>var allTableCells = document.getElemenstByTagName('td');</w:t>
      </w:r>
    </w:p>
    <w:p w:rsidR="00175B5E" w:rsidRDefault="00175B5E" w:rsidP="003A0F5A">
      <w:pPr>
        <w:pStyle w:val="ScreenText"/>
        <w:spacing w:after="0"/>
        <w:ind w:left="720"/>
      </w:pPr>
      <w:r>
        <w:t>alert( 'The first cell contains: ' + allTableCells[0].innerHTML);</w:t>
      </w:r>
    </w:p>
    <w:p w:rsidR="00175B5E" w:rsidRDefault="00175B5E" w:rsidP="003A0F5A">
      <w:pPr>
        <w:pStyle w:val="ScreenText"/>
        <w:spacing w:after="0"/>
        <w:ind w:left="720"/>
      </w:pPr>
      <w:r>
        <w:t>alert( 'The second cell contains: ' + allTableCells[1].innerHTML);</w:t>
      </w:r>
    </w:p>
    <w:p w:rsidR="00175B5E" w:rsidRDefault="00175B5E" w:rsidP="003A0F5A">
      <w:pPr>
        <w:pStyle w:val="ScreenText"/>
        <w:spacing w:after="0"/>
        <w:ind w:left="720"/>
      </w:pPr>
      <w:r>
        <w:t>alert( 'The last cell contains: ' + allTableCells[ allTableCells.length - 1 ].innerHTML);</w:t>
      </w:r>
    </w:p>
    <w:p w:rsidR="00175B5E" w:rsidRDefault="00175B5E" w:rsidP="00175B5E"/>
    <w:p w:rsidR="00175B5E" w:rsidRDefault="00175B5E" w:rsidP="00175B5E">
      <w:r>
        <w:t>Arrays can be created in code by adding new items to the end of the array:</w:t>
      </w:r>
    </w:p>
    <w:p w:rsidR="00175B5E" w:rsidRDefault="00175B5E" w:rsidP="003A0F5A">
      <w:pPr>
        <w:pStyle w:val="ScreenText"/>
        <w:spacing w:after="0"/>
        <w:ind w:left="720"/>
      </w:pPr>
      <w:r>
        <w:t>var carArray = new Array();</w:t>
      </w:r>
    </w:p>
    <w:p w:rsidR="00175B5E" w:rsidRDefault="00175B5E" w:rsidP="003A0F5A">
      <w:pPr>
        <w:pStyle w:val="ScreenText"/>
        <w:spacing w:after="0"/>
        <w:ind w:left="720"/>
      </w:pPr>
      <w:r>
        <w:t>carArray[0] = "Chevy";</w:t>
      </w:r>
    </w:p>
    <w:p w:rsidR="00175B5E" w:rsidRDefault="00175B5E" w:rsidP="003A0F5A">
      <w:pPr>
        <w:pStyle w:val="ScreenText"/>
        <w:spacing w:after="0"/>
        <w:ind w:left="720"/>
      </w:pPr>
      <w:r>
        <w:t>carArray[1] = "Ford";</w:t>
      </w:r>
    </w:p>
    <w:p w:rsidR="00175B5E" w:rsidRDefault="00175B5E" w:rsidP="003A0F5A">
      <w:pPr>
        <w:pStyle w:val="ScreenText"/>
        <w:spacing w:after="0"/>
        <w:ind w:left="720"/>
      </w:pPr>
      <w:r>
        <w:t>carArray[2] = "Jeep";</w:t>
      </w:r>
    </w:p>
    <w:p w:rsidR="00175B5E" w:rsidRDefault="00175B5E" w:rsidP="00175B5E"/>
    <w:p w:rsidR="00175B5E" w:rsidRDefault="00175B5E" w:rsidP="00175B5E">
      <w:r>
        <w:t>Arrays can also be created by defining a list of items between square brackets:</w:t>
      </w:r>
    </w:p>
    <w:p w:rsidR="00175B5E" w:rsidRDefault="00175B5E" w:rsidP="003A0F5A">
      <w:pPr>
        <w:pStyle w:val="ScreenText"/>
        <w:spacing w:after="0"/>
        <w:ind w:left="720"/>
      </w:pPr>
      <w:r>
        <w:t xml:space="preserve">var carArray = ["Chevy","Ford","Jeep"]; </w:t>
      </w:r>
    </w:p>
    <w:p w:rsidR="00175B5E" w:rsidRDefault="00175B5E" w:rsidP="00175B5E"/>
    <w:p w:rsidR="00175B5E" w:rsidRDefault="00175B5E" w:rsidP="00175B5E">
      <w:r>
        <w:t>Arrays are often accessed using a FOR loop:</w:t>
      </w:r>
    </w:p>
    <w:p w:rsidR="00175B5E" w:rsidRDefault="00175B5E" w:rsidP="003A0F5A">
      <w:pPr>
        <w:pStyle w:val="ScreenText"/>
        <w:spacing w:after="0"/>
        <w:ind w:left="720"/>
      </w:pPr>
      <w:r>
        <w:t>for ( var x=0; x&lt;carArray.length; x++)</w:t>
      </w:r>
    </w:p>
    <w:p w:rsidR="00175B5E" w:rsidRDefault="00175B5E" w:rsidP="003A0F5A">
      <w:pPr>
        <w:pStyle w:val="ScreenText"/>
        <w:spacing w:after="0"/>
        <w:ind w:left="720"/>
      </w:pPr>
      <w:r>
        <w:t xml:space="preserve">  {</w:t>
      </w:r>
    </w:p>
    <w:p w:rsidR="00175B5E" w:rsidRDefault="00175B5E" w:rsidP="003A0F5A">
      <w:pPr>
        <w:pStyle w:val="ScreenText"/>
        <w:spacing w:after="0"/>
        <w:ind w:left="720"/>
      </w:pPr>
      <w:r>
        <w:t xml:space="preserve">  document.write(carArray[x] + "&lt;br /&gt;");</w:t>
      </w:r>
    </w:p>
    <w:p w:rsidR="00175B5E" w:rsidRDefault="00175B5E" w:rsidP="003A0F5A">
      <w:pPr>
        <w:pStyle w:val="ScreenText"/>
        <w:spacing w:after="0"/>
        <w:ind w:left="720"/>
      </w:pPr>
      <w:r>
        <w:t xml:space="preserve">  }</w:t>
      </w:r>
    </w:p>
    <w:p w:rsidR="00175B5E" w:rsidRDefault="00175B5E" w:rsidP="00175B5E"/>
    <w:p w:rsidR="003A0F5A" w:rsidRDefault="003A0F5A" w:rsidP="00175B5E"/>
    <w:p w:rsidR="00175B5E" w:rsidRDefault="00175B5E" w:rsidP="00175B5E">
      <w:pPr>
        <w:pStyle w:val="Heading4"/>
      </w:pPr>
      <w:r>
        <w:t>JavaScript Functions</w:t>
      </w:r>
    </w:p>
    <w:p w:rsidR="00175B5E" w:rsidRPr="00175B5E" w:rsidRDefault="00175B5E" w:rsidP="00175B5E">
      <w:pPr>
        <w:rPr>
          <w:i/>
        </w:rPr>
      </w:pPr>
      <w:r w:rsidRPr="00175B5E">
        <w:rPr>
          <w:i/>
        </w:rPr>
        <w:t>Note: This is a very brief introduction to functions. They are covered in depth in the next module.</w:t>
      </w:r>
    </w:p>
    <w:p w:rsidR="00175B5E" w:rsidRDefault="00175B5E" w:rsidP="00175B5E">
      <w:r>
        <w:t>Functions are "reusable blocks of code" that you can write once and then call one or many times from other code.</w:t>
      </w:r>
    </w:p>
    <w:p w:rsidR="006841D3" w:rsidRDefault="006841D3" w:rsidP="00175B5E">
      <w:r>
        <w:lastRenderedPageBreak/>
        <w:t>Notes:</w:t>
      </w:r>
    </w:p>
    <w:p w:rsidR="006841D3" w:rsidRDefault="006841D3" w:rsidP="00D660ED">
      <w:pPr>
        <w:pStyle w:val="ListParagraph"/>
        <w:numPr>
          <w:ilvl w:val="0"/>
          <w:numId w:val="12"/>
        </w:numPr>
      </w:pPr>
      <w:r>
        <w:t>Functions are stored as variables. If a file has a variable named “foo” and a function named “foo” then the variable will always be overwritten by the function, regardless of the order in the code.</w:t>
      </w:r>
    </w:p>
    <w:p w:rsidR="006841D3" w:rsidRDefault="006841D3" w:rsidP="00D660ED">
      <w:pPr>
        <w:pStyle w:val="ListParagraph"/>
        <w:numPr>
          <w:ilvl w:val="1"/>
          <w:numId w:val="12"/>
        </w:numPr>
      </w:pPr>
      <w:r>
        <w:t xml:space="preserve">  This:</w:t>
      </w:r>
    </w:p>
    <w:p w:rsidR="006841D3" w:rsidRDefault="006841D3" w:rsidP="00D660ED">
      <w:pPr>
        <w:pStyle w:val="ListParagraph"/>
        <w:numPr>
          <w:ilvl w:val="2"/>
          <w:numId w:val="12"/>
        </w:numPr>
      </w:pPr>
      <w:r>
        <w:t>function foo(){ }</w:t>
      </w:r>
      <w:r>
        <w:br/>
      </w:r>
      <w:proofErr w:type="spellStart"/>
      <w:r>
        <w:t>var</w:t>
      </w:r>
      <w:proofErr w:type="spellEnd"/>
      <w:r>
        <w:t xml:space="preserve"> foo;</w:t>
      </w:r>
      <w:r>
        <w:br/>
      </w:r>
      <w:proofErr w:type="spellStart"/>
      <w:r>
        <w:t>typeof</w:t>
      </w:r>
      <w:proofErr w:type="spellEnd"/>
      <w:r>
        <w:t xml:space="preserve"> foo; // "function"</w:t>
      </w:r>
    </w:p>
    <w:p w:rsidR="006841D3" w:rsidRDefault="006841D3" w:rsidP="00D660ED">
      <w:pPr>
        <w:pStyle w:val="ListParagraph"/>
        <w:numPr>
          <w:ilvl w:val="1"/>
          <w:numId w:val="12"/>
        </w:numPr>
      </w:pPr>
      <w:r>
        <w:t>is the same as this:</w:t>
      </w:r>
    </w:p>
    <w:p w:rsidR="006841D3" w:rsidRDefault="006841D3" w:rsidP="00D660ED">
      <w:pPr>
        <w:pStyle w:val="ListParagraph"/>
        <w:numPr>
          <w:ilvl w:val="2"/>
          <w:numId w:val="12"/>
        </w:numPr>
      </w:pPr>
      <w:proofErr w:type="spellStart"/>
      <w:r>
        <w:t>var</w:t>
      </w:r>
      <w:proofErr w:type="spellEnd"/>
      <w:r>
        <w:t xml:space="preserve"> foo;</w:t>
      </w:r>
      <w:r>
        <w:br/>
        <w:t>function foo(){ }</w:t>
      </w:r>
      <w:r>
        <w:br/>
      </w:r>
      <w:proofErr w:type="spellStart"/>
      <w:r>
        <w:t>typeof</w:t>
      </w:r>
      <w:proofErr w:type="spellEnd"/>
      <w:r>
        <w:t xml:space="preserve"> foo; // "function"</w:t>
      </w:r>
    </w:p>
    <w:p w:rsidR="002A61AE" w:rsidRDefault="002A61AE" w:rsidP="00D660ED">
      <w:pPr>
        <w:pStyle w:val="ListParagraph"/>
        <w:numPr>
          <w:ilvl w:val="1"/>
          <w:numId w:val="12"/>
        </w:numPr>
      </w:pPr>
      <w:r>
        <w:t xml:space="preserve">Functions are created at the Global scope by default. (I.e. they are a property of the </w:t>
      </w:r>
      <w:r w:rsidRPr="002A61AE">
        <w:rPr>
          <w:rStyle w:val="ScreenTextChar"/>
        </w:rPr>
        <w:t>window</w:t>
      </w:r>
      <w:r>
        <w:t xml:space="preserve"> object.   </w:t>
      </w:r>
      <w:r w:rsidRPr="002A61AE">
        <w:rPr>
          <w:rStyle w:val="ScreenTextChar"/>
        </w:rPr>
        <w:t>window.foo()</w:t>
      </w:r>
      <w:r>
        <w:t xml:space="preserve">  </w:t>
      </w:r>
    </w:p>
    <w:p w:rsidR="006841D3" w:rsidRDefault="002A61AE" w:rsidP="00D660ED">
      <w:pPr>
        <w:pStyle w:val="ListParagraph"/>
        <w:numPr>
          <w:ilvl w:val="1"/>
          <w:numId w:val="12"/>
        </w:numPr>
      </w:pPr>
      <w:r>
        <w:t>Functions can be declared inside of another function. This hides it from the Global scope.</w:t>
      </w:r>
    </w:p>
    <w:p w:rsidR="006841D3" w:rsidRDefault="006841D3" w:rsidP="00175B5E"/>
    <w:p w:rsidR="00175B5E" w:rsidRDefault="00175B5E" w:rsidP="00175B5E">
      <w:r>
        <w:t>A function declaration can be as simple as:</w:t>
      </w:r>
    </w:p>
    <w:p w:rsidR="00175B5E" w:rsidRDefault="00175B5E" w:rsidP="003A0F5A">
      <w:pPr>
        <w:pStyle w:val="ScreenText"/>
        <w:spacing w:after="0"/>
        <w:ind w:left="720"/>
      </w:pPr>
      <w:r>
        <w:t xml:space="preserve">  function myfunctionname()</w:t>
      </w:r>
    </w:p>
    <w:p w:rsidR="00175B5E" w:rsidRDefault="00175B5E" w:rsidP="003A0F5A">
      <w:pPr>
        <w:pStyle w:val="ScreenText"/>
        <w:spacing w:after="0"/>
        <w:ind w:left="720"/>
      </w:pPr>
      <w:r>
        <w:t xml:space="preserve">  {</w:t>
      </w:r>
    </w:p>
    <w:p w:rsidR="00175B5E" w:rsidRDefault="00175B5E" w:rsidP="003A0F5A">
      <w:pPr>
        <w:pStyle w:val="ScreenText"/>
        <w:spacing w:after="0"/>
        <w:ind w:left="720"/>
      </w:pPr>
      <w:r>
        <w:t xml:space="preserve">     // my code here</w:t>
      </w:r>
    </w:p>
    <w:p w:rsidR="00175B5E" w:rsidRDefault="00175B5E" w:rsidP="003A0F5A">
      <w:pPr>
        <w:pStyle w:val="ScreenText"/>
        <w:spacing w:after="0"/>
        <w:ind w:left="720"/>
      </w:pPr>
      <w:r>
        <w:t xml:space="preserve">  }</w:t>
      </w:r>
    </w:p>
    <w:p w:rsidR="00175B5E" w:rsidRDefault="00175B5E" w:rsidP="00175B5E"/>
    <w:p w:rsidR="00175B5E" w:rsidRDefault="00175B5E" w:rsidP="00175B5E">
      <w:r>
        <w:t>Functions can also have parameters so you can pass different data to the function each time it is called.</w:t>
      </w:r>
    </w:p>
    <w:p w:rsidR="00175B5E" w:rsidRDefault="00175B5E" w:rsidP="003A0F5A">
      <w:pPr>
        <w:pStyle w:val="ScreenText"/>
        <w:spacing w:after="0"/>
        <w:ind w:left="720"/>
      </w:pPr>
      <w:r>
        <w:t xml:space="preserve">  function annoyUser(msg)</w:t>
      </w:r>
    </w:p>
    <w:p w:rsidR="00175B5E" w:rsidRDefault="00175B5E" w:rsidP="003A0F5A">
      <w:pPr>
        <w:pStyle w:val="ScreenText"/>
        <w:spacing w:after="0"/>
        <w:ind w:left="720"/>
      </w:pPr>
      <w:r>
        <w:t xml:space="preserve">  {</w:t>
      </w:r>
    </w:p>
    <w:p w:rsidR="00175B5E" w:rsidRDefault="00175B5E" w:rsidP="003A0F5A">
      <w:pPr>
        <w:pStyle w:val="ScreenText"/>
        <w:spacing w:after="0"/>
        <w:ind w:left="720"/>
      </w:pPr>
      <w:r>
        <w:t xml:space="preserve">     alert(msg);</w:t>
      </w:r>
    </w:p>
    <w:p w:rsidR="00175B5E" w:rsidRDefault="00175B5E" w:rsidP="003A0F5A">
      <w:pPr>
        <w:pStyle w:val="ScreenText"/>
        <w:spacing w:after="0"/>
        <w:ind w:left="720"/>
      </w:pPr>
      <w:r>
        <w:t xml:space="preserve">  }</w:t>
      </w:r>
    </w:p>
    <w:p w:rsidR="00175B5E" w:rsidRDefault="00175B5E" w:rsidP="003A0F5A">
      <w:pPr>
        <w:pStyle w:val="ScreenText"/>
        <w:spacing w:after="0"/>
        <w:ind w:left="720"/>
      </w:pPr>
    </w:p>
    <w:p w:rsidR="00175B5E" w:rsidRDefault="00175B5E" w:rsidP="003A0F5A">
      <w:pPr>
        <w:pStyle w:val="ScreenText"/>
        <w:spacing w:after="0"/>
        <w:ind w:left="720"/>
      </w:pPr>
      <w:r>
        <w:t>annoyUser("hello!");</w:t>
      </w:r>
    </w:p>
    <w:p w:rsidR="00175B5E" w:rsidRDefault="00175B5E" w:rsidP="003A0F5A">
      <w:pPr>
        <w:pStyle w:val="ScreenText"/>
        <w:spacing w:after="0"/>
        <w:ind w:left="720"/>
      </w:pPr>
      <w:r>
        <w:t>annoyUser("JavaScript is fun");</w:t>
      </w:r>
    </w:p>
    <w:p w:rsidR="00175B5E" w:rsidRDefault="00175B5E" w:rsidP="003A0F5A">
      <w:pPr>
        <w:pStyle w:val="ScreenText"/>
        <w:spacing w:after="0"/>
        <w:ind w:left="720"/>
      </w:pPr>
      <w:r>
        <w:t>annoyUser("do you like popups?");</w:t>
      </w:r>
    </w:p>
    <w:p w:rsidR="00175B5E" w:rsidRDefault="00175B5E" w:rsidP="003B6757"/>
    <w:p w:rsidR="003A0F5A" w:rsidRDefault="003A0F5A" w:rsidP="003B6757"/>
    <w:p w:rsidR="00702D84" w:rsidRDefault="00702D84" w:rsidP="00702D84">
      <w:pPr>
        <w:pStyle w:val="Heading4"/>
      </w:pPr>
      <w:r>
        <w:t>Conditional Statements</w:t>
      </w:r>
    </w:p>
    <w:p w:rsidR="00D7499D" w:rsidRDefault="00D7499D" w:rsidP="00D7499D">
      <w:r>
        <w:t>JavaScript includes the common set of tools found in most languages: IF, SWITCH, FOR, DO and WHILE.</w:t>
      </w:r>
    </w:p>
    <w:p w:rsidR="00D7499D" w:rsidRPr="00D7499D" w:rsidRDefault="00D7499D" w:rsidP="00D7499D"/>
    <w:p w:rsidR="00D7499D" w:rsidRDefault="00D7499D" w:rsidP="00D7499D">
      <w:pPr>
        <w:pStyle w:val="Heading5"/>
      </w:pPr>
      <w:r>
        <w:t>Testing values - IF</w:t>
      </w:r>
    </w:p>
    <w:p w:rsidR="00D7499D" w:rsidRDefault="00D7499D" w:rsidP="00D7499D">
      <w:r>
        <w:t xml:space="preserve">JavaScript's IF statement is used to conditionally run a block of code. The most common mistake made by new JavaScript developers is typing just one equal sign when doing comparisons. </w:t>
      </w:r>
    </w:p>
    <w:p w:rsidR="00D7499D" w:rsidRDefault="00D7499D" w:rsidP="00D7499D">
      <w:r>
        <w:t xml:space="preserve">Example - if </w:t>
      </w:r>
      <w:proofErr w:type="gramStart"/>
      <w:r>
        <w:t>A</w:t>
      </w:r>
      <w:proofErr w:type="gramEnd"/>
      <w:r>
        <w:t xml:space="preserve"> equals B then display an alert:</w:t>
      </w:r>
    </w:p>
    <w:p w:rsidR="00D7499D" w:rsidRDefault="00D7499D" w:rsidP="00D7499D">
      <w:pPr>
        <w:pStyle w:val="ScreenText"/>
        <w:spacing w:after="0"/>
        <w:ind w:left="720"/>
      </w:pPr>
      <w:r>
        <w:t>var a = 5;</w:t>
      </w:r>
    </w:p>
    <w:p w:rsidR="00D7499D" w:rsidRDefault="00D7499D" w:rsidP="00D7499D">
      <w:pPr>
        <w:pStyle w:val="ScreenText"/>
        <w:spacing w:after="0"/>
        <w:ind w:left="720"/>
      </w:pPr>
      <w:r>
        <w:t>var b = 6;</w:t>
      </w:r>
    </w:p>
    <w:p w:rsidR="00D7499D" w:rsidRDefault="00D7499D" w:rsidP="00D7499D">
      <w:pPr>
        <w:pStyle w:val="ScreenText"/>
        <w:spacing w:after="0"/>
        <w:ind w:left="720"/>
      </w:pPr>
      <w:r>
        <w:t>if ( a == b ) { alert("it's a match!") }</w:t>
      </w:r>
    </w:p>
    <w:p w:rsidR="00D7499D" w:rsidRDefault="00D7499D" w:rsidP="00D7499D"/>
    <w:p w:rsidR="00D7499D" w:rsidRDefault="00D7499D" w:rsidP="00D7499D">
      <w:r>
        <w:t xml:space="preserve">Note in this example the single equal sign for assignments </w:t>
      </w:r>
      <w:proofErr w:type="gramStart"/>
      <w:r>
        <w:t>( a</w:t>
      </w:r>
      <w:proofErr w:type="gramEnd"/>
      <w:r>
        <w:t xml:space="preserve"> = 5 ) and the double equal signs for equality ( a == b).</w:t>
      </w:r>
    </w:p>
    <w:p w:rsidR="00D7499D" w:rsidRDefault="00D7499D" w:rsidP="00D7499D"/>
    <w:p w:rsidR="00D7499D" w:rsidRDefault="00D7499D" w:rsidP="00D7499D">
      <w:r>
        <w:t>Example - if A is greater than B then display an alert else display a different alert:</w:t>
      </w:r>
    </w:p>
    <w:p w:rsidR="00D7499D" w:rsidRDefault="00D7499D" w:rsidP="00D7499D">
      <w:pPr>
        <w:pStyle w:val="ScreenText"/>
        <w:spacing w:after="0"/>
        <w:ind w:left="720"/>
      </w:pPr>
      <w:r>
        <w:t>var a = 5;</w:t>
      </w:r>
    </w:p>
    <w:p w:rsidR="00D7499D" w:rsidRDefault="00D7499D" w:rsidP="00D7499D">
      <w:pPr>
        <w:pStyle w:val="ScreenText"/>
        <w:spacing w:after="0"/>
        <w:ind w:left="720"/>
      </w:pPr>
      <w:r>
        <w:t>var b = 6;</w:t>
      </w:r>
    </w:p>
    <w:p w:rsidR="00D7499D" w:rsidRDefault="00D7499D" w:rsidP="00D7499D">
      <w:pPr>
        <w:pStyle w:val="ScreenText"/>
        <w:spacing w:after="0"/>
        <w:ind w:left="720"/>
      </w:pPr>
      <w:r>
        <w:t xml:space="preserve">if ( a &gt; b ) </w:t>
      </w:r>
    </w:p>
    <w:p w:rsidR="00D7499D" w:rsidRDefault="00D7499D" w:rsidP="00D7499D">
      <w:pPr>
        <w:pStyle w:val="ScreenText"/>
        <w:spacing w:after="0"/>
        <w:ind w:left="720"/>
      </w:pPr>
      <w:r>
        <w:t xml:space="preserve">{ </w:t>
      </w:r>
    </w:p>
    <w:p w:rsidR="00D7499D" w:rsidRDefault="00D7499D" w:rsidP="00D7499D">
      <w:pPr>
        <w:pStyle w:val="ScreenText"/>
        <w:spacing w:after="0"/>
        <w:ind w:left="720"/>
      </w:pPr>
      <w:r>
        <w:t xml:space="preserve">  alert("A is greater than B"); </w:t>
      </w:r>
    </w:p>
    <w:p w:rsidR="00D7499D" w:rsidRDefault="00D7499D" w:rsidP="00D7499D">
      <w:pPr>
        <w:pStyle w:val="ScreenText"/>
        <w:spacing w:after="0"/>
        <w:ind w:left="720"/>
      </w:pPr>
      <w:r>
        <w:t>}</w:t>
      </w:r>
    </w:p>
    <w:p w:rsidR="00D7499D" w:rsidRDefault="00D7499D" w:rsidP="00D7499D">
      <w:pPr>
        <w:pStyle w:val="ScreenText"/>
        <w:spacing w:after="0"/>
        <w:ind w:left="720"/>
      </w:pPr>
      <w:r>
        <w:t>else</w:t>
      </w:r>
    </w:p>
    <w:p w:rsidR="00D7499D" w:rsidRDefault="00D7499D" w:rsidP="00D7499D">
      <w:pPr>
        <w:pStyle w:val="ScreenText"/>
        <w:spacing w:after="0"/>
        <w:ind w:left="720"/>
      </w:pPr>
      <w:r>
        <w:t>{</w:t>
      </w:r>
    </w:p>
    <w:p w:rsidR="00D7499D" w:rsidRDefault="00D7499D" w:rsidP="00D7499D">
      <w:pPr>
        <w:pStyle w:val="ScreenText"/>
        <w:spacing w:after="0"/>
        <w:ind w:left="720"/>
      </w:pPr>
      <w:r>
        <w:t xml:space="preserve">  alert("B is greater than or equal to A"); </w:t>
      </w:r>
    </w:p>
    <w:p w:rsidR="00D7499D" w:rsidRDefault="00D7499D" w:rsidP="00D7499D">
      <w:pPr>
        <w:pStyle w:val="ScreenText"/>
        <w:spacing w:after="0"/>
        <w:ind w:left="720"/>
      </w:pPr>
      <w:r>
        <w:t>}</w:t>
      </w:r>
    </w:p>
    <w:p w:rsidR="00D7499D" w:rsidRDefault="00D7499D" w:rsidP="00D7499D"/>
    <w:p w:rsidR="00D7499D" w:rsidRDefault="00D7499D" w:rsidP="00D7499D">
      <w:r>
        <w:t xml:space="preserve">Example - if </w:t>
      </w:r>
      <w:proofErr w:type="gramStart"/>
      <w:r>
        <w:t>A and</w:t>
      </w:r>
      <w:proofErr w:type="gramEnd"/>
      <w:r>
        <w:t xml:space="preserve"> B are not equal then display an alert:</w:t>
      </w:r>
    </w:p>
    <w:p w:rsidR="00D7499D" w:rsidRDefault="00D7499D" w:rsidP="00D7499D">
      <w:pPr>
        <w:pStyle w:val="ScreenText"/>
        <w:spacing w:after="0"/>
        <w:ind w:left="720"/>
      </w:pPr>
      <w:r>
        <w:t>var a = 5;</w:t>
      </w:r>
    </w:p>
    <w:p w:rsidR="00D7499D" w:rsidRDefault="00D7499D" w:rsidP="00D7499D">
      <w:pPr>
        <w:pStyle w:val="ScreenText"/>
        <w:spacing w:after="0"/>
        <w:ind w:left="720"/>
      </w:pPr>
      <w:r>
        <w:t>var b = 6;</w:t>
      </w:r>
    </w:p>
    <w:p w:rsidR="00D7499D" w:rsidRDefault="00D7499D" w:rsidP="00D7499D">
      <w:pPr>
        <w:pStyle w:val="ScreenText"/>
        <w:spacing w:after="0"/>
        <w:ind w:left="720"/>
      </w:pPr>
      <w:r>
        <w:t>if ( a != b ) { alert("it's not a match!") }</w:t>
      </w:r>
    </w:p>
    <w:p w:rsidR="00D7499D" w:rsidRDefault="00D7499D" w:rsidP="00D7499D"/>
    <w:p w:rsidR="00D7499D" w:rsidRDefault="00D7499D" w:rsidP="00D7499D">
      <w:pPr>
        <w:pStyle w:val="Heading5"/>
      </w:pPr>
      <w:r>
        <w:t>JavaScript Comparison Operators</w:t>
      </w:r>
    </w:p>
    <w:p w:rsidR="00D7499D" w:rsidRDefault="00D7499D" w:rsidP="00D7499D">
      <w:pPr>
        <w:ind w:left="720"/>
      </w:pPr>
      <w:r>
        <w:t>==</w:t>
      </w:r>
      <w:r>
        <w:tab/>
        <w:t>is equal to</w:t>
      </w:r>
    </w:p>
    <w:p w:rsidR="00D7499D" w:rsidRDefault="00D7499D" w:rsidP="00D7499D">
      <w:pPr>
        <w:ind w:left="720"/>
      </w:pPr>
      <w:r>
        <w:t>===</w:t>
      </w:r>
      <w:r>
        <w:tab/>
        <w:t>is exactly equal to (value and type)</w:t>
      </w:r>
    </w:p>
    <w:p w:rsidR="00D7499D" w:rsidRDefault="00D7499D" w:rsidP="00D7499D">
      <w:pPr>
        <w:ind w:left="720"/>
      </w:pPr>
      <w:r>
        <w:t>!=</w:t>
      </w:r>
      <w:r>
        <w:tab/>
        <w:t>is not equal to</w:t>
      </w:r>
    </w:p>
    <w:p w:rsidR="00D7499D" w:rsidRDefault="00D7499D" w:rsidP="00D7499D">
      <w:pPr>
        <w:ind w:left="720"/>
      </w:pPr>
      <w:r>
        <w:t>&gt;</w:t>
      </w:r>
      <w:r>
        <w:tab/>
        <w:t>is greater than</w:t>
      </w:r>
    </w:p>
    <w:p w:rsidR="00D7499D" w:rsidRDefault="00D7499D" w:rsidP="00D7499D">
      <w:pPr>
        <w:ind w:left="720"/>
      </w:pPr>
      <w:r>
        <w:t>&lt;</w:t>
      </w:r>
      <w:r>
        <w:tab/>
        <w:t>is less than</w:t>
      </w:r>
    </w:p>
    <w:p w:rsidR="00D7499D" w:rsidRDefault="00D7499D" w:rsidP="00D7499D">
      <w:pPr>
        <w:ind w:left="720"/>
      </w:pPr>
      <w:r>
        <w:t>&gt;=</w:t>
      </w:r>
      <w:r>
        <w:tab/>
        <w:t>is greater than or equal to</w:t>
      </w:r>
    </w:p>
    <w:p w:rsidR="00D7499D" w:rsidRDefault="00D7499D" w:rsidP="00D7499D">
      <w:pPr>
        <w:ind w:left="720"/>
      </w:pPr>
      <w:r>
        <w:t>&lt;=</w:t>
      </w:r>
      <w:r>
        <w:tab/>
        <w:t>is less than or equal to</w:t>
      </w:r>
    </w:p>
    <w:p w:rsidR="00D7499D" w:rsidRDefault="00D7499D" w:rsidP="00D7499D"/>
    <w:p w:rsidR="00D7499D" w:rsidRDefault="00D7499D" w:rsidP="00D7499D">
      <w:r>
        <w:t>The “===” comparison operator is similar to the following:</w:t>
      </w:r>
    </w:p>
    <w:p w:rsidR="00D7499D" w:rsidRDefault="001C4093" w:rsidP="00D7499D">
      <w:r>
        <w:t xml:space="preserve">   </w:t>
      </w:r>
      <w:r w:rsidR="00D7499D" w:rsidRPr="001C4093">
        <w:rPr>
          <w:rStyle w:val="ScreenTextChar"/>
        </w:rPr>
        <w:t>if ( a == b &amp;&amp; typeof a == typeof b)   {   }</w:t>
      </w:r>
      <w:r w:rsidR="00D7499D">
        <w:t xml:space="preserve">   // &amp;&amp; = Boolean AND</w:t>
      </w:r>
    </w:p>
    <w:p w:rsidR="00D7499D" w:rsidRDefault="00D7499D" w:rsidP="00D7499D"/>
    <w:p w:rsidR="00D7499D" w:rsidRDefault="001C4093" w:rsidP="001C4093">
      <w:pPr>
        <w:pStyle w:val="Heading5"/>
      </w:pPr>
      <w:r>
        <w:t>The Conditional “ternary” Operator.</w:t>
      </w:r>
    </w:p>
    <w:p w:rsidR="001C4093" w:rsidRDefault="001C4093" w:rsidP="00702D84">
      <w:r>
        <w:t>Note: “ternary” = “composed of three items”.</w:t>
      </w:r>
    </w:p>
    <w:p w:rsidR="001C4093" w:rsidRDefault="001C4093" w:rsidP="00702D84">
      <w:r>
        <w:t>JavaScript includes an operator “?” that behaves as an IF structure.</w:t>
      </w:r>
    </w:p>
    <w:p w:rsidR="001C4093" w:rsidRDefault="001C4093" w:rsidP="001C4093">
      <w:pPr>
        <w:pStyle w:val="ScreenText"/>
      </w:pPr>
      <w:r>
        <w:t xml:space="preserve">    var x = </w:t>
      </w:r>
      <w:r w:rsidRPr="001C4093">
        <w:rPr>
          <w:i/>
        </w:rPr>
        <w:t>condition</w:t>
      </w:r>
      <w:r>
        <w:t xml:space="preserve"> </w:t>
      </w:r>
      <w:r w:rsidRPr="001C4093">
        <w:rPr>
          <w:b/>
        </w:rPr>
        <w:t>?</w:t>
      </w:r>
      <w:r>
        <w:t xml:space="preserve"> </w:t>
      </w:r>
      <w:r w:rsidRPr="001C4093">
        <w:rPr>
          <w:i/>
        </w:rPr>
        <w:t>valueIfTrue</w:t>
      </w:r>
      <w:r>
        <w:t xml:space="preserve"> </w:t>
      </w:r>
      <w:r w:rsidRPr="001C4093">
        <w:rPr>
          <w:b/>
        </w:rPr>
        <w:t>:</w:t>
      </w:r>
      <w:r>
        <w:t xml:space="preserve"> </w:t>
      </w:r>
      <w:r w:rsidRPr="001C4093">
        <w:rPr>
          <w:i/>
        </w:rPr>
        <w:t>valueIfFalse</w:t>
      </w:r>
    </w:p>
    <w:p w:rsidR="001C4093" w:rsidRDefault="001C4093" w:rsidP="00702D84">
      <w:r>
        <w:t>Example:</w:t>
      </w:r>
    </w:p>
    <w:p w:rsidR="001C4093" w:rsidRDefault="001C4093" w:rsidP="001C4093">
      <w:pPr>
        <w:pStyle w:val="ScreenText"/>
        <w:spacing w:after="0"/>
        <w:ind w:left="720"/>
      </w:pPr>
      <w:r>
        <w:t>var state = "OH";</w:t>
      </w:r>
    </w:p>
    <w:p w:rsidR="001C4093" w:rsidRDefault="001C4093" w:rsidP="001C4093">
      <w:pPr>
        <w:pStyle w:val="ScreenText"/>
        <w:spacing w:after="0"/>
        <w:ind w:left="720"/>
      </w:pPr>
      <w:r>
        <w:t>var tax = (state = "OH")  ?  .065 :  0.00;</w:t>
      </w:r>
    </w:p>
    <w:p w:rsidR="001C4093" w:rsidRDefault="001C4093" w:rsidP="001C4093">
      <w:pPr>
        <w:pStyle w:val="ScreenText"/>
        <w:spacing w:after="0"/>
        <w:ind w:left="720"/>
      </w:pPr>
      <w:r>
        <w:t>// tax = .065</w:t>
      </w:r>
    </w:p>
    <w:p w:rsidR="001C4093" w:rsidRDefault="001C4093" w:rsidP="00702D84"/>
    <w:p w:rsidR="00D7499D" w:rsidRDefault="001C4093" w:rsidP="00702D84">
      <w:r>
        <w:t>Equivalent to:</w:t>
      </w:r>
    </w:p>
    <w:p w:rsidR="001C4093" w:rsidRDefault="001C4093" w:rsidP="001C4093">
      <w:pPr>
        <w:pStyle w:val="ScreenText"/>
        <w:spacing w:after="0"/>
        <w:ind w:left="720"/>
      </w:pPr>
      <w:r>
        <w:lastRenderedPageBreak/>
        <w:t>var state = "OH";</w:t>
      </w:r>
    </w:p>
    <w:p w:rsidR="001C4093" w:rsidRDefault="001C4093" w:rsidP="001C4093">
      <w:pPr>
        <w:pStyle w:val="ScreenText"/>
        <w:spacing w:after="0"/>
        <w:ind w:left="720"/>
      </w:pPr>
      <w:r>
        <w:t>var tax;</w:t>
      </w:r>
    </w:p>
    <w:p w:rsidR="001C4093" w:rsidRDefault="001C4093" w:rsidP="001C4093">
      <w:pPr>
        <w:pStyle w:val="ScreenText"/>
        <w:spacing w:after="0"/>
        <w:ind w:left="720"/>
      </w:pPr>
      <w:r>
        <w:t>if (state = "OH")</w:t>
      </w:r>
    </w:p>
    <w:p w:rsidR="001C4093" w:rsidRDefault="001C4093" w:rsidP="001C4093">
      <w:pPr>
        <w:pStyle w:val="ScreenText"/>
        <w:spacing w:after="0"/>
        <w:ind w:left="720"/>
      </w:pPr>
      <w:r>
        <w:t>{</w:t>
      </w:r>
    </w:p>
    <w:p w:rsidR="001C4093" w:rsidRDefault="001C4093" w:rsidP="001C4093">
      <w:pPr>
        <w:pStyle w:val="ScreenText"/>
        <w:spacing w:after="0"/>
        <w:ind w:left="720"/>
      </w:pPr>
      <w:r>
        <w:t xml:space="preserve">   tax = .065;</w:t>
      </w:r>
    </w:p>
    <w:p w:rsidR="001C4093" w:rsidRDefault="001C4093" w:rsidP="001C4093">
      <w:pPr>
        <w:pStyle w:val="ScreenText"/>
        <w:spacing w:after="0"/>
        <w:ind w:left="720"/>
      </w:pPr>
      <w:r>
        <w:t>}</w:t>
      </w:r>
    </w:p>
    <w:p w:rsidR="001C4093" w:rsidRDefault="001C4093" w:rsidP="001C4093">
      <w:pPr>
        <w:pStyle w:val="ScreenText"/>
        <w:spacing w:after="0"/>
        <w:ind w:left="720"/>
      </w:pPr>
      <w:r>
        <w:t>Else</w:t>
      </w:r>
    </w:p>
    <w:p w:rsidR="001C4093" w:rsidRDefault="001C4093" w:rsidP="001C4093">
      <w:pPr>
        <w:pStyle w:val="ScreenText"/>
        <w:spacing w:after="0"/>
        <w:ind w:left="720"/>
      </w:pPr>
      <w:r>
        <w:t>{</w:t>
      </w:r>
    </w:p>
    <w:p w:rsidR="001C4093" w:rsidRDefault="001C4093" w:rsidP="001C4093">
      <w:pPr>
        <w:pStyle w:val="ScreenText"/>
        <w:spacing w:after="0"/>
        <w:ind w:left="720"/>
      </w:pPr>
      <w:r>
        <w:t xml:space="preserve">   tax = 0;</w:t>
      </w:r>
    </w:p>
    <w:p w:rsidR="001C4093" w:rsidRDefault="001C4093" w:rsidP="001C4093">
      <w:pPr>
        <w:pStyle w:val="ScreenText"/>
        <w:spacing w:after="0"/>
        <w:ind w:left="720"/>
      </w:pPr>
      <w:r>
        <w:t>}</w:t>
      </w:r>
    </w:p>
    <w:p w:rsidR="001C4093" w:rsidRDefault="001C4093" w:rsidP="00702D84"/>
    <w:p w:rsidR="00D7499D" w:rsidRDefault="00D7499D" w:rsidP="00702D84"/>
    <w:p w:rsidR="00702D84" w:rsidRDefault="001C4093" w:rsidP="001C4093">
      <w:pPr>
        <w:pStyle w:val="Heading5"/>
      </w:pPr>
      <w:r>
        <w:t>Switch</w:t>
      </w:r>
    </w:p>
    <w:p w:rsidR="00702D84" w:rsidRDefault="00C925A3" w:rsidP="00702D84">
      <w:r>
        <w:t xml:space="preserve">The switch statements accepts an expression or value and </w:t>
      </w:r>
      <w:r w:rsidR="003F1D41">
        <w:t>uses</w:t>
      </w:r>
      <w:r>
        <w:t xml:space="preserve"> that value to select a case clause. The switch statement is often described as the equivalent of nested IF statements.</w:t>
      </w:r>
    </w:p>
    <w:p w:rsidR="00C925A3" w:rsidRDefault="00C925A3" w:rsidP="00C925A3">
      <w:pPr>
        <w:pStyle w:val="ScreenText"/>
        <w:spacing w:after="0"/>
      </w:pPr>
      <w:r>
        <w:t>switch (</w:t>
      </w:r>
      <w:r w:rsidRPr="00C83812">
        <w:rPr>
          <w:i/>
        </w:rPr>
        <w:t>expression</w:t>
      </w:r>
      <w:r>
        <w:t>) {</w:t>
      </w:r>
    </w:p>
    <w:p w:rsidR="00C925A3" w:rsidRDefault="00C925A3" w:rsidP="00C925A3">
      <w:pPr>
        <w:pStyle w:val="ScreenText"/>
        <w:spacing w:after="0"/>
      </w:pPr>
      <w:r>
        <w:t xml:space="preserve">  case </w:t>
      </w:r>
      <w:r w:rsidRPr="00C83812">
        <w:rPr>
          <w:i/>
        </w:rPr>
        <w:t>value1</w:t>
      </w:r>
      <w:r>
        <w:t xml:space="preserve"> :</w:t>
      </w:r>
    </w:p>
    <w:p w:rsidR="00C925A3" w:rsidRDefault="00C925A3" w:rsidP="00C925A3">
      <w:pPr>
        <w:pStyle w:val="ScreenText"/>
        <w:spacing w:after="0"/>
      </w:pPr>
      <w:r>
        <w:t xml:space="preserve">      // code for value 1</w:t>
      </w:r>
    </w:p>
    <w:p w:rsidR="00C925A3" w:rsidRDefault="00C925A3" w:rsidP="00C925A3">
      <w:pPr>
        <w:pStyle w:val="ScreenText"/>
        <w:spacing w:after="0"/>
      </w:pPr>
      <w:r>
        <w:t xml:space="preserve">     break;                      // if break is missing, the code for value2 will also be run!</w:t>
      </w:r>
    </w:p>
    <w:p w:rsidR="00C925A3" w:rsidRDefault="00C925A3" w:rsidP="00C925A3">
      <w:pPr>
        <w:pStyle w:val="ScreenText"/>
        <w:spacing w:after="0"/>
      </w:pPr>
      <w:r>
        <w:t xml:space="preserve">  case </w:t>
      </w:r>
      <w:r w:rsidRPr="00C83812">
        <w:rPr>
          <w:i/>
        </w:rPr>
        <w:t>value2</w:t>
      </w:r>
      <w:r>
        <w:t xml:space="preserve"> :</w:t>
      </w:r>
    </w:p>
    <w:p w:rsidR="00C925A3" w:rsidRDefault="00C925A3" w:rsidP="00C925A3">
      <w:pPr>
        <w:pStyle w:val="ScreenText"/>
        <w:spacing w:after="0"/>
      </w:pPr>
      <w:r>
        <w:t xml:space="preserve">      // code for value 2</w:t>
      </w:r>
    </w:p>
    <w:p w:rsidR="00C925A3" w:rsidRDefault="00C925A3" w:rsidP="00C925A3">
      <w:pPr>
        <w:pStyle w:val="ScreenText"/>
        <w:spacing w:after="0"/>
      </w:pPr>
      <w:r>
        <w:t xml:space="preserve">     break;</w:t>
      </w:r>
    </w:p>
    <w:p w:rsidR="00C925A3" w:rsidRDefault="00C925A3" w:rsidP="00C925A3">
      <w:pPr>
        <w:pStyle w:val="ScreenText"/>
        <w:spacing w:after="0"/>
      </w:pPr>
      <w:r>
        <w:t xml:space="preserve">  case </w:t>
      </w:r>
      <w:r w:rsidRPr="00C83812">
        <w:rPr>
          <w:i/>
        </w:rPr>
        <w:t>value3</w:t>
      </w:r>
      <w:r>
        <w:t xml:space="preserve"> :                // value3 fall through and runs value4’s code</w:t>
      </w:r>
    </w:p>
    <w:p w:rsidR="00C925A3" w:rsidRDefault="00C925A3" w:rsidP="00C925A3">
      <w:pPr>
        <w:pStyle w:val="ScreenText"/>
        <w:spacing w:after="0"/>
      </w:pPr>
      <w:r>
        <w:t xml:space="preserve">  case </w:t>
      </w:r>
      <w:r w:rsidRPr="00C83812">
        <w:rPr>
          <w:i/>
        </w:rPr>
        <w:t>value4</w:t>
      </w:r>
      <w:r>
        <w:t xml:space="preserve"> :</w:t>
      </w:r>
    </w:p>
    <w:p w:rsidR="00C925A3" w:rsidRDefault="00C925A3" w:rsidP="00C925A3">
      <w:pPr>
        <w:pStyle w:val="ScreenText"/>
        <w:spacing w:after="0"/>
      </w:pPr>
      <w:r>
        <w:t xml:space="preserve">      // code for value 4</w:t>
      </w:r>
    </w:p>
    <w:p w:rsidR="00C925A3" w:rsidRDefault="00C925A3" w:rsidP="00C925A3">
      <w:pPr>
        <w:pStyle w:val="ScreenText"/>
        <w:spacing w:after="0"/>
      </w:pPr>
      <w:r>
        <w:t xml:space="preserve">     break;</w:t>
      </w:r>
    </w:p>
    <w:p w:rsidR="00C925A3" w:rsidRDefault="00C925A3" w:rsidP="00C925A3">
      <w:pPr>
        <w:pStyle w:val="ScreenText"/>
        <w:spacing w:after="0"/>
      </w:pPr>
      <w:r>
        <w:t xml:space="preserve">  default :                        // default is optional</w:t>
      </w:r>
    </w:p>
    <w:p w:rsidR="00C925A3" w:rsidRDefault="00C925A3" w:rsidP="00C925A3">
      <w:pPr>
        <w:pStyle w:val="ScreenText"/>
        <w:spacing w:after="0"/>
      </w:pPr>
      <w:r>
        <w:t xml:space="preserve">      // code for default</w:t>
      </w:r>
    </w:p>
    <w:p w:rsidR="00C925A3" w:rsidRDefault="00C925A3" w:rsidP="00C925A3">
      <w:pPr>
        <w:pStyle w:val="ScreenText"/>
        <w:spacing w:after="0"/>
      </w:pPr>
      <w:r>
        <w:t>}</w:t>
      </w:r>
    </w:p>
    <w:p w:rsidR="00C925A3" w:rsidRDefault="00C925A3" w:rsidP="00702D84"/>
    <w:p w:rsidR="00C83812" w:rsidRDefault="00C83812" w:rsidP="00702D84">
      <w:r>
        <w:t>Notes:</w:t>
      </w:r>
    </w:p>
    <w:p w:rsidR="00C83812" w:rsidRDefault="00C83812" w:rsidP="00D660ED">
      <w:pPr>
        <w:pStyle w:val="ListParagraph"/>
        <w:numPr>
          <w:ilvl w:val="0"/>
          <w:numId w:val="48"/>
        </w:numPr>
      </w:pPr>
      <w:r>
        <w:t xml:space="preserve">Except where there is a missing </w:t>
      </w:r>
      <w:r w:rsidRPr="00FA00D7">
        <w:rPr>
          <w:rStyle w:val="ScreenTextChar"/>
        </w:rPr>
        <w:t>break</w:t>
      </w:r>
      <w:r w:rsidR="00FA00D7">
        <w:t xml:space="preserve"> statement,</w:t>
      </w:r>
      <w:r>
        <w:t xml:space="preserve"> </w:t>
      </w:r>
      <w:r w:rsidRPr="00FA00D7">
        <w:rPr>
          <w:rStyle w:val="ScreenTextChar"/>
        </w:rPr>
        <w:t>case</w:t>
      </w:r>
      <w:r>
        <w:t xml:space="preserve"> and </w:t>
      </w:r>
      <w:r w:rsidRPr="00FA00D7">
        <w:rPr>
          <w:rStyle w:val="ScreenTextChar"/>
        </w:rPr>
        <w:t>default</w:t>
      </w:r>
      <w:r>
        <w:t xml:space="preserve"> sections can be listed in any order.</w:t>
      </w:r>
    </w:p>
    <w:p w:rsidR="00C83812" w:rsidRDefault="00C83812" w:rsidP="00D660ED">
      <w:pPr>
        <w:pStyle w:val="ListParagraph"/>
        <w:numPr>
          <w:ilvl w:val="0"/>
          <w:numId w:val="48"/>
        </w:numPr>
      </w:pPr>
      <w:r>
        <w:t xml:space="preserve">Code blocks can have many lines of code, including </w:t>
      </w:r>
      <w:r w:rsidR="002A598E">
        <w:t xml:space="preserve">other </w:t>
      </w:r>
      <w:r>
        <w:t>nested</w:t>
      </w:r>
      <w:r w:rsidR="002A598E">
        <w:t xml:space="preserve"> statements.</w:t>
      </w:r>
    </w:p>
    <w:p w:rsidR="00C83812" w:rsidRDefault="00C83812" w:rsidP="00702D84"/>
    <w:p w:rsidR="00C83812" w:rsidRDefault="00C83812" w:rsidP="00702D84">
      <w:r>
        <w:t>Example:</w:t>
      </w:r>
    </w:p>
    <w:p w:rsidR="00C83812" w:rsidRDefault="00C83812" w:rsidP="00702D84"/>
    <w:p w:rsidR="00C925A3" w:rsidRDefault="00C925A3" w:rsidP="00C83812">
      <w:pPr>
        <w:pStyle w:val="ScreenText"/>
        <w:spacing w:after="0"/>
      </w:pPr>
      <w:r>
        <w:t xml:space="preserve">// where is it manufactured? </w:t>
      </w:r>
    </w:p>
    <w:p w:rsidR="00C83812" w:rsidRDefault="00C83812" w:rsidP="00C83812">
      <w:pPr>
        <w:pStyle w:val="ScreenText"/>
        <w:spacing w:after="0"/>
      </w:pPr>
    </w:p>
    <w:p w:rsidR="00C83812" w:rsidRDefault="00C83812" w:rsidP="00C925A3">
      <w:pPr>
        <w:pStyle w:val="ScreenText"/>
        <w:spacing w:after="0"/>
      </w:pPr>
      <w:r>
        <w:t>var productCategory = "toys";</w:t>
      </w:r>
    </w:p>
    <w:p w:rsidR="00C83812" w:rsidRDefault="00C83812" w:rsidP="00C925A3">
      <w:pPr>
        <w:pStyle w:val="ScreenText"/>
        <w:spacing w:after="0"/>
      </w:pPr>
      <w:r>
        <w:t>var location = “”;</w:t>
      </w:r>
    </w:p>
    <w:p w:rsidR="00C83812" w:rsidRDefault="00C83812" w:rsidP="00C925A3">
      <w:pPr>
        <w:pStyle w:val="ScreenText"/>
        <w:spacing w:after="0"/>
      </w:pPr>
    </w:p>
    <w:p w:rsidR="00C925A3" w:rsidRDefault="00C925A3" w:rsidP="00C925A3">
      <w:pPr>
        <w:pStyle w:val="ScreenText"/>
        <w:spacing w:after="0"/>
      </w:pPr>
      <w:r>
        <w:t>switch (</w:t>
      </w:r>
      <w:r w:rsidR="00C83812">
        <w:t>productCategory</w:t>
      </w:r>
      <w:r>
        <w:t>) {</w:t>
      </w:r>
    </w:p>
    <w:p w:rsidR="00C925A3" w:rsidRDefault="00C925A3" w:rsidP="00C925A3">
      <w:pPr>
        <w:pStyle w:val="ScreenText"/>
        <w:spacing w:after="0"/>
      </w:pPr>
      <w:r>
        <w:t xml:space="preserve">  case </w:t>
      </w:r>
      <w:r w:rsidR="00C83812">
        <w:t>'furniture'</w:t>
      </w:r>
      <w:r>
        <w:t xml:space="preserve"> :</w:t>
      </w:r>
    </w:p>
    <w:p w:rsidR="00C925A3" w:rsidRDefault="00C925A3" w:rsidP="00C925A3">
      <w:pPr>
        <w:pStyle w:val="ScreenText"/>
        <w:spacing w:after="0"/>
      </w:pPr>
      <w:r>
        <w:t xml:space="preserve">     </w:t>
      </w:r>
      <w:r w:rsidR="00C83812">
        <w:t>location = ‘Lexington';</w:t>
      </w:r>
    </w:p>
    <w:p w:rsidR="00C925A3" w:rsidRDefault="00C925A3" w:rsidP="00C925A3">
      <w:pPr>
        <w:pStyle w:val="ScreenText"/>
        <w:spacing w:after="0"/>
      </w:pPr>
      <w:r>
        <w:t xml:space="preserve">     break; </w:t>
      </w:r>
    </w:p>
    <w:p w:rsidR="00C925A3" w:rsidRDefault="00C925A3" w:rsidP="00C925A3">
      <w:pPr>
        <w:pStyle w:val="ScreenText"/>
        <w:spacing w:after="0"/>
      </w:pPr>
      <w:r>
        <w:t xml:space="preserve">  case </w:t>
      </w:r>
      <w:r w:rsidR="00C83812">
        <w:t>'toys'</w:t>
      </w:r>
      <w:r>
        <w:t xml:space="preserve"> :</w:t>
      </w:r>
    </w:p>
    <w:p w:rsidR="00C83812" w:rsidRDefault="00C83812" w:rsidP="00C83812">
      <w:pPr>
        <w:pStyle w:val="ScreenText"/>
        <w:spacing w:after="0"/>
      </w:pPr>
      <w:r>
        <w:t xml:space="preserve">     location = ‘Cincinnati';</w:t>
      </w:r>
    </w:p>
    <w:p w:rsidR="00C925A3" w:rsidRDefault="00C925A3" w:rsidP="00C925A3">
      <w:pPr>
        <w:pStyle w:val="ScreenText"/>
        <w:spacing w:after="0"/>
      </w:pPr>
      <w:r>
        <w:t xml:space="preserve">     break;</w:t>
      </w:r>
    </w:p>
    <w:p w:rsidR="00C83812" w:rsidRDefault="00C925A3" w:rsidP="00C925A3">
      <w:pPr>
        <w:pStyle w:val="ScreenText"/>
        <w:spacing w:after="0"/>
      </w:pPr>
      <w:r>
        <w:lastRenderedPageBreak/>
        <w:t xml:space="preserve">  case </w:t>
      </w:r>
      <w:r w:rsidR="00C83812">
        <w:t xml:space="preserve">'appliances' </w:t>
      </w:r>
      <w:r>
        <w:t>:</w:t>
      </w:r>
    </w:p>
    <w:p w:rsidR="00C83812" w:rsidRDefault="00C83812" w:rsidP="00C83812">
      <w:pPr>
        <w:pStyle w:val="ScreenText"/>
        <w:spacing w:after="0"/>
      </w:pPr>
      <w:r>
        <w:t xml:space="preserve">  case 'clocks' :</w:t>
      </w:r>
    </w:p>
    <w:p w:rsidR="00C925A3" w:rsidRDefault="00C925A3" w:rsidP="00C925A3">
      <w:pPr>
        <w:pStyle w:val="ScreenText"/>
        <w:spacing w:after="0"/>
      </w:pPr>
      <w:r>
        <w:t xml:space="preserve">  case </w:t>
      </w:r>
      <w:r w:rsidR="00C83812">
        <w:t>'</w:t>
      </w:r>
      <w:r w:rsidR="00C83812" w:rsidRPr="00C83812">
        <w:t xml:space="preserve"> aquariums </w:t>
      </w:r>
      <w:r w:rsidR="00C83812">
        <w:t xml:space="preserve">' </w:t>
      </w:r>
      <w:r>
        <w:t>:</w:t>
      </w:r>
    </w:p>
    <w:p w:rsidR="00C83812" w:rsidRDefault="00C83812" w:rsidP="00C83812">
      <w:pPr>
        <w:pStyle w:val="ScreenText"/>
        <w:spacing w:after="0"/>
      </w:pPr>
      <w:r>
        <w:t xml:space="preserve">     location = ‘Columbus';</w:t>
      </w:r>
    </w:p>
    <w:p w:rsidR="00C925A3" w:rsidRDefault="00C925A3" w:rsidP="00C925A3">
      <w:pPr>
        <w:pStyle w:val="ScreenText"/>
        <w:spacing w:after="0"/>
      </w:pPr>
      <w:r>
        <w:t xml:space="preserve">     break;</w:t>
      </w:r>
    </w:p>
    <w:p w:rsidR="00C925A3" w:rsidRDefault="00C925A3" w:rsidP="00C925A3">
      <w:pPr>
        <w:pStyle w:val="ScreenText"/>
        <w:spacing w:after="0"/>
      </w:pPr>
      <w:r>
        <w:t xml:space="preserve">  default :                        // default is optional</w:t>
      </w:r>
    </w:p>
    <w:p w:rsidR="00C83812" w:rsidRDefault="00C83812" w:rsidP="00C83812">
      <w:pPr>
        <w:pStyle w:val="ScreenText"/>
        <w:spacing w:after="0"/>
      </w:pPr>
      <w:r>
        <w:t xml:space="preserve">     location = ‘Dayton';</w:t>
      </w:r>
    </w:p>
    <w:p w:rsidR="00C925A3" w:rsidRDefault="00C925A3" w:rsidP="00C925A3">
      <w:pPr>
        <w:pStyle w:val="ScreenText"/>
        <w:spacing w:after="0"/>
      </w:pPr>
      <w:r>
        <w:t>}</w:t>
      </w:r>
      <w:r w:rsidR="00FA00D7">
        <w:t xml:space="preserve"> </w:t>
      </w:r>
    </w:p>
    <w:p w:rsidR="00FA00D7" w:rsidRDefault="00FA00D7" w:rsidP="00C925A3">
      <w:pPr>
        <w:pStyle w:val="ScreenText"/>
        <w:spacing w:after="0"/>
      </w:pPr>
      <w:r>
        <w:t>console.log(productCategory + " are made in " + location);</w:t>
      </w:r>
    </w:p>
    <w:p w:rsidR="00C925A3" w:rsidRDefault="00C925A3" w:rsidP="00702D84"/>
    <w:p w:rsidR="00C925A3" w:rsidRDefault="00C83812" w:rsidP="00702D84">
      <w:r>
        <w:t>From the above:</w:t>
      </w:r>
    </w:p>
    <w:tbl>
      <w:tblPr>
        <w:tblStyle w:val="TableGrid"/>
        <w:tblW w:w="0" w:type="auto"/>
        <w:tblInd w:w="378" w:type="dxa"/>
        <w:tblLook w:val="04A0" w:firstRow="1" w:lastRow="0" w:firstColumn="1" w:lastColumn="0" w:noHBand="0" w:noVBand="1"/>
      </w:tblPr>
      <w:tblGrid>
        <w:gridCol w:w="1710"/>
        <w:gridCol w:w="2250"/>
      </w:tblGrid>
      <w:tr w:rsidR="00C83812" w:rsidTr="00C83812">
        <w:tc>
          <w:tcPr>
            <w:tcW w:w="1710" w:type="dxa"/>
          </w:tcPr>
          <w:p w:rsidR="00C83812" w:rsidRDefault="00C83812" w:rsidP="00702D84">
            <w:r>
              <w:t xml:space="preserve">appliances </w:t>
            </w:r>
          </w:p>
        </w:tc>
        <w:tc>
          <w:tcPr>
            <w:tcW w:w="2250" w:type="dxa"/>
          </w:tcPr>
          <w:p w:rsidR="00C83812" w:rsidRDefault="00C83812" w:rsidP="00702D84">
            <w:r>
              <w:t>Columbus</w:t>
            </w:r>
          </w:p>
        </w:tc>
      </w:tr>
      <w:tr w:rsidR="00C83812" w:rsidTr="00C83812">
        <w:tc>
          <w:tcPr>
            <w:tcW w:w="1710" w:type="dxa"/>
          </w:tcPr>
          <w:p w:rsidR="00C83812" w:rsidRDefault="00C83812" w:rsidP="00702D84">
            <w:r>
              <w:t>aquariums</w:t>
            </w:r>
          </w:p>
        </w:tc>
        <w:tc>
          <w:tcPr>
            <w:tcW w:w="2250" w:type="dxa"/>
          </w:tcPr>
          <w:p w:rsidR="00C83812" w:rsidRDefault="00C83812" w:rsidP="00702D84">
            <w:r>
              <w:t>Columbus</w:t>
            </w:r>
          </w:p>
        </w:tc>
      </w:tr>
      <w:tr w:rsidR="00C83812" w:rsidTr="00C83812">
        <w:tc>
          <w:tcPr>
            <w:tcW w:w="1710" w:type="dxa"/>
          </w:tcPr>
          <w:p w:rsidR="00C83812" w:rsidRDefault="00C83812" w:rsidP="00702D84">
            <w:r>
              <w:t xml:space="preserve">clocks </w:t>
            </w:r>
          </w:p>
        </w:tc>
        <w:tc>
          <w:tcPr>
            <w:tcW w:w="2250" w:type="dxa"/>
          </w:tcPr>
          <w:p w:rsidR="00C83812" w:rsidRDefault="00C83812" w:rsidP="00702D84">
            <w:r>
              <w:t>Columbus</w:t>
            </w:r>
          </w:p>
        </w:tc>
      </w:tr>
      <w:tr w:rsidR="00C83812" w:rsidTr="00C83812">
        <w:tc>
          <w:tcPr>
            <w:tcW w:w="1710" w:type="dxa"/>
          </w:tcPr>
          <w:p w:rsidR="00C83812" w:rsidRDefault="00C83812" w:rsidP="00702D84">
            <w:r>
              <w:t>furniture</w:t>
            </w:r>
          </w:p>
        </w:tc>
        <w:tc>
          <w:tcPr>
            <w:tcW w:w="2250" w:type="dxa"/>
          </w:tcPr>
          <w:p w:rsidR="00C83812" w:rsidRDefault="00C83812" w:rsidP="00702D84">
            <w:r>
              <w:t>Lexington</w:t>
            </w:r>
          </w:p>
        </w:tc>
      </w:tr>
      <w:tr w:rsidR="00C83812" w:rsidTr="00C83812">
        <w:tc>
          <w:tcPr>
            <w:tcW w:w="1710" w:type="dxa"/>
          </w:tcPr>
          <w:p w:rsidR="00C83812" w:rsidRDefault="00C83812" w:rsidP="00C83812">
            <w:r>
              <w:t>sporting goods</w:t>
            </w:r>
          </w:p>
        </w:tc>
        <w:tc>
          <w:tcPr>
            <w:tcW w:w="2250" w:type="dxa"/>
          </w:tcPr>
          <w:p w:rsidR="00C83812" w:rsidRDefault="00C83812" w:rsidP="00702D84">
            <w:r>
              <w:t>Dayton</w:t>
            </w:r>
          </w:p>
        </w:tc>
      </w:tr>
      <w:tr w:rsidR="00C83812" w:rsidTr="00C83812">
        <w:tc>
          <w:tcPr>
            <w:tcW w:w="1710" w:type="dxa"/>
          </w:tcPr>
          <w:p w:rsidR="00C83812" w:rsidRDefault="00C83812" w:rsidP="00702D84">
            <w:r>
              <w:t>tools</w:t>
            </w:r>
          </w:p>
        </w:tc>
        <w:tc>
          <w:tcPr>
            <w:tcW w:w="2250" w:type="dxa"/>
          </w:tcPr>
          <w:p w:rsidR="00C83812" w:rsidRDefault="00C83812" w:rsidP="00702D84">
            <w:r>
              <w:t>Dayton</w:t>
            </w:r>
          </w:p>
        </w:tc>
      </w:tr>
      <w:tr w:rsidR="00C83812" w:rsidTr="00C83812">
        <w:tc>
          <w:tcPr>
            <w:tcW w:w="1710" w:type="dxa"/>
          </w:tcPr>
          <w:p w:rsidR="00C83812" w:rsidRDefault="00C83812" w:rsidP="00702D84">
            <w:r>
              <w:t>toys</w:t>
            </w:r>
          </w:p>
        </w:tc>
        <w:tc>
          <w:tcPr>
            <w:tcW w:w="2250" w:type="dxa"/>
          </w:tcPr>
          <w:p w:rsidR="00C83812" w:rsidRDefault="00C83812" w:rsidP="00702D84">
            <w:r>
              <w:t>Cincinnati</w:t>
            </w:r>
          </w:p>
        </w:tc>
      </w:tr>
    </w:tbl>
    <w:p w:rsidR="00C83812" w:rsidRDefault="00C83812" w:rsidP="00702D84"/>
    <w:p w:rsidR="00C925A3" w:rsidRDefault="00C925A3" w:rsidP="00702D84"/>
    <w:p w:rsidR="00702D84" w:rsidRDefault="00702D84" w:rsidP="00702D84">
      <w:pPr>
        <w:pStyle w:val="Heading4"/>
      </w:pPr>
      <w:r>
        <w:t>Looping Statements</w:t>
      </w:r>
    </w:p>
    <w:p w:rsidR="003F1D41" w:rsidRDefault="003F1D41" w:rsidP="003F1D41">
      <w:r>
        <w:t xml:space="preserve">JavaScript supplies several statements for creating code that loops. Loops are blocks of code that run </w:t>
      </w:r>
      <w:r w:rsidR="008B5AD2">
        <w:t xml:space="preserve">while or until </w:t>
      </w:r>
      <w:r w:rsidR="00FA00D7">
        <w:t xml:space="preserve">a </w:t>
      </w:r>
      <w:r w:rsidR="008B5AD2">
        <w:t>certain condition is true.</w:t>
      </w:r>
    </w:p>
    <w:p w:rsidR="008B5AD2" w:rsidRDefault="008B5AD2" w:rsidP="00D660ED">
      <w:pPr>
        <w:pStyle w:val="ListParagraph"/>
        <w:numPr>
          <w:ilvl w:val="0"/>
          <w:numId w:val="49"/>
        </w:numPr>
      </w:pPr>
      <w:r>
        <w:t>“</w:t>
      </w:r>
      <w:proofErr w:type="gramStart"/>
      <w:r>
        <w:t>for</w:t>
      </w:r>
      <w:proofErr w:type="gramEnd"/>
      <w:r>
        <w:t>” loops use a counter and run for a known number of iterations.</w:t>
      </w:r>
    </w:p>
    <w:p w:rsidR="008B5AD2" w:rsidRDefault="008B5AD2" w:rsidP="00D660ED">
      <w:pPr>
        <w:pStyle w:val="ListParagraph"/>
        <w:numPr>
          <w:ilvl w:val="0"/>
          <w:numId w:val="49"/>
        </w:numPr>
      </w:pPr>
      <w:r>
        <w:t>“</w:t>
      </w:r>
      <w:proofErr w:type="gramStart"/>
      <w:r>
        <w:t>while</w:t>
      </w:r>
      <w:proofErr w:type="gramEnd"/>
      <w:r>
        <w:t>” loops run zero to many times and exit when a</w:t>
      </w:r>
      <w:r w:rsidR="000E2142">
        <w:t>n</w:t>
      </w:r>
      <w:r>
        <w:t xml:space="preserve"> expression changes to false. The expression is evaluated at the start of each loop.</w:t>
      </w:r>
    </w:p>
    <w:p w:rsidR="008B5AD2" w:rsidRDefault="008B5AD2" w:rsidP="00D660ED">
      <w:pPr>
        <w:pStyle w:val="ListParagraph"/>
        <w:numPr>
          <w:ilvl w:val="0"/>
          <w:numId w:val="49"/>
        </w:numPr>
      </w:pPr>
      <w:r>
        <w:t>“</w:t>
      </w:r>
      <w:proofErr w:type="gramStart"/>
      <w:r>
        <w:t>do</w:t>
      </w:r>
      <w:proofErr w:type="gramEnd"/>
      <w:r>
        <w:t>” loops run one to many times and exit when a</w:t>
      </w:r>
      <w:r w:rsidR="000E2142">
        <w:t>n</w:t>
      </w:r>
      <w:r>
        <w:t xml:space="preserve"> expression changes to false.</w:t>
      </w:r>
      <w:r w:rsidRPr="008B5AD2">
        <w:t xml:space="preserve"> </w:t>
      </w:r>
      <w:r>
        <w:t>The expression is evaluated at the end of each loop.</w:t>
      </w:r>
    </w:p>
    <w:p w:rsidR="00BB79AB" w:rsidRDefault="00BB79AB" w:rsidP="00BB79AB"/>
    <w:p w:rsidR="00BB79AB" w:rsidRDefault="00BB79AB" w:rsidP="00BB79AB">
      <w:r>
        <w:t>Notes:</w:t>
      </w:r>
    </w:p>
    <w:p w:rsidR="00BB79AB" w:rsidRDefault="00BB79AB" w:rsidP="00D660ED">
      <w:pPr>
        <w:pStyle w:val="ListParagraph"/>
        <w:numPr>
          <w:ilvl w:val="0"/>
          <w:numId w:val="50"/>
        </w:numPr>
      </w:pPr>
      <w:r>
        <w:t xml:space="preserve">Something inside of the loop must change the expression, </w:t>
      </w:r>
      <w:r w:rsidR="000E2142">
        <w:t>otherwise</w:t>
      </w:r>
      <w:r>
        <w:t xml:space="preserve"> you will </w:t>
      </w:r>
      <w:r w:rsidR="00882FC8">
        <w:t xml:space="preserve">have created </w:t>
      </w:r>
      <w:r>
        <w:t xml:space="preserve">an endless loop. </w:t>
      </w:r>
    </w:p>
    <w:p w:rsidR="00BB79AB" w:rsidRDefault="00BB79AB" w:rsidP="00D660ED">
      <w:pPr>
        <w:pStyle w:val="ListParagraph"/>
        <w:numPr>
          <w:ilvl w:val="1"/>
          <w:numId w:val="50"/>
        </w:numPr>
      </w:pPr>
      <w:r w:rsidRPr="00BB79AB">
        <w:rPr>
          <w:rStyle w:val="ScreenTextChar"/>
        </w:rPr>
        <w:t>while (true) { /* do this forever */ }</w:t>
      </w:r>
      <w:r>
        <w:t xml:space="preserve"> </w:t>
      </w:r>
      <w:r w:rsidR="000E2142">
        <w:t xml:space="preserve">  // endless loop, unless there is a </w:t>
      </w:r>
      <w:r w:rsidR="000E2142" w:rsidRPr="000E2142">
        <w:rPr>
          <w:rStyle w:val="ScreenTextChar"/>
        </w:rPr>
        <w:t>break</w:t>
      </w:r>
      <w:r w:rsidR="000E2142">
        <w:t xml:space="preserve"> statement.</w:t>
      </w:r>
    </w:p>
    <w:p w:rsidR="00BB79AB" w:rsidRDefault="00BB79AB" w:rsidP="00D660ED">
      <w:pPr>
        <w:pStyle w:val="ListParagraph"/>
        <w:numPr>
          <w:ilvl w:val="0"/>
          <w:numId w:val="50"/>
        </w:numPr>
      </w:pPr>
      <w:r>
        <w:t xml:space="preserve">Loops can exit at any time by using </w:t>
      </w:r>
      <w:r w:rsidRPr="00BB79AB">
        <w:rPr>
          <w:rStyle w:val="ScreenTextChar"/>
        </w:rPr>
        <w:t>break</w:t>
      </w:r>
      <w:r>
        <w:t>.</w:t>
      </w:r>
    </w:p>
    <w:p w:rsidR="000E2142" w:rsidRDefault="000E2142" w:rsidP="00D660ED">
      <w:pPr>
        <w:pStyle w:val="ListParagraph"/>
        <w:numPr>
          <w:ilvl w:val="1"/>
          <w:numId w:val="50"/>
        </w:numPr>
      </w:pPr>
      <w:r w:rsidRPr="00BB79AB">
        <w:rPr>
          <w:rStyle w:val="ScreenTextChar"/>
        </w:rPr>
        <w:t xml:space="preserve">while (true) { </w:t>
      </w:r>
      <w:r>
        <w:rPr>
          <w:rStyle w:val="ScreenTextChar"/>
        </w:rPr>
        <w:t>if (someexpression) { break }; /* do stuff */</w:t>
      </w:r>
      <w:r w:rsidRPr="00BB79AB">
        <w:rPr>
          <w:rStyle w:val="ScreenTextChar"/>
        </w:rPr>
        <w:t xml:space="preserve"> }</w:t>
      </w:r>
    </w:p>
    <w:p w:rsidR="00BB79AB" w:rsidRDefault="00BB79AB" w:rsidP="00D660ED">
      <w:pPr>
        <w:pStyle w:val="ListParagraph"/>
        <w:numPr>
          <w:ilvl w:val="0"/>
          <w:numId w:val="50"/>
        </w:numPr>
      </w:pPr>
      <w:r>
        <w:t xml:space="preserve">Loops inside of a function can exit at any time by using </w:t>
      </w:r>
      <w:r w:rsidRPr="00BB79AB">
        <w:rPr>
          <w:rStyle w:val="ScreenTextChar"/>
        </w:rPr>
        <w:t>return</w:t>
      </w:r>
      <w:r w:rsidR="000E2142">
        <w:t xml:space="preserve"> to exit the function.</w:t>
      </w:r>
    </w:p>
    <w:p w:rsidR="00BB79AB" w:rsidRDefault="00BB79AB" w:rsidP="00D660ED">
      <w:pPr>
        <w:pStyle w:val="ListParagraph"/>
        <w:numPr>
          <w:ilvl w:val="0"/>
          <w:numId w:val="50"/>
        </w:numPr>
      </w:pPr>
      <w:r>
        <w:t xml:space="preserve">Loops can skip to the next iteration by using </w:t>
      </w:r>
      <w:r w:rsidRPr="00BB79AB">
        <w:rPr>
          <w:rStyle w:val="ScreenTextChar"/>
        </w:rPr>
        <w:t>continue</w:t>
      </w:r>
      <w:r>
        <w:t>.</w:t>
      </w:r>
    </w:p>
    <w:p w:rsidR="008B5AD2" w:rsidRDefault="008B5AD2" w:rsidP="008B5AD2"/>
    <w:p w:rsidR="00BB79AB" w:rsidRDefault="00A93183" w:rsidP="00A93183">
      <w:pPr>
        <w:pStyle w:val="Heading5"/>
      </w:pPr>
      <w:r>
        <w:t>WHILE</w:t>
      </w:r>
    </w:p>
    <w:p w:rsidR="00A93183" w:rsidRDefault="00A93183" w:rsidP="00A93183">
      <w:r>
        <w:t xml:space="preserve">The </w:t>
      </w:r>
      <w:r w:rsidRPr="0057167A">
        <w:rPr>
          <w:rStyle w:val="ScreenTextChar"/>
        </w:rPr>
        <w:t>while</w:t>
      </w:r>
      <w:r>
        <w:t xml:space="preserve"> loop tests an expression before executing a block of code and repeats the block while the expression equals true.</w:t>
      </w:r>
    </w:p>
    <w:p w:rsidR="00A93183" w:rsidRDefault="00A93183" w:rsidP="00A93183">
      <w:pPr>
        <w:pStyle w:val="ScreenText"/>
        <w:spacing w:after="0"/>
        <w:ind w:left="720"/>
      </w:pPr>
      <w:r>
        <w:t>var names = ["Ohio", "Indiana", "California", "New York", "Florida", "Nevada", "Alaska"];</w:t>
      </w:r>
    </w:p>
    <w:p w:rsidR="00A93183" w:rsidRDefault="00A93183" w:rsidP="00A93183">
      <w:pPr>
        <w:pStyle w:val="ScreenText"/>
        <w:spacing w:after="0"/>
        <w:ind w:left="720"/>
      </w:pPr>
      <w:r>
        <w:lastRenderedPageBreak/>
        <w:t>var i = 0;</w:t>
      </w:r>
    </w:p>
    <w:p w:rsidR="00A93183" w:rsidRPr="0057167A" w:rsidRDefault="00A93183" w:rsidP="00A93183">
      <w:pPr>
        <w:pStyle w:val="ScreenText"/>
        <w:spacing w:after="0"/>
        <w:ind w:left="720"/>
        <w:rPr>
          <w:b/>
        </w:rPr>
      </w:pPr>
      <w:r w:rsidRPr="0057167A">
        <w:rPr>
          <w:b/>
        </w:rPr>
        <w:t>while (names[i] != "Florida")</w:t>
      </w:r>
    </w:p>
    <w:p w:rsidR="00A93183" w:rsidRDefault="00A93183" w:rsidP="00A93183">
      <w:pPr>
        <w:pStyle w:val="ScreenText"/>
        <w:spacing w:after="0"/>
        <w:ind w:left="720"/>
      </w:pPr>
      <w:r>
        <w:t>{</w:t>
      </w:r>
    </w:p>
    <w:p w:rsidR="00A93183" w:rsidRDefault="00A93183" w:rsidP="00A93183">
      <w:pPr>
        <w:pStyle w:val="ScreenText"/>
        <w:spacing w:after="0"/>
        <w:ind w:left="720"/>
      </w:pPr>
      <w:r>
        <w:t xml:space="preserve">  console.log("Hello " + names[i]);</w:t>
      </w:r>
    </w:p>
    <w:p w:rsidR="00A93183" w:rsidRDefault="00A93183" w:rsidP="00A93183">
      <w:pPr>
        <w:pStyle w:val="ScreenText"/>
        <w:spacing w:after="0"/>
        <w:ind w:left="720"/>
      </w:pPr>
      <w:r>
        <w:t xml:space="preserve">  i++;</w:t>
      </w:r>
    </w:p>
    <w:p w:rsidR="00A93183" w:rsidRPr="00A93183" w:rsidRDefault="00A93183" w:rsidP="00A93183">
      <w:pPr>
        <w:pStyle w:val="ScreenText"/>
        <w:spacing w:after="0"/>
        <w:ind w:left="720"/>
      </w:pPr>
      <w:r>
        <w:t>}</w:t>
      </w:r>
    </w:p>
    <w:p w:rsidR="00BB79AB" w:rsidRDefault="00BB79AB" w:rsidP="008B5AD2"/>
    <w:p w:rsidR="00A93183" w:rsidRDefault="00A93183" w:rsidP="008B5AD2">
      <w:r>
        <w:t xml:space="preserve">The </w:t>
      </w:r>
      <w:r w:rsidR="00243A71">
        <w:t xml:space="preserve">following example </w:t>
      </w:r>
      <w:r>
        <w:t xml:space="preserve">loop would run forever if not for the </w:t>
      </w:r>
      <w:r w:rsidRPr="00243A71">
        <w:rPr>
          <w:rStyle w:val="ScreenTextChar"/>
        </w:rPr>
        <w:t>break</w:t>
      </w:r>
      <w:r>
        <w:t xml:space="preserve"> statement. This example produces the same results as above.</w:t>
      </w:r>
    </w:p>
    <w:p w:rsidR="00A93183" w:rsidRDefault="00A93183" w:rsidP="00A93183">
      <w:pPr>
        <w:pStyle w:val="ScreenText"/>
        <w:spacing w:after="0"/>
        <w:ind w:left="720"/>
      </w:pPr>
      <w:r>
        <w:t>var names = ["Ohio", "Indiana", "California", "New York", "Florida", "Nevada", "Alaska"];</w:t>
      </w:r>
    </w:p>
    <w:p w:rsidR="00A93183" w:rsidRDefault="00A93183" w:rsidP="00A93183">
      <w:pPr>
        <w:pStyle w:val="ScreenText"/>
        <w:spacing w:after="0"/>
        <w:ind w:left="720"/>
      </w:pPr>
      <w:r>
        <w:t>var i = 0;</w:t>
      </w:r>
    </w:p>
    <w:p w:rsidR="00A93183" w:rsidRDefault="00A93183" w:rsidP="00A93183">
      <w:pPr>
        <w:pStyle w:val="ScreenText"/>
        <w:spacing w:after="0"/>
        <w:ind w:left="720"/>
      </w:pPr>
      <w:r>
        <w:t>while (</w:t>
      </w:r>
      <w:r w:rsidRPr="00243A71">
        <w:rPr>
          <w:b/>
        </w:rPr>
        <w:t>true</w:t>
      </w:r>
      <w:r>
        <w:t>)</w:t>
      </w:r>
    </w:p>
    <w:p w:rsidR="00A93183" w:rsidRDefault="00A93183" w:rsidP="00A93183">
      <w:pPr>
        <w:pStyle w:val="ScreenText"/>
        <w:spacing w:after="0"/>
        <w:ind w:left="720"/>
      </w:pPr>
      <w:r>
        <w:t>{</w:t>
      </w:r>
    </w:p>
    <w:p w:rsidR="00A93183" w:rsidRDefault="00A93183" w:rsidP="00A93183">
      <w:pPr>
        <w:pStyle w:val="ScreenText"/>
        <w:spacing w:after="0"/>
        <w:ind w:left="720"/>
      </w:pPr>
      <w:r>
        <w:t xml:space="preserve">  if (names[i] == "Florida")</w:t>
      </w:r>
    </w:p>
    <w:p w:rsidR="00A93183" w:rsidRDefault="00A93183" w:rsidP="00A93183">
      <w:pPr>
        <w:pStyle w:val="ScreenText"/>
        <w:spacing w:after="0"/>
        <w:ind w:left="720"/>
      </w:pPr>
      <w:r>
        <w:t xml:space="preserve">  {</w:t>
      </w:r>
    </w:p>
    <w:p w:rsidR="00A93183" w:rsidRPr="0057167A" w:rsidRDefault="00A93183" w:rsidP="00A93183">
      <w:pPr>
        <w:pStyle w:val="ScreenText"/>
        <w:spacing w:after="0"/>
        <w:ind w:left="720"/>
        <w:rPr>
          <w:b/>
        </w:rPr>
      </w:pPr>
      <w:r>
        <w:t xml:space="preserve">  </w:t>
      </w:r>
      <w:r w:rsidRPr="0057167A">
        <w:rPr>
          <w:b/>
        </w:rPr>
        <w:t xml:space="preserve">   break;</w:t>
      </w:r>
      <w:r w:rsidR="0057167A" w:rsidRPr="0057167A">
        <w:rPr>
          <w:b/>
        </w:rPr>
        <w:t xml:space="preserve">  // exit the loop</w:t>
      </w:r>
    </w:p>
    <w:p w:rsidR="00A93183" w:rsidRDefault="00A93183" w:rsidP="00A93183">
      <w:pPr>
        <w:pStyle w:val="ScreenText"/>
        <w:spacing w:after="0"/>
        <w:ind w:left="720"/>
      </w:pPr>
      <w:r>
        <w:t xml:space="preserve">  }</w:t>
      </w:r>
    </w:p>
    <w:p w:rsidR="00A93183" w:rsidRDefault="00A93183" w:rsidP="00A93183">
      <w:pPr>
        <w:pStyle w:val="ScreenText"/>
        <w:spacing w:after="0"/>
        <w:ind w:left="720"/>
      </w:pPr>
      <w:r>
        <w:t xml:space="preserve">  console.log("Hello " + names[i]);</w:t>
      </w:r>
    </w:p>
    <w:p w:rsidR="00A93183" w:rsidRDefault="00A93183" w:rsidP="00A93183">
      <w:pPr>
        <w:pStyle w:val="ScreenText"/>
        <w:spacing w:after="0"/>
        <w:ind w:left="720"/>
      </w:pPr>
      <w:r>
        <w:t xml:space="preserve">  i++;</w:t>
      </w:r>
    </w:p>
    <w:p w:rsidR="00A93183" w:rsidRDefault="00A93183" w:rsidP="00A93183">
      <w:pPr>
        <w:pStyle w:val="ScreenText"/>
        <w:spacing w:after="0"/>
        <w:ind w:left="720"/>
      </w:pPr>
      <w:r>
        <w:t>}</w:t>
      </w:r>
    </w:p>
    <w:p w:rsidR="00A93183" w:rsidRDefault="00A93183" w:rsidP="00A93183"/>
    <w:p w:rsidR="00A93183" w:rsidRDefault="0057167A" w:rsidP="0057167A">
      <w:pPr>
        <w:pStyle w:val="Heading5"/>
      </w:pPr>
      <w:r>
        <w:t>DO WHILE</w:t>
      </w:r>
    </w:p>
    <w:p w:rsidR="0057167A" w:rsidRDefault="0057167A" w:rsidP="00A93183">
      <w:r>
        <w:t xml:space="preserve">A </w:t>
      </w:r>
      <w:r w:rsidRPr="0057167A">
        <w:rPr>
          <w:rStyle w:val="ScreenTextChar"/>
        </w:rPr>
        <w:t>do</w:t>
      </w:r>
      <w:r>
        <w:t xml:space="preserve"> loop is similar to a </w:t>
      </w:r>
      <w:r w:rsidRPr="0057167A">
        <w:rPr>
          <w:rStyle w:val="ScreenTextChar"/>
        </w:rPr>
        <w:t>while</w:t>
      </w:r>
      <w:r>
        <w:t xml:space="preserve"> loop, but tests the expression at the end of each loop. A </w:t>
      </w:r>
      <w:r w:rsidRPr="0057167A">
        <w:rPr>
          <w:rStyle w:val="ScreenTextChar"/>
        </w:rPr>
        <w:t>do</w:t>
      </w:r>
      <w:r>
        <w:t xml:space="preserve"> loop will always run at least once.</w:t>
      </w:r>
    </w:p>
    <w:p w:rsidR="0057167A" w:rsidRDefault="0057167A" w:rsidP="0057167A">
      <w:pPr>
        <w:pStyle w:val="ScreenText"/>
        <w:spacing w:after="0"/>
        <w:ind w:left="720"/>
      </w:pPr>
      <w:r>
        <w:t>// this loop counts down to 6, but run at least once, even if the number is less than 6</w:t>
      </w:r>
    </w:p>
    <w:p w:rsidR="0057167A" w:rsidRDefault="0057167A" w:rsidP="0057167A">
      <w:pPr>
        <w:pStyle w:val="ScreenText"/>
        <w:spacing w:after="0"/>
        <w:ind w:left="720"/>
      </w:pPr>
      <w:r>
        <w:t>var num = 10</w:t>
      </w:r>
    </w:p>
    <w:p w:rsidR="0057167A" w:rsidRDefault="0057167A" w:rsidP="0057167A">
      <w:pPr>
        <w:pStyle w:val="ScreenText"/>
        <w:spacing w:after="0"/>
        <w:ind w:left="720"/>
      </w:pPr>
      <w:r>
        <w:t>do {</w:t>
      </w:r>
    </w:p>
    <w:p w:rsidR="0057167A" w:rsidRDefault="0057167A" w:rsidP="0057167A">
      <w:pPr>
        <w:pStyle w:val="ScreenText"/>
        <w:spacing w:after="0"/>
        <w:ind w:left="720"/>
      </w:pPr>
      <w:r>
        <w:t xml:space="preserve">    console.log("The number is " + num);</w:t>
      </w:r>
    </w:p>
    <w:p w:rsidR="0057167A" w:rsidRDefault="0057167A" w:rsidP="0057167A">
      <w:pPr>
        <w:pStyle w:val="ScreenText"/>
        <w:spacing w:after="0"/>
        <w:ind w:left="720"/>
      </w:pPr>
      <w:r>
        <w:t xml:space="preserve">    num--;</w:t>
      </w:r>
    </w:p>
    <w:p w:rsidR="0057167A" w:rsidRDefault="0057167A" w:rsidP="0057167A">
      <w:pPr>
        <w:pStyle w:val="ScreenText"/>
        <w:spacing w:after="0"/>
        <w:ind w:left="720"/>
      </w:pPr>
      <w:r>
        <w:t>} while (num&gt;5);</w:t>
      </w:r>
    </w:p>
    <w:p w:rsidR="0057167A" w:rsidRDefault="0057167A" w:rsidP="0057167A">
      <w:pPr>
        <w:pStyle w:val="ScreenText"/>
        <w:spacing w:after="0"/>
        <w:ind w:left="720"/>
      </w:pPr>
      <w:r>
        <w:t>//  10, 9, 8, 7, 6</w:t>
      </w:r>
    </w:p>
    <w:p w:rsidR="0057167A" w:rsidRDefault="0057167A" w:rsidP="0057167A"/>
    <w:p w:rsidR="0057167A" w:rsidRDefault="0057167A" w:rsidP="0057167A">
      <w:r>
        <w:t xml:space="preserve">Even with </w:t>
      </w:r>
      <w:r w:rsidRPr="0057167A">
        <w:rPr>
          <w:rStyle w:val="ScreenTextChar"/>
        </w:rPr>
        <w:t>num=3</w:t>
      </w:r>
      <w:r>
        <w:t xml:space="preserve"> this will still display a</w:t>
      </w:r>
      <w:r w:rsidR="00F522EF">
        <w:t>t least one</w:t>
      </w:r>
      <w:r>
        <w:t xml:space="preserve"> message.</w:t>
      </w:r>
    </w:p>
    <w:p w:rsidR="0057167A" w:rsidRDefault="0057167A" w:rsidP="0057167A">
      <w:pPr>
        <w:pStyle w:val="ScreenText"/>
        <w:spacing w:after="0"/>
        <w:ind w:left="720"/>
      </w:pPr>
      <w:r>
        <w:t>// this loop counts down to 6, but run at least once, even if the number is less than 6</w:t>
      </w:r>
    </w:p>
    <w:p w:rsidR="0057167A" w:rsidRDefault="0057167A" w:rsidP="0057167A">
      <w:pPr>
        <w:pStyle w:val="ScreenText"/>
        <w:spacing w:after="0"/>
        <w:ind w:left="720"/>
      </w:pPr>
      <w:r>
        <w:t>var num = 3</w:t>
      </w:r>
    </w:p>
    <w:p w:rsidR="0057167A" w:rsidRDefault="0057167A" w:rsidP="0057167A">
      <w:pPr>
        <w:pStyle w:val="ScreenText"/>
        <w:spacing w:after="0"/>
        <w:ind w:left="720"/>
      </w:pPr>
      <w:r>
        <w:t>do {</w:t>
      </w:r>
    </w:p>
    <w:p w:rsidR="0057167A" w:rsidRDefault="0057167A" w:rsidP="0057167A">
      <w:pPr>
        <w:pStyle w:val="ScreenText"/>
        <w:spacing w:after="0"/>
        <w:ind w:left="720"/>
      </w:pPr>
      <w:r>
        <w:t xml:space="preserve">    console.log("The number is " + num);</w:t>
      </w:r>
    </w:p>
    <w:p w:rsidR="0057167A" w:rsidRDefault="0057167A" w:rsidP="0057167A">
      <w:pPr>
        <w:pStyle w:val="ScreenText"/>
        <w:spacing w:after="0"/>
        <w:ind w:left="720"/>
      </w:pPr>
      <w:r>
        <w:t xml:space="preserve">    num--;</w:t>
      </w:r>
    </w:p>
    <w:p w:rsidR="0057167A" w:rsidRDefault="0057167A" w:rsidP="0057167A">
      <w:pPr>
        <w:pStyle w:val="ScreenText"/>
        <w:spacing w:after="0"/>
        <w:ind w:left="720"/>
      </w:pPr>
      <w:r>
        <w:t>} while (num&gt;5);</w:t>
      </w:r>
    </w:p>
    <w:p w:rsidR="0057167A" w:rsidRDefault="0057167A" w:rsidP="0057167A">
      <w:pPr>
        <w:pStyle w:val="ScreenText"/>
        <w:spacing w:after="0"/>
        <w:ind w:left="720"/>
      </w:pPr>
      <w:r>
        <w:t>//  3</w:t>
      </w:r>
    </w:p>
    <w:p w:rsidR="0057167A" w:rsidRDefault="0057167A" w:rsidP="0057167A">
      <w:pPr>
        <w:pStyle w:val="ScreenText"/>
        <w:spacing w:after="0"/>
        <w:ind w:left="720"/>
      </w:pPr>
    </w:p>
    <w:p w:rsidR="0057167A" w:rsidRDefault="0057167A" w:rsidP="00A93183"/>
    <w:p w:rsidR="00702D84" w:rsidRDefault="003F1D41" w:rsidP="003F1D41">
      <w:pPr>
        <w:pStyle w:val="Heading5"/>
      </w:pPr>
      <w:r>
        <w:t>F</w:t>
      </w:r>
      <w:r w:rsidR="00701690">
        <w:t>OR</w:t>
      </w:r>
    </w:p>
    <w:p w:rsidR="003F1D41" w:rsidRDefault="0057167A" w:rsidP="003F1D41">
      <w:r>
        <w:t xml:space="preserve">A for loop “counts”. It needs three parameters to define a counter variable, </w:t>
      </w:r>
      <w:r w:rsidR="003E4E53">
        <w:t>a test for completion, and code to increment or decrement the counter.</w:t>
      </w:r>
    </w:p>
    <w:p w:rsidR="003E4E53" w:rsidRDefault="003E4E53" w:rsidP="003E4E53">
      <w:pPr>
        <w:pStyle w:val="ScreenText"/>
        <w:ind w:firstLine="720"/>
      </w:pPr>
      <w:r>
        <w:t>for (</w:t>
      </w:r>
      <w:r w:rsidRPr="003E4E53">
        <w:rPr>
          <w:i/>
        </w:rPr>
        <w:t>counter</w:t>
      </w:r>
      <w:r>
        <w:t xml:space="preserve">, </w:t>
      </w:r>
      <w:r w:rsidRPr="003E4E53">
        <w:rPr>
          <w:i/>
        </w:rPr>
        <w:t>condition</w:t>
      </w:r>
      <w:r>
        <w:t xml:space="preserve">, </w:t>
      </w:r>
      <w:r w:rsidRPr="003E4E53">
        <w:rPr>
          <w:i/>
        </w:rPr>
        <w:t>incrementDecrement</w:t>
      </w:r>
      <w:r>
        <w:t>) { /* code block */ }</w:t>
      </w:r>
    </w:p>
    <w:p w:rsidR="003E4E53" w:rsidRDefault="003E4E53" w:rsidP="003F1D41">
      <w:r>
        <w:t>The counter is typically initialized</w:t>
      </w:r>
      <w:r w:rsidR="00F522EF">
        <w:t xml:space="preserve"> in </w:t>
      </w:r>
      <w:proofErr w:type="gramStart"/>
      <w:r w:rsidR="00F522EF">
        <w:t xml:space="preserve">the </w:t>
      </w:r>
      <w:r w:rsidR="00F522EF" w:rsidRPr="00F522EF">
        <w:rPr>
          <w:rStyle w:val="ScreenTextChar"/>
        </w:rPr>
        <w:t>for</w:t>
      </w:r>
      <w:proofErr w:type="gramEnd"/>
      <w:r w:rsidR="00F522EF">
        <w:t xml:space="preserve"> statement</w:t>
      </w:r>
      <w:r>
        <w:t xml:space="preserve">, but could </w:t>
      </w:r>
      <w:r w:rsidR="00F522EF">
        <w:t xml:space="preserve">also </w:t>
      </w:r>
      <w:r>
        <w:t>be a function or global scoped variable.</w:t>
      </w:r>
    </w:p>
    <w:p w:rsidR="003E4E53" w:rsidRDefault="003E4E53" w:rsidP="003F1D41">
      <w:r>
        <w:lastRenderedPageBreak/>
        <w:t>Count from 5 to 9:</w:t>
      </w:r>
    </w:p>
    <w:p w:rsidR="003E4E53" w:rsidRDefault="003E4E53" w:rsidP="003E4E53">
      <w:pPr>
        <w:pStyle w:val="ScreenText"/>
        <w:spacing w:after="0"/>
        <w:ind w:left="720"/>
      </w:pPr>
      <w:r w:rsidRPr="003E4E53">
        <w:t>for (i=</w:t>
      </w:r>
      <w:r>
        <w:t>5</w:t>
      </w:r>
      <w:r w:rsidRPr="003E4E53">
        <w:t>; i&lt;</w:t>
      </w:r>
      <w:r>
        <w:t>1</w:t>
      </w:r>
      <w:r w:rsidRPr="003E4E53">
        <w:t>0; i++) { console.log(i) }</w:t>
      </w:r>
      <w:r>
        <w:t xml:space="preserve">   // 5,6,7,8,9</w:t>
      </w:r>
    </w:p>
    <w:p w:rsidR="003E4E53" w:rsidRDefault="003E4E53" w:rsidP="003E4E53"/>
    <w:p w:rsidR="003E4E53" w:rsidRDefault="003E4E53" w:rsidP="003E4E53">
      <w:r>
        <w:t>Count from 5 to 9:</w:t>
      </w:r>
    </w:p>
    <w:p w:rsidR="003E4E53" w:rsidRDefault="003E4E53" w:rsidP="003E4E53">
      <w:pPr>
        <w:pStyle w:val="ScreenText"/>
        <w:spacing w:after="0"/>
        <w:ind w:left="720"/>
      </w:pPr>
      <w:r>
        <w:t>var i = 5;</w:t>
      </w:r>
    </w:p>
    <w:p w:rsidR="003E4E53" w:rsidRDefault="003E4E53" w:rsidP="003E4E53">
      <w:pPr>
        <w:pStyle w:val="ScreenText"/>
        <w:spacing w:after="0"/>
        <w:ind w:left="720"/>
      </w:pPr>
      <w:r w:rsidRPr="003E4E53">
        <w:t>for (i; i&lt;</w:t>
      </w:r>
      <w:r>
        <w:t>1</w:t>
      </w:r>
      <w:r w:rsidRPr="003E4E53">
        <w:t>0; i++) { console.log(i) }</w:t>
      </w:r>
      <w:r>
        <w:t xml:space="preserve">   // 5,6,7,8,9</w:t>
      </w:r>
    </w:p>
    <w:p w:rsidR="003E4E53" w:rsidRDefault="003E4E53" w:rsidP="003F1D41"/>
    <w:p w:rsidR="003E4E53" w:rsidRDefault="003E4E53" w:rsidP="003F1D41">
      <w:r>
        <w:t>In the next example, the “</w:t>
      </w:r>
      <w:proofErr w:type="spellStart"/>
      <w:r>
        <w:t>var</w:t>
      </w:r>
      <w:proofErr w:type="spellEnd"/>
      <w:r>
        <w:t>” may lead you to believe that the variable is scoped to the FOR block. It is not! It is “hoisted” to the function that contains the FOR loop, or to the Global scope.</w:t>
      </w:r>
    </w:p>
    <w:p w:rsidR="003E4E53" w:rsidRDefault="003E4E53" w:rsidP="003E4E53">
      <w:pPr>
        <w:pStyle w:val="ScreenText"/>
        <w:spacing w:after="0"/>
        <w:ind w:left="720"/>
      </w:pPr>
      <w:r w:rsidRPr="003E4E53">
        <w:t>for (</w:t>
      </w:r>
      <w:r>
        <w:t xml:space="preserve">var </w:t>
      </w:r>
      <w:r w:rsidRPr="003E4E53">
        <w:t>i=</w:t>
      </w:r>
      <w:r>
        <w:t>5</w:t>
      </w:r>
      <w:r w:rsidRPr="003E4E53">
        <w:t>; i&lt;</w:t>
      </w:r>
      <w:r>
        <w:t>1</w:t>
      </w:r>
      <w:r w:rsidRPr="003E4E53">
        <w:t>0; i++) { console.log(i) }</w:t>
      </w:r>
      <w:r>
        <w:t xml:space="preserve">   // 5,6,7,8,9</w:t>
      </w:r>
    </w:p>
    <w:p w:rsidR="003E4E53" w:rsidRDefault="003E4E53" w:rsidP="003E4E53">
      <w:pPr>
        <w:pStyle w:val="ScreenText"/>
        <w:spacing w:after="0"/>
        <w:ind w:left="720"/>
      </w:pPr>
      <w:r>
        <w:t>console.log(i);  // 10</w:t>
      </w:r>
    </w:p>
    <w:p w:rsidR="003E4E53" w:rsidRPr="003F1D41" w:rsidRDefault="003E4E53" w:rsidP="003F1D41"/>
    <w:p w:rsidR="003A0F5A" w:rsidRDefault="003A0F5A" w:rsidP="003A0F5A">
      <w:pPr>
        <w:pStyle w:val="Heading5"/>
      </w:pPr>
      <w:r>
        <w:t>Looping through an array</w:t>
      </w:r>
    </w:p>
    <w:p w:rsidR="003A0F5A" w:rsidRDefault="003A0F5A" w:rsidP="003A0F5A">
      <w:r>
        <w:t xml:space="preserve">Many of the DOM selectors such as </w:t>
      </w:r>
      <w:r w:rsidRPr="003E4E53">
        <w:rPr>
          <w:rStyle w:val="ScreenTextChar"/>
        </w:rPr>
        <w:t>getElementsByTagName</w:t>
      </w:r>
      <w:r>
        <w:t xml:space="preserve"> return an array of HTML elements. Once you have the HTML elements you want to work with stored in an array, you can then loop through them with a "FOR" loop. JavaScript's FOR statement has three parameters: the initial value of the indexer (typically 0), the test for loop completion (typically when the indexer exceeds the number of items in the array), and how the indexer is incremented (typically by 1).  Here's an example that displays an alert 10 times (</w:t>
      </w:r>
      <w:proofErr w:type="spellStart"/>
      <w:r>
        <w:t>i</w:t>
      </w:r>
      <w:proofErr w:type="spellEnd"/>
      <w:r>
        <w:t xml:space="preserve"> = 0 through 9):</w:t>
      </w:r>
    </w:p>
    <w:p w:rsidR="003E4E53" w:rsidRDefault="003E4E53" w:rsidP="003A0F5A">
      <w:pPr>
        <w:pStyle w:val="ScreenText"/>
        <w:spacing w:after="0"/>
        <w:ind w:left="720"/>
      </w:pPr>
      <w:r>
        <w:t>var i;</w:t>
      </w:r>
    </w:p>
    <w:p w:rsidR="003A0F5A" w:rsidRDefault="003A0F5A" w:rsidP="003A0F5A">
      <w:pPr>
        <w:pStyle w:val="ScreenText"/>
        <w:spacing w:after="0"/>
        <w:ind w:left="720"/>
      </w:pPr>
      <w:r>
        <w:t>for (i=0; i&lt;10; i++ )</w:t>
      </w:r>
    </w:p>
    <w:p w:rsidR="003A0F5A" w:rsidRDefault="003A0F5A" w:rsidP="003A0F5A">
      <w:pPr>
        <w:pStyle w:val="ScreenText"/>
        <w:spacing w:after="0"/>
        <w:ind w:left="720"/>
      </w:pPr>
      <w:r>
        <w:t>{</w:t>
      </w:r>
    </w:p>
    <w:p w:rsidR="003A0F5A" w:rsidRDefault="003A0F5A" w:rsidP="003A0F5A">
      <w:pPr>
        <w:pStyle w:val="ScreenText"/>
        <w:spacing w:after="0"/>
        <w:ind w:left="720"/>
      </w:pPr>
      <w:r>
        <w:t xml:space="preserve">  alert( "This is loop # " + i);</w:t>
      </w:r>
    </w:p>
    <w:p w:rsidR="003A0F5A" w:rsidRDefault="003A0F5A" w:rsidP="003A0F5A">
      <w:pPr>
        <w:pStyle w:val="ScreenText"/>
        <w:spacing w:after="0"/>
        <w:ind w:left="720"/>
      </w:pPr>
      <w:r>
        <w:t>}</w:t>
      </w:r>
    </w:p>
    <w:p w:rsidR="003A0F5A" w:rsidRDefault="003A0F5A" w:rsidP="003A0F5A">
      <w:pPr>
        <w:pStyle w:val="ScreenText"/>
        <w:spacing w:after="0"/>
        <w:ind w:left="720"/>
      </w:pPr>
    </w:p>
    <w:p w:rsidR="003A0F5A" w:rsidRDefault="003A0F5A" w:rsidP="006B7443">
      <w:r>
        <w:t xml:space="preserve">If </w:t>
      </w:r>
      <w:proofErr w:type="spellStart"/>
      <w:proofErr w:type="gramStart"/>
      <w:r>
        <w:t>your</w:t>
      </w:r>
      <w:proofErr w:type="spellEnd"/>
      <w:proofErr w:type="gramEnd"/>
      <w:r>
        <w:t xml:space="preserve"> FOR loop always loops through all the items in an array then you can use this version:</w:t>
      </w:r>
    </w:p>
    <w:p w:rsidR="003A0F5A" w:rsidRDefault="003A0F5A" w:rsidP="003A0F5A">
      <w:pPr>
        <w:pStyle w:val="ScreenText"/>
        <w:spacing w:after="0"/>
        <w:ind w:left="720"/>
      </w:pPr>
      <w:r>
        <w:t>var someitems = ["apples","oranges","pears"];</w:t>
      </w:r>
    </w:p>
    <w:p w:rsidR="003E4E53" w:rsidRDefault="003E4E53" w:rsidP="003A0F5A">
      <w:pPr>
        <w:pStyle w:val="ScreenText"/>
        <w:spacing w:after="0"/>
        <w:ind w:left="720"/>
      </w:pPr>
      <w:r>
        <w:t>var item;</w:t>
      </w:r>
    </w:p>
    <w:p w:rsidR="003A0F5A" w:rsidRDefault="003A0F5A" w:rsidP="003A0F5A">
      <w:pPr>
        <w:pStyle w:val="ScreenText"/>
        <w:spacing w:after="0"/>
        <w:ind w:left="720"/>
      </w:pPr>
      <w:r>
        <w:t>for ( i</w:t>
      </w:r>
      <w:r w:rsidR="003A12B9">
        <w:t>tem</w:t>
      </w:r>
      <w:r>
        <w:t xml:space="preserve">=0; </w:t>
      </w:r>
      <w:r w:rsidRPr="002D4623">
        <w:rPr>
          <w:b/>
        </w:rPr>
        <w:t>i</w:t>
      </w:r>
      <w:r w:rsidR="003A12B9" w:rsidRPr="002D4623">
        <w:rPr>
          <w:b/>
        </w:rPr>
        <w:t>tem</w:t>
      </w:r>
      <w:r w:rsidRPr="002D4623">
        <w:rPr>
          <w:b/>
        </w:rPr>
        <w:t>&lt;someitems.length</w:t>
      </w:r>
      <w:r>
        <w:t>; i</w:t>
      </w:r>
      <w:r w:rsidR="003A12B9">
        <w:t>tem</w:t>
      </w:r>
      <w:r>
        <w:t>++ )</w:t>
      </w:r>
    </w:p>
    <w:p w:rsidR="003A0F5A" w:rsidRDefault="003A0F5A" w:rsidP="003A0F5A">
      <w:pPr>
        <w:pStyle w:val="ScreenText"/>
        <w:spacing w:after="0"/>
        <w:ind w:left="720"/>
      </w:pPr>
      <w:r>
        <w:t>{</w:t>
      </w:r>
    </w:p>
    <w:p w:rsidR="003A0F5A" w:rsidRDefault="003A0F5A" w:rsidP="003A0F5A">
      <w:pPr>
        <w:pStyle w:val="ScreenText"/>
        <w:spacing w:after="0"/>
        <w:ind w:left="720"/>
      </w:pPr>
      <w:r>
        <w:t xml:space="preserve">  </w:t>
      </w:r>
      <w:r w:rsidR="003A12B9">
        <w:t>alert(</w:t>
      </w:r>
      <w:r w:rsidR="003A12B9" w:rsidRPr="006B7443">
        <w:t>"This is item " + item + " and is  " + someitems[item]</w:t>
      </w:r>
      <w:r w:rsidR="003A12B9">
        <w:t xml:space="preserve"> );</w:t>
      </w:r>
    </w:p>
    <w:p w:rsidR="003A0F5A" w:rsidRDefault="003A0F5A" w:rsidP="003A0F5A">
      <w:pPr>
        <w:pStyle w:val="ScreenText"/>
        <w:spacing w:after="0"/>
        <w:ind w:left="720"/>
      </w:pPr>
      <w:r>
        <w:t>}</w:t>
      </w:r>
    </w:p>
    <w:p w:rsidR="003A0F5A" w:rsidRDefault="003A0F5A" w:rsidP="003A0F5A">
      <w:pPr>
        <w:ind w:left="720"/>
      </w:pPr>
    </w:p>
    <w:p w:rsidR="003A0F5A" w:rsidRDefault="003A0F5A" w:rsidP="006B7443">
      <w:r>
        <w:t>Or you could use this shorter FOR - IN version:</w:t>
      </w:r>
    </w:p>
    <w:p w:rsidR="003A0F5A" w:rsidRDefault="003A0F5A" w:rsidP="006B7443">
      <w:pPr>
        <w:pStyle w:val="ScreenText"/>
        <w:spacing w:after="0"/>
        <w:ind w:left="720"/>
      </w:pPr>
      <w:r>
        <w:t>var someitems = ["apples","oranges","pears"];</w:t>
      </w:r>
    </w:p>
    <w:p w:rsidR="003E4E53" w:rsidRDefault="003E4E53" w:rsidP="006B7443">
      <w:pPr>
        <w:pStyle w:val="ScreenText"/>
        <w:spacing w:after="0"/>
        <w:ind w:left="720"/>
      </w:pPr>
      <w:r>
        <w:t>var item</w:t>
      </w:r>
      <w:r w:rsidR="00701690">
        <w:t>;</w:t>
      </w:r>
      <w:r>
        <w:t xml:space="preserve"> </w:t>
      </w:r>
    </w:p>
    <w:p w:rsidR="003A0F5A" w:rsidRDefault="003A0F5A" w:rsidP="006B7443">
      <w:pPr>
        <w:pStyle w:val="ScreenText"/>
        <w:spacing w:after="0"/>
        <w:ind w:left="720"/>
      </w:pPr>
      <w:r>
        <w:t>for ( i</w:t>
      </w:r>
      <w:r w:rsidR="006B7443">
        <w:t>tem</w:t>
      </w:r>
      <w:r>
        <w:t xml:space="preserve"> in someitems )     </w:t>
      </w:r>
    </w:p>
    <w:p w:rsidR="003A0F5A" w:rsidRDefault="003A0F5A" w:rsidP="006B7443">
      <w:pPr>
        <w:pStyle w:val="ScreenText"/>
        <w:spacing w:after="0"/>
        <w:ind w:left="720"/>
      </w:pPr>
      <w:r>
        <w:t>{</w:t>
      </w:r>
    </w:p>
    <w:p w:rsidR="003A0F5A" w:rsidRDefault="003A0F5A" w:rsidP="006B7443">
      <w:pPr>
        <w:pStyle w:val="ScreenText"/>
        <w:spacing w:after="0"/>
        <w:ind w:left="720"/>
      </w:pPr>
      <w:r>
        <w:t xml:space="preserve">  alert(</w:t>
      </w:r>
      <w:r w:rsidR="006B7443" w:rsidRPr="006B7443">
        <w:t>"This is item " + item + " and is  " + someitems[item]</w:t>
      </w:r>
      <w:r w:rsidR="006B7443">
        <w:t xml:space="preserve"> </w:t>
      </w:r>
      <w:r>
        <w:t>);</w:t>
      </w:r>
    </w:p>
    <w:p w:rsidR="003A0F5A" w:rsidRDefault="003A0F5A" w:rsidP="006B7443">
      <w:pPr>
        <w:pStyle w:val="ScreenText"/>
        <w:spacing w:after="0"/>
        <w:ind w:left="720"/>
      </w:pPr>
      <w:r>
        <w:t>}</w:t>
      </w:r>
    </w:p>
    <w:p w:rsidR="003A0F5A" w:rsidRDefault="003A0F5A" w:rsidP="003A0F5A">
      <w:r>
        <w:t xml:space="preserve"> </w:t>
      </w:r>
    </w:p>
    <w:p w:rsidR="003A12B9" w:rsidRDefault="003A0F5A" w:rsidP="003A0F5A">
      <w:r>
        <w:t>Note</w:t>
      </w:r>
      <w:r w:rsidR="003A12B9">
        <w:t>s</w:t>
      </w:r>
      <w:r>
        <w:t xml:space="preserve">: </w:t>
      </w:r>
    </w:p>
    <w:p w:rsidR="003A12B9" w:rsidRDefault="003A12B9" w:rsidP="00D660ED">
      <w:pPr>
        <w:pStyle w:val="ListParagraph"/>
        <w:numPr>
          <w:ilvl w:val="0"/>
          <w:numId w:val="38"/>
        </w:numPr>
      </w:pPr>
      <w:r>
        <w:t xml:space="preserve">In both of the above examples, “item” is integer that represents the “nth” item. </w:t>
      </w:r>
    </w:p>
    <w:p w:rsidR="003A12B9" w:rsidRDefault="003A12B9" w:rsidP="00D660ED">
      <w:pPr>
        <w:pStyle w:val="ListParagraph"/>
        <w:numPr>
          <w:ilvl w:val="0"/>
          <w:numId w:val="38"/>
        </w:numPr>
      </w:pPr>
      <w:r>
        <w:t>Arrays in JavaScript are numbered starting with zero!</w:t>
      </w:r>
    </w:p>
    <w:p w:rsidR="003A0F5A" w:rsidRDefault="003A0F5A" w:rsidP="00D660ED">
      <w:pPr>
        <w:pStyle w:val="ListParagraph"/>
        <w:numPr>
          <w:ilvl w:val="0"/>
          <w:numId w:val="38"/>
        </w:numPr>
      </w:pPr>
      <w:r>
        <w:t xml:space="preserve">FOR…IN is </w:t>
      </w:r>
      <w:r w:rsidR="00C541D5">
        <w:t>similar to FOR…</w:t>
      </w:r>
      <w:r>
        <w:t>EACH found in other languages. JavaScript even has a FOR EACH, but it is deprecated in favor</w:t>
      </w:r>
      <w:r w:rsidR="00C541D5">
        <w:t xml:space="preserve"> of the FOR…</w:t>
      </w:r>
      <w:r>
        <w:t xml:space="preserve">IN. </w:t>
      </w:r>
      <w:r w:rsidR="00C541D5">
        <w:t>A simple FOR is preferred over FOR…IN when working with arrays. (Details in a later module!)</w:t>
      </w:r>
    </w:p>
    <w:p w:rsidR="003A0F5A" w:rsidRDefault="003A0F5A" w:rsidP="003A0F5A"/>
    <w:p w:rsidR="003A0F5A" w:rsidRDefault="003A0F5A" w:rsidP="003A0F5A">
      <w:r>
        <w:t>We have mentioned blocks before, but now is a good time for a review. Note that FOR is a block structure and that the start and the end of the block is marked with curly brackets. The brackets are optional if there is only one line of code in the block. The following is identical to the previous example:</w:t>
      </w:r>
    </w:p>
    <w:p w:rsidR="003A0F5A" w:rsidRDefault="003A0F5A" w:rsidP="00494FBD">
      <w:pPr>
        <w:pStyle w:val="ScreenText"/>
        <w:spacing w:after="0"/>
        <w:ind w:left="720"/>
      </w:pPr>
      <w:r>
        <w:t>for ( var i=0; i&lt;10; i++ )</w:t>
      </w:r>
    </w:p>
    <w:p w:rsidR="003A0F5A" w:rsidRDefault="003A0F5A" w:rsidP="00494FBD">
      <w:pPr>
        <w:pStyle w:val="ScreenText"/>
        <w:spacing w:after="0"/>
        <w:ind w:left="720"/>
      </w:pPr>
      <w:r>
        <w:t xml:space="preserve">  alert( "This is loop # " + i);</w:t>
      </w:r>
    </w:p>
    <w:p w:rsidR="003A0F5A" w:rsidRDefault="003A0F5A" w:rsidP="003A0F5A"/>
    <w:p w:rsidR="003A0F5A" w:rsidRDefault="003A0F5A" w:rsidP="003A0F5A">
      <w:r>
        <w:t>JavaScript does not care about line breaks, so both of the following are also identical to the previous example:</w:t>
      </w:r>
    </w:p>
    <w:p w:rsidR="003A0F5A" w:rsidRDefault="003A0F5A" w:rsidP="00494FBD">
      <w:pPr>
        <w:pStyle w:val="ScreenText"/>
        <w:spacing w:after="0"/>
        <w:ind w:left="720"/>
      </w:pPr>
      <w:r>
        <w:t>for ( var i=0; i&lt;10; i++ ) {  alert( "This is loop # " + i); }</w:t>
      </w:r>
    </w:p>
    <w:p w:rsidR="003A0F5A" w:rsidRDefault="003A0F5A" w:rsidP="00494FBD">
      <w:pPr>
        <w:pStyle w:val="ScreenText"/>
        <w:spacing w:after="0"/>
        <w:ind w:left="720"/>
      </w:pPr>
    </w:p>
    <w:p w:rsidR="003A0F5A" w:rsidRDefault="003A0F5A" w:rsidP="00494FBD">
      <w:pPr>
        <w:pStyle w:val="ScreenText"/>
        <w:spacing w:after="0"/>
        <w:ind w:left="720"/>
      </w:pPr>
      <w:r>
        <w:t xml:space="preserve">for ( var i=0; i&lt;10; i++ ) alert( "This is loop # " + i); </w:t>
      </w:r>
    </w:p>
    <w:p w:rsidR="003A0F5A" w:rsidRDefault="003A0F5A" w:rsidP="003A0F5A"/>
    <w:p w:rsidR="003A0F5A" w:rsidRDefault="003A0F5A" w:rsidP="003A0F5A">
      <w:r>
        <w:t>Blank lines, spaces and tabs are free! So use them to improve readability. Here's a more complete and nicely formatted example:</w:t>
      </w:r>
    </w:p>
    <w:p w:rsidR="003A0F5A" w:rsidRDefault="003A0F5A" w:rsidP="00494FBD">
      <w:pPr>
        <w:pStyle w:val="ScreenText"/>
        <w:spacing w:after="0"/>
        <w:ind w:left="720"/>
      </w:pPr>
      <w:r>
        <w:t xml:space="preserve">  var x = document.getElementsByTagName("TD");    // find all of the TDs </w:t>
      </w:r>
    </w:p>
    <w:p w:rsidR="003A0F5A" w:rsidRDefault="003A0F5A" w:rsidP="00494FBD">
      <w:pPr>
        <w:pStyle w:val="ScreenText"/>
        <w:spacing w:after="0"/>
        <w:ind w:left="720"/>
      </w:pPr>
    </w:p>
    <w:p w:rsidR="003A0F5A" w:rsidRDefault="003A0F5A" w:rsidP="00494FBD">
      <w:pPr>
        <w:pStyle w:val="ScreenText"/>
        <w:spacing w:after="0"/>
        <w:ind w:left="720"/>
      </w:pPr>
      <w:r>
        <w:t xml:space="preserve">  for (var i=0; i&lt;x.length; i++ )   // loop through all of the TDs</w:t>
      </w:r>
    </w:p>
    <w:p w:rsidR="003A0F5A" w:rsidRDefault="003A0F5A" w:rsidP="00494FBD">
      <w:pPr>
        <w:pStyle w:val="ScreenText"/>
        <w:spacing w:after="0"/>
        <w:ind w:left="720"/>
      </w:pPr>
      <w:r>
        <w:t xml:space="preserve">  { </w:t>
      </w:r>
    </w:p>
    <w:p w:rsidR="003A0F5A" w:rsidRDefault="003A0F5A" w:rsidP="00494FBD">
      <w:pPr>
        <w:pStyle w:val="ScreenText"/>
        <w:spacing w:after="0"/>
        <w:ind w:left="720"/>
      </w:pPr>
    </w:p>
    <w:p w:rsidR="003A0F5A" w:rsidRDefault="003A0F5A" w:rsidP="00494FBD">
      <w:pPr>
        <w:pStyle w:val="ScreenText"/>
        <w:spacing w:after="0"/>
        <w:ind w:left="720"/>
      </w:pPr>
      <w:r>
        <w:t xml:space="preserve">    if (x[i].className=="ms-vb2")  //find the TDs styled for lists </w:t>
      </w:r>
    </w:p>
    <w:p w:rsidR="003A0F5A" w:rsidRDefault="003A0F5A" w:rsidP="00494FBD">
      <w:pPr>
        <w:pStyle w:val="ScreenText"/>
        <w:spacing w:after="0"/>
        <w:ind w:left="720"/>
      </w:pPr>
      <w:r>
        <w:t xml:space="preserve">    { </w:t>
      </w:r>
    </w:p>
    <w:p w:rsidR="003A0F5A" w:rsidRDefault="003A0F5A" w:rsidP="00494FBD">
      <w:pPr>
        <w:pStyle w:val="ScreenText"/>
        <w:spacing w:after="0"/>
        <w:ind w:left="720"/>
      </w:pPr>
    </w:p>
    <w:p w:rsidR="003A0F5A" w:rsidRDefault="003A0F5A" w:rsidP="00494FBD">
      <w:pPr>
        <w:pStyle w:val="ScreenText"/>
        <w:spacing w:after="0"/>
        <w:ind w:left="720"/>
      </w:pPr>
      <w:r>
        <w:t xml:space="preserve">      if (x[i].innerHTML=="In Progress") </w:t>
      </w:r>
    </w:p>
    <w:p w:rsidR="003A0F5A" w:rsidRDefault="003A0F5A" w:rsidP="00494FBD">
      <w:pPr>
        <w:pStyle w:val="ScreenText"/>
        <w:spacing w:after="0"/>
        <w:ind w:left="720"/>
      </w:pPr>
      <w:r>
        <w:t xml:space="preserve">      { </w:t>
      </w:r>
    </w:p>
    <w:p w:rsidR="003A0F5A" w:rsidRDefault="003A0F5A" w:rsidP="00494FBD">
      <w:pPr>
        <w:pStyle w:val="ScreenText"/>
        <w:spacing w:after="0"/>
        <w:ind w:left="720"/>
      </w:pPr>
      <w:r>
        <w:t xml:space="preserve">        alert("found a cell containing 'In Progress' "); </w:t>
      </w:r>
    </w:p>
    <w:p w:rsidR="003A0F5A" w:rsidRDefault="003A0F5A" w:rsidP="00494FBD">
      <w:pPr>
        <w:pStyle w:val="ScreenText"/>
        <w:spacing w:after="0"/>
        <w:ind w:left="720"/>
      </w:pPr>
      <w:r>
        <w:t xml:space="preserve">      } </w:t>
      </w:r>
    </w:p>
    <w:p w:rsidR="003A0F5A" w:rsidRDefault="003A0F5A" w:rsidP="00494FBD">
      <w:pPr>
        <w:pStyle w:val="ScreenText"/>
        <w:spacing w:after="0"/>
        <w:ind w:left="720"/>
      </w:pPr>
    </w:p>
    <w:p w:rsidR="003A0F5A" w:rsidRDefault="003A0F5A" w:rsidP="00494FBD">
      <w:pPr>
        <w:pStyle w:val="ScreenText"/>
        <w:spacing w:after="0"/>
        <w:ind w:left="720"/>
      </w:pPr>
      <w:r>
        <w:t xml:space="preserve">    } </w:t>
      </w:r>
    </w:p>
    <w:p w:rsidR="003A0F5A" w:rsidRDefault="003A0F5A" w:rsidP="00494FBD">
      <w:pPr>
        <w:pStyle w:val="ScreenText"/>
        <w:spacing w:after="0"/>
        <w:ind w:left="720"/>
      </w:pPr>
      <w:r>
        <w:t xml:space="preserve">  } </w:t>
      </w:r>
    </w:p>
    <w:p w:rsidR="003A0F5A" w:rsidRDefault="003A0F5A" w:rsidP="003A0F5A"/>
    <w:p w:rsidR="00494FBD" w:rsidRDefault="00494FBD" w:rsidP="003B6757"/>
    <w:p w:rsidR="00494FBD" w:rsidRDefault="00701690" w:rsidP="00701690">
      <w:pPr>
        <w:pStyle w:val="Heading5"/>
      </w:pPr>
      <w:r>
        <w:t>FOR OF</w:t>
      </w:r>
    </w:p>
    <w:p w:rsidR="00701690" w:rsidRDefault="00701690" w:rsidP="00701690">
      <w:r>
        <w:t xml:space="preserve">ECMAScript 2015 (6) adds a FOR </w:t>
      </w:r>
      <w:r w:rsidR="001C6788">
        <w:t xml:space="preserve">OF </w:t>
      </w:r>
      <w:r>
        <w:t>loop that is similar to the FOR EACH found in other languages. At this time, FOR OF does not work in Internet Explorer</w:t>
      </w:r>
      <w:r w:rsidR="001C6788">
        <w:t xml:space="preserve"> 11</w:t>
      </w:r>
      <w:r>
        <w:t>, but does work in other modern browsers.</w:t>
      </w:r>
    </w:p>
    <w:p w:rsidR="00701690" w:rsidRDefault="00701690" w:rsidP="00701690">
      <w:r>
        <w:t xml:space="preserve">See: </w:t>
      </w:r>
      <w:r w:rsidRPr="00701690">
        <w:t>https://developer.mozilla.org/en-US/docs/Web/JavaScript/Reference/Statements/for...of</w:t>
      </w:r>
    </w:p>
    <w:p w:rsidR="00701690" w:rsidRDefault="00701690" w:rsidP="0045520E">
      <w:pPr>
        <w:pStyle w:val="ScreenText"/>
        <w:spacing w:after="0"/>
        <w:ind w:left="720"/>
      </w:pPr>
      <w:r>
        <w:t>var someitems = ["apples","oranges","pears"];</w:t>
      </w:r>
    </w:p>
    <w:p w:rsidR="00701690" w:rsidRDefault="00701690" w:rsidP="0045520E">
      <w:pPr>
        <w:pStyle w:val="ScreenText"/>
        <w:spacing w:after="0"/>
        <w:ind w:left="720"/>
      </w:pPr>
      <w:r>
        <w:t xml:space="preserve">for ( let item of someitems )     </w:t>
      </w:r>
    </w:p>
    <w:p w:rsidR="00701690" w:rsidRDefault="00701690" w:rsidP="0045520E">
      <w:pPr>
        <w:pStyle w:val="ScreenText"/>
        <w:spacing w:after="0"/>
        <w:ind w:left="720"/>
      </w:pPr>
      <w:r>
        <w:t>{</w:t>
      </w:r>
    </w:p>
    <w:p w:rsidR="00701690" w:rsidRDefault="00701690" w:rsidP="0045520E">
      <w:pPr>
        <w:pStyle w:val="ScreenText"/>
        <w:spacing w:after="0"/>
        <w:ind w:left="720"/>
      </w:pPr>
      <w:r>
        <w:t xml:space="preserve">  console.log(</w:t>
      </w:r>
      <w:r w:rsidR="0045520E">
        <w:t xml:space="preserve"> </w:t>
      </w:r>
      <w:r>
        <w:t>"This is item " + item );</w:t>
      </w:r>
      <w:r w:rsidR="001C6788">
        <w:t xml:space="preserve"> // item is the value, not the index!</w:t>
      </w:r>
    </w:p>
    <w:p w:rsidR="00701690" w:rsidRDefault="00701690" w:rsidP="0045520E">
      <w:pPr>
        <w:pStyle w:val="ScreenText"/>
        <w:spacing w:after="0"/>
        <w:ind w:left="720"/>
      </w:pPr>
      <w:r>
        <w:t>}</w:t>
      </w:r>
    </w:p>
    <w:p w:rsidR="00701690" w:rsidRPr="00701690" w:rsidRDefault="00701690" w:rsidP="00701690"/>
    <w:p w:rsidR="00494FBD" w:rsidRDefault="00494FBD" w:rsidP="003B6757"/>
    <w:p w:rsidR="00332E95" w:rsidRDefault="00332E95" w:rsidP="00332E95">
      <w:pPr>
        <w:pStyle w:val="Heading2"/>
      </w:pPr>
      <w:bookmarkStart w:id="7" w:name="_Toc481354156"/>
      <w:r>
        <w:t>Useless Trivia!</w:t>
      </w:r>
      <w:bookmarkEnd w:id="7"/>
    </w:p>
    <w:p w:rsidR="00332E95" w:rsidRDefault="00332E95" w:rsidP="00D660ED">
      <w:pPr>
        <w:pStyle w:val="ListParagraph"/>
        <w:numPr>
          <w:ilvl w:val="0"/>
          <w:numId w:val="43"/>
        </w:numPr>
      </w:pPr>
      <w:r>
        <w:t>JavaScript was first called "Mocha"</w:t>
      </w:r>
      <w:r w:rsidR="00524D55">
        <w:t>,</w:t>
      </w:r>
      <w:r>
        <w:t xml:space="preserve"> and when first released with Netscape 2.0 in September 1995 JavaScript was called "</w:t>
      </w:r>
      <w:proofErr w:type="spellStart"/>
      <w:r>
        <w:t>LiveScript</w:t>
      </w:r>
      <w:proofErr w:type="spellEnd"/>
      <w:r>
        <w:t>".</w:t>
      </w:r>
    </w:p>
    <w:p w:rsidR="00332E95" w:rsidRDefault="00332E95" w:rsidP="00D660ED">
      <w:pPr>
        <w:pStyle w:val="ListParagraph"/>
        <w:numPr>
          <w:ilvl w:val="0"/>
          <w:numId w:val="43"/>
        </w:numPr>
      </w:pPr>
      <w:proofErr w:type="spellStart"/>
      <w:r>
        <w:lastRenderedPageBreak/>
        <w:t>LiveScript</w:t>
      </w:r>
      <w:proofErr w:type="spellEnd"/>
      <w:r>
        <w:t xml:space="preserve"> was renamed to JavaScript in December of 1995 as part of a partnership with Sun to integrate Java applets into </w:t>
      </w:r>
      <w:proofErr w:type="spellStart"/>
      <w:r>
        <w:t>LiveScript</w:t>
      </w:r>
      <w:proofErr w:type="spellEnd"/>
      <w:r>
        <w:t xml:space="preserve"> and Netscape.</w:t>
      </w:r>
    </w:p>
    <w:p w:rsidR="00332E95" w:rsidRDefault="00332E95" w:rsidP="00D660ED">
      <w:pPr>
        <w:pStyle w:val="ListParagraph"/>
        <w:numPr>
          <w:ilvl w:val="0"/>
          <w:numId w:val="43"/>
        </w:numPr>
      </w:pPr>
      <w:r>
        <w:t>Microsoft added JavaScript to Internet Explorer 3.0, but called it JScript</w:t>
      </w:r>
    </w:p>
    <w:p w:rsidR="00332E95" w:rsidRDefault="00332E95" w:rsidP="00D660ED">
      <w:pPr>
        <w:pStyle w:val="ListParagraph"/>
        <w:numPr>
          <w:ilvl w:val="0"/>
          <w:numId w:val="43"/>
        </w:numPr>
      </w:pPr>
      <w:r>
        <w:t>In November of 1996 JavaScript became formalized into an international standard named ECMAScript</w:t>
      </w:r>
    </w:p>
    <w:p w:rsidR="003A0F5A" w:rsidRPr="003B6757" w:rsidRDefault="003A0F5A" w:rsidP="003B6757"/>
    <w:p w:rsidR="002A61AE" w:rsidRDefault="002A61AE" w:rsidP="002A61AE">
      <w:pPr>
        <w:pStyle w:val="Heading1"/>
      </w:pPr>
      <w:bookmarkStart w:id="8" w:name="_Toc481354157"/>
      <w:r>
        <w:lastRenderedPageBreak/>
        <w:t>Module 2: The Document Object Model</w:t>
      </w:r>
      <w:bookmarkEnd w:id="8"/>
    </w:p>
    <w:p w:rsidR="002A61AE" w:rsidRDefault="002A61AE" w:rsidP="002A61AE">
      <w:pPr>
        <w:pStyle w:val="Heading2"/>
      </w:pPr>
      <w:bookmarkStart w:id="9" w:name="_Toc481354158"/>
      <w:r>
        <w:t>The DOM</w:t>
      </w:r>
      <w:bookmarkEnd w:id="9"/>
    </w:p>
    <w:p w:rsidR="002A61AE" w:rsidRDefault="002A61AE" w:rsidP="002A61AE">
      <w:r>
        <w:t xml:space="preserve">Neither browsers nor JavaScript work directly with the HTML file that was received from the web server. The browser parses this file and converts it into a tree structure called the Document Object Model, or DOM for short. </w:t>
      </w:r>
    </w:p>
    <w:p w:rsidR="002A61AE" w:rsidRDefault="002A61AE" w:rsidP="002A61AE">
      <w:r>
        <w:rPr>
          <w:noProof/>
        </w:rPr>
        <w:drawing>
          <wp:inline distT="0" distB="0" distL="0" distR="0" wp14:anchorId="07A3FF4E" wp14:editId="398604B7">
            <wp:extent cx="5750703" cy="3009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7540" cy="3013479"/>
                    </a:xfrm>
                    <a:prstGeom prst="rect">
                      <a:avLst/>
                    </a:prstGeom>
                    <a:noFill/>
                  </pic:spPr>
                </pic:pic>
              </a:graphicData>
            </a:graphic>
          </wp:inline>
        </w:drawing>
      </w:r>
    </w:p>
    <w:p w:rsidR="002A61AE" w:rsidRDefault="002A61AE" w:rsidP="002A61AE"/>
    <w:p w:rsidR="002A61AE" w:rsidRDefault="002A61AE" w:rsidP="002A61AE">
      <w:pPr>
        <w:pStyle w:val="Heading2"/>
      </w:pPr>
      <w:bookmarkStart w:id="10" w:name="_Toc481354159"/>
      <w:r>
        <w:t>Accessing Objects from the DOM</w:t>
      </w:r>
      <w:bookmarkEnd w:id="10"/>
    </w:p>
    <w:p w:rsidR="002A61AE" w:rsidRDefault="002A61AE" w:rsidP="002A61AE">
      <w:r>
        <w:t xml:space="preserve">After the HTML has been parsed into the DOM, the individual elements are stored as objects in a tree structure. This structure is the </w:t>
      </w:r>
      <w:r w:rsidRPr="001E7A17">
        <w:rPr>
          <w:rStyle w:val="ScreenTextChar"/>
        </w:rPr>
        <w:t>window.document</w:t>
      </w:r>
      <w:r>
        <w:t xml:space="preserve"> object, which is almost always shortened to just </w:t>
      </w:r>
      <w:r w:rsidRPr="001E7A17">
        <w:rPr>
          <w:rStyle w:val="ScreenTextChar"/>
        </w:rPr>
        <w:t>document</w:t>
      </w:r>
      <w:r>
        <w:t>.</w:t>
      </w:r>
    </w:p>
    <w:p w:rsidR="002A61AE" w:rsidRDefault="002A61AE" w:rsidP="002A61AE">
      <w:r>
        <w:t xml:space="preserve">The </w:t>
      </w:r>
      <w:r w:rsidRPr="004F244E">
        <w:rPr>
          <w:rStyle w:val="ScreenTextChar"/>
        </w:rPr>
        <w:t>document</w:t>
      </w:r>
      <w:r>
        <w:t xml:space="preserve"> object can be accessed by starting at the top, and then drilling down through the collection of child nodes. While this can be done, there are better ways!</w:t>
      </w:r>
    </w:p>
    <w:p w:rsidR="002A61AE" w:rsidRDefault="002A61AE" w:rsidP="002A61AE">
      <w:r>
        <w:t xml:space="preserve">   </w:t>
      </w:r>
      <w:r>
        <w:rPr>
          <w:noProof/>
        </w:rPr>
        <w:drawing>
          <wp:inline distT="0" distB="0" distL="0" distR="0" wp14:anchorId="656FAEDA" wp14:editId="0893E140">
            <wp:extent cx="2949196" cy="12985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9196" cy="1298561"/>
                    </a:xfrm>
                    <a:prstGeom prst="rect">
                      <a:avLst/>
                    </a:prstGeom>
                    <a:noFill/>
                  </pic:spPr>
                </pic:pic>
              </a:graphicData>
            </a:graphic>
          </wp:inline>
        </w:drawing>
      </w:r>
    </w:p>
    <w:p w:rsidR="002A61AE" w:rsidRDefault="002A61AE" w:rsidP="002A61AE">
      <w:pPr>
        <w:pStyle w:val="Heading3"/>
      </w:pPr>
      <w:bookmarkStart w:id="11" w:name="_Toc481354160"/>
      <w:r>
        <w:lastRenderedPageBreak/>
        <w:t>Document Properties</w:t>
      </w:r>
      <w:bookmarkEnd w:id="11"/>
    </w:p>
    <w:p w:rsidR="002A61AE" w:rsidRDefault="002A61AE" w:rsidP="002A61AE">
      <w:r>
        <w:t xml:space="preserve">When the DOM is created, browsers will pull out some of the content and make it available as properties of the </w:t>
      </w:r>
      <w:r w:rsidRPr="004F244E">
        <w:rPr>
          <w:rStyle w:val="ScreenTextChar"/>
        </w:rPr>
        <w:t>document</w:t>
      </w:r>
      <w:r>
        <w:t xml:space="preserve"> object.</w:t>
      </w:r>
    </w:p>
    <w:p w:rsidR="002A61AE" w:rsidRDefault="002A61AE" w:rsidP="002A61AE"/>
    <w:p w:rsidR="002A61AE" w:rsidRDefault="002A61AE" w:rsidP="00D660ED">
      <w:pPr>
        <w:pStyle w:val="ListParagraph"/>
        <w:numPr>
          <w:ilvl w:val="0"/>
          <w:numId w:val="44"/>
        </w:numPr>
      </w:pPr>
      <w:proofErr w:type="spellStart"/>
      <w:r>
        <w:t>document.anchors</w:t>
      </w:r>
      <w:proofErr w:type="spellEnd"/>
      <w:r>
        <w:t xml:space="preserve"> – the collection of &lt;a&gt; tags that have “name” attribute. (Not too useful anymore as HTML5 does not support the name attribute on &lt;a&gt; tags!)</w:t>
      </w:r>
    </w:p>
    <w:p w:rsidR="002A61AE" w:rsidRDefault="002A61AE" w:rsidP="00D660ED">
      <w:pPr>
        <w:pStyle w:val="ListParagraph"/>
        <w:numPr>
          <w:ilvl w:val="0"/>
          <w:numId w:val="44"/>
        </w:numPr>
      </w:pPr>
      <w:proofErr w:type="spellStart"/>
      <w:r>
        <w:t>document.links</w:t>
      </w:r>
      <w:proofErr w:type="spellEnd"/>
      <w:r>
        <w:t xml:space="preserve"> – the collection of &lt;a&gt; tags. I.e. all links on a page.</w:t>
      </w:r>
    </w:p>
    <w:p w:rsidR="002A61AE" w:rsidRDefault="002A61AE" w:rsidP="00D660ED">
      <w:pPr>
        <w:pStyle w:val="ListParagraph"/>
        <w:numPr>
          <w:ilvl w:val="0"/>
          <w:numId w:val="44"/>
        </w:numPr>
      </w:pPr>
      <w:proofErr w:type="spellStart"/>
      <w:r>
        <w:t>document.head</w:t>
      </w:r>
      <w:proofErr w:type="spellEnd"/>
      <w:r>
        <w:t xml:space="preserve"> – the &lt;head&gt; element - the &lt;head&gt; section of a document.</w:t>
      </w:r>
    </w:p>
    <w:p w:rsidR="002A61AE" w:rsidRDefault="002A61AE" w:rsidP="00D660ED">
      <w:pPr>
        <w:pStyle w:val="ListParagraph"/>
        <w:numPr>
          <w:ilvl w:val="0"/>
          <w:numId w:val="44"/>
        </w:numPr>
      </w:pPr>
      <w:proofErr w:type="spellStart"/>
      <w:r>
        <w:t>document.body</w:t>
      </w:r>
      <w:proofErr w:type="spellEnd"/>
      <w:r>
        <w:t xml:space="preserve"> – the &lt;body&gt; element - the &lt;body&gt; section of a document.</w:t>
      </w:r>
    </w:p>
    <w:p w:rsidR="002A61AE" w:rsidRDefault="002A61AE" w:rsidP="00D660ED">
      <w:pPr>
        <w:pStyle w:val="ListParagraph"/>
        <w:numPr>
          <w:ilvl w:val="0"/>
          <w:numId w:val="44"/>
        </w:numPr>
      </w:pPr>
      <w:proofErr w:type="spellStart"/>
      <w:r>
        <w:t>document.images</w:t>
      </w:r>
      <w:proofErr w:type="spellEnd"/>
      <w:r>
        <w:t xml:space="preserve"> – the collection of images.</w:t>
      </w:r>
    </w:p>
    <w:p w:rsidR="002A61AE" w:rsidRDefault="002A61AE" w:rsidP="00D660ED">
      <w:pPr>
        <w:pStyle w:val="ListParagraph"/>
        <w:numPr>
          <w:ilvl w:val="0"/>
          <w:numId w:val="44"/>
        </w:numPr>
      </w:pPr>
      <w:r>
        <w:t>docment.url – the document location.</w:t>
      </w:r>
    </w:p>
    <w:p w:rsidR="002A61AE" w:rsidRDefault="002A61AE" w:rsidP="00D660ED">
      <w:pPr>
        <w:pStyle w:val="ListParagraph"/>
        <w:numPr>
          <w:ilvl w:val="0"/>
          <w:numId w:val="44"/>
        </w:numPr>
      </w:pPr>
      <w:r>
        <w:t xml:space="preserve">For a complete list see: </w:t>
      </w:r>
      <w:r w:rsidRPr="001C6788">
        <w:t>https://developer.mozilla.org/en-US/docs/Web/API/Document</w:t>
      </w:r>
      <w:r>
        <w:br/>
        <w:t xml:space="preserve">or </w:t>
      </w:r>
      <w:r w:rsidRPr="00EA14D5">
        <w:t>https://www.w3schools.com/jsref/dom_obj_document.asp</w:t>
      </w:r>
    </w:p>
    <w:p w:rsidR="002A61AE" w:rsidRPr="004F244E" w:rsidRDefault="002A61AE" w:rsidP="002A61AE"/>
    <w:p w:rsidR="002A61AE" w:rsidRDefault="002A61AE" w:rsidP="002A61AE">
      <w:pPr>
        <w:pStyle w:val="Heading3"/>
      </w:pPr>
      <w:bookmarkStart w:id="12" w:name="_Toc481354161"/>
      <w:r>
        <w:t>Document Methods to Find Elements</w:t>
      </w:r>
      <w:bookmarkEnd w:id="12"/>
    </w:p>
    <w:p w:rsidR="002A61AE" w:rsidRDefault="002A61AE" w:rsidP="002A61AE">
      <w:r>
        <w:t>Most of your JavaScript work will probably be around searching and updating the DOM.</w:t>
      </w:r>
    </w:p>
    <w:p w:rsidR="002A61AE" w:rsidRDefault="002A61AE" w:rsidP="002A61AE">
      <w:pPr>
        <w:pStyle w:val="Heading4"/>
      </w:pPr>
      <w:r>
        <w:t>Searching for Elements</w:t>
      </w:r>
    </w:p>
    <w:p w:rsidR="002A61AE" w:rsidRDefault="002A61AE" w:rsidP="002A61AE"/>
    <w:p w:rsidR="002A61AE" w:rsidRDefault="002A61AE" w:rsidP="00D660ED">
      <w:pPr>
        <w:pStyle w:val="ListParagraph"/>
        <w:numPr>
          <w:ilvl w:val="0"/>
          <w:numId w:val="51"/>
        </w:numPr>
      </w:pPr>
      <w:r w:rsidRPr="006F005C">
        <w:rPr>
          <w:rStyle w:val="ScreenTextChar"/>
        </w:rPr>
        <w:t>getElementById()</w:t>
      </w:r>
      <w:r>
        <w:t xml:space="preserve"> – Returns the single element with the specified ID. If no element found, this returns </w:t>
      </w:r>
      <w:r w:rsidRPr="009975FA">
        <w:rPr>
          <w:rStyle w:val="ScreenTextChar"/>
        </w:rPr>
        <w:t>null</w:t>
      </w:r>
      <w:r>
        <w:t>.</w:t>
      </w:r>
    </w:p>
    <w:p w:rsidR="002A61AE" w:rsidRDefault="002A61AE" w:rsidP="00D660ED">
      <w:pPr>
        <w:pStyle w:val="ListParagraph"/>
        <w:numPr>
          <w:ilvl w:val="0"/>
          <w:numId w:val="51"/>
        </w:numPr>
      </w:pPr>
      <w:r w:rsidRPr="006F005C">
        <w:rPr>
          <w:rStyle w:val="ScreenTextChar"/>
        </w:rPr>
        <w:t>getElementsByClassName()</w:t>
      </w:r>
      <w:r>
        <w:t xml:space="preserve"> – Returns a collection of elements that have the specified class name. If no element found, this returns an empty collection. (I.e. not a </w:t>
      </w:r>
      <w:r w:rsidRPr="009975FA">
        <w:rPr>
          <w:rStyle w:val="ScreenTextChar"/>
        </w:rPr>
        <w:t>null</w:t>
      </w:r>
      <w:r>
        <w:t>.)</w:t>
      </w:r>
    </w:p>
    <w:p w:rsidR="002A61AE" w:rsidRDefault="002A61AE" w:rsidP="00D660ED">
      <w:pPr>
        <w:pStyle w:val="ListParagraph"/>
        <w:numPr>
          <w:ilvl w:val="0"/>
          <w:numId w:val="51"/>
        </w:numPr>
      </w:pPr>
      <w:r w:rsidRPr="006F005C">
        <w:rPr>
          <w:rStyle w:val="ScreenTextChar"/>
        </w:rPr>
        <w:t>getElementsByName()</w:t>
      </w:r>
      <w:r>
        <w:t xml:space="preserve"> – Returns a collection of form elements that have the specified name attribute value. If no element found, this returns an empty collection. (I.e. not a </w:t>
      </w:r>
      <w:r w:rsidRPr="009975FA">
        <w:rPr>
          <w:rStyle w:val="ScreenTextChar"/>
        </w:rPr>
        <w:t>null</w:t>
      </w:r>
      <w:r>
        <w:t>.)</w:t>
      </w:r>
    </w:p>
    <w:p w:rsidR="002A61AE" w:rsidRDefault="002A61AE" w:rsidP="00D660ED">
      <w:pPr>
        <w:pStyle w:val="ListParagraph"/>
        <w:numPr>
          <w:ilvl w:val="0"/>
          <w:numId w:val="51"/>
        </w:numPr>
      </w:pPr>
      <w:r w:rsidRPr="006F005C">
        <w:rPr>
          <w:rStyle w:val="ScreenTextChar"/>
        </w:rPr>
        <w:t>getElementsByTagName()</w:t>
      </w:r>
      <w:r>
        <w:t xml:space="preserve"> – Returns a collection of elements that have the specified tag name. If no element found, this returns an empty collection. (I.e. not a </w:t>
      </w:r>
      <w:r w:rsidRPr="009975FA">
        <w:rPr>
          <w:rStyle w:val="ScreenTextChar"/>
        </w:rPr>
        <w:t>null</w:t>
      </w:r>
      <w:r>
        <w:t>.)</w:t>
      </w:r>
      <w:r>
        <w:br/>
      </w:r>
    </w:p>
    <w:p w:rsidR="002A61AE" w:rsidRDefault="002A61AE" w:rsidP="002A61AE">
      <w:r>
        <w:t>Examples:</w:t>
      </w:r>
    </w:p>
    <w:p w:rsidR="002A61AE" w:rsidRDefault="002A61AE" w:rsidP="00D660ED">
      <w:pPr>
        <w:pStyle w:val="ListParagraph"/>
        <w:numPr>
          <w:ilvl w:val="0"/>
          <w:numId w:val="52"/>
        </w:numPr>
      </w:pPr>
      <w:r w:rsidRPr="009975FA">
        <w:rPr>
          <w:rStyle w:val="ScreenTextChar"/>
        </w:rPr>
        <w:t>var tables = document.</w:t>
      </w:r>
      <w:r w:rsidRPr="001E4186">
        <w:rPr>
          <w:rStyle w:val="ScreenTextChar"/>
          <w:b/>
        </w:rPr>
        <w:t>getElementsByTagName</w:t>
      </w:r>
      <w:r w:rsidRPr="009975FA">
        <w:rPr>
          <w:rStyle w:val="ScreenTextChar"/>
        </w:rPr>
        <w:t>("table");</w:t>
      </w:r>
      <w:r w:rsidRPr="009975FA">
        <w:rPr>
          <w:rStyle w:val="ScreenTextChar"/>
        </w:rPr>
        <w:br/>
        <w:t>console.log(tables.length</w:t>
      </w:r>
      <w:proofErr w:type="gramStart"/>
      <w:r w:rsidRPr="009975FA">
        <w:rPr>
          <w:rStyle w:val="ScreenTextChar"/>
        </w:rPr>
        <w:t>)</w:t>
      </w:r>
      <w:r>
        <w:t xml:space="preserve">  /</w:t>
      </w:r>
      <w:proofErr w:type="gramEnd"/>
      <w:r>
        <w:t>/ 0 .. many</w:t>
      </w:r>
    </w:p>
    <w:p w:rsidR="002A61AE" w:rsidRDefault="002A61AE" w:rsidP="00D660ED">
      <w:pPr>
        <w:pStyle w:val="ListParagraph"/>
        <w:numPr>
          <w:ilvl w:val="0"/>
          <w:numId w:val="52"/>
        </w:numPr>
      </w:pPr>
      <w:r w:rsidRPr="009975FA">
        <w:rPr>
          <w:rStyle w:val="ScreenTextChar"/>
        </w:rPr>
        <w:t xml:space="preserve">var </w:t>
      </w:r>
      <w:r>
        <w:rPr>
          <w:rStyle w:val="ScreenTextChar"/>
        </w:rPr>
        <w:t>images</w:t>
      </w:r>
      <w:r w:rsidRPr="009975FA">
        <w:rPr>
          <w:rStyle w:val="ScreenTextChar"/>
        </w:rPr>
        <w:t xml:space="preserve"> = document.</w:t>
      </w:r>
      <w:r w:rsidRPr="001E4186">
        <w:rPr>
          <w:rStyle w:val="ScreenTextChar"/>
          <w:b/>
        </w:rPr>
        <w:t>getElementsByTagName</w:t>
      </w:r>
      <w:r w:rsidRPr="009975FA">
        <w:rPr>
          <w:rStyle w:val="ScreenTextChar"/>
        </w:rPr>
        <w:t>("</w:t>
      </w:r>
      <w:r>
        <w:rPr>
          <w:rStyle w:val="ScreenTextChar"/>
        </w:rPr>
        <w:t>img</w:t>
      </w:r>
      <w:r w:rsidRPr="009975FA">
        <w:rPr>
          <w:rStyle w:val="ScreenTextChar"/>
        </w:rPr>
        <w:t>");</w:t>
      </w:r>
      <w:r w:rsidRPr="009975FA">
        <w:rPr>
          <w:rStyle w:val="ScreenTextChar"/>
        </w:rPr>
        <w:br/>
        <w:t>console.log(tables.length</w:t>
      </w:r>
      <w:proofErr w:type="gramStart"/>
      <w:r w:rsidRPr="009975FA">
        <w:rPr>
          <w:rStyle w:val="ScreenTextChar"/>
        </w:rPr>
        <w:t>)</w:t>
      </w:r>
      <w:r>
        <w:t xml:space="preserve">  /</w:t>
      </w:r>
      <w:proofErr w:type="gramEnd"/>
      <w:r>
        <w:t>/ 0 .. many</w:t>
      </w:r>
      <w:r>
        <w:br/>
      </w:r>
    </w:p>
    <w:p w:rsidR="002A61AE" w:rsidRDefault="002A61AE" w:rsidP="00D660ED">
      <w:pPr>
        <w:pStyle w:val="ListParagraph"/>
        <w:numPr>
          <w:ilvl w:val="0"/>
          <w:numId w:val="52"/>
        </w:numPr>
      </w:pPr>
      <w:r w:rsidRPr="006F005C">
        <w:rPr>
          <w:rStyle w:val="ScreenTextChar"/>
        </w:rPr>
        <w:t xml:space="preserve">&lt;div class="lefttoright </w:t>
      </w:r>
      <w:r w:rsidRPr="006F005C">
        <w:rPr>
          <w:rStyle w:val="ScreenTextChar"/>
          <w:b/>
        </w:rPr>
        <w:t>nav</w:t>
      </w:r>
      <w:r w:rsidRPr="006F005C">
        <w:rPr>
          <w:rStyle w:val="ScreenTextChar"/>
        </w:rPr>
        <w:t xml:space="preserve"> bluetext"&gt;…&lt;div&gt;</w:t>
      </w:r>
      <w:r w:rsidRPr="006F005C">
        <w:rPr>
          <w:rStyle w:val="ScreenTextChar"/>
        </w:rPr>
        <w:br/>
        <w:t>var navdiv = document.</w:t>
      </w:r>
      <w:r w:rsidRPr="001E4186">
        <w:rPr>
          <w:rStyle w:val="ScreenTextChar"/>
          <w:b/>
        </w:rPr>
        <w:t>getElementsByClassName</w:t>
      </w:r>
      <w:r w:rsidRPr="006F005C">
        <w:rPr>
          <w:rStyle w:val="ScreenTextChar"/>
        </w:rPr>
        <w:t>("</w:t>
      </w:r>
      <w:r w:rsidRPr="006F005C">
        <w:rPr>
          <w:rStyle w:val="ScreenTextChar"/>
          <w:b/>
        </w:rPr>
        <w:t>nav</w:t>
      </w:r>
      <w:r w:rsidRPr="006F005C">
        <w:rPr>
          <w:rStyle w:val="ScreenTextChar"/>
        </w:rPr>
        <w:t>");</w:t>
      </w:r>
      <w:r>
        <w:rPr>
          <w:rStyle w:val="ScreenTextChar"/>
        </w:rPr>
        <w:t xml:space="preserve"> </w:t>
      </w:r>
      <w:r>
        <w:t xml:space="preserve">  </w:t>
      </w:r>
      <w:r>
        <w:br/>
      </w:r>
      <w:r w:rsidRPr="009975FA">
        <w:rPr>
          <w:rStyle w:val="ScreenTextChar"/>
        </w:rPr>
        <w:t>console.log(tables.length</w:t>
      </w:r>
      <w:proofErr w:type="gramStart"/>
      <w:r w:rsidRPr="009975FA">
        <w:rPr>
          <w:rStyle w:val="ScreenTextChar"/>
        </w:rPr>
        <w:t>)</w:t>
      </w:r>
      <w:r>
        <w:t xml:space="preserve">  /</w:t>
      </w:r>
      <w:proofErr w:type="gramEnd"/>
      <w:r>
        <w:t>/ 0 .. many</w:t>
      </w:r>
      <w:r>
        <w:br/>
      </w:r>
    </w:p>
    <w:p w:rsidR="002A61AE" w:rsidRDefault="002A61AE" w:rsidP="00D660ED">
      <w:pPr>
        <w:pStyle w:val="ListParagraph"/>
        <w:numPr>
          <w:ilvl w:val="0"/>
          <w:numId w:val="52"/>
        </w:numPr>
      </w:pPr>
      <w:r w:rsidRPr="006F005C">
        <w:rPr>
          <w:rStyle w:val="ScreenTextChar"/>
        </w:rPr>
        <w:t>&lt;div id="</w:t>
      </w:r>
      <w:r w:rsidRPr="006F005C">
        <w:rPr>
          <w:rStyle w:val="ScreenTextChar"/>
          <w:b/>
        </w:rPr>
        <w:t>corpLogo</w:t>
      </w:r>
      <w:r w:rsidRPr="006F005C">
        <w:rPr>
          <w:rStyle w:val="ScreenTextChar"/>
        </w:rPr>
        <w:t>"&gt; … &lt;/div&gt;</w:t>
      </w:r>
      <w:r w:rsidRPr="006F005C">
        <w:rPr>
          <w:rStyle w:val="ScreenTextChar"/>
        </w:rPr>
        <w:br/>
        <w:t>var navdiv = document.</w:t>
      </w:r>
      <w:r w:rsidRPr="001E4186">
        <w:rPr>
          <w:rStyle w:val="ScreenTextChar"/>
          <w:b/>
        </w:rPr>
        <w:t>getElementsById</w:t>
      </w:r>
      <w:r w:rsidRPr="006F005C">
        <w:rPr>
          <w:rStyle w:val="ScreenTextChar"/>
        </w:rPr>
        <w:t>("</w:t>
      </w:r>
      <w:r w:rsidRPr="006F005C">
        <w:rPr>
          <w:rStyle w:val="ScreenTextChar"/>
          <w:b/>
        </w:rPr>
        <w:t>corpLogo</w:t>
      </w:r>
      <w:r w:rsidRPr="006F005C">
        <w:rPr>
          <w:rStyle w:val="ScreenTextChar"/>
        </w:rPr>
        <w:t xml:space="preserve"> ");   </w:t>
      </w:r>
      <w:r w:rsidRPr="006F005C">
        <w:rPr>
          <w:rStyle w:val="ScreenTextChar"/>
        </w:rPr>
        <w:br/>
        <w:t>// navdiv = null or a DIV object</w:t>
      </w:r>
      <w:r>
        <w:t xml:space="preserve">  </w:t>
      </w:r>
    </w:p>
    <w:p w:rsidR="002A61AE" w:rsidRDefault="002A61AE" w:rsidP="002A61AE">
      <w:r>
        <w:t xml:space="preserve">  </w:t>
      </w:r>
    </w:p>
    <w:p w:rsidR="002A61AE" w:rsidRDefault="002A61AE" w:rsidP="002A61AE">
      <w:pPr>
        <w:pStyle w:val="Heading4"/>
      </w:pPr>
      <w:r>
        <w:lastRenderedPageBreak/>
        <w:t>Searching for Elements using CSS Selectors</w:t>
      </w:r>
    </w:p>
    <w:p w:rsidR="002A61AE" w:rsidRDefault="002A61AE" w:rsidP="002A61AE">
      <w:r>
        <w:t>CSS uses selectors to find elements by ID, tag name or class. In modern browsers you can use .</w:t>
      </w:r>
      <w:proofErr w:type="spellStart"/>
      <w:r>
        <w:t>querySelector</w:t>
      </w:r>
      <w:proofErr w:type="spellEnd"/>
      <w:r>
        <w:t xml:space="preserve"> and .</w:t>
      </w:r>
      <w:proofErr w:type="spellStart"/>
      <w:r>
        <w:t>querySelectorAll</w:t>
      </w:r>
      <w:proofErr w:type="spellEnd"/>
      <w:r>
        <w:t xml:space="preserve"> to find elements using CSS-like selectors. These selector range simple select by ID (</w:t>
      </w:r>
      <w:r w:rsidRPr="0092101E">
        <w:rPr>
          <w:rStyle w:val="ScreenTextChar"/>
        </w:rPr>
        <w:t>"#</w:t>
      </w:r>
      <w:proofErr w:type="spellStart"/>
      <w:r w:rsidRPr="0092101E">
        <w:rPr>
          <w:rStyle w:val="ScreenTextChar"/>
        </w:rPr>
        <w:t>someId</w:t>
      </w:r>
      <w:proofErr w:type="spellEnd"/>
      <w:r w:rsidRPr="0092101E">
        <w:rPr>
          <w:rStyle w:val="ScreenTextChar"/>
        </w:rPr>
        <w:t>"</w:t>
      </w:r>
      <w:r>
        <w:t xml:space="preserve">) to complex queries like </w:t>
      </w:r>
      <w:r w:rsidRPr="0092101E">
        <w:rPr>
          <w:rStyle w:val="ScreenTextChar"/>
        </w:rPr>
        <w:t>"div.upcoming-events-section div.row:first-child".</w:t>
      </w:r>
    </w:p>
    <w:p w:rsidR="002A61AE" w:rsidRDefault="002A61AE" w:rsidP="00D660ED">
      <w:pPr>
        <w:pStyle w:val="ListParagraph"/>
        <w:numPr>
          <w:ilvl w:val="0"/>
          <w:numId w:val="51"/>
        </w:numPr>
      </w:pPr>
      <w:r w:rsidRPr="0092101E">
        <w:rPr>
          <w:rStyle w:val="ScreenTextChar"/>
        </w:rPr>
        <w:t>querySelector()</w:t>
      </w:r>
      <w:r>
        <w:t xml:space="preserve"> – Returns the first element that matches a CSS style selector.</w:t>
      </w:r>
    </w:p>
    <w:p w:rsidR="002A61AE" w:rsidRDefault="002A61AE" w:rsidP="00D660ED">
      <w:pPr>
        <w:pStyle w:val="ListParagraph"/>
        <w:numPr>
          <w:ilvl w:val="0"/>
          <w:numId w:val="51"/>
        </w:numPr>
      </w:pPr>
      <w:r w:rsidRPr="0092101E">
        <w:rPr>
          <w:rStyle w:val="ScreenTextChar"/>
        </w:rPr>
        <w:t>querySelectorAll()</w:t>
      </w:r>
      <w:r>
        <w:t xml:space="preserve"> – Returns a collection of elements that match a CSS style selector.</w:t>
      </w:r>
    </w:p>
    <w:p w:rsidR="002A61AE" w:rsidRDefault="002A61AE" w:rsidP="002A61AE"/>
    <w:p w:rsidR="002A61AE" w:rsidRDefault="002A61AE" w:rsidP="002A61AE">
      <w:r>
        <w:t>Select for tags:</w:t>
      </w:r>
    </w:p>
    <w:p w:rsidR="002A61AE" w:rsidRDefault="002A61AE" w:rsidP="00D660ED">
      <w:pPr>
        <w:pStyle w:val="ListParagraph"/>
        <w:numPr>
          <w:ilvl w:val="0"/>
          <w:numId w:val="52"/>
        </w:numPr>
      </w:pPr>
      <w:r w:rsidRPr="009975FA">
        <w:rPr>
          <w:rStyle w:val="ScreenTextChar"/>
        </w:rPr>
        <w:t>var tables = document.</w:t>
      </w:r>
      <w:r w:rsidRPr="001E4186">
        <w:rPr>
          <w:rStyle w:val="ScreenTextChar"/>
          <w:b/>
        </w:rPr>
        <w:t>querySelectorAll</w:t>
      </w:r>
      <w:r w:rsidRPr="009975FA">
        <w:rPr>
          <w:rStyle w:val="ScreenTextChar"/>
        </w:rPr>
        <w:t>("table");</w:t>
      </w:r>
      <w:r w:rsidRPr="009975FA">
        <w:rPr>
          <w:rStyle w:val="ScreenTextChar"/>
        </w:rPr>
        <w:br/>
        <w:t>console.log(tables.length</w:t>
      </w:r>
      <w:proofErr w:type="gramStart"/>
      <w:r w:rsidRPr="009975FA">
        <w:rPr>
          <w:rStyle w:val="ScreenTextChar"/>
        </w:rPr>
        <w:t>)</w:t>
      </w:r>
      <w:r>
        <w:t xml:space="preserve">  /</w:t>
      </w:r>
      <w:proofErr w:type="gramEnd"/>
      <w:r>
        <w:t>/ 0 .. many</w:t>
      </w:r>
    </w:p>
    <w:p w:rsidR="002A61AE" w:rsidRDefault="002A61AE" w:rsidP="00D660ED">
      <w:pPr>
        <w:pStyle w:val="ListParagraph"/>
        <w:numPr>
          <w:ilvl w:val="0"/>
          <w:numId w:val="52"/>
        </w:numPr>
      </w:pPr>
      <w:r w:rsidRPr="009975FA">
        <w:rPr>
          <w:rStyle w:val="ScreenTextChar"/>
        </w:rPr>
        <w:t>var tables = document.</w:t>
      </w:r>
      <w:r w:rsidRPr="001E4186">
        <w:rPr>
          <w:rStyle w:val="ScreenTextChar"/>
          <w:b/>
        </w:rPr>
        <w:t>querySelector</w:t>
      </w:r>
      <w:r w:rsidRPr="009975FA">
        <w:rPr>
          <w:rStyle w:val="ScreenTextChar"/>
        </w:rPr>
        <w:t>("table");</w:t>
      </w:r>
      <w:r w:rsidRPr="009975FA">
        <w:rPr>
          <w:rStyle w:val="ScreenTextChar"/>
        </w:rPr>
        <w:br/>
        <w:t>console.log(tables.length)</w:t>
      </w:r>
      <w:r>
        <w:t xml:space="preserve">  // null or a TABLE object</w:t>
      </w:r>
    </w:p>
    <w:p w:rsidR="002A61AE" w:rsidRDefault="002A61AE" w:rsidP="002A61AE">
      <w:r>
        <w:t>Search for complex patterns:</w:t>
      </w:r>
    </w:p>
    <w:p w:rsidR="002A61AE" w:rsidRDefault="002A61AE" w:rsidP="00D660ED">
      <w:pPr>
        <w:pStyle w:val="ListParagraph"/>
        <w:numPr>
          <w:ilvl w:val="0"/>
          <w:numId w:val="52"/>
        </w:numPr>
      </w:pPr>
      <w:r w:rsidRPr="009975FA">
        <w:rPr>
          <w:rStyle w:val="ScreenTextChar"/>
        </w:rPr>
        <w:t>var tables = document.</w:t>
      </w:r>
      <w:r w:rsidRPr="001E4186">
        <w:rPr>
          <w:rStyle w:val="ScreenTextChar"/>
          <w:b/>
        </w:rPr>
        <w:t>querySelector</w:t>
      </w:r>
      <w:r w:rsidRPr="009975FA">
        <w:rPr>
          <w:rStyle w:val="ScreenTextChar"/>
        </w:rPr>
        <w:t>("</w:t>
      </w:r>
      <w:r w:rsidRPr="0092101E">
        <w:rPr>
          <w:rStyle w:val="ScreenTextChar"/>
        </w:rPr>
        <w:t>div.upcoming-events-section div.row:first-child</w:t>
      </w:r>
      <w:r w:rsidRPr="009975FA">
        <w:rPr>
          <w:rStyle w:val="ScreenTextChar"/>
        </w:rPr>
        <w:t>");</w:t>
      </w:r>
      <w:r w:rsidRPr="009975FA">
        <w:rPr>
          <w:rStyle w:val="ScreenTextChar"/>
        </w:rPr>
        <w:br/>
        <w:t>console.log(tables.length)</w:t>
      </w:r>
      <w:r>
        <w:t xml:space="preserve">  // null or a single element object</w:t>
      </w:r>
    </w:p>
    <w:p w:rsidR="002A61AE" w:rsidRDefault="002A61AE" w:rsidP="002A61AE">
      <w:r>
        <w:t>Search for elements with a specified attribute:</w:t>
      </w:r>
    </w:p>
    <w:p w:rsidR="002A61AE" w:rsidRDefault="002A61AE" w:rsidP="00D660ED">
      <w:pPr>
        <w:pStyle w:val="ListParagraph"/>
        <w:numPr>
          <w:ilvl w:val="0"/>
          <w:numId w:val="52"/>
        </w:numPr>
      </w:pPr>
      <w:r w:rsidRPr="0092101E">
        <w:rPr>
          <w:rStyle w:val="ScreenTextChar"/>
        </w:rPr>
        <w:t>var inputtexttags = document.querySelectorAll("</w:t>
      </w:r>
      <w:r w:rsidRPr="0092101E">
        <w:rPr>
          <w:rStyle w:val="ScreenTextChar"/>
          <w:b/>
        </w:rPr>
        <w:t>input[type='text']</w:t>
      </w:r>
      <w:r w:rsidRPr="0092101E">
        <w:rPr>
          <w:rStyle w:val="ScreenTextChar"/>
        </w:rPr>
        <w:t>")</w:t>
      </w:r>
      <w:r>
        <w:t xml:space="preserve"> </w:t>
      </w:r>
    </w:p>
    <w:p w:rsidR="002A61AE" w:rsidRDefault="002A61AE" w:rsidP="002A61AE">
      <w:r>
        <w:t xml:space="preserve"> </w:t>
      </w:r>
    </w:p>
    <w:p w:rsidR="002A61AE" w:rsidRDefault="002A61AE" w:rsidP="002A61AE">
      <w:r>
        <w:t>For browser compatibility see:</w:t>
      </w:r>
    </w:p>
    <w:p w:rsidR="002A61AE" w:rsidRDefault="002A61AE" w:rsidP="00D660ED">
      <w:pPr>
        <w:pStyle w:val="ListParagraph"/>
        <w:numPr>
          <w:ilvl w:val="0"/>
          <w:numId w:val="53"/>
        </w:numPr>
      </w:pPr>
      <w:r w:rsidRPr="006A704E">
        <w:t>https://developer.mozilla.org/en-US/docs/Web/API/Document/querySelector#Browser_Compatibility</w:t>
      </w:r>
    </w:p>
    <w:p w:rsidR="002A61AE" w:rsidRDefault="002A61AE" w:rsidP="00D660ED">
      <w:pPr>
        <w:pStyle w:val="ListParagraph"/>
        <w:numPr>
          <w:ilvl w:val="0"/>
          <w:numId w:val="53"/>
        </w:numPr>
      </w:pPr>
      <w:r w:rsidRPr="006A704E">
        <w:t>http://caniuse.com/#feat=queryselector</w:t>
      </w:r>
    </w:p>
    <w:p w:rsidR="002A61AE" w:rsidRDefault="002A61AE" w:rsidP="002A61AE">
      <w:r>
        <w:t>CSS Selectors:</w:t>
      </w:r>
    </w:p>
    <w:p w:rsidR="002A61AE" w:rsidRDefault="002A61AE" w:rsidP="00D660ED">
      <w:pPr>
        <w:pStyle w:val="ListParagraph"/>
        <w:numPr>
          <w:ilvl w:val="0"/>
          <w:numId w:val="54"/>
        </w:numPr>
      </w:pPr>
      <w:r w:rsidRPr="006A704E">
        <w:t>https://developer.mozilla.org/en-US/docs/Learn/CSS/Introduction_to_CSS/Selectors</w:t>
      </w:r>
    </w:p>
    <w:p w:rsidR="002A61AE" w:rsidRDefault="002A61AE" w:rsidP="00D660ED">
      <w:pPr>
        <w:pStyle w:val="ListParagraph"/>
        <w:numPr>
          <w:ilvl w:val="0"/>
          <w:numId w:val="54"/>
        </w:numPr>
      </w:pPr>
      <w:r w:rsidRPr="006A704E">
        <w:t>https://www.w3schools.com/cssref/css_selectors.asp</w:t>
      </w:r>
    </w:p>
    <w:p w:rsidR="002A61AE" w:rsidRDefault="002A61AE" w:rsidP="00D660ED">
      <w:pPr>
        <w:pStyle w:val="ListParagraph"/>
        <w:numPr>
          <w:ilvl w:val="0"/>
          <w:numId w:val="54"/>
        </w:numPr>
      </w:pPr>
      <w:r w:rsidRPr="006A704E">
        <w:t>http://www.w3.org/TR/CSS2/selector.html</w:t>
      </w:r>
    </w:p>
    <w:p w:rsidR="002A61AE" w:rsidRDefault="002A61AE" w:rsidP="002A61AE"/>
    <w:p w:rsidR="002A61AE" w:rsidRDefault="002A61AE" w:rsidP="002A61AE"/>
    <w:p w:rsidR="002A61AE" w:rsidRDefault="002A61AE" w:rsidP="002A61AE">
      <w:pPr>
        <w:pStyle w:val="Heading2"/>
      </w:pPr>
      <w:bookmarkStart w:id="13" w:name="_Toc481354162"/>
      <w:r>
        <w:t>Adding to the DOM</w:t>
      </w:r>
      <w:bookmarkEnd w:id="13"/>
    </w:p>
    <w:p w:rsidR="002A61AE" w:rsidRDefault="002A61AE" w:rsidP="002A61AE"/>
    <w:p w:rsidR="002A61AE" w:rsidRDefault="002A61AE" w:rsidP="002A61AE">
      <w:pPr>
        <w:pStyle w:val="Heading3"/>
      </w:pPr>
      <w:bookmarkStart w:id="14" w:name="_Toc481354163"/>
      <w:r>
        <w:t>Write HTML from Strings</w:t>
      </w:r>
      <w:bookmarkEnd w:id="14"/>
    </w:p>
    <w:p w:rsidR="002A61AE" w:rsidRPr="002A61AE" w:rsidRDefault="002A61AE" w:rsidP="002A61AE">
      <w:r>
        <w:t>???</w:t>
      </w:r>
    </w:p>
    <w:p w:rsidR="002A61AE" w:rsidRDefault="002A61AE" w:rsidP="002A61AE">
      <w:pPr>
        <w:pStyle w:val="Heading3"/>
      </w:pPr>
      <w:bookmarkStart w:id="15" w:name="_Toc481354164"/>
      <w:r>
        <w:t>Creating New Elements</w:t>
      </w:r>
      <w:bookmarkEnd w:id="15"/>
    </w:p>
    <w:p w:rsidR="002A61AE" w:rsidRDefault="002A61AE" w:rsidP="002A61AE">
      <w:r>
        <w:t>???</w:t>
      </w:r>
    </w:p>
    <w:p w:rsidR="002A61AE" w:rsidRPr="001C6788" w:rsidRDefault="002A61AE" w:rsidP="002A61AE"/>
    <w:p w:rsidR="001346DB" w:rsidRDefault="001346DB" w:rsidP="001346DB">
      <w:pPr>
        <w:pStyle w:val="Heading1"/>
      </w:pPr>
      <w:bookmarkStart w:id="16" w:name="_Toc481354165"/>
      <w:bookmarkStart w:id="17" w:name="_Toc481354196"/>
      <w:r>
        <w:lastRenderedPageBreak/>
        <w:t xml:space="preserve">Module 3: </w:t>
      </w:r>
      <w:r w:rsidR="007C3B42">
        <w:t xml:space="preserve">Introduction to </w:t>
      </w:r>
      <w:r>
        <w:t>jQuery</w:t>
      </w:r>
      <w:bookmarkEnd w:id="17"/>
    </w:p>
    <w:p w:rsidR="001346DB" w:rsidRDefault="001346DB" w:rsidP="001346DB">
      <w:pPr>
        <w:pStyle w:val="Heading2"/>
      </w:pPr>
      <w:bookmarkStart w:id="18" w:name="_Toc481354197"/>
      <w:bookmarkStart w:id="19" w:name="_GoBack"/>
      <w:bookmarkEnd w:id="19"/>
      <w:proofErr w:type="gramStart"/>
      <w:r>
        <w:t>jQuery</w:t>
      </w:r>
      <w:bookmarkEnd w:id="18"/>
      <w:proofErr w:type="gramEnd"/>
    </w:p>
    <w:p w:rsidR="001346DB" w:rsidRDefault="001346DB" w:rsidP="001346DB">
      <w:r>
        <w:t xml:space="preserve">A lot of the coding work you will do with JavaScript to customize HTML will be to first find an HTML element and then manipulate that element. Often, all we are doing is some searching, or querying, of the HTML and then doing a quick update. </w:t>
      </w:r>
      <w:proofErr w:type="gramStart"/>
      <w:r>
        <w:t>jQuery</w:t>
      </w:r>
      <w:proofErr w:type="gramEnd"/>
      <w:r>
        <w:t xml:space="preserve"> is ideal for this.</w:t>
      </w:r>
    </w:p>
    <w:p w:rsidR="001346DB" w:rsidRDefault="001346DB" w:rsidP="001346DB">
      <w:proofErr w:type="gramStart"/>
      <w:r>
        <w:t>jQuery</w:t>
      </w:r>
      <w:proofErr w:type="gramEnd"/>
      <w:r>
        <w:t>:</w:t>
      </w:r>
    </w:p>
    <w:p w:rsidR="001346DB" w:rsidRDefault="001346DB" w:rsidP="00D660ED">
      <w:pPr>
        <w:pStyle w:val="ListParagraph"/>
        <w:numPr>
          <w:ilvl w:val="0"/>
          <w:numId w:val="39"/>
        </w:numPr>
      </w:pPr>
      <w:r>
        <w:t xml:space="preserve">Is a library of JavaScript </w:t>
      </w:r>
      <w:proofErr w:type="gramStart"/>
      <w:r>
        <w:t>code.</w:t>
      </w:r>
      <w:proofErr w:type="gramEnd"/>
    </w:p>
    <w:p w:rsidR="001346DB" w:rsidRDefault="001346DB" w:rsidP="00D660ED">
      <w:pPr>
        <w:pStyle w:val="ListParagraph"/>
        <w:numPr>
          <w:ilvl w:val="0"/>
          <w:numId w:val="39"/>
        </w:numPr>
      </w:pPr>
      <w:r>
        <w:t>Is a single JavaScript function named “jQuery” and most often accessed with an alias of “$”.</w:t>
      </w:r>
    </w:p>
    <w:p w:rsidR="001346DB" w:rsidRDefault="001346DB" w:rsidP="00D660ED">
      <w:pPr>
        <w:pStyle w:val="ListParagraph"/>
        <w:numPr>
          <w:ilvl w:val="0"/>
          <w:numId w:val="39"/>
        </w:numPr>
      </w:pPr>
      <w:r>
        <w:t>Is primarily used to “query” the DOM to find elements, and then perform an action against them.</w:t>
      </w:r>
    </w:p>
    <w:p w:rsidR="001346DB" w:rsidRDefault="001346DB" w:rsidP="00D660ED">
      <w:pPr>
        <w:pStyle w:val="ListParagraph"/>
        <w:numPr>
          <w:ilvl w:val="0"/>
          <w:numId w:val="39"/>
        </w:numPr>
      </w:pPr>
      <w:r>
        <w:t>Includes a library of helper functions such as “$.</w:t>
      </w:r>
      <w:proofErr w:type="gramStart"/>
      <w:r>
        <w:t>ajax(</w:t>
      </w:r>
      <w:proofErr w:type="gramEnd"/>
      <w:r>
        <w:t>).</w:t>
      </w:r>
    </w:p>
    <w:p w:rsidR="001346DB" w:rsidRDefault="001346DB" w:rsidP="001346DB"/>
    <w:p w:rsidR="001346DB" w:rsidRDefault="001346DB" w:rsidP="001346DB">
      <w:pPr>
        <w:pStyle w:val="Heading3"/>
      </w:pPr>
      <w:bookmarkStart w:id="20" w:name="_Toc481354198"/>
      <w:r>
        <w:t>First the negatives:</w:t>
      </w:r>
      <w:bookmarkEnd w:id="20"/>
    </w:p>
    <w:p w:rsidR="001346DB" w:rsidRDefault="001346DB" w:rsidP="00D660ED">
      <w:pPr>
        <w:pStyle w:val="ListParagraph"/>
        <w:numPr>
          <w:ilvl w:val="0"/>
          <w:numId w:val="40"/>
        </w:numPr>
      </w:pPr>
      <w:proofErr w:type="gramStart"/>
      <w:r>
        <w:t>jQuery</w:t>
      </w:r>
      <w:proofErr w:type="gramEnd"/>
      <w:r>
        <w:t xml:space="preserve"> is not part of JavaScript or the browser. You will </w:t>
      </w:r>
      <w:proofErr w:type="gramStart"/>
      <w:r>
        <w:t>either download the jQuery library from the web and</w:t>
      </w:r>
      <w:proofErr w:type="gramEnd"/>
      <w:r>
        <w:t xml:space="preserve"> upload it to your server, or you will directly link to a copy of the library on the web.</w:t>
      </w:r>
    </w:p>
    <w:p w:rsidR="001346DB" w:rsidRDefault="001346DB" w:rsidP="00D660ED">
      <w:pPr>
        <w:pStyle w:val="ListParagraph"/>
        <w:numPr>
          <w:ilvl w:val="0"/>
          <w:numId w:val="40"/>
        </w:numPr>
      </w:pPr>
      <w:r>
        <w:t>The library is not large, but it will add to page load time, at least the first time a user visits a page. After the first visit the user's browser will use a local cached copy of the library.</w:t>
      </w:r>
    </w:p>
    <w:p w:rsidR="001346DB" w:rsidRDefault="001346DB" w:rsidP="00D660ED">
      <w:pPr>
        <w:pStyle w:val="ListParagraph"/>
        <w:numPr>
          <w:ilvl w:val="0"/>
          <w:numId w:val="40"/>
        </w:numPr>
      </w:pPr>
      <w:r>
        <w:t>The names of common things (functions etc.) are not the same as JavaScript.</w:t>
      </w:r>
    </w:p>
    <w:p w:rsidR="001346DB" w:rsidRDefault="001346DB" w:rsidP="00D660ED">
      <w:pPr>
        <w:pStyle w:val="ListParagraph"/>
        <w:numPr>
          <w:ilvl w:val="0"/>
          <w:numId w:val="40"/>
        </w:numPr>
      </w:pPr>
      <w:r>
        <w:t>It’s something else to learn.</w:t>
      </w:r>
    </w:p>
    <w:p w:rsidR="001346DB" w:rsidRDefault="001346DB" w:rsidP="001346DB">
      <w:pPr>
        <w:pStyle w:val="Heading3"/>
      </w:pPr>
      <w:bookmarkStart w:id="21" w:name="_Toc481354199"/>
      <w:r>
        <w:t>And then the positives:</w:t>
      </w:r>
      <w:bookmarkEnd w:id="21"/>
    </w:p>
    <w:p w:rsidR="001346DB" w:rsidRDefault="001346DB" w:rsidP="00D660ED">
      <w:pPr>
        <w:pStyle w:val="ListParagraph"/>
        <w:numPr>
          <w:ilvl w:val="0"/>
          <w:numId w:val="41"/>
        </w:numPr>
      </w:pPr>
      <w:proofErr w:type="gramStart"/>
      <w:r>
        <w:t>jQuery</w:t>
      </w:r>
      <w:proofErr w:type="gramEnd"/>
      <w:r>
        <w:t xml:space="preserve"> can create some very compact solutions, often with just one line of code.</w:t>
      </w:r>
    </w:p>
    <w:p w:rsidR="001346DB" w:rsidRDefault="001346DB" w:rsidP="00D660ED">
      <w:pPr>
        <w:pStyle w:val="ListParagraph"/>
        <w:numPr>
          <w:ilvl w:val="0"/>
          <w:numId w:val="41"/>
        </w:numPr>
      </w:pPr>
      <w:r>
        <w:t>jQuery is just a single function call into a library so it can be intermixed with regular JavaScript - in fact all of jQuery is just one big JavaScript function named jQuery() or $().</w:t>
      </w:r>
    </w:p>
    <w:p w:rsidR="001346DB" w:rsidRDefault="001346DB" w:rsidP="00D660ED">
      <w:pPr>
        <w:pStyle w:val="ListParagraph"/>
        <w:numPr>
          <w:ilvl w:val="0"/>
          <w:numId w:val="41"/>
        </w:numPr>
      </w:pPr>
      <w:r>
        <w:t>There are a lot of web resources for jQuery.</w:t>
      </w:r>
    </w:p>
    <w:p w:rsidR="001346DB" w:rsidRDefault="001346DB" w:rsidP="00D660ED">
      <w:pPr>
        <w:pStyle w:val="ListParagraph"/>
        <w:numPr>
          <w:ilvl w:val="0"/>
          <w:numId w:val="41"/>
        </w:numPr>
      </w:pPr>
      <w:proofErr w:type="gramStart"/>
      <w:r>
        <w:t>jQuery</w:t>
      </w:r>
      <w:proofErr w:type="gramEnd"/>
      <w:r>
        <w:t xml:space="preserve"> is extensible. There are many add-in libraries available. </w:t>
      </w:r>
    </w:p>
    <w:p w:rsidR="001346DB" w:rsidRDefault="001346DB" w:rsidP="001346DB"/>
    <w:p w:rsidR="001346DB" w:rsidRDefault="001346DB" w:rsidP="001346DB">
      <w:r>
        <w:t>What follows is a very, very, brief overview of jQuery along with a few notes on using jQuery in SharePoint. For more on jQuery see:</w:t>
      </w:r>
    </w:p>
    <w:p w:rsidR="001346DB" w:rsidRDefault="001346DB" w:rsidP="00D660ED">
      <w:pPr>
        <w:pStyle w:val="ListParagraph"/>
        <w:numPr>
          <w:ilvl w:val="0"/>
          <w:numId w:val="42"/>
        </w:numPr>
      </w:pPr>
      <w:r>
        <w:t>jquery.com - the official web site for jQuery</w:t>
      </w:r>
    </w:p>
    <w:p w:rsidR="001346DB" w:rsidRDefault="001346DB" w:rsidP="00D660ED">
      <w:pPr>
        <w:pStyle w:val="ListParagraph"/>
        <w:numPr>
          <w:ilvl w:val="0"/>
          <w:numId w:val="42"/>
        </w:numPr>
      </w:pPr>
      <w:r>
        <w:t xml:space="preserve">"jQuery: Novice to Ninja" by Earle </w:t>
      </w:r>
      <w:proofErr w:type="spellStart"/>
      <w:r>
        <w:t>Castledine</w:t>
      </w:r>
      <w:proofErr w:type="spellEnd"/>
      <w:r>
        <w:t xml:space="preserve"> and Craig </w:t>
      </w:r>
      <w:proofErr w:type="spellStart"/>
      <w:r>
        <w:t>Sharkie</w:t>
      </w:r>
      <w:proofErr w:type="spellEnd"/>
      <w:r>
        <w:t xml:space="preserve"> (See Link 401)</w:t>
      </w:r>
    </w:p>
    <w:p w:rsidR="001346DB" w:rsidRDefault="001346DB" w:rsidP="001346DB"/>
    <w:p w:rsidR="001346DB" w:rsidRDefault="001346DB" w:rsidP="001346DB">
      <w:pPr>
        <w:pStyle w:val="Heading2"/>
      </w:pPr>
      <w:bookmarkStart w:id="22" w:name="_Toc481354200"/>
      <w:r>
        <w:t>Downloading the library</w:t>
      </w:r>
      <w:bookmarkEnd w:id="22"/>
    </w:p>
    <w:p w:rsidR="001346DB" w:rsidRDefault="001346DB" w:rsidP="001346DB">
      <w:r>
        <w:t xml:space="preserve">Downloading your own copy of the library is often the preferred method of accessing the library, especially if you are not supporting internet users. You will then know the library is where you need it, will still be there when you need it, and that it will not change. </w:t>
      </w:r>
    </w:p>
    <w:p w:rsidR="001346DB" w:rsidRDefault="001346DB" w:rsidP="001346DB"/>
    <w:p w:rsidR="001346DB" w:rsidRDefault="001346DB" w:rsidP="001346DB">
      <w:pPr>
        <w:pStyle w:val="Heading2"/>
      </w:pPr>
      <w:bookmarkStart w:id="23" w:name="_Toc481354201"/>
      <w:proofErr w:type="gramStart"/>
      <w:r>
        <w:t>jQuery</w:t>
      </w:r>
      <w:proofErr w:type="gramEnd"/>
      <w:r>
        <w:t xml:space="preserve"> Versions</w:t>
      </w:r>
      <w:bookmarkEnd w:id="23"/>
    </w:p>
    <w:p w:rsidR="001346DB" w:rsidRDefault="001346DB" w:rsidP="001346DB">
      <w:r>
        <w:t xml:space="preserve">For a long time jQuery had two parallel versions, the 1 series and the 2 series. The 2 series is faster and smaller, but does not support Internet Explorer before version 9. </w:t>
      </w:r>
    </w:p>
    <w:p w:rsidR="001346DB" w:rsidRPr="00D83044" w:rsidRDefault="001346DB" w:rsidP="001346DB">
      <w:r>
        <w:t xml:space="preserve">In 2016 jQuery 3.0 was released. Like the 2 series, it does not support IE before version 9. While very compatible to older versions, there are a few breaking changes that could impact older code. See here: </w:t>
      </w:r>
      <w:r w:rsidRPr="009164EA">
        <w:t>https://blog.jquery.com/2016/06/09/jquery-3-0-final-released/</w:t>
      </w:r>
    </w:p>
    <w:p w:rsidR="001346DB" w:rsidRDefault="001346DB" w:rsidP="001346DB">
      <w:r>
        <w:t>Tip! Rename the downloaded jQuery library from its full name (jquery-1.4.2.min.js) to just jquery.js so when you download updated versions you won't have to edit all of your scripts.</w:t>
      </w:r>
    </w:p>
    <w:p w:rsidR="001346DB" w:rsidRDefault="001346DB" w:rsidP="001346DB"/>
    <w:p w:rsidR="001346DB" w:rsidRDefault="001346DB" w:rsidP="001346DB">
      <w:pPr>
        <w:pStyle w:val="Heading2"/>
      </w:pPr>
      <w:bookmarkStart w:id="24" w:name="_Toc481354202"/>
      <w:r>
        <w:t>Linking to the library</w:t>
      </w:r>
      <w:bookmarkEnd w:id="24"/>
    </w:p>
    <w:p w:rsidR="001346DB" w:rsidRDefault="001346DB" w:rsidP="001346DB">
      <w:r>
        <w:t>Here's an example of a link to a jQuery library stored on your server:</w:t>
      </w:r>
    </w:p>
    <w:p w:rsidR="001346DB" w:rsidRDefault="001346DB" w:rsidP="001346DB">
      <w:pPr>
        <w:pStyle w:val="ScreenText"/>
        <w:ind w:firstLine="720"/>
      </w:pPr>
      <w:r>
        <w:t>&lt;script src="/scripts/jquery-1.4.2.min.js" type="text/javascript"&gt;&lt;/script&gt;</w:t>
      </w:r>
    </w:p>
    <w:p w:rsidR="001346DB" w:rsidRDefault="001346DB" w:rsidP="001346DB"/>
    <w:p w:rsidR="001346DB" w:rsidRDefault="001346DB" w:rsidP="001346DB">
      <w:r>
        <w:t>or if you follow the renaming tip above:</w:t>
      </w:r>
    </w:p>
    <w:p w:rsidR="001346DB" w:rsidRDefault="001346DB" w:rsidP="001346DB">
      <w:pPr>
        <w:pStyle w:val="ScreenText"/>
        <w:ind w:firstLine="720"/>
      </w:pPr>
      <w:r>
        <w:t>&lt;script src="/scripts/jquery.js" type="text/javascript"&gt;&lt;/script&gt;</w:t>
      </w:r>
    </w:p>
    <w:p w:rsidR="001346DB" w:rsidRDefault="001346DB" w:rsidP="001346DB"/>
    <w:p w:rsidR="001346DB" w:rsidRDefault="001346DB" w:rsidP="001346DB">
      <w:r>
        <w:t xml:space="preserve">This link can be used in each page or web part as needed, or loaded once from a master or layouts page. </w:t>
      </w:r>
    </w:p>
    <w:p w:rsidR="001346DB" w:rsidRPr="009164EA" w:rsidRDefault="001346DB" w:rsidP="001346DB">
      <w:pPr>
        <w:rPr>
          <w:b/>
        </w:rPr>
      </w:pPr>
      <w:r w:rsidRPr="009164EA">
        <w:rPr>
          <w:b/>
        </w:rPr>
        <w:t>Linking to an external library:</w:t>
      </w:r>
    </w:p>
    <w:p w:rsidR="001346DB" w:rsidRDefault="001346DB" w:rsidP="001346DB">
      <w:r>
        <w:t>If you don't want a local copy of the library, you can link to a file stored in a common location on the internet. You can take advantage of Content Delivery Networks (CDNs) as public locations for commonly used files such as jQuery. Be aware that if you go this route, your users will always need access to the internet while accessing your site. While this may be a disadvantage for users on your local network, this can reduce load on your web servers when supporting thousands of internet users. But also consider that these remote sites are outside of your control and could be changed, compromised or deleted at any time. CDNs can be free, for a fee or supplied by your hosting service. Here's a sample of loading the library from Microsoft's AJAX CDN site:</w:t>
      </w:r>
    </w:p>
    <w:p w:rsidR="001346DB" w:rsidRDefault="001346DB" w:rsidP="001346DB">
      <w:pPr>
        <w:pStyle w:val="ScreenText"/>
      </w:pPr>
      <w:r w:rsidRPr="009164EA">
        <w:rPr>
          <w:sz w:val="20"/>
        </w:rPr>
        <w:t>&lt;script src="http://ajax.microsoft.com/ajax/jquery/jquery-1.4.2.min.js" type="text/javascript"&gt;&lt;/script&gt;</w:t>
      </w:r>
    </w:p>
    <w:p w:rsidR="001346DB" w:rsidRDefault="001346DB" w:rsidP="001346DB"/>
    <w:p w:rsidR="001346DB" w:rsidRPr="009164EA" w:rsidRDefault="001346DB" w:rsidP="001346DB">
      <w:pPr>
        <w:rPr>
          <w:b/>
        </w:rPr>
      </w:pPr>
      <w:r w:rsidRPr="009164EA">
        <w:rPr>
          <w:b/>
        </w:rPr>
        <w:t>Where should you put the link to the library?</w:t>
      </w:r>
    </w:p>
    <w:p w:rsidR="001346DB" w:rsidRDefault="001346DB" w:rsidP="001346DB">
      <w:r>
        <w:t>If you only need the library "here and there" then only load it as needed in the page that needs it. If you will be using jQuery in many pages then consider adding the library link to the site's master or layouts page. Whichever you do, don't do both or you will get errors.</w:t>
      </w:r>
    </w:p>
    <w:p w:rsidR="001346DB" w:rsidRDefault="001346DB" w:rsidP="001346DB">
      <w:r>
        <w:t>To add the library in a Content Editor Web Part, add the script link just before your script area:</w:t>
      </w:r>
    </w:p>
    <w:p w:rsidR="001346DB" w:rsidRDefault="001346DB" w:rsidP="001346DB">
      <w:pPr>
        <w:pStyle w:val="ScreenText"/>
        <w:spacing w:after="0"/>
        <w:ind w:left="720"/>
      </w:pPr>
      <w:r>
        <w:t>&lt;script src="/scripts/jquery-1.4.2.min.js" type="text/javascript"&gt;&lt;/script&gt;</w:t>
      </w:r>
    </w:p>
    <w:p w:rsidR="001346DB" w:rsidRDefault="001346DB" w:rsidP="001346DB">
      <w:pPr>
        <w:pStyle w:val="ScreenText"/>
        <w:spacing w:after="0"/>
        <w:ind w:left="720"/>
      </w:pPr>
      <w:r>
        <w:t>&lt;script type="text/javascript"&gt;</w:t>
      </w:r>
    </w:p>
    <w:p w:rsidR="001346DB" w:rsidRDefault="001346DB" w:rsidP="001346DB">
      <w:pPr>
        <w:pStyle w:val="ScreenText"/>
        <w:spacing w:after="0"/>
        <w:ind w:left="720"/>
      </w:pPr>
      <w:r>
        <w:t xml:space="preserve">  //your jQuery code here</w:t>
      </w:r>
    </w:p>
    <w:p w:rsidR="001346DB" w:rsidRDefault="001346DB" w:rsidP="001346DB">
      <w:pPr>
        <w:pStyle w:val="ScreenText"/>
        <w:spacing w:after="0"/>
        <w:ind w:left="720"/>
      </w:pPr>
      <w:r>
        <w:t xml:space="preserve">&lt;/script&gt; </w:t>
      </w:r>
    </w:p>
    <w:p w:rsidR="001346DB" w:rsidRDefault="001346DB" w:rsidP="001346DB"/>
    <w:p w:rsidR="001346DB" w:rsidRDefault="001346DB" w:rsidP="001346DB">
      <w:r>
        <w:lastRenderedPageBreak/>
        <w:t>To add the library in the master page, just add the script link somewhere in the &lt;HEAD&gt; section of the page.</w:t>
      </w:r>
    </w:p>
    <w:p w:rsidR="001346DB" w:rsidRDefault="001346DB" w:rsidP="001346DB"/>
    <w:p w:rsidR="001346DB" w:rsidRPr="009164EA" w:rsidRDefault="001346DB" w:rsidP="001346DB">
      <w:pPr>
        <w:rPr>
          <w:b/>
        </w:rPr>
      </w:pPr>
      <w:r w:rsidRPr="009164EA">
        <w:rPr>
          <w:b/>
        </w:rPr>
        <w:t>Want to see it work?</w:t>
      </w:r>
    </w:p>
    <w:p w:rsidR="001346DB" w:rsidRDefault="001346DB" w:rsidP="001346DB">
      <w:r>
        <w:t>If you are impatient and want to see some jQuery in action then consider how you would discover and highlight all of the tables in a page. You could write a JavaScript routine to loop through all of the tables and then turn on borders and set the width and color.</w:t>
      </w:r>
    </w:p>
    <w:p w:rsidR="001346DB" w:rsidRDefault="001346DB" w:rsidP="001346DB">
      <w:r>
        <w:t>Here’s a JavaScript only way to style each table.</w:t>
      </w:r>
    </w:p>
    <w:p w:rsidR="001346DB" w:rsidRDefault="001346DB" w:rsidP="001346DB">
      <w:pPr>
        <w:pStyle w:val="ScreenText"/>
        <w:spacing w:after="0"/>
        <w:ind w:left="720"/>
      </w:pPr>
      <w:r>
        <w:t>var tables = document.getElementsByTagName("TABLE")</w:t>
      </w:r>
    </w:p>
    <w:p w:rsidR="001346DB" w:rsidRDefault="001346DB" w:rsidP="001346DB">
      <w:pPr>
        <w:pStyle w:val="ScreenText"/>
        <w:spacing w:after="0"/>
        <w:ind w:left="720"/>
      </w:pPr>
      <w:r>
        <w:t>for (i=0;i&lt;tables.length;i++)</w:t>
      </w:r>
    </w:p>
    <w:p w:rsidR="001346DB" w:rsidRDefault="001346DB" w:rsidP="001346DB">
      <w:pPr>
        <w:pStyle w:val="ScreenText"/>
        <w:spacing w:after="0"/>
        <w:ind w:left="720"/>
      </w:pPr>
      <w:r>
        <w:t>{</w:t>
      </w:r>
    </w:p>
    <w:p w:rsidR="001346DB" w:rsidRDefault="001346DB" w:rsidP="001346DB">
      <w:pPr>
        <w:pStyle w:val="ScreenText"/>
        <w:spacing w:after="0"/>
        <w:ind w:left="720"/>
      </w:pPr>
      <w:r>
        <w:t xml:space="preserve">  tables[i].style.border="solid red 2px";</w:t>
      </w:r>
    </w:p>
    <w:p w:rsidR="001346DB" w:rsidRDefault="001346DB" w:rsidP="001346DB">
      <w:pPr>
        <w:pStyle w:val="ScreenText"/>
        <w:spacing w:after="0"/>
        <w:ind w:left="720"/>
      </w:pPr>
      <w:r>
        <w:t>}</w:t>
      </w:r>
    </w:p>
    <w:p w:rsidR="001346DB" w:rsidRDefault="001346DB" w:rsidP="001346DB"/>
    <w:p w:rsidR="001346DB" w:rsidRDefault="001346DB" w:rsidP="001346DB">
      <w:r>
        <w:t>Here’s a jQuery JavaScript hybrid. jQuery returns an array of tables, and normal JavaScript styles each table. We are using jQuery ($) to with a CSS style selector to find the table elements.</w:t>
      </w:r>
    </w:p>
    <w:p w:rsidR="001346DB" w:rsidRDefault="001346DB" w:rsidP="001346DB">
      <w:pPr>
        <w:pStyle w:val="ScreenText"/>
        <w:spacing w:after="0"/>
        <w:ind w:left="720"/>
      </w:pPr>
      <w:r>
        <w:t>var tables = $("table")</w:t>
      </w:r>
    </w:p>
    <w:p w:rsidR="001346DB" w:rsidRDefault="001346DB" w:rsidP="001346DB">
      <w:pPr>
        <w:pStyle w:val="ScreenText"/>
        <w:spacing w:after="0"/>
        <w:ind w:left="720"/>
      </w:pPr>
      <w:r>
        <w:t>for (i=0;i&lt;tables.length;i++)</w:t>
      </w:r>
    </w:p>
    <w:p w:rsidR="001346DB" w:rsidRDefault="001346DB" w:rsidP="001346DB">
      <w:pPr>
        <w:pStyle w:val="ScreenText"/>
        <w:spacing w:after="0"/>
        <w:ind w:left="720"/>
      </w:pPr>
      <w:r>
        <w:t>{</w:t>
      </w:r>
    </w:p>
    <w:p w:rsidR="001346DB" w:rsidRDefault="001346DB" w:rsidP="001346DB">
      <w:pPr>
        <w:pStyle w:val="ScreenText"/>
        <w:spacing w:after="0"/>
        <w:ind w:left="720"/>
      </w:pPr>
      <w:r>
        <w:t xml:space="preserve">  tables[i].style.border="solid red 2px";</w:t>
      </w:r>
    </w:p>
    <w:p w:rsidR="001346DB" w:rsidRDefault="001346DB" w:rsidP="001346DB">
      <w:pPr>
        <w:pStyle w:val="ScreenText"/>
        <w:spacing w:after="0"/>
        <w:ind w:left="720"/>
      </w:pPr>
      <w:r>
        <w:t>}</w:t>
      </w:r>
    </w:p>
    <w:p w:rsidR="001346DB" w:rsidRDefault="001346DB" w:rsidP="001346DB"/>
    <w:p w:rsidR="001346DB" w:rsidRDefault="001346DB" w:rsidP="001346DB">
      <w:r>
        <w:t>Here's a “pure” jQuery example to do the same style change:</w:t>
      </w:r>
    </w:p>
    <w:p w:rsidR="001346DB" w:rsidRDefault="001346DB" w:rsidP="001346DB">
      <w:pPr>
        <w:pStyle w:val="ScreenText"/>
        <w:ind w:firstLine="720"/>
      </w:pPr>
      <w:r>
        <w:t xml:space="preserve">  $("table").css("border","solid red 2px");</w:t>
      </w:r>
    </w:p>
    <w:p w:rsidR="001346DB" w:rsidRDefault="001346DB" w:rsidP="001346DB"/>
    <w:p w:rsidR="001346DB" w:rsidRDefault="001346DB" w:rsidP="001346DB">
      <w:r>
        <w:t>The "$" is a shortcut for "jQuery". Typing "jQuery" in place of the "$" will also work. Basically the above says find all "table" elements (tags) and set their CSS border property.</w:t>
      </w:r>
    </w:p>
    <w:p w:rsidR="001346DB" w:rsidRDefault="001346DB" w:rsidP="001346DB"/>
    <w:p w:rsidR="001346DB" w:rsidRDefault="001346DB" w:rsidP="001346DB"/>
    <w:p w:rsidR="001346DB" w:rsidRDefault="001346DB" w:rsidP="001346DB">
      <w:pPr>
        <w:pStyle w:val="Heading2"/>
      </w:pPr>
      <w:bookmarkStart w:id="25" w:name="_Toc481354203"/>
      <w:r>
        <w:t>Selecting Elements using jQuery</w:t>
      </w:r>
      <w:bookmarkEnd w:id="25"/>
    </w:p>
    <w:p w:rsidR="001346DB" w:rsidRDefault="001346DB" w:rsidP="001346DB">
      <w:r>
        <w:t>jQuery is a query tool, and searching for and retrieving HTML objects is what jQuery is best at. When searching for tags based on CSS properties, jQuery uses the same notation as CSS to select elements: "." for classes, "#" for IDs etc.</w:t>
      </w:r>
    </w:p>
    <w:p w:rsidR="001346DB" w:rsidRDefault="001346DB" w:rsidP="001346DB">
      <w:r>
        <w:t xml:space="preserve">Tags are selected by adding the tag in quotes: </w:t>
      </w:r>
    </w:p>
    <w:p w:rsidR="001346DB" w:rsidRDefault="001346DB" w:rsidP="001346DB">
      <w:pPr>
        <w:pStyle w:val="ScreenText"/>
      </w:pPr>
      <w:r>
        <w:t xml:space="preserve">  $("table")</w:t>
      </w:r>
    </w:p>
    <w:p w:rsidR="001346DB" w:rsidRDefault="001346DB" w:rsidP="001346DB">
      <w:r>
        <w:t xml:space="preserve">Tags with IDs are selected using "#":  </w:t>
      </w:r>
    </w:p>
    <w:p w:rsidR="001346DB" w:rsidRDefault="001346DB" w:rsidP="001346DB">
      <w:pPr>
        <w:pStyle w:val="ScreenText"/>
      </w:pPr>
      <w:r>
        <w:t xml:space="preserve">  $("#someID")</w:t>
      </w:r>
    </w:p>
    <w:p w:rsidR="001346DB" w:rsidRDefault="001346DB" w:rsidP="001346DB">
      <w:r>
        <w:t>Tags assigned to a CSS class are selected using ".":</w:t>
      </w:r>
    </w:p>
    <w:p w:rsidR="001346DB" w:rsidRDefault="001346DB" w:rsidP="001346DB">
      <w:pPr>
        <w:pStyle w:val="ScreenText"/>
      </w:pPr>
      <w:r>
        <w:t xml:space="preserve">  $(".someClassName")</w:t>
      </w:r>
    </w:p>
    <w:p w:rsidR="001346DB" w:rsidRDefault="001346DB" w:rsidP="001346DB">
      <w:r>
        <w:t>Tags can be selected with combinations of selectors just like in CSS:</w:t>
      </w:r>
    </w:p>
    <w:p w:rsidR="001346DB" w:rsidRDefault="001346DB" w:rsidP="001346DB">
      <w:pPr>
        <w:pStyle w:val="ScreenText"/>
      </w:pPr>
      <w:r>
        <w:lastRenderedPageBreak/>
        <w:t xml:space="preserve">  $(".ms-sitetitle A")     </w:t>
      </w:r>
    </w:p>
    <w:p w:rsidR="001346DB" w:rsidRDefault="001346DB" w:rsidP="001346DB">
      <w:r>
        <w:t xml:space="preserve">  (This selects all anchor tags inside of elements assigned the class named </w:t>
      </w:r>
      <w:proofErr w:type="spellStart"/>
      <w:r>
        <w:t>ms-sitetitle</w:t>
      </w:r>
      <w:proofErr w:type="spellEnd"/>
      <w:r>
        <w:t>)</w:t>
      </w:r>
    </w:p>
    <w:p w:rsidR="001346DB" w:rsidRDefault="001346DB" w:rsidP="001346DB"/>
    <w:p w:rsidR="001346DB" w:rsidRDefault="001346DB" w:rsidP="001346DB">
      <w:pPr>
        <w:pStyle w:val="Heading2"/>
      </w:pPr>
      <w:bookmarkStart w:id="26" w:name="_Toc481354204"/>
      <w:r>
        <w:t>Using the data returned by jQuery</w:t>
      </w:r>
      <w:bookmarkEnd w:id="26"/>
    </w:p>
    <w:p w:rsidR="001346DB" w:rsidRDefault="001346DB" w:rsidP="001346DB">
      <w:r>
        <w:t>jQuery will return an array of all of the matched HTML elements. You can store the results of a "query" in a variable or directly update all of the objects found in a single step.</w:t>
      </w:r>
    </w:p>
    <w:p w:rsidR="001346DB" w:rsidRDefault="001346DB" w:rsidP="001346DB">
      <w:r>
        <w:t>For example, both of the following produce the same result. The example first finds all tables and applies CSS formatting to all of the found elements. The second example finds all tables, stores the result as an array of tables, and then loops through the array to apply CSS properties to the tables.</w:t>
      </w:r>
    </w:p>
    <w:p w:rsidR="001346DB" w:rsidRDefault="001346DB" w:rsidP="001346DB">
      <w:pPr>
        <w:pStyle w:val="ScreenText"/>
        <w:spacing w:after="0"/>
        <w:ind w:left="720"/>
      </w:pPr>
      <w:r>
        <w:t>$("table").css("border","solid red 2px")</w:t>
      </w:r>
    </w:p>
    <w:p w:rsidR="001346DB" w:rsidRDefault="001346DB" w:rsidP="001346DB">
      <w:pPr>
        <w:pStyle w:val="ScreenText"/>
        <w:spacing w:after="0"/>
        <w:ind w:left="720"/>
      </w:pPr>
    </w:p>
    <w:p w:rsidR="001346DB" w:rsidRDefault="001346DB" w:rsidP="001346DB">
      <w:pPr>
        <w:pStyle w:val="ScreenText"/>
        <w:spacing w:after="0"/>
        <w:ind w:left="720"/>
      </w:pPr>
      <w:r>
        <w:t>var tables = $("table")</w:t>
      </w:r>
    </w:p>
    <w:p w:rsidR="001346DB" w:rsidRDefault="001346DB" w:rsidP="001346DB">
      <w:pPr>
        <w:pStyle w:val="ScreenText"/>
        <w:spacing w:after="0"/>
        <w:ind w:left="720"/>
      </w:pPr>
      <w:r>
        <w:t>for (var i=0; i&lt;tables.length; i++)</w:t>
      </w:r>
    </w:p>
    <w:p w:rsidR="001346DB" w:rsidRDefault="001346DB" w:rsidP="001346DB">
      <w:pPr>
        <w:pStyle w:val="ScreenText"/>
        <w:spacing w:after="0"/>
        <w:ind w:left="720"/>
      </w:pPr>
      <w:r>
        <w:t>{</w:t>
      </w:r>
    </w:p>
    <w:p w:rsidR="001346DB" w:rsidRDefault="001346DB" w:rsidP="001346DB">
      <w:pPr>
        <w:pStyle w:val="ScreenText"/>
        <w:spacing w:after="0"/>
        <w:ind w:left="720"/>
      </w:pPr>
      <w:r>
        <w:t xml:space="preserve">  tables[i].style.border="solid red 2px"</w:t>
      </w:r>
    </w:p>
    <w:p w:rsidR="001346DB" w:rsidRDefault="001346DB" w:rsidP="001346DB">
      <w:pPr>
        <w:pStyle w:val="ScreenText"/>
        <w:spacing w:after="0"/>
        <w:ind w:left="720"/>
      </w:pPr>
      <w:r>
        <w:t>}</w:t>
      </w:r>
    </w:p>
    <w:p w:rsidR="001346DB" w:rsidRDefault="001346DB" w:rsidP="001346DB"/>
    <w:p w:rsidR="001346DB" w:rsidRDefault="001346DB" w:rsidP="001346DB">
      <w:r>
        <w:t>Important! When performing a jQuery query ($(selector)), jQuery always returns a collection, even if it found one or zero items. The jQuery methods deal with this and do not raise an error. ($("table").css("</w:t>
      </w:r>
      <w:proofErr w:type="spellStart"/>
      <w:r>
        <w:t>border","solid</w:t>
      </w:r>
      <w:proofErr w:type="spellEnd"/>
      <w:r>
        <w:t xml:space="preserve"> red 2px") will not raise an error if there are no tables or only one table.) If you really need to return a single object, then use: </w:t>
      </w:r>
      <w:r w:rsidRPr="004907EF">
        <w:rPr>
          <w:rStyle w:val="ScreenTextChar"/>
        </w:rPr>
        <w:t>var x = $("#</w:t>
      </w:r>
      <w:r w:rsidRPr="004907EF">
        <w:rPr>
          <w:rStyle w:val="ScreenTextChar"/>
          <w:i/>
        </w:rPr>
        <w:t>someid</w:t>
      </w:r>
      <w:r w:rsidRPr="004907EF">
        <w:rPr>
          <w:rStyle w:val="ScreenTextChar"/>
        </w:rPr>
        <w:t>").get(0);</w:t>
      </w:r>
      <w:r>
        <w:t xml:space="preserve">  </w:t>
      </w:r>
    </w:p>
    <w:p w:rsidR="001346DB" w:rsidRDefault="001346DB" w:rsidP="001346DB"/>
    <w:p w:rsidR="001346DB" w:rsidRDefault="001346DB" w:rsidP="001346DB">
      <w:pPr>
        <w:pStyle w:val="Heading2"/>
      </w:pPr>
      <w:bookmarkStart w:id="27" w:name="_Toc481354205"/>
      <w:r>
        <w:t>Setting CSS properties</w:t>
      </w:r>
      <w:bookmarkEnd w:id="27"/>
    </w:p>
    <w:p w:rsidR="001346DB" w:rsidRDefault="001346DB" w:rsidP="001346DB">
      <w:r>
        <w:t>To set a single property:</w:t>
      </w:r>
    </w:p>
    <w:p w:rsidR="001346DB" w:rsidRDefault="001346DB" w:rsidP="001346DB">
      <w:pPr>
        <w:pStyle w:val="ScreenText"/>
      </w:pPr>
      <w:r>
        <w:t xml:space="preserve">$( </w:t>
      </w:r>
      <w:r w:rsidRPr="004907EF">
        <w:rPr>
          <w:i/>
        </w:rPr>
        <w:t>selector</w:t>
      </w:r>
      <w:r>
        <w:t xml:space="preserve"> ).css("</w:t>
      </w:r>
      <w:r w:rsidRPr="004907EF">
        <w:rPr>
          <w:i/>
        </w:rPr>
        <w:t>propertyName</w:t>
      </w:r>
      <w:r>
        <w:t>","</w:t>
      </w:r>
      <w:r w:rsidRPr="004907EF">
        <w:rPr>
          <w:i/>
        </w:rPr>
        <w:t>propertyValue</w:t>
      </w:r>
      <w:r>
        <w:t>")</w:t>
      </w:r>
    </w:p>
    <w:p w:rsidR="001346DB" w:rsidRDefault="001346DB" w:rsidP="001346DB">
      <w:pPr>
        <w:pStyle w:val="ScreenText"/>
      </w:pPr>
    </w:p>
    <w:p w:rsidR="001346DB" w:rsidRDefault="001346DB" w:rsidP="001346DB">
      <w:pPr>
        <w:pStyle w:val="ScreenText"/>
        <w:ind w:firstLine="720"/>
      </w:pPr>
      <w:r>
        <w:t>$("table").css("border","solid blue 2px")</w:t>
      </w:r>
    </w:p>
    <w:p w:rsidR="001346DB" w:rsidRDefault="001346DB" w:rsidP="001346DB"/>
    <w:p w:rsidR="001346DB" w:rsidRDefault="001346DB" w:rsidP="001346DB">
      <w:r>
        <w:t>To set multiple properties (note the curly brackets and the colons):</w:t>
      </w:r>
    </w:p>
    <w:p w:rsidR="001346DB" w:rsidRDefault="001346DB" w:rsidP="001346DB">
      <w:pPr>
        <w:pStyle w:val="ScreenText"/>
        <w:ind w:left="720"/>
      </w:pPr>
      <w:r>
        <w:t>$( selector ).css( { "propertyName" : "propertyValue" , "propertyName" : "propertyValue" , "propertyName" : "propertyValue" } )</w:t>
      </w:r>
    </w:p>
    <w:p w:rsidR="001346DB" w:rsidRDefault="001346DB" w:rsidP="001346DB">
      <w:pPr>
        <w:pStyle w:val="ScreenText"/>
      </w:pPr>
    </w:p>
    <w:p w:rsidR="001346DB" w:rsidRDefault="001346DB" w:rsidP="001346DB">
      <w:pPr>
        <w:pStyle w:val="ScreenText"/>
        <w:ind w:firstLine="720"/>
      </w:pPr>
      <w:r>
        <w:t>$("table").css( { "border-style":"solid", "border-color":"blue", "border-width":"2px" } )</w:t>
      </w:r>
    </w:p>
    <w:p w:rsidR="001346DB" w:rsidRDefault="001346DB" w:rsidP="001346DB"/>
    <w:p w:rsidR="001346DB" w:rsidRDefault="001346DB" w:rsidP="001346DB">
      <w:pPr>
        <w:pStyle w:val="Heading2"/>
      </w:pPr>
      <w:bookmarkStart w:id="28" w:name="_Toc481354206"/>
      <w:r>
        <w:t>Running a function against the return set</w:t>
      </w:r>
      <w:bookmarkEnd w:id="28"/>
    </w:p>
    <w:p w:rsidR="001346DB" w:rsidRDefault="001346DB" w:rsidP="001346DB">
      <w:r>
        <w:t>jQuery does not have a built in function for everything you can think of. For example, if you need to do a double search and replace ("&lt;" and "&gt;" in the example here) you might write an anonymous function and call it from one of the jQuery methods. This will call the function for each item found by jQuery.</w:t>
      </w:r>
    </w:p>
    <w:p w:rsidR="001346DB" w:rsidRDefault="001346DB" w:rsidP="001346DB">
      <w:pPr>
        <w:pStyle w:val="ScreenText"/>
        <w:spacing w:after="0"/>
      </w:pPr>
      <w:r>
        <w:t xml:space="preserve">$('.ms-gridT1').html(function(index,oldhtml) {  </w:t>
      </w:r>
    </w:p>
    <w:p w:rsidR="001346DB" w:rsidRDefault="001346DB" w:rsidP="001346DB">
      <w:pPr>
        <w:pStyle w:val="ScreenText"/>
        <w:spacing w:after="0"/>
      </w:pPr>
      <w:r>
        <w:lastRenderedPageBreak/>
        <w:t xml:space="preserve">   return oldhtml.replace(/&amp;lt;/g,'&lt;').replace(/&amp;gt;/g,'&gt;') </w:t>
      </w:r>
    </w:p>
    <w:p w:rsidR="001346DB" w:rsidRDefault="001346DB" w:rsidP="001346DB">
      <w:pPr>
        <w:pStyle w:val="ScreenText"/>
        <w:spacing w:after="0"/>
      </w:pPr>
      <w:r>
        <w:t>})</w:t>
      </w:r>
    </w:p>
    <w:p w:rsidR="001346DB" w:rsidRDefault="001346DB" w:rsidP="001346DB"/>
    <w:p w:rsidR="001346DB" w:rsidRDefault="001346DB" w:rsidP="001346DB">
      <w:r>
        <w:t>or with a little better formatting:</w:t>
      </w:r>
    </w:p>
    <w:p w:rsidR="001346DB" w:rsidRDefault="001346DB" w:rsidP="001346DB">
      <w:pPr>
        <w:pStyle w:val="ScreenText"/>
        <w:spacing w:after="0"/>
      </w:pPr>
      <w:r>
        <w:t>$('.ms-gridT1').html(</w:t>
      </w:r>
    </w:p>
    <w:p w:rsidR="001346DB" w:rsidRDefault="001346DB" w:rsidP="001346DB">
      <w:pPr>
        <w:pStyle w:val="ScreenText"/>
        <w:spacing w:after="0"/>
      </w:pPr>
      <w:r>
        <w:t xml:space="preserve">     function(index,oldhtml) </w:t>
      </w:r>
    </w:p>
    <w:p w:rsidR="001346DB" w:rsidRDefault="001346DB" w:rsidP="001346DB">
      <w:pPr>
        <w:pStyle w:val="ScreenText"/>
        <w:spacing w:after="0"/>
      </w:pPr>
      <w:r>
        <w:t xml:space="preserve">     {</w:t>
      </w:r>
    </w:p>
    <w:p w:rsidR="001346DB" w:rsidRDefault="001346DB" w:rsidP="001346DB">
      <w:pPr>
        <w:pStyle w:val="ScreenText"/>
        <w:spacing w:after="0"/>
      </w:pPr>
      <w:r>
        <w:t xml:space="preserve">       return oldhtml.replace(/&amp;lt;/g,'&lt;').replace(/&amp;gt;/g,'&gt;') </w:t>
      </w:r>
    </w:p>
    <w:p w:rsidR="001346DB" w:rsidRDefault="001346DB" w:rsidP="001346DB">
      <w:pPr>
        <w:pStyle w:val="ScreenText"/>
        <w:spacing w:after="0"/>
      </w:pPr>
      <w:r>
        <w:t xml:space="preserve">     }</w:t>
      </w:r>
    </w:p>
    <w:p w:rsidR="001346DB" w:rsidRDefault="001346DB" w:rsidP="001346DB">
      <w:pPr>
        <w:pStyle w:val="ScreenText"/>
        <w:spacing w:after="0"/>
      </w:pPr>
      <w:r>
        <w:t xml:space="preserve">  )</w:t>
      </w:r>
    </w:p>
    <w:p w:rsidR="001346DB" w:rsidRDefault="001346DB" w:rsidP="001346DB"/>
    <w:p w:rsidR="001346DB" w:rsidRDefault="001346DB" w:rsidP="001346DB">
      <w:r>
        <w:t xml:space="preserve"> If you do a search at jQuery.com for ".html" you will find that it can call a function:</w:t>
      </w:r>
    </w:p>
    <w:p w:rsidR="001346DB" w:rsidRDefault="001346DB" w:rsidP="001346DB">
      <w:pPr>
        <w:pStyle w:val="ScreenText"/>
      </w:pPr>
      <w:r>
        <w:tab/>
        <w:t>.html( function(</w:t>
      </w:r>
      <w:r w:rsidRPr="004907EF">
        <w:rPr>
          <w:i/>
        </w:rPr>
        <w:t>index</w:t>
      </w:r>
      <w:r>
        <w:t xml:space="preserve">, </w:t>
      </w:r>
      <w:r w:rsidRPr="004907EF">
        <w:rPr>
          <w:i/>
        </w:rPr>
        <w:t>oldhtml</w:t>
      </w:r>
      <w:r>
        <w:t>) )</w:t>
      </w:r>
    </w:p>
    <w:p w:rsidR="001346DB" w:rsidRDefault="001346DB" w:rsidP="001346DB">
      <w:r>
        <w:t>Here "index" is the position of the item in the return set and "</w:t>
      </w:r>
      <w:proofErr w:type="spellStart"/>
      <w:r>
        <w:t>oldhtml</w:t>
      </w:r>
      <w:proofErr w:type="spellEnd"/>
      <w:r>
        <w:t>" is the original value of the HTML in the element in the returned item in the set.</w:t>
      </w:r>
    </w:p>
    <w:p w:rsidR="001346DB" w:rsidRDefault="001346DB" w:rsidP="001346DB"/>
    <w:p w:rsidR="001346DB" w:rsidRDefault="001346DB" w:rsidP="001346DB"/>
    <w:p w:rsidR="001346DB" w:rsidRDefault="001346DB" w:rsidP="001346DB">
      <w:pPr>
        <w:pStyle w:val="Heading2"/>
      </w:pPr>
      <w:bookmarkStart w:id="29" w:name="_Toc481354207"/>
      <w:r>
        <w:t>Useless Trivia!</w:t>
      </w:r>
      <w:bookmarkEnd w:id="29"/>
    </w:p>
    <w:p w:rsidR="001346DB" w:rsidRDefault="001346DB" w:rsidP="00D660ED">
      <w:pPr>
        <w:pStyle w:val="ListParagraph"/>
        <w:numPr>
          <w:ilvl w:val="0"/>
          <w:numId w:val="43"/>
        </w:numPr>
      </w:pPr>
      <w:r>
        <w:t>According to builtwith.com, over 700,000 web sites are now using jQuery</w:t>
      </w:r>
    </w:p>
    <w:p w:rsidR="001346DB" w:rsidRPr="000D7D0F" w:rsidRDefault="001346DB" w:rsidP="001346DB"/>
    <w:p w:rsidR="001346DB" w:rsidRDefault="001346DB" w:rsidP="001346DB">
      <w:pPr>
        <w:pStyle w:val="Heading1"/>
      </w:pPr>
      <w:bookmarkStart w:id="30" w:name="_Toc481354208"/>
      <w:r>
        <w:lastRenderedPageBreak/>
        <w:t>Module 4: Ajax and Web Services</w:t>
      </w:r>
      <w:bookmarkEnd w:id="30"/>
    </w:p>
    <w:p w:rsidR="001346DB" w:rsidRDefault="001346DB" w:rsidP="007C3B42">
      <w:pPr>
        <w:pStyle w:val="Heading2"/>
      </w:pPr>
      <w:r>
        <w:t>Ajax and JavaScript</w:t>
      </w:r>
    </w:p>
    <w:p w:rsidR="001346DB" w:rsidRDefault="007C3B42" w:rsidP="001346DB">
      <w:r>
        <w:t>???</w:t>
      </w:r>
    </w:p>
    <w:p w:rsidR="001346DB" w:rsidRDefault="001346DB" w:rsidP="007C3B42">
      <w:pPr>
        <w:pStyle w:val="Heading2"/>
      </w:pPr>
      <w:r>
        <w:t>Ajax and jQuery</w:t>
      </w:r>
    </w:p>
    <w:p w:rsidR="001346DB" w:rsidRDefault="007C3B42" w:rsidP="001346DB">
      <w:r>
        <w:t>???</w:t>
      </w:r>
    </w:p>
    <w:p w:rsidR="001346DB" w:rsidRDefault="001346DB" w:rsidP="001346DB"/>
    <w:p w:rsidR="001346DB" w:rsidRPr="00F26C2A" w:rsidRDefault="001346DB" w:rsidP="001346DB"/>
    <w:p w:rsidR="00CE7A77" w:rsidRDefault="00CE7A77" w:rsidP="00D24264">
      <w:pPr>
        <w:pStyle w:val="Heading1"/>
      </w:pPr>
      <w:r>
        <w:lastRenderedPageBreak/>
        <w:t xml:space="preserve">Module </w:t>
      </w:r>
      <w:r w:rsidR="001346DB">
        <w:t>5</w:t>
      </w:r>
      <w:r w:rsidR="00571B86">
        <w:t>:</w:t>
      </w:r>
      <w:r>
        <w:t xml:space="preserve"> </w:t>
      </w:r>
      <w:r w:rsidR="002A61AE">
        <w:t>Diving in Deeper!</w:t>
      </w:r>
      <w:bookmarkEnd w:id="16"/>
    </w:p>
    <w:p w:rsidR="000938D4" w:rsidRDefault="000938D4" w:rsidP="00CE7A77"/>
    <w:p w:rsidR="000938D4" w:rsidRDefault="000938D4" w:rsidP="00CE7A77">
      <w:r>
        <w:t>Three types of code:</w:t>
      </w:r>
    </w:p>
    <w:p w:rsidR="000938D4" w:rsidRDefault="000938D4" w:rsidP="00D660ED">
      <w:pPr>
        <w:pStyle w:val="ListParagraph"/>
        <w:numPr>
          <w:ilvl w:val="0"/>
          <w:numId w:val="11"/>
        </w:numPr>
      </w:pPr>
      <w:r>
        <w:t>Global – code between script tags.</w:t>
      </w:r>
    </w:p>
    <w:p w:rsidR="000938D4" w:rsidRDefault="000938D4" w:rsidP="00D660ED">
      <w:pPr>
        <w:pStyle w:val="ListParagraph"/>
        <w:numPr>
          <w:ilvl w:val="0"/>
          <w:numId w:val="11"/>
        </w:numPr>
      </w:pPr>
      <w:r>
        <w:t>Function – code within a function or in event attributes (</w:t>
      </w:r>
      <w:proofErr w:type="spellStart"/>
      <w:r>
        <w:t>onclick</w:t>
      </w:r>
      <w:proofErr w:type="spellEnd"/>
      <w:r>
        <w:t>=”…")</w:t>
      </w:r>
    </w:p>
    <w:p w:rsidR="000938D4" w:rsidRDefault="000938D4" w:rsidP="00D660ED">
      <w:pPr>
        <w:pStyle w:val="ListParagraph"/>
        <w:numPr>
          <w:ilvl w:val="0"/>
          <w:numId w:val="11"/>
        </w:numPr>
      </w:pPr>
      <w:proofErr w:type="spellStart"/>
      <w:r>
        <w:t>Eval</w:t>
      </w:r>
      <w:proofErr w:type="spellEnd"/>
      <w:r>
        <w:t xml:space="preserve"> – code executed from within an </w:t>
      </w:r>
      <w:proofErr w:type="spellStart"/>
      <w:proofErr w:type="gramStart"/>
      <w:r w:rsidR="001E143A">
        <w:t>e</w:t>
      </w:r>
      <w:r>
        <w:t>val</w:t>
      </w:r>
      <w:proofErr w:type="spellEnd"/>
      <w:r>
        <w:t>(</w:t>
      </w:r>
      <w:proofErr w:type="gramEnd"/>
      <w:r>
        <w:t>).</w:t>
      </w:r>
    </w:p>
    <w:p w:rsidR="00F65979" w:rsidRDefault="00F65979" w:rsidP="00F65979"/>
    <w:p w:rsidR="00601AFC" w:rsidRDefault="00571B86" w:rsidP="00601AFC">
      <w:r>
        <w:t>???</w:t>
      </w:r>
    </w:p>
    <w:p w:rsidR="00601AFC" w:rsidRPr="00601AFC" w:rsidRDefault="00601AFC" w:rsidP="00601AFC"/>
    <w:p w:rsidR="006308F6" w:rsidRDefault="006308F6" w:rsidP="006308F6">
      <w:pPr>
        <w:pStyle w:val="Heading2"/>
      </w:pPr>
      <w:bookmarkStart w:id="31" w:name="_Toc481354166"/>
      <w:r>
        <w:t>Data Types</w:t>
      </w:r>
      <w:bookmarkEnd w:id="31"/>
    </w:p>
    <w:p w:rsidR="006308F6" w:rsidRDefault="006308F6" w:rsidP="006308F6"/>
    <w:p w:rsidR="006308F6" w:rsidRDefault="006308F6" w:rsidP="006308F6">
      <w:pPr>
        <w:pStyle w:val="Heading3"/>
      </w:pPr>
      <w:bookmarkStart w:id="32" w:name="_Toc481354167"/>
      <w:r>
        <w:t>JavaScript Primitives</w:t>
      </w:r>
      <w:bookmarkEnd w:id="32"/>
    </w:p>
    <w:p w:rsidR="006308F6" w:rsidRDefault="006308F6" w:rsidP="006308F6">
      <w:r>
        <w:t xml:space="preserve">A “primitive” is a simple type that only has a value. </w:t>
      </w:r>
    </w:p>
    <w:p w:rsidR="007E3534" w:rsidRDefault="007E3534" w:rsidP="00D660ED">
      <w:pPr>
        <w:pStyle w:val="ListParagraph"/>
        <w:numPr>
          <w:ilvl w:val="0"/>
          <w:numId w:val="14"/>
        </w:numPr>
      </w:pPr>
      <w:r>
        <w:t>Values:</w:t>
      </w:r>
      <w:r w:rsidR="00862B54">
        <w:t xml:space="preserve"> (you cannot have a variable of type null!)</w:t>
      </w:r>
    </w:p>
    <w:p w:rsidR="007E3534" w:rsidRDefault="007E3534" w:rsidP="00D660ED">
      <w:pPr>
        <w:pStyle w:val="ListParagraph"/>
        <w:numPr>
          <w:ilvl w:val="1"/>
          <w:numId w:val="14"/>
        </w:numPr>
      </w:pPr>
      <w:r>
        <w:t>null</w:t>
      </w:r>
    </w:p>
    <w:p w:rsidR="007E3534" w:rsidRDefault="007E3534" w:rsidP="00D660ED">
      <w:pPr>
        <w:pStyle w:val="ListParagraph"/>
        <w:numPr>
          <w:ilvl w:val="1"/>
          <w:numId w:val="14"/>
        </w:numPr>
      </w:pPr>
      <w:r>
        <w:t>undefined</w:t>
      </w:r>
    </w:p>
    <w:p w:rsidR="007E3534" w:rsidRDefault="007E3534" w:rsidP="00D660ED">
      <w:pPr>
        <w:pStyle w:val="ListParagraph"/>
        <w:numPr>
          <w:ilvl w:val="0"/>
          <w:numId w:val="14"/>
        </w:numPr>
      </w:pPr>
      <w:r>
        <w:t>Types</w:t>
      </w:r>
      <w:r w:rsidR="00862B54">
        <w:t xml:space="preserve">: (you can have a variable of type </w:t>
      </w:r>
      <w:proofErr w:type="spellStart"/>
      <w:proofErr w:type="gramStart"/>
      <w:r w:rsidR="00862B54">
        <w:t>boolean</w:t>
      </w:r>
      <w:proofErr w:type="spellEnd"/>
      <w:proofErr w:type="gramEnd"/>
      <w:r w:rsidR="00862B54">
        <w:t>.)</w:t>
      </w:r>
    </w:p>
    <w:p w:rsidR="00795717" w:rsidRDefault="00795717" w:rsidP="00D660ED">
      <w:pPr>
        <w:pStyle w:val="ListParagraph"/>
        <w:numPr>
          <w:ilvl w:val="1"/>
          <w:numId w:val="14"/>
        </w:numPr>
      </w:pPr>
      <w:proofErr w:type="spellStart"/>
      <w:r>
        <w:t>boolean</w:t>
      </w:r>
      <w:proofErr w:type="spellEnd"/>
    </w:p>
    <w:p w:rsidR="00795717" w:rsidRDefault="00795717" w:rsidP="00D660ED">
      <w:pPr>
        <w:pStyle w:val="ListParagraph"/>
        <w:numPr>
          <w:ilvl w:val="1"/>
          <w:numId w:val="14"/>
        </w:numPr>
      </w:pPr>
      <w:r>
        <w:t>number</w:t>
      </w:r>
    </w:p>
    <w:p w:rsidR="00795717" w:rsidRDefault="00795717" w:rsidP="00D660ED">
      <w:pPr>
        <w:pStyle w:val="ListParagraph"/>
        <w:numPr>
          <w:ilvl w:val="1"/>
          <w:numId w:val="14"/>
        </w:numPr>
      </w:pPr>
      <w:r>
        <w:t>string</w:t>
      </w:r>
    </w:p>
    <w:p w:rsidR="006308F6" w:rsidRDefault="006308F6" w:rsidP="006308F6"/>
    <w:p w:rsidR="008844E8" w:rsidRDefault="008844E8" w:rsidP="006308F6">
      <w:pPr>
        <w:pStyle w:val="Heading3"/>
      </w:pPr>
      <w:bookmarkStart w:id="33" w:name="_Toc481354168"/>
      <w:r>
        <w:t>JavaScript Default Objects</w:t>
      </w:r>
      <w:bookmarkEnd w:id="33"/>
    </w:p>
    <w:p w:rsidR="008844E8" w:rsidRDefault="008844E8" w:rsidP="008844E8">
      <w:r>
        <w:t xml:space="preserve">When working with web pages, JavaScript runs in the context of a browser. The top most object is JavaScript is </w:t>
      </w:r>
      <w:r w:rsidRPr="008844E8">
        <w:rPr>
          <w:rStyle w:val="ScreenTextChar"/>
        </w:rPr>
        <w:t>window</w:t>
      </w:r>
      <w:r>
        <w:t xml:space="preserve">. The </w:t>
      </w:r>
      <w:r w:rsidRPr="008844E8">
        <w:rPr>
          <w:rStyle w:val="ScreenTextChar"/>
        </w:rPr>
        <w:t>window</w:t>
      </w:r>
      <w:r>
        <w:t xml:space="preserve"> object has properties that contain all of the other objects that JavaScript has access to.</w:t>
      </w:r>
    </w:p>
    <w:p w:rsidR="008844E8" w:rsidRDefault="008844E8" w:rsidP="008844E8">
      <w:pPr>
        <w:jc w:val="center"/>
      </w:pPr>
      <w:r>
        <w:rPr>
          <w:noProof/>
        </w:rPr>
        <w:lastRenderedPageBreak/>
        <w:drawing>
          <wp:inline distT="0" distB="0" distL="0" distR="0" wp14:anchorId="5359CE33">
            <wp:extent cx="5490971" cy="20599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08151" cy="2066364"/>
                    </a:xfrm>
                    <a:prstGeom prst="rect">
                      <a:avLst/>
                    </a:prstGeom>
                    <a:noFill/>
                  </pic:spPr>
                </pic:pic>
              </a:graphicData>
            </a:graphic>
          </wp:inline>
        </w:drawing>
      </w:r>
    </w:p>
    <w:p w:rsidR="008844E8" w:rsidRDefault="008844E8" w:rsidP="008844E8"/>
    <w:p w:rsidR="008844E8" w:rsidRDefault="008844E8" w:rsidP="00D660ED">
      <w:pPr>
        <w:pStyle w:val="ListParagraph"/>
        <w:numPr>
          <w:ilvl w:val="0"/>
          <w:numId w:val="30"/>
        </w:numPr>
      </w:pPr>
      <w:r w:rsidRPr="008844E8">
        <w:rPr>
          <w:rStyle w:val="ScreenTextChar"/>
        </w:rPr>
        <w:t>window</w:t>
      </w:r>
      <w:r>
        <w:t xml:space="preserve"> – The top most object. Contains all other object.</w:t>
      </w:r>
    </w:p>
    <w:p w:rsidR="008844E8" w:rsidRDefault="008844E8" w:rsidP="00D660ED">
      <w:pPr>
        <w:pStyle w:val="ListParagraph"/>
        <w:numPr>
          <w:ilvl w:val="0"/>
          <w:numId w:val="30"/>
        </w:numPr>
      </w:pPr>
      <w:r w:rsidRPr="008844E8">
        <w:rPr>
          <w:rStyle w:val="ScreenTextChar"/>
        </w:rPr>
        <w:t>window.navigator</w:t>
      </w:r>
      <w:r>
        <w:t xml:space="preserve"> – The web browser and its configuration.</w:t>
      </w:r>
    </w:p>
    <w:p w:rsidR="008844E8" w:rsidRDefault="008844E8" w:rsidP="00D660ED">
      <w:pPr>
        <w:pStyle w:val="ListParagraph"/>
        <w:numPr>
          <w:ilvl w:val="0"/>
          <w:numId w:val="30"/>
        </w:numPr>
      </w:pPr>
      <w:r w:rsidRPr="008844E8">
        <w:rPr>
          <w:rStyle w:val="ScreenTextChar"/>
        </w:rPr>
        <w:t>window.document</w:t>
      </w:r>
      <w:r>
        <w:t xml:space="preserve"> – The current</w:t>
      </w:r>
      <w:r w:rsidR="004759AD">
        <w:t>ly</w:t>
      </w:r>
      <w:r>
        <w:t xml:space="preserve"> loaded document. This object is typically defined using an HTML file. The file is parsed to create the Document Object Model (DOM) that is accessible by JavaScript</w:t>
      </w:r>
      <w:r w:rsidR="004759AD">
        <w:t xml:space="preserve"> through the document object</w:t>
      </w:r>
      <w:r>
        <w:t>.</w:t>
      </w:r>
    </w:p>
    <w:p w:rsidR="008844E8" w:rsidRDefault="008844E8" w:rsidP="00D660ED">
      <w:pPr>
        <w:pStyle w:val="ListParagraph"/>
        <w:numPr>
          <w:ilvl w:val="0"/>
          <w:numId w:val="30"/>
        </w:numPr>
      </w:pPr>
      <w:r w:rsidRPr="008844E8">
        <w:rPr>
          <w:rStyle w:val="ScreenTextChar"/>
        </w:rPr>
        <w:t>window.Math</w:t>
      </w:r>
      <w:r>
        <w:t xml:space="preserve"> – JavaScript’s math library (random, sine, </w:t>
      </w:r>
      <w:proofErr w:type="spellStart"/>
      <w:r>
        <w:t>sqrt</w:t>
      </w:r>
      <w:proofErr w:type="spellEnd"/>
      <w:r>
        <w:t>, etc.)</w:t>
      </w:r>
    </w:p>
    <w:p w:rsidR="008844E8" w:rsidRDefault="008844E8" w:rsidP="00D660ED">
      <w:pPr>
        <w:pStyle w:val="ListParagraph"/>
        <w:numPr>
          <w:ilvl w:val="0"/>
          <w:numId w:val="30"/>
        </w:numPr>
      </w:pPr>
      <w:r w:rsidRPr="008844E8">
        <w:rPr>
          <w:rStyle w:val="ScreenTextChar"/>
        </w:rPr>
        <w:t>window.JSON</w:t>
      </w:r>
      <w:r>
        <w:t xml:space="preserve"> – JavaScript’s JSON / JavaScript Object Notation library.</w:t>
      </w:r>
    </w:p>
    <w:p w:rsidR="008844E8" w:rsidRDefault="008844E8" w:rsidP="00D660ED">
      <w:pPr>
        <w:pStyle w:val="ListParagraph"/>
        <w:numPr>
          <w:ilvl w:val="0"/>
          <w:numId w:val="30"/>
        </w:numPr>
      </w:pPr>
      <w:r w:rsidRPr="008844E8">
        <w:rPr>
          <w:rStyle w:val="ScreenTextChar"/>
        </w:rPr>
        <w:t>window.Object, window.Array, window.Number</w:t>
      </w:r>
      <w:r>
        <w:t>, etc. – the core data types.</w:t>
      </w:r>
    </w:p>
    <w:p w:rsidR="008844E8" w:rsidRDefault="008844E8" w:rsidP="00D660ED">
      <w:pPr>
        <w:pStyle w:val="ListParagraph"/>
        <w:numPr>
          <w:ilvl w:val="0"/>
          <w:numId w:val="30"/>
        </w:numPr>
      </w:pPr>
      <w:r w:rsidRPr="008844E8">
        <w:rPr>
          <w:rStyle w:val="ScreenTextChar"/>
        </w:rPr>
        <w:t>window.</w:t>
      </w:r>
      <w:r w:rsidRPr="008844E8">
        <w:rPr>
          <w:rStyle w:val="ScreenTextChar"/>
          <w:i/>
        </w:rPr>
        <w:t>yourObjects</w:t>
      </w:r>
      <w:r>
        <w:t xml:space="preserve"> – all other objects created by your JavaScript code.</w:t>
      </w:r>
    </w:p>
    <w:p w:rsidR="008844E8" w:rsidRDefault="008844E8" w:rsidP="008844E8"/>
    <w:p w:rsidR="009257E6" w:rsidRDefault="009257E6" w:rsidP="008844E8">
      <w:r w:rsidRPr="009257E6">
        <w:rPr>
          <w:rStyle w:val="ScreenTextChar"/>
        </w:rPr>
        <w:t>window</w:t>
      </w:r>
      <w:r>
        <w:t xml:space="preserve"> is the default object. You do not need to type “window” in front of any of the above objects. </w:t>
      </w:r>
    </w:p>
    <w:p w:rsidR="009257E6" w:rsidRDefault="009257E6" w:rsidP="008844E8">
      <w:r>
        <w:t>Samples:</w:t>
      </w:r>
    </w:p>
    <w:p w:rsidR="009257E6" w:rsidRDefault="00AE4CCE" w:rsidP="00D660ED">
      <w:pPr>
        <w:pStyle w:val="ListParagraph"/>
        <w:numPr>
          <w:ilvl w:val="0"/>
          <w:numId w:val="31"/>
        </w:numPr>
      </w:pPr>
      <w:proofErr w:type="spellStart"/>
      <w:proofErr w:type="gramStart"/>
      <w:r w:rsidRPr="00AE4CCE">
        <w:t>navigator.userAgent</w:t>
      </w:r>
      <w:proofErr w:type="spellEnd"/>
      <w:r>
        <w:t xml:space="preserve">  /</w:t>
      </w:r>
      <w:proofErr w:type="gramEnd"/>
      <w:r>
        <w:t>/</w:t>
      </w:r>
      <w:r w:rsidRPr="00AE4CCE">
        <w:t xml:space="preserve"> "Mozilla/5.0 (Windows NT 6.1; WOW64; rv:51.0) Gecko/</w:t>
      </w:r>
      <w:r>
        <w:t>…</w:t>
      </w:r>
      <w:r w:rsidRPr="00AE4CCE">
        <w:t>"</w:t>
      </w:r>
    </w:p>
    <w:p w:rsidR="00AE4CCE" w:rsidRDefault="00AE4CCE" w:rsidP="00D660ED">
      <w:pPr>
        <w:pStyle w:val="ListParagraph"/>
        <w:numPr>
          <w:ilvl w:val="0"/>
          <w:numId w:val="31"/>
        </w:numPr>
      </w:pPr>
      <w:proofErr w:type="spellStart"/>
      <w:r w:rsidRPr="00AE4CCE">
        <w:t>navigator.userLanguage</w:t>
      </w:r>
      <w:proofErr w:type="spellEnd"/>
      <w:r>
        <w:t xml:space="preserve">   //  "</w:t>
      </w:r>
      <w:proofErr w:type="spellStart"/>
      <w:r>
        <w:t>en</w:t>
      </w:r>
      <w:proofErr w:type="spellEnd"/>
      <w:r>
        <w:t>-US"</w:t>
      </w:r>
    </w:p>
    <w:p w:rsidR="00AE4CCE" w:rsidRDefault="00AE4CCE" w:rsidP="00D660ED">
      <w:pPr>
        <w:pStyle w:val="ListParagraph"/>
        <w:numPr>
          <w:ilvl w:val="0"/>
          <w:numId w:val="31"/>
        </w:numPr>
      </w:pPr>
      <w:proofErr w:type="spellStart"/>
      <w:r w:rsidRPr="00AE4CCE">
        <w:t>Math.sqrt</w:t>
      </w:r>
      <w:proofErr w:type="spellEnd"/>
      <w:r w:rsidRPr="00AE4CCE">
        <w:t>(2)</w:t>
      </w:r>
      <w:r>
        <w:t xml:space="preserve">  //  </w:t>
      </w:r>
      <w:r w:rsidRPr="00AE4CCE">
        <w:t>1.4142135623730951</w:t>
      </w:r>
    </w:p>
    <w:p w:rsidR="00AE4CCE" w:rsidRDefault="00AE4CCE" w:rsidP="00D660ED">
      <w:pPr>
        <w:pStyle w:val="ListParagraph"/>
        <w:numPr>
          <w:ilvl w:val="0"/>
          <w:numId w:val="31"/>
        </w:numPr>
      </w:pPr>
      <w:proofErr w:type="spellStart"/>
      <w:r w:rsidRPr="00AE4CCE">
        <w:t>JSON.stringify</w:t>
      </w:r>
      <w:proofErr w:type="spellEnd"/>
      <w:r w:rsidRPr="00AE4CCE">
        <w:t>(</w:t>
      </w:r>
      <w:proofErr w:type="spellStart"/>
      <w:r w:rsidRPr="00AE4CCE">
        <w:t>bankaccount</w:t>
      </w:r>
      <w:proofErr w:type="spellEnd"/>
      <w:r w:rsidRPr="00AE4CCE">
        <w:t>)</w:t>
      </w:r>
      <w:r>
        <w:t xml:space="preserve">   //  </w:t>
      </w:r>
      <w:r w:rsidR="000B5F49" w:rsidRPr="000B5F49">
        <w:t>{"AcctNum":1234,"Type":"Saving","Closed":false,"</w:t>
      </w:r>
      <w:r w:rsidR="000B5F49">
        <w:t xml:space="preserve"> … }</w:t>
      </w:r>
    </w:p>
    <w:p w:rsidR="004759AD" w:rsidRDefault="004759AD" w:rsidP="00D660ED">
      <w:pPr>
        <w:pStyle w:val="ListParagraph"/>
        <w:numPr>
          <w:ilvl w:val="0"/>
          <w:numId w:val="31"/>
        </w:numPr>
      </w:pPr>
      <w:proofErr w:type="spellStart"/>
      <w:r>
        <w:t>document.doctype</w:t>
      </w:r>
      <w:proofErr w:type="spellEnd"/>
      <w:r>
        <w:t xml:space="preserve">  //    </w:t>
      </w:r>
      <w:r w:rsidRPr="004759AD">
        <w:t>&lt;!DOCTYPE html&gt;</w:t>
      </w:r>
    </w:p>
    <w:p w:rsidR="004759AD" w:rsidRDefault="004759AD" w:rsidP="00D660ED">
      <w:pPr>
        <w:pStyle w:val="ListParagraph"/>
        <w:numPr>
          <w:ilvl w:val="0"/>
          <w:numId w:val="31"/>
        </w:numPr>
      </w:pPr>
      <w:proofErr w:type="spellStart"/>
      <w:r w:rsidRPr="004759AD">
        <w:t>document.head.title</w:t>
      </w:r>
      <w:proofErr w:type="spellEnd"/>
      <w:r>
        <w:t xml:space="preserve">  //  "Your site title"</w:t>
      </w:r>
      <w:r>
        <w:br/>
      </w:r>
      <w:proofErr w:type="spellStart"/>
      <w:r>
        <w:t>document.title</w:t>
      </w:r>
      <w:proofErr w:type="spellEnd"/>
      <w:r>
        <w:t xml:space="preserve">           //  "Your site title"</w:t>
      </w:r>
    </w:p>
    <w:p w:rsidR="004759AD" w:rsidRDefault="004759AD" w:rsidP="00D660ED">
      <w:pPr>
        <w:pStyle w:val="ListParagraph"/>
        <w:numPr>
          <w:ilvl w:val="0"/>
          <w:numId w:val="31"/>
        </w:numPr>
      </w:pPr>
      <w:proofErr w:type="spellStart"/>
      <w:r w:rsidRPr="004759AD">
        <w:t>document.getElementsByTagName</w:t>
      </w:r>
      <w:proofErr w:type="spellEnd"/>
      <w:r w:rsidRPr="004759AD">
        <w:t>("h1")</w:t>
      </w:r>
      <w:r>
        <w:t xml:space="preserve">  // </w:t>
      </w:r>
      <w:r w:rsidRPr="004759AD">
        <w:rPr>
          <w:i/>
        </w:rPr>
        <w:t>collection of all H1 elements</w:t>
      </w:r>
      <w:r>
        <w:t xml:space="preserve">  </w:t>
      </w:r>
    </w:p>
    <w:p w:rsidR="004759AD" w:rsidRDefault="004759AD" w:rsidP="004759AD"/>
    <w:p w:rsidR="00583797" w:rsidRDefault="00583797" w:rsidP="00583797">
      <w:pPr>
        <w:pStyle w:val="Heading3"/>
      </w:pPr>
      <w:bookmarkStart w:id="34" w:name="_Toc481354169"/>
      <w:r>
        <w:t>Window Methods</w:t>
      </w:r>
      <w:bookmarkEnd w:id="34"/>
    </w:p>
    <w:p w:rsidR="00583797" w:rsidRDefault="00583797" w:rsidP="00583797">
      <w:r>
        <w:t xml:space="preserve">The window object contains all of the built-in JavaScript methods. In the list below, each method could be writing with the window object and a dot. Example: </w:t>
      </w:r>
      <w:r w:rsidRPr="00583797">
        <w:rPr>
          <w:rStyle w:val="ScreenTextChar"/>
        </w:rPr>
        <w:t>window.alert("hello world");</w:t>
      </w:r>
      <w:r>
        <w:t xml:space="preserve"> </w:t>
      </w:r>
    </w:p>
    <w:p w:rsidR="00583797" w:rsidRDefault="00583797" w:rsidP="00583797">
      <w:r>
        <w:t xml:space="preserve">A partial list of frequently used </w:t>
      </w:r>
      <w:r w:rsidRPr="00583797">
        <w:rPr>
          <w:rStyle w:val="ScreenTextChar"/>
        </w:rPr>
        <w:t>window</w:t>
      </w:r>
      <w:r>
        <w:t xml:space="preserve"> methods.</w:t>
      </w:r>
    </w:p>
    <w:p w:rsidR="00583797" w:rsidRDefault="00583797" w:rsidP="00D660ED">
      <w:pPr>
        <w:pStyle w:val="ListParagraph"/>
        <w:numPr>
          <w:ilvl w:val="0"/>
          <w:numId w:val="57"/>
        </w:numPr>
      </w:pPr>
      <w:proofErr w:type="gramStart"/>
      <w:r>
        <w:t>alert(</w:t>
      </w:r>
      <w:proofErr w:type="gramEnd"/>
      <w:r w:rsidR="00982282">
        <w:t>"</w:t>
      </w:r>
      <w:r w:rsidR="00982282" w:rsidRPr="002429CF">
        <w:rPr>
          <w:i/>
        </w:rPr>
        <w:t>message</w:t>
      </w:r>
      <w:r w:rsidR="00982282">
        <w:t>"</w:t>
      </w:r>
      <w:r>
        <w:t>) – displays a popup message.</w:t>
      </w:r>
    </w:p>
    <w:p w:rsidR="00583797" w:rsidRDefault="00583797" w:rsidP="00D660ED">
      <w:pPr>
        <w:pStyle w:val="ListParagraph"/>
        <w:numPr>
          <w:ilvl w:val="0"/>
          <w:numId w:val="57"/>
        </w:numPr>
      </w:pPr>
      <w:proofErr w:type="gramStart"/>
      <w:r>
        <w:t>confirm(</w:t>
      </w:r>
      <w:proofErr w:type="gramEnd"/>
      <w:r w:rsidR="00982282">
        <w:t>"</w:t>
      </w:r>
      <w:r w:rsidR="00982282" w:rsidRPr="002429CF">
        <w:rPr>
          <w:i/>
        </w:rPr>
        <w:t>message</w:t>
      </w:r>
      <w:r w:rsidR="00982282">
        <w:t>"</w:t>
      </w:r>
      <w:r>
        <w:t xml:space="preserve">) – displays a popup message with OK and Cancel buttons. Clicking </w:t>
      </w:r>
      <w:r w:rsidRPr="00583797">
        <w:rPr>
          <w:rStyle w:val="ScreenTextChar"/>
        </w:rPr>
        <w:t>OK</w:t>
      </w:r>
      <w:r>
        <w:t xml:space="preserve"> returns </w:t>
      </w:r>
      <w:r w:rsidRPr="00583797">
        <w:rPr>
          <w:rStyle w:val="ScreenTextChar"/>
        </w:rPr>
        <w:t>true</w:t>
      </w:r>
      <w:r>
        <w:t xml:space="preserve"> and clicking </w:t>
      </w:r>
      <w:r w:rsidRPr="00583797">
        <w:rPr>
          <w:rStyle w:val="ScreenTextChar"/>
        </w:rPr>
        <w:t>Cancel</w:t>
      </w:r>
      <w:r>
        <w:t xml:space="preserve"> returns </w:t>
      </w:r>
      <w:r w:rsidRPr="00583797">
        <w:rPr>
          <w:rStyle w:val="ScreenTextChar"/>
        </w:rPr>
        <w:t>false</w:t>
      </w:r>
      <w:r>
        <w:t>.</w:t>
      </w:r>
    </w:p>
    <w:p w:rsidR="00596484" w:rsidRDefault="00982282" w:rsidP="00D660ED">
      <w:pPr>
        <w:pStyle w:val="ListParagraph"/>
        <w:numPr>
          <w:ilvl w:val="0"/>
          <w:numId w:val="57"/>
        </w:numPr>
      </w:pPr>
      <w:proofErr w:type="gramStart"/>
      <w:r>
        <w:t>p</w:t>
      </w:r>
      <w:r w:rsidR="00596484">
        <w:t>rompt(</w:t>
      </w:r>
      <w:proofErr w:type="gramEnd"/>
      <w:r>
        <w:t>"</w:t>
      </w:r>
      <w:r w:rsidRPr="002429CF">
        <w:rPr>
          <w:i/>
        </w:rPr>
        <w:t>message</w:t>
      </w:r>
      <w:r>
        <w:t>","</w:t>
      </w:r>
      <w:proofErr w:type="spellStart"/>
      <w:r>
        <w:t>defaultValue</w:t>
      </w:r>
      <w:proofErr w:type="spellEnd"/>
      <w:r>
        <w:t xml:space="preserve">") – Prompts the user for a string value. Clicking </w:t>
      </w:r>
      <w:r w:rsidRPr="00583797">
        <w:rPr>
          <w:rStyle w:val="ScreenTextChar"/>
        </w:rPr>
        <w:t>OK</w:t>
      </w:r>
      <w:r>
        <w:t xml:space="preserve"> returns the string and clicking </w:t>
      </w:r>
      <w:r w:rsidRPr="00583797">
        <w:rPr>
          <w:rStyle w:val="ScreenTextChar"/>
        </w:rPr>
        <w:t>Cancel</w:t>
      </w:r>
      <w:r>
        <w:t xml:space="preserve"> or pressing Esc returns </w:t>
      </w:r>
      <w:r>
        <w:rPr>
          <w:rStyle w:val="ScreenTextChar"/>
        </w:rPr>
        <w:t>null</w:t>
      </w:r>
      <w:r>
        <w:t>.</w:t>
      </w:r>
      <w:r>
        <w:br/>
      </w:r>
    </w:p>
    <w:p w:rsidR="00583797" w:rsidRDefault="00583797" w:rsidP="00D660ED">
      <w:pPr>
        <w:pStyle w:val="ListParagraph"/>
        <w:numPr>
          <w:ilvl w:val="0"/>
          <w:numId w:val="57"/>
        </w:numPr>
      </w:pPr>
      <w:proofErr w:type="gramStart"/>
      <w:r>
        <w:t>console</w:t>
      </w:r>
      <w:proofErr w:type="gramEnd"/>
      <w:r>
        <w:t xml:space="preserve"> – returns the console object that displays messages to the browser’s console.</w:t>
      </w:r>
    </w:p>
    <w:p w:rsidR="00583797" w:rsidRDefault="00583797" w:rsidP="00D660ED">
      <w:pPr>
        <w:pStyle w:val="ListParagraph"/>
        <w:numPr>
          <w:ilvl w:val="1"/>
          <w:numId w:val="57"/>
        </w:numPr>
      </w:pPr>
      <w:proofErr w:type="gramStart"/>
      <w:r>
        <w:lastRenderedPageBreak/>
        <w:t>console.log(</w:t>
      </w:r>
      <w:proofErr w:type="gramEnd"/>
      <w:r w:rsidR="002429CF">
        <w:t>"</w:t>
      </w:r>
      <w:r w:rsidR="002429CF" w:rsidRPr="002429CF">
        <w:rPr>
          <w:i/>
        </w:rPr>
        <w:t>message</w:t>
      </w:r>
      <w:r w:rsidR="002429CF">
        <w:t>"</w:t>
      </w:r>
      <w:r>
        <w:t xml:space="preserve">) </w:t>
      </w:r>
      <w:r w:rsidR="002429CF">
        <w:t xml:space="preserve">– </w:t>
      </w:r>
      <w:r>
        <w:t>writes a message to the console.</w:t>
      </w:r>
    </w:p>
    <w:p w:rsidR="002429CF" w:rsidRDefault="002429CF" w:rsidP="00D660ED">
      <w:pPr>
        <w:pStyle w:val="ListParagraph"/>
        <w:numPr>
          <w:ilvl w:val="1"/>
          <w:numId w:val="57"/>
        </w:numPr>
      </w:pPr>
      <w:proofErr w:type="spellStart"/>
      <w:proofErr w:type="gramStart"/>
      <w:r>
        <w:t>console.warn</w:t>
      </w:r>
      <w:proofErr w:type="spellEnd"/>
      <w:r>
        <w:t>(</w:t>
      </w:r>
      <w:proofErr w:type="gramEnd"/>
      <w:r>
        <w:t>"</w:t>
      </w:r>
      <w:r w:rsidRPr="002429CF">
        <w:rPr>
          <w:i/>
        </w:rPr>
        <w:t>message</w:t>
      </w:r>
      <w:r>
        <w:t>") – writes a warning message to the console.</w:t>
      </w:r>
      <w:r>
        <w:br/>
        <w:t xml:space="preserve">   </w:t>
      </w:r>
      <w:r w:rsidRPr="002429CF">
        <w:rPr>
          <w:rStyle w:val="ScreenTextChar"/>
        </w:rPr>
        <w:t>console.warn("here be dragons")</w:t>
      </w:r>
      <w:r>
        <w:t xml:space="preserve">  </w:t>
      </w:r>
      <w:r>
        <w:rPr>
          <w:noProof/>
        </w:rPr>
        <w:drawing>
          <wp:inline distT="0" distB="0" distL="0" distR="0" wp14:anchorId="1A1E9278" wp14:editId="77F74650">
            <wp:extent cx="885714" cy="1357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85714" cy="135714"/>
                    </a:xfrm>
                    <a:prstGeom prst="rect">
                      <a:avLst/>
                    </a:prstGeom>
                  </pic:spPr>
                </pic:pic>
              </a:graphicData>
            </a:graphic>
          </wp:inline>
        </w:drawing>
      </w:r>
    </w:p>
    <w:p w:rsidR="0065788F" w:rsidRDefault="00583797" w:rsidP="00D660ED">
      <w:pPr>
        <w:pStyle w:val="ListParagraph"/>
        <w:numPr>
          <w:ilvl w:val="1"/>
          <w:numId w:val="57"/>
        </w:numPr>
      </w:pPr>
      <w:proofErr w:type="spellStart"/>
      <w:proofErr w:type="gramStart"/>
      <w:r>
        <w:t>console.</w:t>
      </w:r>
      <w:r w:rsidR="0065788F">
        <w:t>group</w:t>
      </w:r>
      <w:proofErr w:type="spellEnd"/>
      <w:r w:rsidR="0065788F">
        <w:t>(</w:t>
      </w:r>
      <w:proofErr w:type="gramEnd"/>
      <w:r w:rsidR="0065788F">
        <w:t>)</w:t>
      </w:r>
      <w:r w:rsidR="002429CF">
        <w:t xml:space="preserve"> – </w:t>
      </w:r>
      <w:r w:rsidR="0065788F">
        <w:t>indents all following console output. (can be nested)</w:t>
      </w:r>
    </w:p>
    <w:p w:rsidR="00583797" w:rsidRDefault="0065788F" w:rsidP="00D660ED">
      <w:pPr>
        <w:pStyle w:val="ListParagraph"/>
        <w:numPr>
          <w:ilvl w:val="1"/>
          <w:numId w:val="57"/>
        </w:numPr>
      </w:pPr>
      <w:proofErr w:type="spellStart"/>
      <w:proofErr w:type="gramStart"/>
      <w:r>
        <w:t>console.groupEnd</w:t>
      </w:r>
      <w:proofErr w:type="spellEnd"/>
      <w:r>
        <w:t>(</w:t>
      </w:r>
      <w:proofErr w:type="gramEnd"/>
      <w:r>
        <w:t>)</w:t>
      </w:r>
      <w:r w:rsidR="002429CF">
        <w:t xml:space="preserve"> – </w:t>
      </w:r>
      <w:r>
        <w:t>unindents all following output.</w:t>
      </w:r>
      <w:r w:rsidR="00583797">
        <w:t xml:space="preserve"> </w:t>
      </w:r>
    </w:p>
    <w:p w:rsidR="0065788F" w:rsidRDefault="0065788F" w:rsidP="00D660ED">
      <w:pPr>
        <w:pStyle w:val="ListParagraph"/>
        <w:numPr>
          <w:ilvl w:val="1"/>
          <w:numId w:val="57"/>
        </w:numPr>
      </w:pPr>
      <w:proofErr w:type="spellStart"/>
      <w:proofErr w:type="gramStart"/>
      <w:r>
        <w:t>console.time</w:t>
      </w:r>
      <w:proofErr w:type="spellEnd"/>
      <w:r>
        <w:t>(</w:t>
      </w:r>
      <w:proofErr w:type="gramEnd"/>
      <w:r>
        <w:t>"</w:t>
      </w:r>
      <w:proofErr w:type="spellStart"/>
      <w:r w:rsidRPr="0065788F">
        <w:rPr>
          <w:i/>
        </w:rPr>
        <w:t>timername</w:t>
      </w:r>
      <w:proofErr w:type="spellEnd"/>
      <w:r>
        <w:t>") – creates a timer.</w:t>
      </w:r>
    </w:p>
    <w:p w:rsidR="0065788F" w:rsidRDefault="0065788F" w:rsidP="00D660ED">
      <w:pPr>
        <w:pStyle w:val="ListParagraph"/>
        <w:numPr>
          <w:ilvl w:val="1"/>
          <w:numId w:val="57"/>
        </w:numPr>
      </w:pPr>
      <w:proofErr w:type="spellStart"/>
      <w:proofErr w:type="gramStart"/>
      <w:r>
        <w:t>console.timeEnd</w:t>
      </w:r>
      <w:proofErr w:type="spellEnd"/>
      <w:r>
        <w:t>(</w:t>
      </w:r>
      <w:proofErr w:type="gramEnd"/>
      <w:r>
        <w:t>"</w:t>
      </w:r>
      <w:proofErr w:type="spellStart"/>
      <w:r w:rsidRPr="0065788F">
        <w:rPr>
          <w:i/>
        </w:rPr>
        <w:t>timername</w:t>
      </w:r>
      <w:proofErr w:type="spellEnd"/>
      <w:r>
        <w:t>") – displays the elapsed time and removes the timer.</w:t>
      </w:r>
    </w:p>
    <w:p w:rsidR="0065788F" w:rsidRDefault="002429CF" w:rsidP="00D660ED">
      <w:pPr>
        <w:pStyle w:val="ListParagraph"/>
        <w:numPr>
          <w:ilvl w:val="1"/>
          <w:numId w:val="57"/>
        </w:numPr>
      </w:pPr>
      <w:proofErr w:type="spellStart"/>
      <w:proofErr w:type="gramStart"/>
      <w:r>
        <w:t>console.trace</w:t>
      </w:r>
      <w:proofErr w:type="spellEnd"/>
      <w:r>
        <w:t>(</w:t>
      </w:r>
      <w:proofErr w:type="gramEnd"/>
      <w:r>
        <w:t>) – displays the call stack to this point in time.</w:t>
      </w:r>
    </w:p>
    <w:p w:rsidR="002429CF" w:rsidRDefault="002429CF" w:rsidP="00D660ED">
      <w:pPr>
        <w:pStyle w:val="ListParagraph"/>
        <w:numPr>
          <w:ilvl w:val="1"/>
          <w:numId w:val="57"/>
        </w:numPr>
      </w:pPr>
      <w:r>
        <w:t xml:space="preserve">See: </w:t>
      </w:r>
      <w:r w:rsidR="00982282" w:rsidRPr="00F00FAC">
        <w:t>https://developer.mozilla.org/en-US/docs/Web/API/Console</w:t>
      </w:r>
      <w:r w:rsidR="00982282">
        <w:br/>
      </w:r>
    </w:p>
    <w:p w:rsidR="00596484" w:rsidRDefault="00596484" w:rsidP="00D660ED">
      <w:pPr>
        <w:pStyle w:val="ListParagraph"/>
        <w:numPr>
          <w:ilvl w:val="0"/>
          <w:numId w:val="57"/>
        </w:numPr>
      </w:pPr>
      <w:proofErr w:type="gramStart"/>
      <w:r>
        <w:t>print(</w:t>
      </w:r>
      <w:proofErr w:type="gramEnd"/>
      <w:r>
        <w:t>) – opens the print dialog box for the current window.</w:t>
      </w:r>
      <w:r w:rsidR="00F00FAC">
        <w:br/>
      </w:r>
    </w:p>
    <w:p w:rsidR="00596484" w:rsidRDefault="00F00FAC" w:rsidP="00D660ED">
      <w:pPr>
        <w:pStyle w:val="ListParagraph"/>
        <w:numPr>
          <w:ilvl w:val="0"/>
          <w:numId w:val="57"/>
        </w:numPr>
      </w:pPr>
      <w:r>
        <w:t xml:space="preserve">Also see: </w:t>
      </w:r>
      <w:r w:rsidRPr="00F00FAC">
        <w:t>https://developer.mozilla.org/en-US/docs/Web/API/Window</w:t>
      </w:r>
    </w:p>
    <w:p w:rsidR="00F00FAC" w:rsidRDefault="00F00FAC" w:rsidP="00F00FAC"/>
    <w:p w:rsidR="002429CF" w:rsidRDefault="007975F3" w:rsidP="007975F3">
      <w:pPr>
        <w:pStyle w:val="Heading3"/>
      </w:pPr>
      <w:bookmarkStart w:id="35" w:name="_Toc481354170"/>
      <w:r>
        <w:t>Navigator Properties</w:t>
      </w:r>
      <w:bookmarkEnd w:id="35"/>
    </w:p>
    <w:p w:rsidR="007975F3" w:rsidRDefault="007975F3" w:rsidP="002429CF">
      <w:r>
        <w:t xml:space="preserve">The navigator object supplies information about the browser, </w:t>
      </w:r>
      <w:r w:rsidR="00A31C6A">
        <w:t xml:space="preserve">and </w:t>
      </w:r>
      <w:r>
        <w:t xml:space="preserve">services supplied by the browser like geolocation. Many </w:t>
      </w:r>
      <w:r w:rsidR="00A31C6A">
        <w:t xml:space="preserve">of these </w:t>
      </w:r>
      <w:r>
        <w:t xml:space="preserve">properties are “non-standard” and are inconsistently implemented across browsers. As an example, Internet Export, Firefox and Chrome all return “Netscape” for the </w:t>
      </w:r>
      <w:r w:rsidRPr="007975F3">
        <w:rPr>
          <w:rStyle w:val="ScreenTextChar"/>
        </w:rPr>
        <w:t>navigator.appName</w:t>
      </w:r>
      <w:r>
        <w:t xml:space="preserve"> property</w:t>
      </w:r>
      <w:r w:rsidR="003A3924">
        <w:t xml:space="preserve"> and they all return “Gecko” for </w:t>
      </w:r>
      <w:r w:rsidR="003A3924" w:rsidRPr="003A3924">
        <w:rPr>
          <w:rStyle w:val="ScreenTextChar"/>
        </w:rPr>
        <w:t>navigator.product</w:t>
      </w:r>
      <w:r w:rsidR="00A31C6A">
        <w:t xml:space="preserve"> property.</w:t>
      </w:r>
    </w:p>
    <w:p w:rsidR="003A3924" w:rsidRDefault="007975F3" w:rsidP="00D660ED">
      <w:pPr>
        <w:pStyle w:val="ListParagraph"/>
        <w:numPr>
          <w:ilvl w:val="0"/>
          <w:numId w:val="58"/>
        </w:numPr>
      </w:pPr>
      <w:r w:rsidRPr="00AC7661">
        <w:rPr>
          <w:rStyle w:val="ScreenTextChar"/>
        </w:rPr>
        <w:t>navigator.userAgent</w:t>
      </w:r>
      <w:r>
        <w:t xml:space="preserve"> – The user agent string sent to the web server to identify the browser. (These are often untrustworthy. </w:t>
      </w:r>
      <w:r w:rsidRPr="00AC7661">
        <w:rPr>
          <w:rStyle w:val="ScreenTextChar"/>
        </w:rPr>
        <w:t>navigator.userAgent</w:t>
      </w:r>
      <w:r>
        <w:t xml:space="preserve"> is being removed from the standards.)</w:t>
      </w:r>
    </w:p>
    <w:p w:rsidR="00583797" w:rsidRDefault="003A3924" w:rsidP="00D660ED">
      <w:pPr>
        <w:pStyle w:val="ListParagraph"/>
        <w:numPr>
          <w:ilvl w:val="1"/>
          <w:numId w:val="58"/>
        </w:numPr>
      </w:pPr>
      <w:r>
        <w:t xml:space="preserve">IE 11: </w:t>
      </w:r>
      <w:r w:rsidRPr="003A3924">
        <w:t>"Mozilla/5.0 (Windows NT 6.1; WOW64; Trident/7.0; SLCC2; .NET CLR 2.0.50727; .NET CLR 3.5.30729; .NET CLR 3.0.30729; Media Center PC 6.0; .NET4.0C; Zune 4.7; MS-RTC LM 8; .NET4.0E; InfoPath.3; rv:11.0) like Gecko"</w:t>
      </w:r>
    </w:p>
    <w:p w:rsidR="003A3924" w:rsidRDefault="003A3924" w:rsidP="00D660ED">
      <w:pPr>
        <w:pStyle w:val="ListParagraph"/>
        <w:numPr>
          <w:ilvl w:val="1"/>
          <w:numId w:val="58"/>
        </w:numPr>
      </w:pPr>
      <w:r>
        <w:t xml:space="preserve">Firefox: </w:t>
      </w:r>
      <w:r w:rsidRPr="003A3924">
        <w:t>"Mozilla/5.0 (Windows NT 6.1; WOW64; rv:51.0) Gecko/20100101 Firefox/51.0"</w:t>
      </w:r>
    </w:p>
    <w:p w:rsidR="003A3924" w:rsidRDefault="003A3924" w:rsidP="00D660ED">
      <w:pPr>
        <w:pStyle w:val="ListParagraph"/>
        <w:numPr>
          <w:ilvl w:val="1"/>
          <w:numId w:val="58"/>
        </w:numPr>
      </w:pPr>
      <w:r>
        <w:t xml:space="preserve">Chrome: </w:t>
      </w:r>
      <w:r w:rsidRPr="003A3924">
        <w:t xml:space="preserve">"Mozilla/5.0 (Windows NT 10.0; Win64; x64) </w:t>
      </w:r>
      <w:proofErr w:type="spellStart"/>
      <w:r w:rsidRPr="003A3924">
        <w:t>AppleWebKit</w:t>
      </w:r>
      <w:proofErr w:type="spellEnd"/>
      <w:r w:rsidRPr="003A3924">
        <w:t>/537.36 (KHTML, like Gecko) Chrome/57.0.2987.133 Safari/537.36"</w:t>
      </w:r>
    </w:p>
    <w:p w:rsidR="003A3924" w:rsidRDefault="003A3924" w:rsidP="00D660ED">
      <w:pPr>
        <w:pStyle w:val="ListParagraph"/>
        <w:numPr>
          <w:ilvl w:val="1"/>
          <w:numId w:val="58"/>
        </w:numPr>
      </w:pPr>
      <w:r>
        <w:t>Notes:</w:t>
      </w:r>
    </w:p>
    <w:p w:rsidR="003A3924" w:rsidRDefault="003A3924" w:rsidP="00D660ED">
      <w:pPr>
        <w:pStyle w:val="ListParagraph"/>
        <w:numPr>
          <w:ilvl w:val="2"/>
          <w:numId w:val="58"/>
        </w:numPr>
      </w:pPr>
      <w:r>
        <w:t>Each of the above claim to be Mozilla/5.0!</w:t>
      </w:r>
    </w:p>
    <w:p w:rsidR="003A3924" w:rsidRDefault="003A3924" w:rsidP="00D660ED">
      <w:pPr>
        <w:pStyle w:val="ListParagraph"/>
        <w:numPr>
          <w:ilvl w:val="2"/>
          <w:numId w:val="58"/>
        </w:numPr>
      </w:pPr>
      <w:r>
        <w:t>Each gives hints as to their real id: “Trident” is the IE engine and “rv</w:t>
      </w:r>
      <w:proofErr w:type="gramStart"/>
      <w:r>
        <w:t>:11.0</w:t>
      </w:r>
      <w:proofErr w:type="gramEnd"/>
      <w:r>
        <w:t>” is the browser version. IE says “like Gecko” while Firefox says “Gecko”.</w:t>
      </w:r>
    </w:p>
    <w:p w:rsidR="003A3924" w:rsidRDefault="003A3924" w:rsidP="00D660ED">
      <w:pPr>
        <w:pStyle w:val="ListParagraph"/>
        <w:numPr>
          <w:ilvl w:val="2"/>
          <w:numId w:val="58"/>
        </w:numPr>
      </w:pPr>
      <w:r>
        <w:t>Some specialized browsers and some search engines “lie”!</w:t>
      </w:r>
    </w:p>
    <w:p w:rsidR="007975F3" w:rsidRDefault="007975F3" w:rsidP="00D660ED">
      <w:pPr>
        <w:pStyle w:val="ListParagraph"/>
        <w:numPr>
          <w:ilvl w:val="0"/>
          <w:numId w:val="58"/>
        </w:numPr>
      </w:pPr>
      <w:r w:rsidRPr="00AC7661">
        <w:rPr>
          <w:rStyle w:val="ScreenTextChar"/>
        </w:rPr>
        <w:t>navigator.oscpu</w:t>
      </w:r>
      <w:r>
        <w:t xml:space="preserve"> – Returns the version of the operating system. (Not supported by IE 11</w:t>
      </w:r>
      <w:r w:rsidR="003A3924">
        <w:t xml:space="preserve"> or Chrome</w:t>
      </w:r>
      <w:r>
        <w:t>.)</w:t>
      </w:r>
    </w:p>
    <w:p w:rsidR="007975F3" w:rsidRDefault="003A3924" w:rsidP="00D660ED">
      <w:pPr>
        <w:pStyle w:val="ListParagraph"/>
        <w:numPr>
          <w:ilvl w:val="0"/>
          <w:numId w:val="58"/>
        </w:numPr>
      </w:pPr>
      <w:r w:rsidRPr="00AC7661">
        <w:rPr>
          <w:rStyle w:val="ScreenTextChar"/>
        </w:rPr>
        <w:t>navigator.onLine</w:t>
      </w:r>
      <w:r>
        <w:t xml:space="preserve"> – Returns </w:t>
      </w:r>
      <w:r w:rsidRPr="003A3924">
        <w:rPr>
          <w:rStyle w:val="ScreenTextChar"/>
        </w:rPr>
        <w:t>true</w:t>
      </w:r>
      <w:r>
        <w:t xml:space="preserve"> if the browser has access to a network.</w:t>
      </w:r>
    </w:p>
    <w:p w:rsidR="003A3924" w:rsidRDefault="003A3924" w:rsidP="00D660ED">
      <w:pPr>
        <w:pStyle w:val="ListParagraph"/>
        <w:numPr>
          <w:ilvl w:val="0"/>
          <w:numId w:val="58"/>
        </w:numPr>
      </w:pPr>
      <w:r w:rsidRPr="00AC7661">
        <w:rPr>
          <w:rStyle w:val="ScreenTextChar"/>
        </w:rPr>
        <w:t>navigator.language</w:t>
      </w:r>
      <w:r>
        <w:t xml:space="preserve"> – Returns the language set in the browser’s user settings. Example: “</w:t>
      </w:r>
      <w:proofErr w:type="spellStart"/>
      <w:r>
        <w:t>en</w:t>
      </w:r>
      <w:proofErr w:type="spellEnd"/>
      <w:r>
        <w:t>-US” for US English.</w:t>
      </w:r>
    </w:p>
    <w:p w:rsidR="007975F3" w:rsidRDefault="003A3924" w:rsidP="00D660ED">
      <w:pPr>
        <w:pStyle w:val="ListParagraph"/>
        <w:numPr>
          <w:ilvl w:val="0"/>
          <w:numId w:val="58"/>
        </w:numPr>
      </w:pPr>
      <w:r w:rsidRPr="00AC7661">
        <w:rPr>
          <w:rStyle w:val="ScreenTextChar"/>
        </w:rPr>
        <w:t>navigator.languages</w:t>
      </w:r>
      <w:r>
        <w:t xml:space="preserve"> – Returns an array with </w:t>
      </w:r>
      <w:r w:rsidR="00232278">
        <w:t xml:space="preserve">all of the user’s preferred languages. </w:t>
      </w:r>
      <w:r w:rsidR="00232278" w:rsidRPr="00232278">
        <w:rPr>
          <w:rStyle w:val="ScreenTextChar"/>
        </w:rPr>
        <w:t>navigator.language</w:t>
      </w:r>
      <w:r w:rsidR="00232278">
        <w:t xml:space="preserve"> is the first element of the array.</w:t>
      </w:r>
    </w:p>
    <w:p w:rsidR="00232278" w:rsidRDefault="00232278" w:rsidP="00D660ED">
      <w:pPr>
        <w:pStyle w:val="ListParagraph"/>
        <w:numPr>
          <w:ilvl w:val="0"/>
          <w:numId w:val="58"/>
        </w:numPr>
      </w:pPr>
      <w:r>
        <w:t xml:space="preserve">See: </w:t>
      </w:r>
      <w:r w:rsidRPr="00232278">
        <w:t>https://developer.mozilla.org/en-US/docs/Web/API/Navigator</w:t>
      </w:r>
    </w:p>
    <w:p w:rsidR="00583797" w:rsidRPr="00583797" w:rsidRDefault="00583797" w:rsidP="00583797"/>
    <w:p w:rsidR="008844E8" w:rsidRPr="008844E8" w:rsidRDefault="008844E8" w:rsidP="008844E8"/>
    <w:p w:rsidR="006308F6" w:rsidRPr="006308F6" w:rsidRDefault="006308F6" w:rsidP="006308F6">
      <w:pPr>
        <w:pStyle w:val="Heading3"/>
      </w:pPr>
      <w:bookmarkStart w:id="36" w:name="_Toc481354171"/>
      <w:r>
        <w:t>JavaScript Objects</w:t>
      </w:r>
      <w:bookmarkEnd w:id="36"/>
    </w:p>
    <w:p w:rsidR="006308F6" w:rsidRDefault="006308F6" w:rsidP="006308F6">
      <w:r>
        <w:t>JavaScript objects have properties. Each property has a name and can contain a value (a primitive), function, or another object.</w:t>
      </w:r>
    </w:p>
    <w:p w:rsidR="006308F6" w:rsidRDefault="006308F6" w:rsidP="006308F6">
      <w:r>
        <w:t>Properties can be defined:</w:t>
      </w:r>
    </w:p>
    <w:p w:rsidR="006308F6" w:rsidRDefault="006308F6" w:rsidP="00D660ED">
      <w:pPr>
        <w:pStyle w:val="ListParagraph"/>
        <w:numPr>
          <w:ilvl w:val="0"/>
          <w:numId w:val="13"/>
        </w:numPr>
      </w:pPr>
      <w:r>
        <w:t xml:space="preserve">When the object is created:   </w:t>
      </w:r>
      <w:r w:rsidRPr="00AC7661">
        <w:rPr>
          <w:rStyle w:val="ScreenTextChar"/>
        </w:rPr>
        <w:t>var account = { AcctNum: 1234, Type:"Saving" };</w:t>
      </w:r>
    </w:p>
    <w:p w:rsidR="006308F6" w:rsidRPr="006308F6" w:rsidRDefault="006308F6" w:rsidP="00D660ED">
      <w:pPr>
        <w:pStyle w:val="ListParagraph"/>
        <w:numPr>
          <w:ilvl w:val="0"/>
          <w:numId w:val="13"/>
        </w:numPr>
      </w:pPr>
      <w:r>
        <w:lastRenderedPageBreak/>
        <w:t xml:space="preserve">At any time:   </w:t>
      </w:r>
      <w:r w:rsidRPr="00AC7661">
        <w:rPr>
          <w:rStyle w:val="ScreenTextChar"/>
        </w:rPr>
        <w:t>account.Balance = 1234.5;</w:t>
      </w:r>
    </w:p>
    <w:p w:rsidR="00795717" w:rsidRDefault="00795717" w:rsidP="006308F6">
      <w:r>
        <w:t>Properties can be:</w:t>
      </w:r>
    </w:p>
    <w:p w:rsidR="00795717" w:rsidRDefault="00795717" w:rsidP="00D660ED">
      <w:pPr>
        <w:pStyle w:val="ListParagraph"/>
        <w:numPr>
          <w:ilvl w:val="0"/>
          <w:numId w:val="15"/>
        </w:numPr>
      </w:pPr>
      <w:r>
        <w:t>A primitive value.</w:t>
      </w:r>
    </w:p>
    <w:p w:rsidR="00795717" w:rsidRDefault="00795717" w:rsidP="00D660ED">
      <w:pPr>
        <w:pStyle w:val="ListParagraph"/>
        <w:numPr>
          <w:ilvl w:val="0"/>
          <w:numId w:val="15"/>
        </w:numPr>
      </w:pPr>
      <w:r>
        <w:t>An object</w:t>
      </w:r>
    </w:p>
    <w:p w:rsidR="00795717" w:rsidRDefault="00795717" w:rsidP="00D660ED">
      <w:pPr>
        <w:pStyle w:val="ListParagraph"/>
        <w:numPr>
          <w:ilvl w:val="0"/>
          <w:numId w:val="15"/>
        </w:numPr>
      </w:pPr>
      <w:r>
        <w:t>A function</w:t>
      </w:r>
    </w:p>
    <w:p w:rsidR="00795717" w:rsidRDefault="00795717" w:rsidP="00795717"/>
    <w:p w:rsidR="0012442F" w:rsidRDefault="0012442F" w:rsidP="00795717">
      <w:r>
        <w:t>Objects can be created as “object literal”:</w:t>
      </w:r>
    </w:p>
    <w:p w:rsidR="006308F6" w:rsidRDefault="006308F6" w:rsidP="00D660ED">
      <w:pPr>
        <w:pStyle w:val="ListParagraph"/>
        <w:numPr>
          <w:ilvl w:val="0"/>
          <w:numId w:val="16"/>
        </w:numPr>
      </w:pPr>
      <w:r>
        <w:t>An empty object:</w:t>
      </w:r>
      <w:r>
        <w:br/>
        <w:t xml:space="preserve">    </w:t>
      </w:r>
      <w:r w:rsidRPr="00AC7661">
        <w:rPr>
          <w:rStyle w:val="ScreenTextChar"/>
        </w:rPr>
        <w:t>var obj = {};</w:t>
      </w:r>
    </w:p>
    <w:p w:rsidR="006308F6" w:rsidRDefault="006308F6" w:rsidP="00D660ED">
      <w:pPr>
        <w:pStyle w:val="ListParagraph"/>
        <w:numPr>
          <w:ilvl w:val="0"/>
          <w:numId w:val="16"/>
        </w:numPr>
      </w:pPr>
      <w:r>
        <w:t>An object with primitive properties:</w:t>
      </w:r>
      <w:r>
        <w:br/>
        <w:t xml:space="preserve">   </w:t>
      </w:r>
      <w:r w:rsidRPr="00AC7661">
        <w:rPr>
          <w:rStyle w:val="ScreenTextChar"/>
        </w:rPr>
        <w:t>var bankaccount = { AcctNum: 1234, Type: "Saving", Closed: false, Balance: 1234.5 };</w:t>
      </w:r>
    </w:p>
    <w:p w:rsidR="006308F6" w:rsidRDefault="006308F6" w:rsidP="00D660ED">
      <w:pPr>
        <w:pStyle w:val="ListParagraph"/>
        <w:numPr>
          <w:ilvl w:val="0"/>
          <w:numId w:val="16"/>
        </w:numPr>
      </w:pPr>
      <w:r>
        <w:t>An object with both primitive and object properties:</w:t>
      </w:r>
      <w:r>
        <w:br/>
        <w:t xml:space="preserve">   </w:t>
      </w:r>
      <w:r w:rsidRPr="00AC7661">
        <w:rPr>
          <w:rStyle w:val="ScreenTextChar"/>
        </w:rPr>
        <w:t>var customer = { CustNum: 1000, Account: bankaccount, Manager: "Jones" };</w:t>
      </w:r>
    </w:p>
    <w:p w:rsidR="00115A12" w:rsidRDefault="00115A12" w:rsidP="00D660ED">
      <w:pPr>
        <w:pStyle w:val="ListParagraph"/>
        <w:numPr>
          <w:ilvl w:val="0"/>
          <w:numId w:val="16"/>
        </w:numPr>
      </w:pPr>
      <w:r>
        <w:t xml:space="preserve">Note: The curly bracket notation used here is similar to the JSON format. JSON strings are often returned by web services and can be quickly converted to a JavaScript object using </w:t>
      </w:r>
      <w:proofErr w:type="spellStart"/>
      <w:proofErr w:type="gramStart"/>
      <w:r>
        <w:t>JSON.parse</w:t>
      </w:r>
      <w:proofErr w:type="spellEnd"/>
      <w:r>
        <w:t>(</w:t>
      </w:r>
      <w:proofErr w:type="gramEnd"/>
      <w:r>
        <w:t>).</w:t>
      </w:r>
    </w:p>
    <w:p w:rsidR="00786B18" w:rsidRDefault="00786B18" w:rsidP="00D660ED">
      <w:pPr>
        <w:pStyle w:val="ListParagraph"/>
        <w:numPr>
          <w:ilvl w:val="1"/>
          <w:numId w:val="16"/>
        </w:numPr>
      </w:pPr>
      <w:r w:rsidRPr="00AC7661">
        <w:rPr>
          <w:rStyle w:val="ScreenTextChar"/>
        </w:rPr>
        <w:t>var jsonstring = '{ AcctNum: 1234, Type: "Saving", Closed: false, Balance: 1234.5 }';</w:t>
      </w:r>
      <w:r w:rsidRPr="00AC7661">
        <w:rPr>
          <w:rStyle w:val="ScreenTextChar"/>
        </w:rPr>
        <w:br/>
        <w:t>var bankaccount = JSON.parse(jsonstring);</w:t>
      </w:r>
    </w:p>
    <w:p w:rsidR="00115A12" w:rsidRDefault="00115A12" w:rsidP="006308F6"/>
    <w:p w:rsidR="006308F6" w:rsidRDefault="0012442F" w:rsidP="006308F6">
      <w:r>
        <w:t>Objects can be created using the “new” keyword:</w:t>
      </w:r>
    </w:p>
    <w:p w:rsidR="00305777" w:rsidRDefault="00305777" w:rsidP="00D660ED">
      <w:pPr>
        <w:pStyle w:val="ListParagraph"/>
        <w:numPr>
          <w:ilvl w:val="0"/>
          <w:numId w:val="17"/>
        </w:numPr>
      </w:pPr>
      <w:r w:rsidRPr="00AC7661">
        <w:rPr>
          <w:rStyle w:val="ScreenTextChar"/>
        </w:rPr>
        <w:t>new Object();</w:t>
      </w:r>
      <w:r>
        <w:t xml:space="preserve">    </w:t>
      </w:r>
    </w:p>
    <w:p w:rsidR="00305777" w:rsidRDefault="00305777" w:rsidP="00D660ED">
      <w:pPr>
        <w:pStyle w:val="ListParagraph"/>
        <w:numPr>
          <w:ilvl w:val="1"/>
          <w:numId w:val="17"/>
        </w:numPr>
      </w:pPr>
      <w:r w:rsidRPr="00AC7661">
        <w:rPr>
          <w:rStyle w:val="ScreenTextChar"/>
        </w:rPr>
        <w:t>var bankaccount = new Object();</w:t>
      </w:r>
      <w:r w:rsidRPr="00AC7661">
        <w:rPr>
          <w:rStyle w:val="ScreenTextChar"/>
        </w:rPr>
        <w:br/>
        <w:t>bankaccount.AcctNum = 1234;</w:t>
      </w:r>
      <w:r w:rsidRPr="00AC7661">
        <w:rPr>
          <w:rStyle w:val="ScreenTextChar"/>
        </w:rPr>
        <w:br/>
        <w:t>bankaccount.Type = "Saving";</w:t>
      </w:r>
      <w:r w:rsidRPr="00AC7661">
        <w:rPr>
          <w:rStyle w:val="ScreenTextChar"/>
        </w:rPr>
        <w:br/>
        <w:t>bankaccount.Closed = false;</w:t>
      </w:r>
      <w:r w:rsidRPr="00AC7661">
        <w:rPr>
          <w:rStyle w:val="ScreenTextChar"/>
        </w:rPr>
        <w:br/>
        <w:t>bankaccount.Balance = 1234.5;</w:t>
      </w:r>
    </w:p>
    <w:p w:rsidR="00305777" w:rsidRDefault="00305777" w:rsidP="00305777">
      <w:r>
        <w:t>The “new” keyword can be used to create primitives and other objects, but is rarely used.</w:t>
      </w:r>
    </w:p>
    <w:p w:rsidR="00305777" w:rsidRDefault="00305777" w:rsidP="00D660ED">
      <w:pPr>
        <w:pStyle w:val="ListParagraph"/>
        <w:numPr>
          <w:ilvl w:val="0"/>
          <w:numId w:val="17"/>
        </w:numPr>
      </w:pPr>
      <w:r>
        <w:t xml:space="preserve">new Array();     </w:t>
      </w:r>
    </w:p>
    <w:p w:rsidR="00305777" w:rsidRDefault="00305777" w:rsidP="00D660ED">
      <w:pPr>
        <w:pStyle w:val="ListParagraph"/>
        <w:numPr>
          <w:ilvl w:val="0"/>
          <w:numId w:val="17"/>
        </w:numPr>
      </w:pPr>
      <w:r>
        <w:t xml:space="preserve">new Boolean(); </w:t>
      </w:r>
    </w:p>
    <w:p w:rsidR="00305777" w:rsidRDefault="00305777" w:rsidP="00D660ED">
      <w:pPr>
        <w:pStyle w:val="ListParagraph"/>
        <w:numPr>
          <w:ilvl w:val="0"/>
          <w:numId w:val="17"/>
        </w:numPr>
      </w:pPr>
      <w:r>
        <w:t xml:space="preserve">new Date();     </w:t>
      </w:r>
    </w:p>
    <w:p w:rsidR="00305777" w:rsidRDefault="00305777" w:rsidP="00D660ED">
      <w:pPr>
        <w:pStyle w:val="ListParagraph"/>
        <w:numPr>
          <w:ilvl w:val="0"/>
          <w:numId w:val="17"/>
        </w:numPr>
      </w:pPr>
      <w:r>
        <w:t>new Function();</w:t>
      </w:r>
    </w:p>
    <w:p w:rsidR="00305777" w:rsidRDefault="00305777" w:rsidP="00D660ED">
      <w:pPr>
        <w:pStyle w:val="ListParagraph"/>
        <w:numPr>
          <w:ilvl w:val="0"/>
          <w:numId w:val="17"/>
        </w:numPr>
      </w:pPr>
      <w:r>
        <w:t xml:space="preserve">new Number(); </w:t>
      </w:r>
    </w:p>
    <w:p w:rsidR="00305777" w:rsidRDefault="00305777" w:rsidP="00D660ED">
      <w:pPr>
        <w:pStyle w:val="ListParagraph"/>
        <w:numPr>
          <w:ilvl w:val="0"/>
          <w:numId w:val="17"/>
        </w:numPr>
      </w:pPr>
      <w:r>
        <w:t xml:space="preserve">new </w:t>
      </w:r>
      <w:proofErr w:type="spellStart"/>
      <w:r>
        <w:t>RegExp</w:t>
      </w:r>
      <w:proofErr w:type="spellEnd"/>
      <w:r>
        <w:t xml:space="preserve">();  </w:t>
      </w:r>
    </w:p>
    <w:p w:rsidR="00305777" w:rsidRDefault="00305777" w:rsidP="00D660ED">
      <w:pPr>
        <w:pStyle w:val="ListParagraph"/>
        <w:numPr>
          <w:ilvl w:val="0"/>
          <w:numId w:val="17"/>
        </w:numPr>
      </w:pPr>
      <w:r>
        <w:t xml:space="preserve">new String();   </w:t>
      </w:r>
    </w:p>
    <w:p w:rsidR="0012442F" w:rsidRDefault="0012442F" w:rsidP="0012442F"/>
    <w:p w:rsidR="006C3E71" w:rsidRDefault="006C3E71" w:rsidP="006C3E71">
      <w:pPr>
        <w:pStyle w:val="Heading3"/>
      </w:pPr>
      <w:bookmarkStart w:id="37" w:name="_Toc481354172"/>
      <w:r>
        <w:t>Accessing Object Properties</w:t>
      </w:r>
      <w:bookmarkEnd w:id="37"/>
    </w:p>
    <w:p w:rsidR="006C3E71" w:rsidRDefault="006C3E71" w:rsidP="006C3E71">
      <w:r>
        <w:t xml:space="preserve">JavaScript supports two ways of accessing an object’s properties, dot notation and square brackets. Due to the square brackets, an object can </w:t>
      </w:r>
      <w:r w:rsidR="0046058F">
        <w:t xml:space="preserve">also </w:t>
      </w:r>
      <w:r>
        <w:t xml:space="preserve">be treated as a container of name/value pairs and can even be enumerated in </w:t>
      </w:r>
      <w:proofErr w:type="gramStart"/>
      <w:r>
        <w:t>a for</w:t>
      </w:r>
      <w:proofErr w:type="gramEnd"/>
      <w:r>
        <w:t xml:space="preserve"> loop.</w:t>
      </w:r>
    </w:p>
    <w:p w:rsidR="006C3E71" w:rsidRDefault="005F6F0B" w:rsidP="00D660ED">
      <w:pPr>
        <w:pStyle w:val="ListParagraph"/>
        <w:numPr>
          <w:ilvl w:val="0"/>
          <w:numId w:val="27"/>
        </w:numPr>
      </w:pPr>
      <w:r w:rsidRPr="0046058F">
        <w:rPr>
          <w:rStyle w:val="ScreenTextChar"/>
        </w:rPr>
        <w:t>var bankaccount = { AcctNum: 1234, Type: "Saving", Closed: false, Balance: 1234.5 };</w:t>
      </w:r>
      <w:r>
        <w:br/>
      </w:r>
      <w:r w:rsidR="006C3E71" w:rsidRPr="0046058F">
        <w:rPr>
          <w:rStyle w:val="ScreenTextChar"/>
        </w:rPr>
        <w:t>var customer = { CustNum: 1000, Account: bankaccount, Manager: "Jones" };</w:t>
      </w:r>
    </w:p>
    <w:p w:rsidR="006C3E71" w:rsidRDefault="006C3E71" w:rsidP="00D660ED">
      <w:pPr>
        <w:pStyle w:val="ListParagraph"/>
        <w:numPr>
          <w:ilvl w:val="1"/>
          <w:numId w:val="27"/>
        </w:numPr>
      </w:pPr>
      <w:r w:rsidRPr="0046058F">
        <w:rPr>
          <w:rStyle w:val="ScreenTextChar"/>
        </w:rPr>
        <w:t>customer.CustNum</w:t>
      </w:r>
      <w:r>
        <w:t xml:space="preserve">  // 1000</w:t>
      </w:r>
    </w:p>
    <w:p w:rsidR="006C3E71" w:rsidRDefault="006C3E71" w:rsidP="00D660ED">
      <w:pPr>
        <w:pStyle w:val="ListParagraph"/>
        <w:numPr>
          <w:ilvl w:val="1"/>
          <w:numId w:val="27"/>
        </w:numPr>
      </w:pPr>
      <w:r w:rsidRPr="0046058F">
        <w:rPr>
          <w:rStyle w:val="ScreenTextChar"/>
        </w:rPr>
        <w:t>customer[“CustNum”]</w:t>
      </w:r>
      <w:r>
        <w:t xml:space="preserve">   // 1000</w:t>
      </w:r>
    </w:p>
    <w:p w:rsidR="006C3E71" w:rsidRDefault="005F6F0B" w:rsidP="00D660ED">
      <w:pPr>
        <w:pStyle w:val="ListParagraph"/>
        <w:numPr>
          <w:ilvl w:val="1"/>
          <w:numId w:val="27"/>
        </w:numPr>
      </w:pPr>
      <w:r w:rsidRPr="0046058F">
        <w:rPr>
          <w:rStyle w:val="ScreenTextChar"/>
        </w:rPr>
        <w:t>customer.bankaccount.Balance</w:t>
      </w:r>
      <w:r>
        <w:t xml:space="preserve">   // 1234.5</w:t>
      </w:r>
    </w:p>
    <w:p w:rsidR="005F6F0B" w:rsidRDefault="0046058F" w:rsidP="00D660ED">
      <w:pPr>
        <w:pStyle w:val="ListParagraph"/>
        <w:numPr>
          <w:ilvl w:val="0"/>
          <w:numId w:val="27"/>
        </w:numPr>
      </w:pPr>
      <w:r>
        <w:lastRenderedPageBreak/>
        <w:t>Retrieving</w:t>
      </w:r>
      <w:r w:rsidR="005F6F0B">
        <w:t xml:space="preserve"> all of an object’s properties</w:t>
      </w:r>
      <w:r>
        <w:t>:</w:t>
      </w:r>
      <w:r w:rsidR="005F6F0B">
        <w:t xml:space="preserve"> (Excluding prototype properties.)</w:t>
      </w:r>
    </w:p>
    <w:p w:rsidR="005F6F0B" w:rsidRDefault="005F6F0B" w:rsidP="00D660ED">
      <w:pPr>
        <w:pStyle w:val="ListParagraph"/>
        <w:numPr>
          <w:ilvl w:val="1"/>
          <w:numId w:val="27"/>
        </w:numPr>
      </w:pPr>
      <w:r w:rsidRPr="0046058F">
        <w:rPr>
          <w:rStyle w:val="ScreenTextChar"/>
        </w:rPr>
        <w:t xml:space="preserve">var props = Object.getOwnPropertyNames(customer); </w:t>
      </w:r>
      <w:r w:rsidRPr="0046058F">
        <w:rPr>
          <w:rStyle w:val="ScreenTextChar"/>
        </w:rPr>
        <w:br/>
        <w:t>for (var v in props) { console.log(props[v]) }</w:t>
      </w:r>
      <w:r w:rsidR="0046058F">
        <w:t xml:space="preserve"> </w:t>
      </w:r>
      <w:r>
        <w:t xml:space="preserve">  </w:t>
      </w:r>
    </w:p>
    <w:p w:rsidR="005F6F0B" w:rsidRDefault="005F6F0B" w:rsidP="00D660ED">
      <w:pPr>
        <w:pStyle w:val="ListParagraph"/>
        <w:numPr>
          <w:ilvl w:val="0"/>
          <w:numId w:val="27"/>
        </w:numPr>
      </w:pPr>
      <w:r>
        <w:t>The existence of a property can be tested:</w:t>
      </w:r>
    </w:p>
    <w:p w:rsidR="005F6F0B" w:rsidRDefault="005F6F0B" w:rsidP="00D660ED">
      <w:pPr>
        <w:pStyle w:val="ListParagraph"/>
        <w:numPr>
          <w:ilvl w:val="1"/>
          <w:numId w:val="27"/>
        </w:numPr>
      </w:pPr>
      <w:r w:rsidRPr="0046058F">
        <w:rPr>
          <w:rStyle w:val="ScreenTextChar"/>
        </w:rPr>
        <w:t>bankaccount.ABC == undefined</w:t>
      </w:r>
      <w:r>
        <w:t xml:space="preserve">   // false</w:t>
      </w:r>
    </w:p>
    <w:p w:rsidR="005F6F0B" w:rsidRDefault="005F6F0B" w:rsidP="00D660ED">
      <w:pPr>
        <w:pStyle w:val="ListParagraph"/>
        <w:numPr>
          <w:ilvl w:val="1"/>
          <w:numId w:val="27"/>
        </w:numPr>
      </w:pPr>
      <w:r>
        <w:t xml:space="preserve">Note: If </w:t>
      </w:r>
      <w:r w:rsidRPr="0046058F">
        <w:rPr>
          <w:rStyle w:val="ScreenTextChar"/>
        </w:rPr>
        <w:t>bankaccount.ABC</w:t>
      </w:r>
      <w:r>
        <w:t xml:space="preserve"> is set to </w:t>
      </w:r>
      <w:r w:rsidRPr="0046058F">
        <w:rPr>
          <w:rStyle w:val="ScreenTextChar"/>
        </w:rPr>
        <w:t>null</w:t>
      </w:r>
      <w:r>
        <w:t xml:space="preserve"> then:</w:t>
      </w:r>
    </w:p>
    <w:p w:rsidR="005F6F0B" w:rsidRDefault="005F6F0B" w:rsidP="00D660ED">
      <w:pPr>
        <w:pStyle w:val="ListParagraph"/>
        <w:numPr>
          <w:ilvl w:val="2"/>
          <w:numId w:val="27"/>
        </w:numPr>
      </w:pPr>
      <w:r w:rsidRPr="0046058F">
        <w:rPr>
          <w:rStyle w:val="ScreenTextChar"/>
        </w:rPr>
        <w:t>bankaccount.ABC == undefined</w:t>
      </w:r>
      <w:r>
        <w:t xml:space="preserve">  // true</w:t>
      </w:r>
    </w:p>
    <w:p w:rsidR="005F6F0B" w:rsidRDefault="005F6F0B" w:rsidP="00D660ED">
      <w:pPr>
        <w:pStyle w:val="ListParagraph"/>
        <w:numPr>
          <w:ilvl w:val="2"/>
          <w:numId w:val="27"/>
        </w:numPr>
      </w:pPr>
      <w:r w:rsidRPr="0046058F">
        <w:rPr>
          <w:rStyle w:val="ScreenTextChar"/>
        </w:rPr>
        <w:t>bankaccount.ABC === undefined</w:t>
      </w:r>
      <w:r>
        <w:t xml:space="preserve">   // false</w:t>
      </w:r>
    </w:p>
    <w:p w:rsidR="005F6F0B" w:rsidRDefault="005F6F0B" w:rsidP="00D660ED">
      <w:pPr>
        <w:pStyle w:val="ListParagraph"/>
        <w:numPr>
          <w:ilvl w:val="0"/>
          <w:numId w:val="27"/>
        </w:numPr>
      </w:pPr>
      <w:r>
        <w:t>New properties are added dynamically:</w:t>
      </w:r>
    </w:p>
    <w:p w:rsidR="005F6F0B" w:rsidRPr="006C3E71" w:rsidRDefault="005F6F0B" w:rsidP="00D660ED">
      <w:pPr>
        <w:pStyle w:val="ListParagraph"/>
        <w:numPr>
          <w:ilvl w:val="1"/>
          <w:numId w:val="27"/>
        </w:numPr>
      </w:pPr>
      <w:r w:rsidRPr="0046058F">
        <w:rPr>
          <w:rStyle w:val="ScreenTextChar"/>
        </w:rPr>
        <w:t>bankaccount.lastCheckNumber === undefined</w:t>
      </w:r>
      <w:r>
        <w:t xml:space="preserve">  // true</w:t>
      </w:r>
      <w:r>
        <w:br/>
      </w:r>
      <w:r w:rsidRPr="0046058F">
        <w:rPr>
          <w:rStyle w:val="ScreenTextChar"/>
        </w:rPr>
        <w:t>bankaccount.lastCheckNumber = 123;</w:t>
      </w:r>
      <w:r w:rsidRPr="0046058F">
        <w:rPr>
          <w:rStyle w:val="ScreenTextChar"/>
        </w:rPr>
        <w:br/>
        <w:t>bankaccount.lastCheckNumber === undefined</w:t>
      </w:r>
      <w:r>
        <w:t xml:space="preserve">  // false</w:t>
      </w:r>
    </w:p>
    <w:p w:rsidR="006C3E71" w:rsidRDefault="006C3E71" w:rsidP="0012442F"/>
    <w:p w:rsidR="0012442F" w:rsidRDefault="00305777" w:rsidP="00305777">
      <w:pPr>
        <w:pStyle w:val="Heading3"/>
      </w:pPr>
      <w:bookmarkStart w:id="38" w:name="_Toc481354173"/>
      <w:r>
        <w:t>JavaScript Numbers</w:t>
      </w:r>
      <w:bookmarkEnd w:id="38"/>
    </w:p>
    <w:p w:rsidR="00305777" w:rsidRDefault="00305777" w:rsidP="00305777">
      <w:r>
        <w:t>JavaScript only has one numeric data type, “number”.</w:t>
      </w:r>
    </w:p>
    <w:p w:rsidR="001E7CDB" w:rsidRDefault="001E7CDB" w:rsidP="00305777">
      <w:r>
        <w:t>Number FAQ:</w:t>
      </w:r>
    </w:p>
    <w:p w:rsidR="00305777" w:rsidRDefault="00AC7661" w:rsidP="00D660ED">
      <w:pPr>
        <w:pStyle w:val="ListParagraph"/>
        <w:numPr>
          <w:ilvl w:val="0"/>
          <w:numId w:val="19"/>
        </w:numPr>
      </w:pPr>
      <w:r>
        <w:t xml:space="preserve">All numbers are </w:t>
      </w:r>
      <w:r w:rsidR="000B0CA7">
        <w:t>64 bit floating point number</w:t>
      </w:r>
      <w:r>
        <w:t>s</w:t>
      </w:r>
      <w:r w:rsidR="000B0CA7">
        <w:t>.</w:t>
      </w:r>
      <w:r>
        <w:br/>
      </w:r>
    </w:p>
    <w:p w:rsidR="000E021C" w:rsidRDefault="000E021C" w:rsidP="00D660ED">
      <w:pPr>
        <w:pStyle w:val="ListParagraph"/>
        <w:numPr>
          <w:ilvl w:val="0"/>
          <w:numId w:val="19"/>
        </w:numPr>
      </w:pPr>
      <w:r>
        <w:t>Floating point numbers “</w:t>
      </w:r>
      <w:r w:rsidRPr="00214F59">
        <w:rPr>
          <w:b/>
          <w:i/>
          <w:u w:val="single"/>
        </w:rPr>
        <w:t>approximate</w:t>
      </w:r>
      <w:r>
        <w:t>” decimal values.</w:t>
      </w:r>
      <w:r w:rsidR="0046058F">
        <w:t xml:space="preserve"> </w:t>
      </w:r>
    </w:p>
    <w:p w:rsidR="000E021C" w:rsidRDefault="000E021C" w:rsidP="00D660ED">
      <w:pPr>
        <w:pStyle w:val="ListParagraph"/>
        <w:numPr>
          <w:ilvl w:val="1"/>
          <w:numId w:val="19"/>
        </w:numPr>
      </w:pPr>
      <w:r w:rsidRPr="0046058F">
        <w:rPr>
          <w:rStyle w:val="ScreenTextChar"/>
        </w:rPr>
        <w:t>.333*100</w:t>
      </w:r>
      <w:r>
        <w:t xml:space="preserve">   = </w:t>
      </w:r>
      <w:r w:rsidRPr="000E021C">
        <w:t>33.300000000000004</w:t>
      </w:r>
    </w:p>
    <w:p w:rsidR="000E021C" w:rsidRDefault="00214F59" w:rsidP="00D660ED">
      <w:pPr>
        <w:pStyle w:val="ListParagraph"/>
        <w:numPr>
          <w:ilvl w:val="1"/>
          <w:numId w:val="19"/>
        </w:numPr>
      </w:pPr>
      <w:r w:rsidRPr="0046058F">
        <w:rPr>
          <w:rStyle w:val="ScreenTextChar"/>
        </w:rPr>
        <w:t>1/3</w:t>
      </w:r>
      <w:r>
        <w:t xml:space="preserve"> = </w:t>
      </w:r>
      <w:r w:rsidRPr="00214F59">
        <w:t>0.3333333333333333</w:t>
      </w:r>
      <w:r>
        <w:t xml:space="preserve">, but 10/3 = </w:t>
      </w:r>
      <w:r w:rsidRPr="00214F59">
        <w:t>3.3333333333333335</w:t>
      </w:r>
    </w:p>
    <w:p w:rsidR="00214F59" w:rsidRDefault="00214F59" w:rsidP="00D660ED">
      <w:pPr>
        <w:pStyle w:val="ListParagraph"/>
        <w:numPr>
          <w:ilvl w:val="1"/>
          <w:numId w:val="19"/>
        </w:numPr>
      </w:pPr>
      <w:r w:rsidRPr="0046058F">
        <w:rPr>
          <w:rStyle w:val="ScreenTextChar"/>
        </w:rPr>
        <w:t>3.3333333333333333 * 3</w:t>
      </w:r>
      <w:r>
        <w:t xml:space="preserve"> = 10</w:t>
      </w:r>
    </w:p>
    <w:p w:rsidR="00214F59" w:rsidRDefault="00214F59" w:rsidP="00D660ED">
      <w:pPr>
        <w:pStyle w:val="ListParagraph"/>
        <w:numPr>
          <w:ilvl w:val="1"/>
          <w:numId w:val="19"/>
        </w:numPr>
      </w:pPr>
      <w:r w:rsidRPr="0046058F">
        <w:rPr>
          <w:rStyle w:val="ScreenTextChar"/>
        </w:rPr>
        <w:t>3.3333333333333335 * 3</w:t>
      </w:r>
      <w:r>
        <w:t xml:space="preserve"> = 10 </w:t>
      </w:r>
    </w:p>
    <w:p w:rsidR="00214F59" w:rsidRDefault="00214F59" w:rsidP="00D660ED">
      <w:pPr>
        <w:pStyle w:val="ListParagraph"/>
        <w:numPr>
          <w:ilvl w:val="1"/>
          <w:numId w:val="19"/>
        </w:numPr>
      </w:pPr>
      <w:r w:rsidRPr="0046058F">
        <w:rPr>
          <w:rStyle w:val="ScreenTextChar"/>
        </w:rPr>
        <w:t>3.3333333333333329 * 3</w:t>
      </w:r>
      <w:r>
        <w:t xml:space="preserve"> = 10</w:t>
      </w:r>
    </w:p>
    <w:p w:rsidR="0046058F" w:rsidRDefault="0046058F" w:rsidP="00D660ED">
      <w:pPr>
        <w:pStyle w:val="ListParagraph"/>
        <w:numPr>
          <w:ilvl w:val="1"/>
          <w:numId w:val="19"/>
        </w:numPr>
      </w:pPr>
      <w:r w:rsidRPr="0046058F">
        <w:rPr>
          <w:rStyle w:val="ScreenTextChar"/>
        </w:rPr>
        <w:t>3.3333333333333339</w:t>
      </w:r>
      <w:r w:rsidRPr="0046058F">
        <w:t xml:space="preserve"> * 3</w:t>
      </w:r>
      <w:r>
        <w:t xml:space="preserve"> = </w:t>
      </w:r>
      <w:r w:rsidRPr="0046058F">
        <w:t>10.000000000000001</w:t>
      </w:r>
    </w:p>
    <w:p w:rsidR="00214F59" w:rsidRDefault="00214F59" w:rsidP="00D660ED">
      <w:pPr>
        <w:pStyle w:val="ListParagraph"/>
        <w:numPr>
          <w:ilvl w:val="1"/>
          <w:numId w:val="19"/>
        </w:numPr>
      </w:pPr>
      <w:r w:rsidRPr="0046058F">
        <w:rPr>
          <w:rStyle w:val="ScreenTextChar"/>
        </w:rPr>
        <w:t>n = Math.sqrt(2)</w:t>
      </w:r>
      <w:r>
        <w:t xml:space="preserve">   // </w:t>
      </w:r>
      <w:r w:rsidRPr="00214F59">
        <w:t>1.4142135623730951</w:t>
      </w:r>
      <w:r>
        <w:br/>
      </w:r>
      <w:r w:rsidRPr="0046058F">
        <w:rPr>
          <w:rStyle w:val="ScreenTextChar"/>
        </w:rPr>
        <w:t>n * n = 2.0000000000000004</w:t>
      </w:r>
    </w:p>
    <w:p w:rsidR="00214F59" w:rsidRDefault="00214F59" w:rsidP="00D660ED">
      <w:pPr>
        <w:pStyle w:val="ListParagraph"/>
        <w:numPr>
          <w:ilvl w:val="1"/>
          <w:numId w:val="19"/>
        </w:numPr>
      </w:pPr>
      <w:r w:rsidRPr="0046058F">
        <w:rPr>
          <w:rStyle w:val="ScreenTextChar"/>
        </w:rPr>
        <w:t>Math.sqrt(2) * Math.sqrt(2) == 2</w:t>
      </w:r>
      <w:r>
        <w:t xml:space="preserve">  // false</w:t>
      </w:r>
      <w:r w:rsidR="00AC7661">
        <w:br/>
      </w:r>
    </w:p>
    <w:p w:rsidR="000B0CA7" w:rsidRDefault="00305777" w:rsidP="00D660ED">
      <w:pPr>
        <w:pStyle w:val="ListParagraph"/>
        <w:numPr>
          <w:ilvl w:val="0"/>
          <w:numId w:val="19"/>
        </w:numPr>
      </w:pPr>
      <w:r>
        <w:t xml:space="preserve">Maximum value: </w:t>
      </w:r>
      <w:r w:rsidRPr="00305777">
        <w:t>1.7976931348623157e+308</w:t>
      </w:r>
      <w:r>
        <w:t xml:space="preserve">    Minimum value: </w:t>
      </w:r>
      <w:r w:rsidRPr="00305777">
        <w:t>5e-324</w:t>
      </w:r>
    </w:p>
    <w:p w:rsidR="000B0CA7" w:rsidRDefault="000B0CA7" w:rsidP="00D660ED">
      <w:pPr>
        <w:pStyle w:val="ListParagraph"/>
        <w:numPr>
          <w:ilvl w:val="1"/>
          <w:numId w:val="19"/>
        </w:numPr>
      </w:pPr>
      <w:r>
        <w:t xml:space="preserve">These two values can be retrieved using </w:t>
      </w:r>
      <w:r w:rsidRPr="0046058F">
        <w:rPr>
          <w:rStyle w:val="ScreenTextChar"/>
        </w:rPr>
        <w:t>Number.MAX_VALUE</w:t>
      </w:r>
      <w:r>
        <w:t xml:space="preserve"> and </w:t>
      </w:r>
      <w:r w:rsidRPr="0046058F">
        <w:rPr>
          <w:rStyle w:val="ScreenTextChar"/>
        </w:rPr>
        <w:t>Number.MIN_VALUE</w:t>
      </w:r>
      <w:r>
        <w:t>.</w:t>
      </w:r>
      <w:r w:rsidR="00AC7661">
        <w:br/>
      </w:r>
    </w:p>
    <w:p w:rsidR="000B0CA7" w:rsidRDefault="000B0CA7" w:rsidP="00D660ED">
      <w:pPr>
        <w:pStyle w:val="ListParagraph"/>
        <w:numPr>
          <w:ilvl w:val="0"/>
          <w:numId w:val="19"/>
        </w:numPr>
      </w:pPr>
      <w:r>
        <w:t>15 places of precession.</w:t>
      </w:r>
    </w:p>
    <w:p w:rsidR="000B0CA7" w:rsidRDefault="000B0CA7" w:rsidP="00D660ED">
      <w:pPr>
        <w:pStyle w:val="ListParagraph"/>
        <w:numPr>
          <w:ilvl w:val="1"/>
          <w:numId w:val="19"/>
        </w:numPr>
      </w:pPr>
      <w:r w:rsidRPr="000B0CA7">
        <w:t>999999999999999</w:t>
      </w:r>
      <w:r>
        <w:t xml:space="preserve">   =   </w:t>
      </w:r>
      <w:r w:rsidRPr="000B0CA7">
        <w:t>999999999999999</w:t>
      </w:r>
      <w:r w:rsidR="00747335">
        <w:br/>
        <w:t xml:space="preserve">i.e. </w:t>
      </w:r>
      <w:r w:rsidR="00747335" w:rsidRPr="000B0CA7">
        <w:t>999</w:t>
      </w:r>
      <w:r w:rsidR="00747335">
        <w:t>,</w:t>
      </w:r>
      <w:r w:rsidR="00747335" w:rsidRPr="000B0CA7">
        <w:t>999</w:t>
      </w:r>
      <w:r w:rsidR="00747335">
        <w:t>,</w:t>
      </w:r>
      <w:r w:rsidR="00747335" w:rsidRPr="000B0CA7">
        <w:t>999</w:t>
      </w:r>
      <w:r w:rsidR="00747335">
        <w:t>,</w:t>
      </w:r>
      <w:r w:rsidR="00747335" w:rsidRPr="000B0CA7">
        <w:t>999</w:t>
      </w:r>
      <w:r w:rsidR="00747335">
        <w:t>,</w:t>
      </w:r>
      <w:r w:rsidR="00747335" w:rsidRPr="000B0CA7">
        <w:t>999</w:t>
      </w:r>
      <w:r w:rsidR="00747335">
        <w:t xml:space="preserve">   =   </w:t>
      </w:r>
      <w:proofErr w:type="gramStart"/>
      <w:r w:rsidR="00747335" w:rsidRPr="000B0CA7">
        <w:t>999</w:t>
      </w:r>
      <w:r w:rsidR="00747335">
        <w:t>,</w:t>
      </w:r>
      <w:r w:rsidR="00747335" w:rsidRPr="000B0CA7">
        <w:t>999</w:t>
      </w:r>
      <w:r w:rsidR="00747335">
        <w:t>,</w:t>
      </w:r>
      <w:r w:rsidR="00747335" w:rsidRPr="000B0CA7">
        <w:t>999</w:t>
      </w:r>
      <w:r w:rsidR="00747335">
        <w:t>,</w:t>
      </w:r>
      <w:r w:rsidR="00747335" w:rsidRPr="000B0CA7">
        <w:t>999</w:t>
      </w:r>
      <w:r w:rsidR="00747335">
        <w:t>,</w:t>
      </w:r>
      <w:r w:rsidR="00747335" w:rsidRPr="000B0CA7">
        <w:t>999</w:t>
      </w:r>
      <w:r w:rsidR="00747335">
        <w:t xml:space="preserve">  (</w:t>
      </w:r>
      <w:proofErr w:type="gramEnd"/>
      <w:r w:rsidR="00747335">
        <w:t>don’t type “,” in JS numbers!)</w:t>
      </w:r>
    </w:p>
    <w:p w:rsidR="000B0CA7" w:rsidRDefault="000B0CA7" w:rsidP="00D660ED">
      <w:pPr>
        <w:pStyle w:val="ListParagraph"/>
        <w:numPr>
          <w:ilvl w:val="1"/>
          <w:numId w:val="19"/>
        </w:numPr>
      </w:pPr>
      <w:r w:rsidRPr="000B0CA7">
        <w:t>9999999999999999</w:t>
      </w:r>
      <w:r>
        <w:t xml:space="preserve"> rounded to </w:t>
      </w:r>
      <w:r w:rsidR="00747335" w:rsidRPr="00747335">
        <w:t>10000000000000000</w:t>
      </w:r>
      <w:r w:rsidR="00747335">
        <w:br/>
        <w:t xml:space="preserve">i.e. </w:t>
      </w:r>
      <w:r w:rsidR="00747335" w:rsidRPr="000B0CA7">
        <w:t>9</w:t>
      </w:r>
      <w:r w:rsidR="00747335">
        <w:t>,</w:t>
      </w:r>
      <w:r w:rsidR="00747335" w:rsidRPr="000B0CA7">
        <w:t>999</w:t>
      </w:r>
      <w:r w:rsidR="00747335">
        <w:t>,</w:t>
      </w:r>
      <w:r w:rsidR="00747335" w:rsidRPr="000B0CA7">
        <w:t>999</w:t>
      </w:r>
      <w:r w:rsidR="00747335">
        <w:t>,</w:t>
      </w:r>
      <w:r w:rsidR="00747335" w:rsidRPr="000B0CA7">
        <w:t>999</w:t>
      </w:r>
      <w:r w:rsidR="00747335">
        <w:t>,</w:t>
      </w:r>
      <w:r w:rsidR="00747335" w:rsidRPr="000B0CA7">
        <w:t>999</w:t>
      </w:r>
      <w:r w:rsidR="00747335">
        <w:t>,</w:t>
      </w:r>
      <w:r w:rsidR="00747335" w:rsidRPr="000B0CA7">
        <w:t>999</w:t>
      </w:r>
      <w:r w:rsidR="00747335">
        <w:t xml:space="preserve"> rounded to </w:t>
      </w:r>
      <w:r w:rsidR="00747335" w:rsidRPr="00747335">
        <w:t>10</w:t>
      </w:r>
      <w:r w:rsidR="00747335">
        <w:t>,</w:t>
      </w:r>
      <w:r w:rsidR="00747335" w:rsidRPr="00747335">
        <w:t>000</w:t>
      </w:r>
      <w:r w:rsidR="00747335">
        <w:t>,</w:t>
      </w:r>
      <w:r w:rsidR="00747335" w:rsidRPr="00747335">
        <w:t>000</w:t>
      </w:r>
      <w:r w:rsidR="00747335">
        <w:t>,</w:t>
      </w:r>
      <w:r w:rsidR="00747335" w:rsidRPr="00747335">
        <w:t>000</w:t>
      </w:r>
      <w:r w:rsidR="00747335">
        <w:t>,</w:t>
      </w:r>
      <w:r w:rsidR="00747335" w:rsidRPr="00747335">
        <w:t>000</w:t>
      </w:r>
      <w:r w:rsidR="00747335">
        <w:t>,</w:t>
      </w:r>
      <w:r w:rsidR="00747335" w:rsidRPr="00747335">
        <w:t>000</w:t>
      </w:r>
    </w:p>
    <w:p w:rsidR="00747335" w:rsidRDefault="00747335" w:rsidP="00D660ED">
      <w:pPr>
        <w:pStyle w:val="ListParagraph"/>
        <w:numPr>
          <w:ilvl w:val="1"/>
          <w:numId w:val="19"/>
        </w:numPr>
      </w:pPr>
      <w:r w:rsidRPr="00747335">
        <w:t>100000000000000001</w:t>
      </w:r>
      <w:r>
        <w:t xml:space="preserve"> </w:t>
      </w:r>
      <w:r w:rsidR="0046058F">
        <w:t xml:space="preserve">gets </w:t>
      </w:r>
      <w:r>
        <w:t xml:space="preserve">rounded to </w:t>
      </w:r>
      <w:r w:rsidRPr="00747335">
        <w:t>100000000000000000</w:t>
      </w:r>
      <w:r>
        <w:br/>
        <w:t xml:space="preserve">i.e. </w:t>
      </w:r>
      <w:r w:rsidRPr="00747335">
        <w:t>100</w:t>
      </w:r>
      <w:r>
        <w:t>,</w:t>
      </w:r>
      <w:r w:rsidRPr="00747335">
        <w:t>000</w:t>
      </w:r>
      <w:r>
        <w:t>,</w:t>
      </w:r>
      <w:r w:rsidRPr="00747335">
        <w:t>000</w:t>
      </w:r>
      <w:r>
        <w:t>,</w:t>
      </w:r>
      <w:r w:rsidRPr="00747335">
        <w:t>000</w:t>
      </w:r>
      <w:r>
        <w:t>,</w:t>
      </w:r>
      <w:r w:rsidRPr="00747335">
        <w:t>000</w:t>
      </w:r>
      <w:r>
        <w:t>,</w:t>
      </w:r>
      <w:r w:rsidRPr="00747335">
        <w:t>001</w:t>
      </w:r>
      <w:r>
        <w:t xml:space="preserve"> </w:t>
      </w:r>
      <w:r w:rsidR="0046058F">
        <w:t xml:space="preserve">gets </w:t>
      </w:r>
      <w:r>
        <w:t xml:space="preserve">rounded to </w:t>
      </w:r>
      <w:r w:rsidRPr="00747335">
        <w:t>100</w:t>
      </w:r>
      <w:r>
        <w:t>,</w:t>
      </w:r>
      <w:r w:rsidRPr="00747335">
        <w:t>000</w:t>
      </w:r>
      <w:r>
        <w:t>,</w:t>
      </w:r>
      <w:r w:rsidRPr="00747335">
        <w:t>000</w:t>
      </w:r>
      <w:r>
        <w:t>,</w:t>
      </w:r>
      <w:r w:rsidRPr="00747335">
        <w:t>000</w:t>
      </w:r>
      <w:r>
        <w:t>,</w:t>
      </w:r>
      <w:r w:rsidRPr="00747335">
        <w:t>000</w:t>
      </w:r>
      <w:r>
        <w:t>,</w:t>
      </w:r>
      <w:r w:rsidRPr="00747335">
        <w:t>000</w:t>
      </w:r>
      <w:r w:rsidR="00AC7661">
        <w:br/>
      </w:r>
    </w:p>
    <w:p w:rsidR="00747335" w:rsidRDefault="00747335" w:rsidP="00D660ED">
      <w:pPr>
        <w:pStyle w:val="ListParagraph"/>
        <w:numPr>
          <w:ilvl w:val="0"/>
          <w:numId w:val="19"/>
        </w:numPr>
      </w:pPr>
      <w:r>
        <w:t>Up to 17 digits past the decimal point.</w:t>
      </w:r>
      <w:r w:rsidR="00AC7661">
        <w:br/>
      </w:r>
    </w:p>
    <w:p w:rsidR="00214F59" w:rsidRDefault="00214F59" w:rsidP="00D660ED">
      <w:pPr>
        <w:pStyle w:val="ListParagraph"/>
        <w:numPr>
          <w:ilvl w:val="0"/>
          <w:numId w:val="19"/>
        </w:numPr>
      </w:pPr>
      <w:r>
        <w:t xml:space="preserve">The </w:t>
      </w:r>
      <w:r w:rsidRPr="0046058F">
        <w:rPr>
          <w:rStyle w:val="ScreenTextChar"/>
        </w:rPr>
        <w:t>Math.round()</w:t>
      </w:r>
      <w:r>
        <w:t xml:space="preserve"> function is useful for floating point number adjustments.</w:t>
      </w:r>
    </w:p>
    <w:p w:rsidR="00747335" w:rsidRDefault="00214F59" w:rsidP="00D660ED">
      <w:pPr>
        <w:pStyle w:val="ListParagraph"/>
        <w:numPr>
          <w:ilvl w:val="1"/>
          <w:numId w:val="19"/>
        </w:numPr>
      </w:pPr>
      <w:proofErr w:type="spellStart"/>
      <w:r>
        <w:t>Math.round</w:t>
      </w:r>
      <w:proofErr w:type="spellEnd"/>
      <w:r>
        <w:t>() rounds to the nearest whole number:</w:t>
      </w:r>
    </w:p>
    <w:p w:rsidR="00214F59" w:rsidRDefault="00214F59" w:rsidP="00D660ED">
      <w:pPr>
        <w:pStyle w:val="ListParagraph"/>
        <w:numPr>
          <w:ilvl w:val="2"/>
          <w:numId w:val="19"/>
        </w:numPr>
      </w:pPr>
      <w:r w:rsidRPr="0046058F">
        <w:rPr>
          <w:rStyle w:val="ScreenTextChar"/>
        </w:rPr>
        <w:t>Math.round(3.49999)</w:t>
      </w:r>
      <w:r>
        <w:t xml:space="preserve">  // 3</w:t>
      </w:r>
    </w:p>
    <w:p w:rsidR="00214F59" w:rsidRDefault="00214F59" w:rsidP="00D660ED">
      <w:pPr>
        <w:pStyle w:val="ListParagraph"/>
        <w:numPr>
          <w:ilvl w:val="2"/>
          <w:numId w:val="19"/>
        </w:numPr>
      </w:pPr>
      <w:r w:rsidRPr="0046058F">
        <w:rPr>
          <w:rStyle w:val="ScreenTextChar"/>
        </w:rPr>
        <w:t>Math.round(3.5)</w:t>
      </w:r>
      <w:r>
        <w:t xml:space="preserve">   // 4</w:t>
      </w:r>
    </w:p>
    <w:p w:rsidR="00214F59" w:rsidRDefault="00214F59" w:rsidP="00D660ED">
      <w:pPr>
        <w:pStyle w:val="ListParagraph"/>
        <w:numPr>
          <w:ilvl w:val="1"/>
          <w:numId w:val="19"/>
        </w:numPr>
      </w:pPr>
      <w:r>
        <w:t>To round to two decimal places, multiply the value by 100, round and then divide by 100.</w:t>
      </w:r>
    </w:p>
    <w:p w:rsidR="00214F59" w:rsidRDefault="00214F59" w:rsidP="00D660ED">
      <w:pPr>
        <w:pStyle w:val="ListParagraph"/>
        <w:numPr>
          <w:ilvl w:val="2"/>
          <w:numId w:val="19"/>
        </w:numPr>
      </w:pPr>
      <w:r w:rsidRPr="0046058F">
        <w:rPr>
          <w:rStyle w:val="ScreenTextChar"/>
        </w:rPr>
        <w:t>Math.round(3.4444 * 100) / 100</w:t>
      </w:r>
      <w:r>
        <w:t xml:space="preserve">   // 3.44</w:t>
      </w:r>
    </w:p>
    <w:p w:rsidR="00214F59" w:rsidRDefault="00214F59" w:rsidP="00D660ED">
      <w:pPr>
        <w:pStyle w:val="ListParagraph"/>
        <w:numPr>
          <w:ilvl w:val="2"/>
          <w:numId w:val="19"/>
        </w:numPr>
      </w:pPr>
      <w:r w:rsidRPr="0046058F">
        <w:rPr>
          <w:rStyle w:val="ScreenTextChar"/>
        </w:rPr>
        <w:t>Math.round(3.6666 * 100) / 100</w:t>
      </w:r>
      <w:r>
        <w:t xml:space="preserve">   // 3.67</w:t>
      </w:r>
      <w:r w:rsidR="00AC7661">
        <w:br/>
      </w:r>
    </w:p>
    <w:p w:rsidR="001156B3" w:rsidRDefault="001156B3" w:rsidP="00D660ED">
      <w:pPr>
        <w:pStyle w:val="ListParagraph"/>
        <w:numPr>
          <w:ilvl w:val="0"/>
          <w:numId w:val="19"/>
        </w:numPr>
      </w:pPr>
      <w:r>
        <w:lastRenderedPageBreak/>
        <w:t xml:space="preserve">The </w:t>
      </w:r>
      <w:r w:rsidRPr="0046058F">
        <w:rPr>
          <w:rStyle w:val="ScreenTextChar"/>
        </w:rPr>
        <w:t>.toFixed(n)</w:t>
      </w:r>
      <w:r>
        <w:t xml:space="preserve"> method is useful when the result </w:t>
      </w:r>
      <w:r w:rsidR="001E7CDB">
        <w:t xml:space="preserve">needs to be a </w:t>
      </w:r>
      <w:r w:rsidR="001E7CDB" w:rsidRPr="00C51126">
        <w:rPr>
          <w:b/>
        </w:rPr>
        <w:t>string</w:t>
      </w:r>
      <w:r w:rsidR="001E7CDB">
        <w:t xml:space="preserve"> and have a fixed number of decimal places.</w:t>
      </w:r>
    </w:p>
    <w:p w:rsidR="00C51126" w:rsidRDefault="001E7CDB" w:rsidP="00D660ED">
      <w:pPr>
        <w:pStyle w:val="ListParagraph"/>
        <w:numPr>
          <w:ilvl w:val="1"/>
          <w:numId w:val="19"/>
        </w:numPr>
      </w:pPr>
      <w:r w:rsidRPr="0046058F">
        <w:rPr>
          <w:rStyle w:val="ScreenTextChar"/>
        </w:rPr>
        <w:t>var n = 1.23456</w:t>
      </w:r>
      <w:r w:rsidR="0046058F">
        <w:rPr>
          <w:rStyle w:val="ScreenTextChar"/>
        </w:rPr>
        <w:t>;</w:t>
      </w:r>
      <w:r w:rsidR="0046058F">
        <w:t xml:space="preserve"> </w:t>
      </w:r>
      <w:r w:rsidR="00C51126">
        <w:br/>
      </w:r>
      <w:r w:rsidR="00C51126" w:rsidRPr="00C51126">
        <w:rPr>
          <w:rStyle w:val="ScreenTextChar"/>
        </w:rPr>
        <w:t>n.toFixed(2)</w:t>
      </w:r>
      <w:r w:rsidR="00C51126">
        <w:t xml:space="preserve">  // "1.23" </w:t>
      </w:r>
      <w:r w:rsidR="00C51126">
        <w:br/>
      </w:r>
      <w:r w:rsidR="00C51126" w:rsidRPr="00C51126">
        <w:rPr>
          <w:rStyle w:val="ScreenTextChar"/>
        </w:rPr>
        <w:t>n.toFixed(3)</w:t>
      </w:r>
      <w:r w:rsidR="00C51126">
        <w:t xml:space="preserve">  // "1.235" </w:t>
      </w:r>
    </w:p>
    <w:p w:rsidR="001E7CDB" w:rsidRDefault="00C51126" w:rsidP="00D660ED">
      <w:pPr>
        <w:pStyle w:val="ListParagraph"/>
        <w:numPr>
          <w:ilvl w:val="1"/>
          <w:numId w:val="19"/>
        </w:numPr>
      </w:pPr>
      <w:r>
        <w:t xml:space="preserve">The string can be returned to a number using </w:t>
      </w:r>
      <w:proofErr w:type="spellStart"/>
      <w:proofErr w:type="gramStart"/>
      <w:r>
        <w:t>parse</w:t>
      </w:r>
      <w:r w:rsidR="00C64941">
        <w:t>Float</w:t>
      </w:r>
      <w:proofErr w:type="spellEnd"/>
      <w:r w:rsidR="00C64941">
        <w:t>(</w:t>
      </w:r>
      <w:proofErr w:type="gramEnd"/>
      <w:r>
        <w:t>)</w:t>
      </w:r>
      <w:r w:rsidR="00C64941">
        <w:t xml:space="preserve"> or </w:t>
      </w:r>
      <w:proofErr w:type="spellStart"/>
      <w:r w:rsidR="00C64941">
        <w:t>parseInt</w:t>
      </w:r>
      <w:proofErr w:type="spellEnd"/>
      <w:r w:rsidR="00C64941">
        <w:t>()</w:t>
      </w:r>
      <w:r>
        <w:t>.</w:t>
      </w:r>
      <w:r>
        <w:br/>
      </w:r>
      <w:r w:rsidRPr="00C64941">
        <w:rPr>
          <w:rStyle w:val="ScreenTextChar"/>
        </w:rPr>
        <w:t>parseFloat(n.toFixed(3))</w:t>
      </w:r>
      <w:r>
        <w:t xml:space="preserve">  // 1.235</w:t>
      </w:r>
      <w:r w:rsidR="001E7CDB">
        <w:br/>
      </w:r>
    </w:p>
    <w:p w:rsidR="000B0CA7" w:rsidRDefault="000B0CA7" w:rsidP="000B0CA7">
      <w:pPr>
        <w:pStyle w:val="Heading4"/>
      </w:pPr>
      <w:r>
        <w:t>Infinity</w:t>
      </w:r>
    </w:p>
    <w:p w:rsidR="000B0CA7" w:rsidRDefault="000B0CA7" w:rsidP="000B0CA7">
      <w:r>
        <w:t xml:space="preserve">JavaScript numbers also define </w:t>
      </w:r>
      <w:r w:rsidRPr="00601AFC">
        <w:rPr>
          <w:rStyle w:val="ScreenTextChar"/>
        </w:rPr>
        <w:t>Infinity</w:t>
      </w:r>
      <w:r>
        <w:t xml:space="preserve"> and </w:t>
      </w:r>
      <w:r w:rsidRPr="00601AFC">
        <w:rPr>
          <w:rStyle w:val="ScreenTextChar"/>
        </w:rPr>
        <w:t>-Infinity</w:t>
      </w:r>
      <w:r>
        <w:t xml:space="preserve">. Numbers that exceed </w:t>
      </w:r>
      <w:r w:rsidRPr="00601AFC">
        <w:rPr>
          <w:rStyle w:val="ScreenTextChar"/>
        </w:rPr>
        <w:t>Number.MAX_VALUE</w:t>
      </w:r>
      <w:r>
        <w:t xml:space="preserve"> and </w:t>
      </w:r>
      <w:r w:rsidRPr="00601AFC">
        <w:rPr>
          <w:rStyle w:val="ScreenTextChar"/>
        </w:rPr>
        <w:t>Number.MIN_VALUE</w:t>
      </w:r>
      <w:r>
        <w:t xml:space="preserve"> return </w:t>
      </w:r>
      <w:r w:rsidRPr="00601AFC">
        <w:rPr>
          <w:rStyle w:val="ScreenTextChar"/>
        </w:rPr>
        <w:t>Infinity</w:t>
      </w:r>
      <w:r>
        <w:t>.</w:t>
      </w:r>
    </w:p>
    <w:p w:rsidR="000B0CA7" w:rsidRDefault="000B0CA7" w:rsidP="00D660ED">
      <w:pPr>
        <w:pStyle w:val="ListParagraph"/>
        <w:numPr>
          <w:ilvl w:val="0"/>
          <w:numId w:val="22"/>
        </w:numPr>
      </w:pPr>
      <w:r>
        <w:t>Division by zero does not raise an error in JavaScript, it returns “Infinity”.</w:t>
      </w:r>
    </w:p>
    <w:p w:rsidR="007B09FB" w:rsidRDefault="007B09FB" w:rsidP="00D660ED">
      <w:pPr>
        <w:pStyle w:val="ListParagraph"/>
        <w:numPr>
          <w:ilvl w:val="0"/>
          <w:numId w:val="22"/>
        </w:numPr>
      </w:pPr>
      <w:r>
        <w:t>Infinity is a number!</w:t>
      </w:r>
    </w:p>
    <w:p w:rsidR="007B09FB" w:rsidRDefault="007B09FB" w:rsidP="00D660ED">
      <w:pPr>
        <w:pStyle w:val="ListParagraph"/>
        <w:numPr>
          <w:ilvl w:val="1"/>
          <w:numId w:val="22"/>
        </w:numPr>
      </w:pPr>
      <w:proofErr w:type="spellStart"/>
      <w:r>
        <w:t>typeof</w:t>
      </w:r>
      <w:proofErr w:type="spellEnd"/>
      <w:r>
        <w:t xml:space="preserve"> Infinity;   // “number”</w:t>
      </w:r>
    </w:p>
    <w:p w:rsidR="007B09FB" w:rsidRDefault="007B09FB" w:rsidP="00D660ED">
      <w:pPr>
        <w:pStyle w:val="ListParagraph"/>
        <w:numPr>
          <w:ilvl w:val="0"/>
          <w:numId w:val="22"/>
        </w:numPr>
      </w:pPr>
      <w:r>
        <w:t>Infinity +, -, *, / any number is also Infinity</w:t>
      </w:r>
    </w:p>
    <w:p w:rsidR="007B09FB" w:rsidRDefault="007B09FB" w:rsidP="00D660ED">
      <w:pPr>
        <w:pStyle w:val="ListParagraph"/>
        <w:numPr>
          <w:ilvl w:val="1"/>
          <w:numId w:val="22"/>
        </w:numPr>
      </w:pPr>
      <w:r>
        <w:t>Infinity * 2  // Infinity</w:t>
      </w:r>
    </w:p>
    <w:p w:rsidR="00AC7661" w:rsidRDefault="00AC7661" w:rsidP="00AC7661"/>
    <w:p w:rsidR="000B0CA7" w:rsidRDefault="000B0CA7" w:rsidP="000B0CA7">
      <w:pPr>
        <w:pStyle w:val="Heading4"/>
      </w:pPr>
      <w:proofErr w:type="spellStart"/>
      <w:r>
        <w:t>NaN</w:t>
      </w:r>
      <w:proofErr w:type="spellEnd"/>
    </w:p>
    <w:p w:rsidR="000B0CA7" w:rsidRDefault="000B0CA7" w:rsidP="000B0CA7">
      <w:r>
        <w:t xml:space="preserve">Invalid numeric operations return a special type called “Not a Number”, or </w:t>
      </w:r>
      <w:proofErr w:type="spellStart"/>
      <w:r>
        <w:t>NaN</w:t>
      </w:r>
      <w:proofErr w:type="spellEnd"/>
      <w:r>
        <w:t>.</w:t>
      </w:r>
    </w:p>
    <w:p w:rsidR="000B0CA7" w:rsidRDefault="000B0CA7" w:rsidP="00D660ED">
      <w:pPr>
        <w:pStyle w:val="ListParagraph"/>
        <w:numPr>
          <w:ilvl w:val="0"/>
          <w:numId w:val="18"/>
        </w:numPr>
      </w:pPr>
      <w:proofErr w:type="spellStart"/>
      <w:r>
        <w:t>NaN</w:t>
      </w:r>
      <w:proofErr w:type="spellEnd"/>
      <w:r>
        <w:t xml:space="preserve"> never equals anything!</w:t>
      </w:r>
    </w:p>
    <w:p w:rsidR="000B0CA7" w:rsidRDefault="000B0CA7" w:rsidP="00D660ED">
      <w:pPr>
        <w:pStyle w:val="ListParagraph"/>
        <w:numPr>
          <w:ilvl w:val="1"/>
          <w:numId w:val="18"/>
        </w:numPr>
      </w:pPr>
      <w:proofErr w:type="spellStart"/>
      <w:r>
        <w:t>NaN</w:t>
      </w:r>
      <w:proofErr w:type="spellEnd"/>
      <w:r>
        <w:t xml:space="preserve"> == 5   // false</w:t>
      </w:r>
    </w:p>
    <w:p w:rsidR="000B0CA7" w:rsidRDefault="000B0CA7" w:rsidP="00D660ED">
      <w:pPr>
        <w:pStyle w:val="ListParagraph"/>
        <w:numPr>
          <w:ilvl w:val="1"/>
          <w:numId w:val="18"/>
        </w:numPr>
      </w:pPr>
      <w:proofErr w:type="spellStart"/>
      <w:r>
        <w:t>NaN</w:t>
      </w:r>
      <w:proofErr w:type="spellEnd"/>
      <w:r>
        <w:t xml:space="preserve"> == </w:t>
      </w:r>
      <w:proofErr w:type="spellStart"/>
      <w:r>
        <w:t>NaN</w:t>
      </w:r>
      <w:proofErr w:type="spellEnd"/>
      <w:r>
        <w:t xml:space="preserve">  // false</w:t>
      </w:r>
    </w:p>
    <w:p w:rsidR="000B0CA7" w:rsidRDefault="000B0CA7" w:rsidP="00D660ED">
      <w:pPr>
        <w:pStyle w:val="ListParagraph"/>
        <w:numPr>
          <w:ilvl w:val="1"/>
          <w:numId w:val="18"/>
        </w:numPr>
      </w:pPr>
      <w:proofErr w:type="spellStart"/>
      <w:r>
        <w:t>NaN</w:t>
      </w:r>
      <w:proofErr w:type="spellEnd"/>
      <w:r>
        <w:t xml:space="preserve"> == null  // false</w:t>
      </w:r>
    </w:p>
    <w:p w:rsidR="001E7CDB" w:rsidRDefault="001E7CDB" w:rsidP="00D660ED">
      <w:pPr>
        <w:pStyle w:val="ListParagraph"/>
        <w:numPr>
          <w:ilvl w:val="0"/>
          <w:numId w:val="18"/>
        </w:numPr>
      </w:pPr>
      <w:proofErr w:type="spellStart"/>
      <w:r>
        <w:t>NaN</w:t>
      </w:r>
      <w:proofErr w:type="spellEnd"/>
      <w:r>
        <w:t xml:space="preserve"> is a number!</w:t>
      </w:r>
    </w:p>
    <w:p w:rsidR="001E7CDB" w:rsidRDefault="001E7CDB" w:rsidP="00D660ED">
      <w:pPr>
        <w:pStyle w:val="ListParagraph"/>
        <w:numPr>
          <w:ilvl w:val="1"/>
          <w:numId w:val="18"/>
        </w:numPr>
      </w:pPr>
      <w:proofErr w:type="spellStart"/>
      <w:r>
        <w:t>typeof</w:t>
      </w:r>
      <w:proofErr w:type="spellEnd"/>
      <w:r>
        <w:t xml:space="preserve"> </w:t>
      </w:r>
      <w:proofErr w:type="spellStart"/>
      <w:r>
        <w:t>NaN</w:t>
      </w:r>
      <w:proofErr w:type="spellEnd"/>
      <w:r>
        <w:t>;   // “number”</w:t>
      </w:r>
    </w:p>
    <w:p w:rsidR="000B0CA7" w:rsidRDefault="000B0CA7" w:rsidP="00D660ED">
      <w:pPr>
        <w:pStyle w:val="ListParagraph"/>
        <w:numPr>
          <w:ilvl w:val="0"/>
          <w:numId w:val="18"/>
        </w:numPr>
      </w:pPr>
      <w:r>
        <w:t xml:space="preserve">Examples that return </w:t>
      </w:r>
      <w:proofErr w:type="spellStart"/>
      <w:r>
        <w:t>NaN</w:t>
      </w:r>
      <w:proofErr w:type="spellEnd"/>
      <w:r>
        <w:t>:</w:t>
      </w:r>
    </w:p>
    <w:p w:rsidR="000B0CA7" w:rsidRDefault="000B0CA7" w:rsidP="00D660ED">
      <w:pPr>
        <w:pStyle w:val="ListParagraph"/>
        <w:numPr>
          <w:ilvl w:val="1"/>
          <w:numId w:val="18"/>
        </w:numPr>
      </w:pPr>
      <w:r>
        <w:t xml:space="preserve">5 * </w:t>
      </w:r>
      <w:r w:rsidR="0046058F">
        <w:t>“</w:t>
      </w:r>
      <w:r>
        <w:t>a</w:t>
      </w:r>
      <w:r w:rsidR="0046058F">
        <w:t>”</w:t>
      </w:r>
      <w:r>
        <w:t xml:space="preserve">  // </w:t>
      </w:r>
      <w:proofErr w:type="spellStart"/>
      <w:r>
        <w:t>NaN</w:t>
      </w:r>
      <w:proofErr w:type="spellEnd"/>
    </w:p>
    <w:p w:rsidR="000B0CA7" w:rsidRDefault="000B0CA7" w:rsidP="00D660ED">
      <w:pPr>
        <w:pStyle w:val="ListParagraph"/>
        <w:numPr>
          <w:ilvl w:val="1"/>
          <w:numId w:val="18"/>
        </w:numPr>
      </w:pPr>
      <w:proofErr w:type="spellStart"/>
      <w:r>
        <w:t>Math.sqrt</w:t>
      </w:r>
      <w:proofErr w:type="spellEnd"/>
      <w:r>
        <w:t xml:space="preserve">(-1)     // </w:t>
      </w:r>
      <w:proofErr w:type="spellStart"/>
      <w:r>
        <w:t>NaN</w:t>
      </w:r>
      <w:proofErr w:type="spellEnd"/>
    </w:p>
    <w:p w:rsidR="000B0CA7" w:rsidRDefault="000B0CA7" w:rsidP="00214F59"/>
    <w:p w:rsidR="001E7CDB" w:rsidRDefault="001E7CDB" w:rsidP="001E7CDB">
      <w:pPr>
        <w:pStyle w:val="Heading4"/>
      </w:pPr>
      <w:r>
        <w:t>Number variables have methods</w:t>
      </w:r>
    </w:p>
    <w:p w:rsidR="001E7CDB" w:rsidRDefault="00AC7661" w:rsidP="001E7CDB">
      <w:r>
        <w:t>Everything in JavaScript is an object, and all objects have properties and/or methods.</w:t>
      </w:r>
    </w:p>
    <w:p w:rsidR="001E7CDB" w:rsidRDefault="001E7CDB" w:rsidP="00D660ED">
      <w:pPr>
        <w:pStyle w:val="ListParagraph"/>
        <w:numPr>
          <w:ilvl w:val="0"/>
          <w:numId w:val="21"/>
        </w:numPr>
      </w:pPr>
      <w:proofErr w:type="spellStart"/>
      <w:proofErr w:type="gramStart"/>
      <w:r>
        <w:t>toExponential</w:t>
      </w:r>
      <w:proofErr w:type="spellEnd"/>
      <w:r w:rsidR="00AC7661">
        <w:t>(</w:t>
      </w:r>
      <w:proofErr w:type="gramEnd"/>
      <w:r w:rsidR="00AC7661">
        <w:t>)</w:t>
      </w:r>
      <w:r w:rsidR="00C546E4">
        <w:t xml:space="preserve"> – returns a string using exponential notation.</w:t>
      </w:r>
    </w:p>
    <w:p w:rsidR="00D24C58" w:rsidRDefault="00D24C58" w:rsidP="00D660ED">
      <w:pPr>
        <w:pStyle w:val="ListParagraph"/>
        <w:numPr>
          <w:ilvl w:val="1"/>
          <w:numId w:val="21"/>
        </w:numPr>
      </w:pPr>
      <w:r w:rsidRPr="00D24C58">
        <w:t>(12345.12).</w:t>
      </w:r>
      <w:proofErr w:type="spellStart"/>
      <w:r w:rsidRPr="00D24C58">
        <w:t>toExponential</w:t>
      </w:r>
      <w:proofErr w:type="spellEnd"/>
      <w:r w:rsidRPr="00D24C58">
        <w:t>()</w:t>
      </w:r>
      <w:r>
        <w:t xml:space="preserve"> // </w:t>
      </w:r>
      <w:r w:rsidRPr="00D24C58">
        <w:t>"1.234512e+4"</w:t>
      </w:r>
    </w:p>
    <w:p w:rsidR="001E7CDB" w:rsidRDefault="001E7CDB" w:rsidP="00D660ED">
      <w:pPr>
        <w:pStyle w:val="ListParagraph"/>
        <w:numPr>
          <w:ilvl w:val="0"/>
          <w:numId w:val="21"/>
        </w:numPr>
      </w:pPr>
      <w:proofErr w:type="spellStart"/>
      <w:proofErr w:type="gramStart"/>
      <w:r>
        <w:t>toFixed</w:t>
      </w:r>
      <w:proofErr w:type="spellEnd"/>
      <w:r w:rsidR="00AC7661">
        <w:t>(</w:t>
      </w:r>
      <w:proofErr w:type="gramEnd"/>
      <w:r w:rsidR="00C546E4" w:rsidRPr="00C546E4">
        <w:rPr>
          <w:i/>
        </w:rPr>
        <w:t>places</w:t>
      </w:r>
      <w:r w:rsidR="00AC7661">
        <w:t>)</w:t>
      </w:r>
      <w:r w:rsidR="00C546E4">
        <w:t xml:space="preserve"> – returns a number as a string formatted to a fixed number of decimal places.</w:t>
      </w:r>
    </w:p>
    <w:p w:rsidR="00C546E4" w:rsidRDefault="00C546E4" w:rsidP="00D660ED">
      <w:pPr>
        <w:pStyle w:val="ListParagraph"/>
        <w:numPr>
          <w:ilvl w:val="1"/>
          <w:numId w:val="21"/>
        </w:numPr>
      </w:pPr>
      <w:r w:rsidRPr="00C546E4">
        <w:t>(12345.12345).</w:t>
      </w:r>
      <w:proofErr w:type="spellStart"/>
      <w:r w:rsidRPr="00C546E4">
        <w:t>toFixed</w:t>
      </w:r>
      <w:proofErr w:type="spellEnd"/>
      <w:r w:rsidRPr="00C546E4">
        <w:t>(2)</w:t>
      </w:r>
      <w:r>
        <w:t xml:space="preserve"> // </w:t>
      </w:r>
      <w:r w:rsidRPr="00C546E4">
        <w:t>"12345.12"</w:t>
      </w:r>
    </w:p>
    <w:p w:rsidR="001E7CDB" w:rsidRDefault="001E7CDB" w:rsidP="00D660ED">
      <w:pPr>
        <w:pStyle w:val="ListParagraph"/>
        <w:numPr>
          <w:ilvl w:val="0"/>
          <w:numId w:val="21"/>
        </w:numPr>
      </w:pPr>
      <w:proofErr w:type="spellStart"/>
      <w:proofErr w:type="gramStart"/>
      <w:r>
        <w:t>toLocaleString</w:t>
      </w:r>
      <w:proofErr w:type="spellEnd"/>
      <w:r w:rsidR="00AC7661">
        <w:t>(</w:t>
      </w:r>
      <w:proofErr w:type="gramEnd"/>
      <w:r w:rsidR="00D24C58" w:rsidRPr="00D24C58">
        <w:rPr>
          <w:i/>
        </w:rPr>
        <w:t>locale</w:t>
      </w:r>
      <w:r w:rsidR="00AC7661">
        <w:t>)</w:t>
      </w:r>
      <w:r w:rsidR="00D24C58">
        <w:t xml:space="preserve"> – returns a number as a string formatted for a locale.</w:t>
      </w:r>
    </w:p>
    <w:p w:rsidR="00D24C58" w:rsidRDefault="00D24C58" w:rsidP="00D660ED">
      <w:pPr>
        <w:pStyle w:val="ListParagraph"/>
        <w:numPr>
          <w:ilvl w:val="1"/>
          <w:numId w:val="21"/>
        </w:numPr>
      </w:pPr>
      <w:r w:rsidRPr="00D24C58">
        <w:t>(12345.12).</w:t>
      </w:r>
      <w:proofErr w:type="spellStart"/>
      <w:r w:rsidRPr="00D24C58">
        <w:t>toLocaleString</w:t>
      </w:r>
      <w:proofErr w:type="spellEnd"/>
      <w:r w:rsidRPr="00D24C58">
        <w:t>("</w:t>
      </w:r>
      <w:proofErr w:type="spellStart"/>
      <w:r w:rsidRPr="00D24C58">
        <w:t>fr</w:t>
      </w:r>
      <w:proofErr w:type="spellEnd"/>
      <w:r w:rsidRPr="00D24C58">
        <w:t>")</w:t>
      </w:r>
      <w:r>
        <w:t xml:space="preserve"> //  </w:t>
      </w:r>
      <w:r w:rsidRPr="00D24C58">
        <w:t>"12 345,12"</w:t>
      </w:r>
    </w:p>
    <w:p w:rsidR="00D24C58" w:rsidRDefault="00D24C58" w:rsidP="00D660ED">
      <w:pPr>
        <w:pStyle w:val="ListParagraph"/>
        <w:numPr>
          <w:ilvl w:val="1"/>
          <w:numId w:val="21"/>
        </w:numPr>
      </w:pPr>
      <w:r w:rsidRPr="00D24C58">
        <w:t>(12345.12).</w:t>
      </w:r>
      <w:proofErr w:type="spellStart"/>
      <w:r w:rsidRPr="00D24C58">
        <w:t>toLocaleString</w:t>
      </w:r>
      <w:proofErr w:type="spellEnd"/>
      <w:r w:rsidRPr="00D24C58">
        <w:t>("us")</w:t>
      </w:r>
      <w:r>
        <w:t xml:space="preserve"> //  </w:t>
      </w:r>
      <w:r w:rsidRPr="00D24C58">
        <w:t>"12,345.12"</w:t>
      </w:r>
    </w:p>
    <w:p w:rsidR="00D24C58" w:rsidRDefault="00D24C58" w:rsidP="00D660ED">
      <w:pPr>
        <w:pStyle w:val="ListParagraph"/>
        <w:numPr>
          <w:ilvl w:val="1"/>
          <w:numId w:val="21"/>
        </w:numPr>
      </w:pPr>
      <w:r w:rsidRPr="00D24C58">
        <w:t>(12345.12).</w:t>
      </w:r>
      <w:proofErr w:type="spellStart"/>
      <w:r w:rsidRPr="00D24C58">
        <w:t>toLocaleString</w:t>
      </w:r>
      <w:proofErr w:type="spellEnd"/>
      <w:r w:rsidRPr="00D24C58">
        <w:t>("de")</w:t>
      </w:r>
      <w:r>
        <w:t xml:space="preserve"> //  </w:t>
      </w:r>
      <w:r w:rsidRPr="00D24C58">
        <w:t>"12.345,12"</w:t>
      </w:r>
    </w:p>
    <w:p w:rsidR="00D24C58" w:rsidRDefault="00D24C58" w:rsidP="00D660ED">
      <w:pPr>
        <w:pStyle w:val="ListParagraph"/>
        <w:numPr>
          <w:ilvl w:val="0"/>
          <w:numId w:val="21"/>
        </w:numPr>
      </w:pPr>
      <w:proofErr w:type="spellStart"/>
      <w:proofErr w:type="gramStart"/>
      <w:r>
        <w:t>toLocaleString</w:t>
      </w:r>
      <w:proofErr w:type="spellEnd"/>
      <w:r>
        <w:t>(</w:t>
      </w:r>
      <w:proofErr w:type="spellStart"/>
      <w:proofErr w:type="gramEnd"/>
      <w:r w:rsidRPr="00D24C58">
        <w:rPr>
          <w:i/>
        </w:rPr>
        <w:t>locale</w:t>
      </w:r>
      <w:r>
        <w:rPr>
          <w:i/>
        </w:rPr>
        <w:t>,options</w:t>
      </w:r>
      <w:proofErr w:type="spellEnd"/>
      <w:r>
        <w:t>) – returns a number as a string formatted for a locale.</w:t>
      </w:r>
    </w:p>
    <w:p w:rsidR="00D24C58" w:rsidRDefault="00D24C58" w:rsidP="00D660ED">
      <w:pPr>
        <w:pStyle w:val="ListParagraph"/>
        <w:numPr>
          <w:ilvl w:val="1"/>
          <w:numId w:val="21"/>
        </w:numPr>
      </w:pPr>
      <w:r w:rsidRPr="00D24C58">
        <w:t>(12345.12).</w:t>
      </w:r>
      <w:proofErr w:type="spellStart"/>
      <w:r w:rsidRPr="00D24C58">
        <w:t>toLocaleString</w:t>
      </w:r>
      <w:proofErr w:type="spellEnd"/>
      <w:r w:rsidRPr="00D24C58">
        <w:t xml:space="preserve">("us", { style: 'currency', </w:t>
      </w:r>
      <w:proofErr w:type="spellStart"/>
      <w:r w:rsidRPr="00D24C58">
        <w:t>currency:'USD</w:t>
      </w:r>
      <w:proofErr w:type="spellEnd"/>
      <w:r w:rsidRPr="00D24C58">
        <w:t>' } )</w:t>
      </w:r>
      <w:r>
        <w:t xml:space="preserve">  //  </w:t>
      </w:r>
      <w:r w:rsidRPr="00D24C58">
        <w:t>"$12,345.12"</w:t>
      </w:r>
    </w:p>
    <w:p w:rsidR="00D24C58" w:rsidRDefault="00D24C58" w:rsidP="00D660ED">
      <w:pPr>
        <w:pStyle w:val="ListParagraph"/>
        <w:numPr>
          <w:ilvl w:val="1"/>
          <w:numId w:val="21"/>
        </w:numPr>
      </w:pPr>
      <w:r w:rsidRPr="00D24C58">
        <w:t>(12345.12).</w:t>
      </w:r>
      <w:proofErr w:type="spellStart"/>
      <w:r w:rsidRPr="00D24C58">
        <w:t>toLocaleString</w:t>
      </w:r>
      <w:proofErr w:type="spellEnd"/>
      <w:r w:rsidRPr="00D24C58">
        <w:t xml:space="preserve">("de", { style: 'currency', </w:t>
      </w:r>
      <w:proofErr w:type="spellStart"/>
      <w:r w:rsidRPr="00D24C58">
        <w:t>currency:'EUR</w:t>
      </w:r>
      <w:proofErr w:type="spellEnd"/>
      <w:r w:rsidRPr="00D24C58">
        <w:t>' } )</w:t>
      </w:r>
      <w:r>
        <w:t xml:space="preserve">  //  </w:t>
      </w:r>
      <w:r w:rsidRPr="00D24C58">
        <w:t>"12.345,12 €"</w:t>
      </w:r>
    </w:p>
    <w:p w:rsidR="00AC7661" w:rsidRDefault="001E7CDB" w:rsidP="00D660ED">
      <w:pPr>
        <w:pStyle w:val="ListParagraph"/>
        <w:numPr>
          <w:ilvl w:val="0"/>
          <w:numId w:val="21"/>
        </w:numPr>
      </w:pPr>
      <w:proofErr w:type="spellStart"/>
      <w:proofErr w:type="gramStart"/>
      <w:r>
        <w:t>toPrecision</w:t>
      </w:r>
      <w:proofErr w:type="spellEnd"/>
      <w:r w:rsidR="00AC7661">
        <w:t>(</w:t>
      </w:r>
      <w:proofErr w:type="gramEnd"/>
      <w:r w:rsidR="00AC7661">
        <w:t>) – Returns a string to the number of digits of precision.</w:t>
      </w:r>
    </w:p>
    <w:p w:rsidR="00D24C58" w:rsidRDefault="00D24C58" w:rsidP="00D660ED">
      <w:pPr>
        <w:pStyle w:val="ListParagraph"/>
        <w:numPr>
          <w:ilvl w:val="1"/>
          <w:numId w:val="21"/>
        </w:numPr>
      </w:pPr>
      <w:proofErr w:type="spellStart"/>
      <w:r w:rsidRPr="00AC7661">
        <w:t>va</w:t>
      </w:r>
      <w:r>
        <w:t>r</w:t>
      </w:r>
      <w:proofErr w:type="spellEnd"/>
      <w:r>
        <w:t xml:space="preserve"> x = 5.123456;  </w:t>
      </w:r>
      <w:proofErr w:type="spellStart"/>
      <w:r>
        <w:t>x.toPrecision</w:t>
      </w:r>
      <w:proofErr w:type="spellEnd"/>
      <w:r>
        <w:t>(1</w:t>
      </w:r>
      <w:r w:rsidRPr="00AC7661">
        <w:t>)</w:t>
      </w:r>
      <w:r>
        <w:t xml:space="preserve">;  //  </w:t>
      </w:r>
      <w:r w:rsidRPr="00AC7661">
        <w:t>"</w:t>
      </w:r>
      <w:r>
        <w:t>5</w:t>
      </w:r>
      <w:r w:rsidRPr="00AC7661">
        <w:t>"</w:t>
      </w:r>
    </w:p>
    <w:p w:rsidR="00AC7661" w:rsidRDefault="00AC7661" w:rsidP="00D660ED">
      <w:pPr>
        <w:pStyle w:val="ListParagraph"/>
        <w:numPr>
          <w:ilvl w:val="1"/>
          <w:numId w:val="21"/>
        </w:numPr>
      </w:pPr>
      <w:proofErr w:type="spellStart"/>
      <w:r w:rsidRPr="00AC7661">
        <w:t>var</w:t>
      </w:r>
      <w:proofErr w:type="spellEnd"/>
      <w:r w:rsidRPr="00AC7661">
        <w:t xml:space="preserve"> x = 5.123456;  </w:t>
      </w:r>
      <w:proofErr w:type="spellStart"/>
      <w:r w:rsidRPr="00AC7661">
        <w:t>x.toPrecision</w:t>
      </w:r>
      <w:proofErr w:type="spellEnd"/>
      <w:r w:rsidRPr="00AC7661">
        <w:t>(3)</w:t>
      </w:r>
      <w:r>
        <w:t xml:space="preserve">;  //  </w:t>
      </w:r>
      <w:r w:rsidR="00D24C58" w:rsidRPr="00AC7661">
        <w:t>"</w:t>
      </w:r>
      <w:r>
        <w:t>5.12</w:t>
      </w:r>
      <w:r w:rsidR="00D24C58" w:rsidRPr="00AC7661">
        <w:t>"</w:t>
      </w:r>
    </w:p>
    <w:p w:rsidR="00D24C58" w:rsidRDefault="00AC7661" w:rsidP="00D660ED">
      <w:pPr>
        <w:pStyle w:val="ListParagraph"/>
        <w:numPr>
          <w:ilvl w:val="1"/>
          <w:numId w:val="21"/>
        </w:numPr>
      </w:pPr>
      <w:proofErr w:type="spellStart"/>
      <w:r w:rsidRPr="00AC7661">
        <w:t>var</w:t>
      </w:r>
      <w:proofErr w:type="spellEnd"/>
      <w:r w:rsidRPr="00AC7661">
        <w:t xml:space="preserve"> x = 5123456;  </w:t>
      </w:r>
      <w:proofErr w:type="spellStart"/>
      <w:r w:rsidRPr="00AC7661">
        <w:t>x.toPrecision</w:t>
      </w:r>
      <w:proofErr w:type="spellEnd"/>
      <w:r w:rsidRPr="00AC7661">
        <w:t>(3)</w:t>
      </w:r>
      <w:r>
        <w:t xml:space="preserve">;  //  </w:t>
      </w:r>
      <w:r w:rsidRPr="00AC7661">
        <w:t>"5.12e+6"</w:t>
      </w:r>
      <w:r>
        <w:t xml:space="preserve"> </w:t>
      </w:r>
    </w:p>
    <w:p w:rsidR="001E7CDB" w:rsidRDefault="00D24C58" w:rsidP="00D660ED">
      <w:pPr>
        <w:pStyle w:val="ListParagraph"/>
        <w:numPr>
          <w:ilvl w:val="1"/>
          <w:numId w:val="21"/>
        </w:numPr>
      </w:pPr>
      <w:proofErr w:type="spellStart"/>
      <w:r>
        <w:t>var</w:t>
      </w:r>
      <w:proofErr w:type="spellEnd"/>
      <w:r>
        <w:t xml:space="preserve"> x = 5</w:t>
      </w:r>
      <w:r w:rsidR="00AC7661" w:rsidRPr="00AC7661">
        <w:t xml:space="preserve">;  </w:t>
      </w:r>
      <w:proofErr w:type="spellStart"/>
      <w:r w:rsidR="00AC7661" w:rsidRPr="00AC7661">
        <w:t>x.toPrecision</w:t>
      </w:r>
      <w:proofErr w:type="spellEnd"/>
      <w:r w:rsidR="00AC7661" w:rsidRPr="00AC7661">
        <w:t>(3)</w:t>
      </w:r>
      <w:r>
        <w:t xml:space="preserve">  // </w:t>
      </w:r>
      <w:r w:rsidRPr="00AC7661">
        <w:t>"</w:t>
      </w:r>
      <w:r>
        <w:t>5.00</w:t>
      </w:r>
      <w:r w:rsidRPr="00AC7661">
        <w:t>"</w:t>
      </w:r>
    </w:p>
    <w:p w:rsidR="001E7CDB" w:rsidRDefault="001E7CDB" w:rsidP="00D660ED">
      <w:pPr>
        <w:pStyle w:val="ListParagraph"/>
        <w:numPr>
          <w:ilvl w:val="0"/>
          <w:numId w:val="21"/>
        </w:numPr>
      </w:pPr>
      <w:proofErr w:type="spellStart"/>
      <w:proofErr w:type="gramStart"/>
      <w:r>
        <w:lastRenderedPageBreak/>
        <w:t>toString</w:t>
      </w:r>
      <w:proofErr w:type="spellEnd"/>
      <w:r w:rsidR="00AC7661">
        <w:t>(</w:t>
      </w:r>
      <w:proofErr w:type="gramEnd"/>
      <w:r w:rsidR="00AC7661">
        <w:t>)</w:t>
      </w:r>
      <w:r w:rsidR="00C546E4">
        <w:t xml:space="preserve"> – returns a string representing the number.</w:t>
      </w:r>
    </w:p>
    <w:p w:rsidR="001E7CDB" w:rsidRDefault="001E7CDB" w:rsidP="00D660ED">
      <w:pPr>
        <w:pStyle w:val="ListParagraph"/>
        <w:numPr>
          <w:ilvl w:val="0"/>
          <w:numId w:val="21"/>
        </w:numPr>
      </w:pPr>
      <w:proofErr w:type="spellStart"/>
      <w:proofErr w:type="gramStart"/>
      <w:r>
        <w:t>valueOf</w:t>
      </w:r>
      <w:proofErr w:type="spellEnd"/>
      <w:proofErr w:type="gramEnd"/>
      <w:r>
        <w:t xml:space="preserve"> – returns the value</w:t>
      </w:r>
      <w:r w:rsidR="00C546E4">
        <w:t xml:space="preserve"> of the variable.</w:t>
      </w:r>
    </w:p>
    <w:p w:rsidR="001E7CDB" w:rsidRDefault="001E7CDB" w:rsidP="00D660ED">
      <w:pPr>
        <w:pStyle w:val="ListParagraph"/>
        <w:numPr>
          <w:ilvl w:val="1"/>
          <w:numId w:val="21"/>
        </w:numPr>
      </w:pPr>
      <w:proofErr w:type="spellStart"/>
      <w:r>
        <w:t>var</w:t>
      </w:r>
      <w:proofErr w:type="spellEnd"/>
      <w:r>
        <w:t xml:space="preserve"> n = 5;</w:t>
      </w:r>
      <w:r>
        <w:br/>
      </w:r>
      <w:proofErr w:type="spellStart"/>
      <w:r>
        <w:t>n.valueOf</w:t>
      </w:r>
      <w:proofErr w:type="spellEnd"/>
      <w:r>
        <w:t>();    // 5</w:t>
      </w:r>
    </w:p>
    <w:p w:rsidR="001E7CDB" w:rsidRPr="001E7CDB" w:rsidRDefault="001E7CDB" w:rsidP="001E7CDB"/>
    <w:p w:rsidR="000B0CA7" w:rsidRDefault="00EC6D97" w:rsidP="00EC6D97">
      <w:pPr>
        <w:pStyle w:val="Heading4"/>
      </w:pPr>
      <w:r>
        <w:t>To and From HEX</w:t>
      </w:r>
    </w:p>
    <w:p w:rsidR="00EC6D97" w:rsidRDefault="00EC6D97" w:rsidP="00D660ED">
      <w:pPr>
        <w:pStyle w:val="ListParagraph"/>
        <w:numPr>
          <w:ilvl w:val="0"/>
          <w:numId w:val="20"/>
        </w:numPr>
      </w:pPr>
      <w:r>
        <w:t>Numbers can be written in hexadecimal format by prefixing the value with “0x”:</w:t>
      </w:r>
    </w:p>
    <w:p w:rsidR="00EC6D97" w:rsidRDefault="00EC6D97" w:rsidP="00D660ED">
      <w:pPr>
        <w:pStyle w:val="ListParagraph"/>
        <w:numPr>
          <w:ilvl w:val="1"/>
          <w:numId w:val="20"/>
        </w:numPr>
      </w:pPr>
      <w:proofErr w:type="spellStart"/>
      <w:r>
        <w:t>var</w:t>
      </w:r>
      <w:proofErr w:type="spellEnd"/>
      <w:r>
        <w:t xml:space="preserve"> </w:t>
      </w:r>
      <w:proofErr w:type="spellStart"/>
      <w:r>
        <w:t>num</w:t>
      </w:r>
      <w:proofErr w:type="spellEnd"/>
      <w:r>
        <w:t xml:space="preserve"> = 0x10   // 16</w:t>
      </w:r>
    </w:p>
    <w:p w:rsidR="00EC6D97" w:rsidRDefault="00EC6D97" w:rsidP="00D660ED">
      <w:pPr>
        <w:pStyle w:val="ListParagraph"/>
        <w:numPr>
          <w:ilvl w:val="1"/>
          <w:numId w:val="20"/>
        </w:numPr>
      </w:pPr>
      <w:proofErr w:type="spellStart"/>
      <w:r>
        <w:t>var</w:t>
      </w:r>
      <w:proofErr w:type="spellEnd"/>
      <w:r>
        <w:t xml:space="preserve"> </w:t>
      </w:r>
      <w:proofErr w:type="spellStart"/>
      <w:r>
        <w:t>num</w:t>
      </w:r>
      <w:proofErr w:type="spellEnd"/>
      <w:r>
        <w:t xml:space="preserve"> = </w:t>
      </w:r>
      <w:proofErr w:type="spellStart"/>
      <w:r>
        <w:t>eval</w:t>
      </w:r>
      <w:proofErr w:type="spellEnd"/>
      <w:r>
        <w:t>(</w:t>
      </w:r>
      <w:r w:rsidR="0046058F">
        <w:t>“</w:t>
      </w:r>
      <w:r>
        <w:t>0x10</w:t>
      </w:r>
      <w:r w:rsidR="0046058F">
        <w:t>”</w:t>
      </w:r>
      <w:r>
        <w:t>)   // 16</w:t>
      </w:r>
    </w:p>
    <w:p w:rsidR="000E021C" w:rsidRDefault="000E021C" w:rsidP="00D660ED">
      <w:pPr>
        <w:pStyle w:val="ListParagraph"/>
        <w:numPr>
          <w:ilvl w:val="1"/>
          <w:numId w:val="20"/>
        </w:numPr>
      </w:pPr>
      <w:proofErr w:type="spellStart"/>
      <w:r>
        <w:t>var</w:t>
      </w:r>
      <w:proofErr w:type="spellEnd"/>
      <w:r>
        <w:t xml:space="preserve"> </w:t>
      </w:r>
      <w:proofErr w:type="spellStart"/>
      <w:r>
        <w:t>num</w:t>
      </w:r>
      <w:proofErr w:type="spellEnd"/>
      <w:r>
        <w:t xml:space="preserve"> = </w:t>
      </w:r>
      <w:proofErr w:type="spellStart"/>
      <w:r>
        <w:t>parseInt</w:t>
      </w:r>
      <w:proofErr w:type="spellEnd"/>
      <w:r>
        <w:t>(</w:t>
      </w:r>
      <w:r w:rsidR="0046058F">
        <w:t>“</w:t>
      </w:r>
      <w:r>
        <w:t>0x10</w:t>
      </w:r>
      <w:r w:rsidR="0046058F">
        <w:t>”</w:t>
      </w:r>
      <w:r>
        <w:t>,16)  // 16</w:t>
      </w:r>
    </w:p>
    <w:p w:rsidR="000E021C" w:rsidRDefault="000E021C" w:rsidP="00D660ED">
      <w:pPr>
        <w:pStyle w:val="ListParagraph"/>
        <w:numPr>
          <w:ilvl w:val="1"/>
          <w:numId w:val="20"/>
        </w:numPr>
      </w:pPr>
      <w:r>
        <w:t xml:space="preserve">Tip: </w:t>
      </w:r>
      <w:r w:rsidRPr="000E021C">
        <w:rPr>
          <w:rStyle w:val="ScreenTextChar"/>
        </w:rPr>
        <w:t>parseInt(</w:t>
      </w:r>
      <w:r w:rsidRPr="000E021C">
        <w:rPr>
          <w:rStyle w:val="ScreenTextChar"/>
          <w:i/>
        </w:rPr>
        <w:t>str</w:t>
      </w:r>
      <w:r w:rsidRPr="000E021C">
        <w:rPr>
          <w:rStyle w:val="ScreenTextChar"/>
        </w:rPr>
        <w:t>,</w:t>
      </w:r>
      <w:r w:rsidRPr="000E021C">
        <w:rPr>
          <w:rStyle w:val="ScreenTextChar"/>
          <w:i/>
        </w:rPr>
        <w:t>base</w:t>
      </w:r>
      <w:r w:rsidRPr="000E021C">
        <w:rPr>
          <w:rStyle w:val="ScreenTextChar"/>
        </w:rPr>
        <w:t>)</w:t>
      </w:r>
      <w:r>
        <w:t xml:space="preserve"> can be used to convert a string to a number.</w:t>
      </w:r>
    </w:p>
    <w:p w:rsidR="000E021C" w:rsidRDefault="000E021C" w:rsidP="00D660ED">
      <w:pPr>
        <w:pStyle w:val="ListParagraph"/>
        <w:numPr>
          <w:ilvl w:val="2"/>
          <w:numId w:val="20"/>
        </w:numPr>
      </w:pPr>
      <w:proofErr w:type="spellStart"/>
      <w:r>
        <w:t>var</w:t>
      </w:r>
      <w:proofErr w:type="spellEnd"/>
      <w:r>
        <w:t xml:space="preserve"> </w:t>
      </w:r>
      <w:proofErr w:type="spellStart"/>
      <w:r>
        <w:t>num</w:t>
      </w:r>
      <w:proofErr w:type="spellEnd"/>
      <w:r>
        <w:t xml:space="preserve"> = </w:t>
      </w:r>
      <w:proofErr w:type="spellStart"/>
      <w:r>
        <w:t>parseInt</w:t>
      </w:r>
      <w:proofErr w:type="spellEnd"/>
      <w:r>
        <w:t>(</w:t>
      </w:r>
      <w:r w:rsidR="0046058F">
        <w:t>“</w:t>
      </w:r>
      <w:r>
        <w:t>1100</w:t>
      </w:r>
      <w:r w:rsidR="0046058F">
        <w:t>”</w:t>
      </w:r>
      <w:r>
        <w:t>,2)  // 12</w:t>
      </w:r>
    </w:p>
    <w:p w:rsidR="000E021C" w:rsidRDefault="000E021C" w:rsidP="00D660ED">
      <w:pPr>
        <w:pStyle w:val="ListParagraph"/>
        <w:numPr>
          <w:ilvl w:val="2"/>
          <w:numId w:val="20"/>
        </w:numPr>
      </w:pPr>
      <w:proofErr w:type="spellStart"/>
      <w:r>
        <w:t>var</w:t>
      </w:r>
      <w:proofErr w:type="spellEnd"/>
      <w:r>
        <w:t xml:space="preserve"> </w:t>
      </w:r>
      <w:proofErr w:type="spellStart"/>
      <w:r>
        <w:t>num</w:t>
      </w:r>
      <w:proofErr w:type="spellEnd"/>
      <w:r>
        <w:t xml:space="preserve"> = </w:t>
      </w:r>
      <w:proofErr w:type="spellStart"/>
      <w:r>
        <w:t>parseInt</w:t>
      </w:r>
      <w:proofErr w:type="spellEnd"/>
      <w:r>
        <w:t>(</w:t>
      </w:r>
      <w:r w:rsidR="0046058F">
        <w:t>“</w:t>
      </w:r>
      <w:r>
        <w:t>14</w:t>
      </w:r>
      <w:r w:rsidR="0046058F">
        <w:t>”</w:t>
      </w:r>
      <w:r>
        <w:t>,8)      // 12</w:t>
      </w:r>
    </w:p>
    <w:p w:rsidR="002167A9" w:rsidRDefault="002167A9" w:rsidP="00D660ED">
      <w:pPr>
        <w:pStyle w:val="ListParagraph"/>
        <w:numPr>
          <w:ilvl w:val="0"/>
          <w:numId w:val="20"/>
        </w:numPr>
      </w:pPr>
    </w:p>
    <w:p w:rsidR="00EC6D97" w:rsidRDefault="00EC6D97" w:rsidP="00D660ED">
      <w:pPr>
        <w:pStyle w:val="ListParagraph"/>
        <w:numPr>
          <w:ilvl w:val="0"/>
          <w:numId w:val="20"/>
        </w:numPr>
      </w:pPr>
      <w:r>
        <w:t>Numbers can be converted to a hexadecimal string using .</w:t>
      </w:r>
      <w:proofErr w:type="spellStart"/>
      <w:r>
        <w:t>toString</w:t>
      </w:r>
      <w:proofErr w:type="spellEnd"/>
      <w:r>
        <w:t>():</w:t>
      </w:r>
    </w:p>
    <w:p w:rsidR="00EC6D97" w:rsidRDefault="00EC6D97" w:rsidP="00D660ED">
      <w:pPr>
        <w:pStyle w:val="ListParagraph"/>
        <w:numPr>
          <w:ilvl w:val="1"/>
          <w:numId w:val="20"/>
        </w:numPr>
      </w:pPr>
      <w:proofErr w:type="spellStart"/>
      <w:r>
        <w:t>var</w:t>
      </w:r>
      <w:proofErr w:type="spellEnd"/>
      <w:r>
        <w:t xml:space="preserve"> </w:t>
      </w:r>
      <w:proofErr w:type="spellStart"/>
      <w:r>
        <w:t>hexstring</w:t>
      </w:r>
      <w:proofErr w:type="spellEnd"/>
      <w:r>
        <w:t xml:space="preserve"> = </w:t>
      </w:r>
      <w:proofErr w:type="spellStart"/>
      <w:r>
        <w:t>num.toString</w:t>
      </w:r>
      <w:proofErr w:type="spellEnd"/>
      <w:r>
        <w:t xml:space="preserve">(16)   // </w:t>
      </w:r>
      <w:r w:rsidR="0046058F">
        <w:t>“</w:t>
      </w:r>
      <w:r>
        <w:t>0x10</w:t>
      </w:r>
      <w:r w:rsidR="0046058F">
        <w:t>”</w:t>
      </w:r>
    </w:p>
    <w:p w:rsidR="0057431B" w:rsidRDefault="0057431B" w:rsidP="00D660ED">
      <w:pPr>
        <w:pStyle w:val="ListParagraph"/>
        <w:numPr>
          <w:ilvl w:val="1"/>
          <w:numId w:val="20"/>
        </w:numPr>
      </w:pPr>
      <w:r>
        <w:t>Tip: .</w:t>
      </w:r>
      <w:proofErr w:type="spellStart"/>
      <w:r w:rsidRPr="000E021C">
        <w:rPr>
          <w:rStyle w:val="ScreenTextChar"/>
        </w:rPr>
        <w:t>toString</w:t>
      </w:r>
      <w:proofErr w:type="spellEnd"/>
      <w:r w:rsidRPr="000E021C">
        <w:rPr>
          <w:rStyle w:val="ScreenTextChar"/>
        </w:rPr>
        <w:t>(</w:t>
      </w:r>
      <w:r w:rsidRPr="000E021C">
        <w:rPr>
          <w:rStyle w:val="ScreenTextChar"/>
          <w:i/>
        </w:rPr>
        <w:t>n</w:t>
      </w:r>
      <w:r w:rsidRPr="000E021C">
        <w:rPr>
          <w:rStyle w:val="ScreenTextChar"/>
        </w:rPr>
        <w:t>)</w:t>
      </w:r>
      <w:r>
        <w:t xml:space="preserve"> can convert a number to any base! (“n” must be 2 to 36)</w:t>
      </w:r>
    </w:p>
    <w:p w:rsidR="000E021C" w:rsidRDefault="000E021C" w:rsidP="00D660ED">
      <w:pPr>
        <w:pStyle w:val="ListParagraph"/>
        <w:numPr>
          <w:ilvl w:val="2"/>
          <w:numId w:val="20"/>
        </w:numPr>
      </w:pPr>
      <w:r>
        <w:t>n=12;</w:t>
      </w:r>
    </w:p>
    <w:p w:rsidR="000E021C" w:rsidRDefault="000E021C" w:rsidP="00D660ED">
      <w:pPr>
        <w:pStyle w:val="ListParagraph"/>
        <w:numPr>
          <w:ilvl w:val="2"/>
          <w:numId w:val="20"/>
        </w:numPr>
      </w:pPr>
      <w:proofErr w:type="spellStart"/>
      <w:r>
        <w:t>n.toString</w:t>
      </w:r>
      <w:proofErr w:type="spellEnd"/>
      <w:r>
        <w:t>(2)    // 1100</w:t>
      </w:r>
    </w:p>
    <w:p w:rsidR="000E021C" w:rsidRDefault="000E021C" w:rsidP="00D660ED">
      <w:pPr>
        <w:pStyle w:val="ListParagraph"/>
        <w:numPr>
          <w:ilvl w:val="2"/>
          <w:numId w:val="20"/>
        </w:numPr>
      </w:pPr>
      <w:proofErr w:type="spellStart"/>
      <w:r>
        <w:t>n.toString</w:t>
      </w:r>
      <w:proofErr w:type="spellEnd"/>
      <w:r>
        <w:t>(8)    //  14</w:t>
      </w:r>
    </w:p>
    <w:p w:rsidR="000E021C" w:rsidRDefault="000E021C" w:rsidP="00D660ED">
      <w:pPr>
        <w:pStyle w:val="ListParagraph"/>
        <w:numPr>
          <w:ilvl w:val="2"/>
          <w:numId w:val="20"/>
        </w:numPr>
      </w:pPr>
      <w:proofErr w:type="spellStart"/>
      <w:r>
        <w:t>n.toString</w:t>
      </w:r>
      <w:proofErr w:type="spellEnd"/>
      <w:r>
        <w:t>(10)  // 12</w:t>
      </w:r>
    </w:p>
    <w:p w:rsidR="000E021C" w:rsidRDefault="000E021C" w:rsidP="00D660ED">
      <w:pPr>
        <w:pStyle w:val="ListParagraph"/>
        <w:numPr>
          <w:ilvl w:val="2"/>
          <w:numId w:val="20"/>
        </w:numPr>
      </w:pPr>
      <w:proofErr w:type="spellStart"/>
      <w:r>
        <w:t>n.toString</w:t>
      </w:r>
      <w:proofErr w:type="spellEnd"/>
      <w:r>
        <w:t>(16)  //  c</w:t>
      </w:r>
    </w:p>
    <w:p w:rsidR="00214F59" w:rsidRDefault="00214F59" w:rsidP="00214F59"/>
    <w:p w:rsidR="00EC6D97" w:rsidRDefault="00214F59" w:rsidP="00214F59">
      <w:pPr>
        <w:pStyle w:val="Heading4"/>
      </w:pPr>
      <w:r>
        <w:t>The Math object</w:t>
      </w:r>
    </w:p>
    <w:p w:rsidR="00214F59" w:rsidRDefault="00214F59" w:rsidP="00214F59">
      <w:r>
        <w:t>JavaScript’s Math object includes a list of constants and math functions.</w:t>
      </w:r>
    </w:p>
    <w:p w:rsidR="00214F59" w:rsidRDefault="00214F59" w:rsidP="00214F59">
      <w:r>
        <w:t>Constants: E, LN10, LN2, LOG10E, LOG2E, PI, SQRT1_2, SQRT2</w:t>
      </w:r>
    </w:p>
    <w:p w:rsidR="00214F59" w:rsidRPr="00214F59" w:rsidRDefault="00214F59" w:rsidP="00214F59">
      <w:r>
        <w:t xml:space="preserve">Functions: abs, </w:t>
      </w:r>
      <w:proofErr w:type="spellStart"/>
      <w:r>
        <w:t>acos</w:t>
      </w:r>
      <w:proofErr w:type="spellEnd"/>
      <w:r>
        <w:t xml:space="preserve">, </w:t>
      </w:r>
      <w:proofErr w:type="spellStart"/>
      <w:r>
        <w:t>asin</w:t>
      </w:r>
      <w:proofErr w:type="spellEnd"/>
      <w:r>
        <w:t xml:space="preserve">, </w:t>
      </w:r>
      <w:proofErr w:type="spellStart"/>
      <w:r>
        <w:t>atan</w:t>
      </w:r>
      <w:proofErr w:type="spellEnd"/>
      <w:r>
        <w:t xml:space="preserve">, atan2, ceil, cos, </w:t>
      </w:r>
      <w:proofErr w:type="spellStart"/>
      <w:r>
        <w:t>exp</w:t>
      </w:r>
      <w:proofErr w:type="spellEnd"/>
      <w:r>
        <w:t xml:space="preserve">, floor, log, max, </w:t>
      </w:r>
      <w:proofErr w:type="gramStart"/>
      <w:r>
        <w:t>pow</w:t>
      </w:r>
      <w:proofErr w:type="gramEnd"/>
      <w:r>
        <w:t xml:space="preserve">, random, round, sin, </w:t>
      </w:r>
      <w:proofErr w:type="spellStart"/>
      <w:r>
        <w:t>sqrt</w:t>
      </w:r>
      <w:proofErr w:type="spellEnd"/>
      <w:r>
        <w:t>, tan, min</w:t>
      </w:r>
    </w:p>
    <w:p w:rsidR="00305777" w:rsidRDefault="00305777" w:rsidP="00305777"/>
    <w:p w:rsidR="00305777" w:rsidRDefault="00305777" w:rsidP="00305777">
      <w:pPr>
        <w:pStyle w:val="Heading3"/>
      </w:pPr>
      <w:bookmarkStart w:id="39" w:name="_Toc481354174"/>
      <w:r>
        <w:t>JavaScript Strings</w:t>
      </w:r>
      <w:bookmarkEnd w:id="39"/>
    </w:p>
    <w:p w:rsidR="00C52990" w:rsidRDefault="00C52990" w:rsidP="00C52990">
      <w:pPr>
        <w:pStyle w:val="Heading4"/>
      </w:pPr>
      <w:r>
        <w:t>Escape Characters</w:t>
      </w:r>
    </w:p>
    <w:p w:rsidR="00C52990" w:rsidRDefault="00C52990" w:rsidP="00C52990">
      <w:r>
        <w:t>You can embed special characters into strings using a backslash followed by a character.</w:t>
      </w:r>
    </w:p>
    <w:p w:rsidR="00C52990" w:rsidRDefault="00C52990" w:rsidP="00D660ED">
      <w:pPr>
        <w:pStyle w:val="ListParagraph"/>
        <w:numPr>
          <w:ilvl w:val="0"/>
          <w:numId w:val="61"/>
        </w:numPr>
      </w:pPr>
      <w:r>
        <w:t>\0   Null</w:t>
      </w:r>
    </w:p>
    <w:p w:rsidR="00C52990" w:rsidRDefault="00C52990" w:rsidP="00D660ED">
      <w:pPr>
        <w:pStyle w:val="ListParagraph"/>
        <w:numPr>
          <w:ilvl w:val="0"/>
          <w:numId w:val="61"/>
        </w:numPr>
      </w:pPr>
      <w:r>
        <w:t xml:space="preserve">\'    Single quote          </w:t>
      </w:r>
      <w:r w:rsidR="00FD4EFE">
        <w:tab/>
      </w:r>
      <w:r>
        <w:t>'</w:t>
      </w:r>
      <w:r w:rsidR="00FD4EFE">
        <w:t>It\'s raining!'</w:t>
      </w:r>
    </w:p>
    <w:p w:rsidR="00FD4EFE" w:rsidRDefault="00FD4EFE" w:rsidP="00D660ED">
      <w:pPr>
        <w:pStyle w:val="ListParagraph"/>
        <w:numPr>
          <w:ilvl w:val="0"/>
          <w:numId w:val="61"/>
        </w:numPr>
      </w:pPr>
      <w:r>
        <w:t xml:space="preserve">\"   Double quote        </w:t>
      </w:r>
      <w:r>
        <w:tab/>
        <w:t>"He said \"It's raining</w:t>
      </w:r>
      <w:proofErr w:type="gramStart"/>
      <w:r>
        <w:t>!\</w:t>
      </w:r>
      <w:proofErr w:type="gramEnd"/>
      <w:r>
        <w:t>""</w:t>
      </w:r>
    </w:p>
    <w:p w:rsidR="00FD4EFE" w:rsidRDefault="00FD4EFE" w:rsidP="00D660ED">
      <w:pPr>
        <w:pStyle w:val="ListParagraph"/>
        <w:numPr>
          <w:ilvl w:val="0"/>
          <w:numId w:val="61"/>
        </w:numPr>
      </w:pPr>
      <w:r>
        <w:t xml:space="preserve">\\   Backslash          </w:t>
      </w:r>
      <w:r>
        <w:tab/>
        <w:t xml:space="preserve">"Enter Unicode characters as </w:t>
      </w:r>
      <w:r w:rsidRPr="00FD4EFE">
        <w:t>\\uxxxx</w:t>
      </w:r>
      <w:r>
        <w:t>.”</w:t>
      </w:r>
    </w:p>
    <w:p w:rsidR="00FD4EFE" w:rsidRDefault="00FD4EFE" w:rsidP="00D660ED">
      <w:pPr>
        <w:pStyle w:val="ListParagraph"/>
        <w:numPr>
          <w:ilvl w:val="0"/>
          <w:numId w:val="61"/>
        </w:numPr>
      </w:pPr>
      <w:r>
        <w:t xml:space="preserve">\n  New line             </w:t>
      </w:r>
      <w:r>
        <w:tab/>
        <w:t>"this is on the first line \</w:t>
      </w:r>
      <w:proofErr w:type="spellStart"/>
      <w:r>
        <w:t>nthis</w:t>
      </w:r>
      <w:proofErr w:type="spellEnd"/>
      <w:r>
        <w:t xml:space="preserve"> is on the second line"</w:t>
      </w:r>
    </w:p>
    <w:p w:rsidR="00FD4EFE" w:rsidRDefault="00FD4EFE" w:rsidP="00D660ED">
      <w:pPr>
        <w:pStyle w:val="ListParagraph"/>
        <w:numPr>
          <w:ilvl w:val="0"/>
          <w:numId w:val="61"/>
        </w:numPr>
      </w:pPr>
      <w:r>
        <w:t>\</w:t>
      </w:r>
      <w:proofErr w:type="gramStart"/>
      <w:r>
        <w:t>r  Carriage</w:t>
      </w:r>
      <w:proofErr w:type="gramEnd"/>
      <w:r>
        <w:t xml:space="preserve"> return  </w:t>
      </w:r>
      <w:r>
        <w:tab/>
        <w:t>"this is overwritten by \</w:t>
      </w:r>
      <w:proofErr w:type="spellStart"/>
      <w:r>
        <w:t>rthis</w:t>
      </w:r>
      <w:proofErr w:type="spellEnd"/>
      <w:r>
        <w:t xml:space="preserve"> text"  (may behave the same as \n.)</w:t>
      </w:r>
    </w:p>
    <w:p w:rsidR="00FD4EFE" w:rsidRDefault="00FD4EFE" w:rsidP="00D660ED">
      <w:pPr>
        <w:pStyle w:val="ListParagraph"/>
        <w:numPr>
          <w:ilvl w:val="0"/>
          <w:numId w:val="61"/>
        </w:numPr>
      </w:pPr>
      <w:r>
        <w:t xml:space="preserve">\v Vertical tab        </w:t>
      </w:r>
      <w:r>
        <w:tab/>
      </w:r>
      <w:proofErr w:type="gramStart"/>
      <w:r>
        <w:t>Generally</w:t>
      </w:r>
      <w:proofErr w:type="gramEnd"/>
      <w:r>
        <w:t xml:space="preserve"> only applies to printers.</w:t>
      </w:r>
    </w:p>
    <w:p w:rsidR="00FD4EFE" w:rsidRDefault="00FD4EFE" w:rsidP="00D660ED">
      <w:pPr>
        <w:pStyle w:val="ListParagraph"/>
        <w:numPr>
          <w:ilvl w:val="0"/>
          <w:numId w:val="61"/>
        </w:numPr>
      </w:pPr>
      <w:r>
        <w:t>\t  Tab</w:t>
      </w:r>
    </w:p>
    <w:p w:rsidR="00FD4EFE" w:rsidRDefault="00FD4EFE" w:rsidP="00D660ED">
      <w:pPr>
        <w:pStyle w:val="ListParagraph"/>
        <w:numPr>
          <w:ilvl w:val="0"/>
          <w:numId w:val="61"/>
        </w:numPr>
      </w:pPr>
      <w:r>
        <w:t>\b Backspace</w:t>
      </w:r>
    </w:p>
    <w:p w:rsidR="00FD4EFE" w:rsidRDefault="00FD4EFE" w:rsidP="00D660ED">
      <w:pPr>
        <w:pStyle w:val="ListParagraph"/>
        <w:numPr>
          <w:ilvl w:val="0"/>
          <w:numId w:val="61"/>
        </w:numPr>
      </w:pPr>
      <w:r>
        <w:t>\</w:t>
      </w:r>
      <w:proofErr w:type="gramStart"/>
      <w:r>
        <w:t>f  Form</w:t>
      </w:r>
      <w:proofErr w:type="gramEnd"/>
      <w:r>
        <w:t xml:space="preserve"> feed        </w:t>
      </w:r>
      <w:r>
        <w:tab/>
        <w:t>Generally only applies to printers.</w:t>
      </w:r>
    </w:p>
    <w:p w:rsidR="00FD4EFE" w:rsidRDefault="00FD4EFE" w:rsidP="00D660ED">
      <w:pPr>
        <w:pStyle w:val="ListParagraph"/>
        <w:numPr>
          <w:ilvl w:val="0"/>
          <w:numId w:val="61"/>
        </w:numPr>
      </w:pPr>
      <w:r>
        <w:t>\</w:t>
      </w:r>
      <w:proofErr w:type="spellStart"/>
      <w:r>
        <w:t>uxxxx</w:t>
      </w:r>
      <w:proofErr w:type="spellEnd"/>
      <w:r>
        <w:t xml:space="preserve">  Unicode character    </w:t>
      </w:r>
      <w:r w:rsidRPr="00FD4EFE">
        <w:t>"\u0061"</w:t>
      </w:r>
      <w:r>
        <w:t xml:space="preserve">   =  “a”</w:t>
      </w:r>
    </w:p>
    <w:p w:rsidR="00FD4EFE" w:rsidRDefault="00FD4EFE" w:rsidP="00D660ED">
      <w:pPr>
        <w:pStyle w:val="ListParagraph"/>
        <w:numPr>
          <w:ilvl w:val="0"/>
          <w:numId w:val="61"/>
        </w:numPr>
      </w:pPr>
      <w:r>
        <w:t>Backslash followed by a carriage return lets you break long lines of text. The following creates a single long string:</w:t>
      </w:r>
    </w:p>
    <w:p w:rsidR="00FD4EFE" w:rsidRDefault="00FD4EFE" w:rsidP="00D660ED">
      <w:pPr>
        <w:pStyle w:val="ListParagraph"/>
        <w:numPr>
          <w:ilvl w:val="1"/>
          <w:numId w:val="61"/>
        </w:numPr>
      </w:pPr>
      <w:proofErr w:type="spellStart"/>
      <w:proofErr w:type="gramStart"/>
      <w:r>
        <w:lastRenderedPageBreak/>
        <w:t>var</w:t>
      </w:r>
      <w:proofErr w:type="spellEnd"/>
      <w:proofErr w:type="gramEnd"/>
      <w:r>
        <w:t xml:space="preserve"> text = "</w:t>
      </w:r>
      <w:r w:rsidRPr="00FD4EFE">
        <w:t xml:space="preserve"> Lorem ipsum dolor sit </w:t>
      </w:r>
      <w:proofErr w:type="spellStart"/>
      <w:r w:rsidRPr="00FD4EFE">
        <w:t>amet</w:t>
      </w:r>
      <w:proofErr w:type="spellEnd"/>
      <w:r w:rsidRPr="00FD4EFE">
        <w:t xml:space="preserve">, </w:t>
      </w:r>
      <w:proofErr w:type="spellStart"/>
      <w:r w:rsidRPr="00FD4EFE">
        <w:t>consectetuer</w:t>
      </w:r>
      <w:proofErr w:type="spellEnd"/>
      <w:r w:rsidRPr="00FD4EFE">
        <w:t xml:space="preserve"> </w:t>
      </w:r>
      <w:proofErr w:type="spellStart"/>
      <w:r w:rsidRPr="00FD4EFE">
        <w:t>adipiscing</w:t>
      </w:r>
      <w:proofErr w:type="spellEnd"/>
      <w:r w:rsidRPr="00FD4EFE">
        <w:t xml:space="preserve"> </w:t>
      </w:r>
      <w:proofErr w:type="spellStart"/>
      <w:r w:rsidRPr="00FD4EFE">
        <w:t>elit</w:t>
      </w:r>
      <w:proofErr w:type="spellEnd"/>
      <w:r w:rsidRPr="00FD4EFE">
        <w:t xml:space="preserve">. </w:t>
      </w:r>
      <w:r>
        <w:t>\</w:t>
      </w:r>
      <w:r>
        <w:br/>
      </w:r>
      <w:r w:rsidRPr="00FD4EFE">
        <w:t xml:space="preserve">Maecenas </w:t>
      </w:r>
      <w:proofErr w:type="spellStart"/>
      <w:r w:rsidRPr="00FD4EFE">
        <w:t>porttitor</w:t>
      </w:r>
      <w:proofErr w:type="spellEnd"/>
      <w:r w:rsidRPr="00FD4EFE">
        <w:t xml:space="preserve"> </w:t>
      </w:r>
      <w:proofErr w:type="spellStart"/>
      <w:r w:rsidRPr="00FD4EFE">
        <w:t>congue</w:t>
      </w:r>
      <w:proofErr w:type="spellEnd"/>
      <w:r w:rsidRPr="00FD4EFE">
        <w:t xml:space="preserve"> </w:t>
      </w:r>
      <w:proofErr w:type="spellStart"/>
      <w:proofErr w:type="gramStart"/>
      <w:r w:rsidRPr="00FD4EFE">
        <w:t>massa</w:t>
      </w:r>
      <w:proofErr w:type="spellEnd"/>
      <w:proofErr w:type="gramEnd"/>
      <w:r w:rsidRPr="00FD4EFE">
        <w:t xml:space="preserve">. </w:t>
      </w:r>
      <w:proofErr w:type="spellStart"/>
      <w:r w:rsidRPr="00FD4EFE">
        <w:t>Fusce</w:t>
      </w:r>
      <w:proofErr w:type="spellEnd"/>
      <w:r w:rsidRPr="00FD4EFE">
        <w:t xml:space="preserve"> </w:t>
      </w:r>
      <w:proofErr w:type="spellStart"/>
      <w:r w:rsidRPr="00FD4EFE">
        <w:t>posuere</w:t>
      </w:r>
      <w:proofErr w:type="spellEnd"/>
      <w:r w:rsidRPr="00FD4EFE">
        <w:t xml:space="preserve">, magna </w:t>
      </w:r>
      <w:proofErr w:type="spellStart"/>
      <w:r w:rsidRPr="00FD4EFE">
        <w:t>sed</w:t>
      </w:r>
      <w:proofErr w:type="spellEnd"/>
      <w:r w:rsidRPr="00FD4EFE">
        <w:t xml:space="preserve"> </w:t>
      </w:r>
      <w:proofErr w:type="spellStart"/>
      <w:r w:rsidRPr="00FD4EFE">
        <w:t>pulvinar</w:t>
      </w:r>
      <w:proofErr w:type="spellEnd"/>
      <w:r w:rsidRPr="00FD4EFE">
        <w:t xml:space="preserve"> </w:t>
      </w:r>
      <w:r>
        <w:t>\</w:t>
      </w:r>
      <w:r>
        <w:br/>
      </w:r>
      <w:proofErr w:type="spellStart"/>
      <w:r w:rsidRPr="00FD4EFE">
        <w:t>ultricies</w:t>
      </w:r>
      <w:proofErr w:type="spellEnd"/>
      <w:r w:rsidRPr="00FD4EFE">
        <w:t xml:space="preserve">, </w:t>
      </w:r>
      <w:proofErr w:type="spellStart"/>
      <w:r w:rsidRPr="00FD4EFE">
        <w:t>purus</w:t>
      </w:r>
      <w:proofErr w:type="spellEnd"/>
      <w:r w:rsidRPr="00FD4EFE">
        <w:t xml:space="preserve"> </w:t>
      </w:r>
      <w:proofErr w:type="spellStart"/>
      <w:r w:rsidRPr="00FD4EFE">
        <w:t>lectus</w:t>
      </w:r>
      <w:proofErr w:type="spellEnd"/>
      <w:r w:rsidRPr="00FD4EFE">
        <w:t xml:space="preserve"> </w:t>
      </w:r>
      <w:proofErr w:type="spellStart"/>
      <w:r w:rsidRPr="00FD4EFE">
        <w:t>malesuada</w:t>
      </w:r>
      <w:proofErr w:type="spellEnd"/>
      <w:r w:rsidRPr="00FD4EFE">
        <w:t xml:space="preserve"> libero, sit </w:t>
      </w:r>
      <w:proofErr w:type="spellStart"/>
      <w:r w:rsidRPr="00FD4EFE">
        <w:t>amet</w:t>
      </w:r>
      <w:proofErr w:type="spellEnd"/>
      <w:r w:rsidRPr="00FD4EFE">
        <w:t xml:space="preserve"> </w:t>
      </w:r>
      <w:proofErr w:type="spellStart"/>
      <w:r w:rsidRPr="00FD4EFE">
        <w:t>commodo</w:t>
      </w:r>
      <w:proofErr w:type="spellEnd"/>
      <w:r w:rsidRPr="00FD4EFE">
        <w:t xml:space="preserve"> magna </w:t>
      </w:r>
      <w:proofErr w:type="spellStart"/>
      <w:r w:rsidRPr="00FD4EFE">
        <w:t>eros</w:t>
      </w:r>
      <w:proofErr w:type="spellEnd"/>
      <w:r w:rsidRPr="00FD4EFE">
        <w:t xml:space="preserve"> </w:t>
      </w:r>
      <w:proofErr w:type="spellStart"/>
      <w:r w:rsidRPr="00FD4EFE">
        <w:t>quis</w:t>
      </w:r>
      <w:proofErr w:type="spellEnd"/>
      <w:r w:rsidRPr="00FD4EFE">
        <w:t xml:space="preserve"> </w:t>
      </w:r>
      <w:proofErr w:type="spellStart"/>
      <w:r w:rsidRPr="00FD4EFE">
        <w:t>urna</w:t>
      </w:r>
      <w:proofErr w:type="spellEnd"/>
      <w:r w:rsidRPr="00FD4EFE">
        <w:t>.</w:t>
      </w:r>
      <w:r>
        <w:t>";</w:t>
      </w:r>
      <w:r>
        <w:br/>
        <w:t>console.log(text);</w:t>
      </w:r>
    </w:p>
    <w:p w:rsidR="00FD4EFE" w:rsidRDefault="00FD4EFE" w:rsidP="00D660ED">
      <w:pPr>
        <w:pStyle w:val="ListParagraph"/>
        <w:numPr>
          <w:ilvl w:val="1"/>
          <w:numId w:val="61"/>
        </w:numPr>
      </w:pPr>
      <w:r>
        <w:t>Note: There must not be any other characters between the backslash and the carriage return.</w:t>
      </w:r>
    </w:p>
    <w:p w:rsidR="00FD4EFE" w:rsidRDefault="00FD4EFE" w:rsidP="00C52990"/>
    <w:p w:rsidR="00C52990" w:rsidRPr="00C52990" w:rsidRDefault="00C52990" w:rsidP="00C52990"/>
    <w:p w:rsidR="00305777" w:rsidRDefault="00C52990" w:rsidP="00C52990">
      <w:pPr>
        <w:pStyle w:val="Heading4"/>
      </w:pPr>
      <w:r>
        <w:t>String Properties</w:t>
      </w:r>
    </w:p>
    <w:p w:rsidR="00C52990" w:rsidRDefault="00C52990" w:rsidP="00D660ED">
      <w:pPr>
        <w:pStyle w:val="ListParagraph"/>
        <w:numPr>
          <w:ilvl w:val="0"/>
          <w:numId w:val="60"/>
        </w:numPr>
      </w:pPr>
      <w:r>
        <w:t xml:space="preserve">.length </w:t>
      </w:r>
      <w:r w:rsidR="00FD4EFE">
        <w:t>–</w:t>
      </w:r>
      <w:r>
        <w:t xml:space="preserve"> </w:t>
      </w:r>
      <w:r w:rsidR="00FD4EFE">
        <w:t>Number of characters in a string. (Not the number of bytes! JavaScript typically stores each character as two bytes.)</w:t>
      </w:r>
    </w:p>
    <w:p w:rsidR="00FD4EFE" w:rsidRPr="00C52990" w:rsidRDefault="00FD4EFE" w:rsidP="00FD4EFE"/>
    <w:p w:rsidR="00DF1B3A" w:rsidRDefault="00FD4EFE" w:rsidP="00FD4EFE">
      <w:pPr>
        <w:pStyle w:val="Heading4"/>
      </w:pPr>
      <w:r>
        <w:t>String Methods</w:t>
      </w:r>
    </w:p>
    <w:p w:rsidR="00695DB5" w:rsidRPr="00695DB5" w:rsidRDefault="00695DB5" w:rsidP="00695DB5">
      <w:r>
        <w:t>Here are a few of the string methods:</w:t>
      </w:r>
    </w:p>
    <w:p w:rsidR="00FD4EFE" w:rsidRDefault="00695DB5" w:rsidP="00D660ED">
      <w:pPr>
        <w:pStyle w:val="ListParagraph"/>
        <w:numPr>
          <w:ilvl w:val="0"/>
          <w:numId w:val="60"/>
        </w:numPr>
      </w:pPr>
      <w:proofErr w:type="spellStart"/>
      <w:proofErr w:type="gramStart"/>
      <w:r>
        <w:t>charAt</w:t>
      </w:r>
      <w:proofErr w:type="spellEnd"/>
      <w:r>
        <w:t>(</w:t>
      </w:r>
      <w:proofErr w:type="spellStart"/>
      <w:proofErr w:type="gramEnd"/>
      <w:r w:rsidRPr="00695DB5">
        <w:rPr>
          <w:i/>
        </w:rPr>
        <w:t>i</w:t>
      </w:r>
      <w:proofErr w:type="spellEnd"/>
      <w:r>
        <w:t xml:space="preserve">)         </w:t>
      </w:r>
      <w:r>
        <w:tab/>
        <w:t>Returns the character at a specified index or position.</w:t>
      </w:r>
    </w:p>
    <w:p w:rsidR="00695DB5" w:rsidRDefault="00695DB5" w:rsidP="00D660ED">
      <w:pPr>
        <w:pStyle w:val="ListParagraph"/>
        <w:numPr>
          <w:ilvl w:val="0"/>
          <w:numId w:val="60"/>
        </w:numPr>
      </w:pPr>
      <w:proofErr w:type="gramStart"/>
      <w:r>
        <w:t>includes(</w:t>
      </w:r>
      <w:proofErr w:type="spellStart"/>
      <w:proofErr w:type="gramEnd"/>
      <w:r w:rsidRPr="00695DB5">
        <w:rPr>
          <w:i/>
        </w:rPr>
        <w:t>str</w:t>
      </w:r>
      <w:proofErr w:type="spellEnd"/>
      <w:r>
        <w:t xml:space="preserve">)   </w:t>
      </w:r>
      <w:r>
        <w:tab/>
        <w:t xml:space="preserve">Returns true or false if </w:t>
      </w:r>
      <w:proofErr w:type="spellStart"/>
      <w:r w:rsidRPr="00695DB5">
        <w:rPr>
          <w:i/>
        </w:rPr>
        <w:t>str</w:t>
      </w:r>
      <w:proofErr w:type="spellEnd"/>
      <w:r>
        <w:t xml:space="preserve"> is found in the string.</w:t>
      </w:r>
    </w:p>
    <w:p w:rsidR="00695DB5" w:rsidRDefault="00695DB5" w:rsidP="00D660ED">
      <w:pPr>
        <w:pStyle w:val="ListParagraph"/>
        <w:numPr>
          <w:ilvl w:val="0"/>
          <w:numId w:val="60"/>
        </w:numPr>
      </w:pPr>
      <w:proofErr w:type="spellStart"/>
      <w:r>
        <w:t>endsWith</w:t>
      </w:r>
      <w:proofErr w:type="spellEnd"/>
      <w:r>
        <w:t>(</w:t>
      </w:r>
      <w:proofErr w:type="spellStart"/>
      <w:r w:rsidRPr="00695DB5">
        <w:rPr>
          <w:i/>
        </w:rPr>
        <w:t>str</w:t>
      </w:r>
      <w:proofErr w:type="spellEnd"/>
      <w:r>
        <w:t>)</w:t>
      </w:r>
    </w:p>
    <w:p w:rsidR="00695DB5" w:rsidRDefault="00695DB5" w:rsidP="00D660ED">
      <w:pPr>
        <w:pStyle w:val="ListParagraph"/>
        <w:numPr>
          <w:ilvl w:val="0"/>
          <w:numId w:val="60"/>
        </w:numPr>
      </w:pPr>
      <w:proofErr w:type="spellStart"/>
      <w:r>
        <w:t>indexOf</w:t>
      </w:r>
      <w:proofErr w:type="spellEnd"/>
      <w:r>
        <w:t>(</w:t>
      </w:r>
      <w:proofErr w:type="spellStart"/>
      <w:r w:rsidRPr="00695DB5">
        <w:rPr>
          <w:i/>
        </w:rPr>
        <w:t>str</w:t>
      </w:r>
      <w:proofErr w:type="spellEnd"/>
      <w:r>
        <w:t>)</w:t>
      </w:r>
    </w:p>
    <w:p w:rsidR="00695DB5" w:rsidRDefault="00695DB5" w:rsidP="00D660ED">
      <w:pPr>
        <w:pStyle w:val="ListParagraph"/>
        <w:numPr>
          <w:ilvl w:val="0"/>
          <w:numId w:val="60"/>
        </w:numPr>
      </w:pPr>
      <w:proofErr w:type="spellStart"/>
      <w:r>
        <w:t>lastIndexOf</w:t>
      </w:r>
      <w:proofErr w:type="spellEnd"/>
      <w:r>
        <w:t>(</w:t>
      </w:r>
      <w:proofErr w:type="spellStart"/>
      <w:r w:rsidRPr="00695DB5">
        <w:rPr>
          <w:i/>
        </w:rPr>
        <w:t>str</w:t>
      </w:r>
      <w:proofErr w:type="spellEnd"/>
      <w:r>
        <w:t>)</w:t>
      </w:r>
    </w:p>
    <w:p w:rsidR="00695DB5" w:rsidRDefault="00695DB5" w:rsidP="00D660ED">
      <w:pPr>
        <w:pStyle w:val="ListParagraph"/>
        <w:numPr>
          <w:ilvl w:val="0"/>
          <w:numId w:val="60"/>
        </w:numPr>
      </w:pPr>
      <w:proofErr w:type="gramStart"/>
      <w:r>
        <w:t>match(</w:t>
      </w:r>
      <w:proofErr w:type="spellStart"/>
      <w:proofErr w:type="gramEnd"/>
      <w:r w:rsidRPr="00695DB5">
        <w:rPr>
          <w:i/>
        </w:rPr>
        <w:t>regEx</w:t>
      </w:r>
      <w:proofErr w:type="spellEnd"/>
      <w:r>
        <w:t xml:space="preserve">)   </w:t>
      </w:r>
      <w:r>
        <w:tab/>
        <w:t>Regular Expression match.</w:t>
      </w:r>
    </w:p>
    <w:p w:rsidR="00695DB5" w:rsidRDefault="00695DB5" w:rsidP="00D660ED">
      <w:pPr>
        <w:pStyle w:val="ListParagraph"/>
        <w:numPr>
          <w:ilvl w:val="0"/>
          <w:numId w:val="60"/>
        </w:numPr>
      </w:pPr>
      <w:r>
        <w:t>repeat(</w:t>
      </w:r>
      <w:proofErr w:type="spellStart"/>
      <w:r w:rsidRPr="00695DB5">
        <w:rPr>
          <w:i/>
        </w:rPr>
        <w:t>i</w:t>
      </w:r>
      <w:proofErr w:type="spellEnd"/>
      <w:r>
        <w:t>)</w:t>
      </w:r>
    </w:p>
    <w:p w:rsidR="00695DB5" w:rsidRDefault="00695DB5" w:rsidP="00D660ED">
      <w:pPr>
        <w:pStyle w:val="ListParagraph"/>
        <w:numPr>
          <w:ilvl w:val="0"/>
          <w:numId w:val="60"/>
        </w:numPr>
      </w:pPr>
      <w:r>
        <w:t>replace(</w:t>
      </w:r>
      <w:proofErr w:type="spellStart"/>
      <w:r w:rsidRPr="00695DB5">
        <w:rPr>
          <w:i/>
        </w:rPr>
        <w:t>regEx</w:t>
      </w:r>
      <w:r>
        <w:rPr>
          <w:i/>
        </w:rPr>
        <w:t>|</w:t>
      </w:r>
      <w:r w:rsidRPr="00695DB5">
        <w:rPr>
          <w:i/>
        </w:rPr>
        <w:t>str</w:t>
      </w:r>
      <w:proofErr w:type="spellEnd"/>
      <w:r>
        <w:rPr>
          <w:i/>
        </w:rPr>
        <w:t xml:space="preserve">, </w:t>
      </w:r>
      <w:proofErr w:type="spellStart"/>
      <w:r w:rsidRPr="00695DB5">
        <w:rPr>
          <w:i/>
        </w:rPr>
        <w:t>str</w:t>
      </w:r>
      <w:proofErr w:type="spellEnd"/>
      <w:r>
        <w:t>)</w:t>
      </w:r>
    </w:p>
    <w:p w:rsidR="00695DB5" w:rsidRDefault="00695DB5" w:rsidP="00D660ED">
      <w:pPr>
        <w:pStyle w:val="ListParagraph"/>
        <w:numPr>
          <w:ilvl w:val="0"/>
          <w:numId w:val="60"/>
        </w:numPr>
      </w:pPr>
      <w:proofErr w:type="gramStart"/>
      <w:r>
        <w:t>search(</w:t>
      </w:r>
      <w:proofErr w:type="spellStart"/>
      <w:proofErr w:type="gramEnd"/>
      <w:r w:rsidRPr="00695DB5">
        <w:rPr>
          <w:i/>
        </w:rPr>
        <w:t>regEx</w:t>
      </w:r>
      <w:proofErr w:type="spellEnd"/>
      <w:r>
        <w:t xml:space="preserve">)   </w:t>
      </w:r>
      <w:r>
        <w:tab/>
        <w:t>Regular expression match.</w:t>
      </w:r>
    </w:p>
    <w:p w:rsidR="00695DB5" w:rsidRDefault="00695DB5" w:rsidP="00D660ED">
      <w:pPr>
        <w:pStyle w:val="ListParagraph"/>
        <w:numPr>
          <w:ilvl w:val="0"/>
          <w:numId w:val="60"/>
        </w:numPr>
      </w:pPr>
      <w:proofErr w:type="gramStart"/>
      <w:r>
        <w:t>slice(</w:t>
      </w:r>
      <w:proofErr w:type="spellStart"/>
      <w:proofErr w:type="gramEnd"/>
      <w:r>
        <w:rPr>
          <w:rStyle w:val="HTMLVariable"/>
          <w:rFonts w:ascii="inherit" w:hAnsi="inherit"/>
          <w:sz w:val="20"/>
        </w:rPr>
        <w:t>beginIndex,endIndex</w:t>
      </w:r>
      <w:proofErr w:type="spellEnd"/>
      <w:r>
        <w:t>)   Extracts a substring by start and end positions.</w:t>
      </w:r>
    </w:p>
    <w:p w:rsidR="00695DB5" w:rsidRDefault="00695DB5" w:rsidP="00D660ED">
      <w:pPr>
        <w:pStyle w:val="ListParagraph"/>
        <w:numPr>
          <w:ilvl w:val="0"/>
          <w:numId w:val="60"/>
        </w:numPr>
      </w:pPr>
      <w:proofErr w:type="gramStart"/>
      <w:r>
        <w:t>split(</w:t>
      </w:r>
      <w:proofErr w:type="spellStart"/>
      <w:proofErr w:type="gramEnd"/>
      <w:r w:rsidR="00797221" w:rsidRPr="00695DB5">
        <w:rPr>
          <w:i/>
        </w:rPr>
        <w:t>str</w:t>
      </w:r>
      <w:proofErr w:type="spellEnd"/>
      <w:r>
        <w:t>)</w:t>
      </w:r>
      <w:r w:rsidR="00797221">
        <w:t xml:space="preserve">    </w:t>
      </w:r>
      <w:r w:rsidR="00797221">
        <w:tab/>
        <w:t>Splits a string into an array.</w:t>
      </w:r>
      <w:r w:rsidR="00797221">
        <w:br/>
        <w:t xml:space="preserve">                       </w:t>
      </w:r>
      <w:r w:rsidR="00797221">
        <w:tab/>
      </w:r>
      <w:r w:rsidR="00797221" w:rsidRPr="00797221">
        <w:rPr>
          <w:rStyle w:val="ScreenTextChar"/>
        </w:rPr>
        <w:t>"red, gren, blue".split(",")</w:t>
      </w:r>
      <w:r w:rsidR="00797221">
        <w:t xml:space="preserve">  =  </w:t>
      </w:r>
      <w:r w:rsidR="00797221" w:rsidRPr="00797221">
        <w:rPr>
          <w:rStyle w:val="ScreenTextChar"/>
        </w:rPr>
        <w:t>["red","green","blue"]</w:t>
      </w:r>
    </w:p>
    <w:p w:rsidR="00695DB5" w:rsidRDefault="00695DB5" w:rsidP="00D660ED">
      <w:pPr>
        <w:pStyle w:val="ListParagraph"/>
        <w:numPr>
          <w:ilvl w:val="0"/>
          <w:numId w:val="60"/>
        </w:numPr>
      </w:pPr>
      <w:proofErr w:type="spellStart"/>
      <w:proofErr w:type="gramStart"/>
      <w:r>
        <w:t>startsWith</w:t>
      </w:r>
      <w:proofErr w:type="spellEnd"/>
      <w:r>
        <w:t>(</w:t>
      </w:r>
      <w:proofErr w:type="spellStart"/>
      <w:proofErr w:type="gramEnd"/>
      <w:r w:rsidR="00797221" w:rsidRPr="00695DB5">
        <w:rPr>
          <w:i/>
        </w:rPr>
        <w:t>str</w:t>
      </w:r>
      <w:r w:rsidR="00797221">
        <w:rPr>
          <w:i/>
        </w:rPr>
        <w:t>,i</w:t>
      </w:r>
      <w:proofErr w:type="spellEnd"/>
      <w:r>
        <w:t>)</w:t>
      </w:r>
      <w:r w:rsidR="00797221">
        <w:tab/>
        <w:t xml:space="preserve">Returns true if the string starts with </w:t>
      </w:r>
      <w:r w:rsidR="00797221" w:rsidRPr="00797221">
        <w:rPr>
          <w:i/>
        </w:rPr>
        <w:t>str</w:t>
      </w:r>
      <w:r w:rsidR="00797221">
        <w:t>. “</w:t>
      </w:r>
      <w:proofErr w:type="spellStart"/>
      <w:r w:rsidR="00797221" w:rsidRPr="00797221">
        <w:rPr>
          <w:i/>
        </w:rPr>
        <w:t>i</w:t>
      </w:r>
      <w:proofErr w:type="spellEnd"/>
      <w:r w:rsidR="00797221">
        <w:t>” is an optional start position.</w:t>
      </w:r>
    </w:p>
    <w:p w:rsidR="00695DB5" w:rsidRDefault="00695DB5" w:rsidP="00D660ED">
      <w:pPr>
        <w:pStyle w:val="ListParagraph"/>
        <w:numPr>
          <w:ilvl w:val="0"/>
          <w:numId w:val="60"/>
        </w:numPr>
      </w:pPr>
      <w:proofErr w:type="spellStart"/>
      <w:proofErr w:type="gramStart"/>
      <w:r>
        <w:t>substr</w:t>
      </w:r>
      <w:proofErr w:type="spellEnd"/>
      <w:r>
        <w:t>(</w:t>
      </w:r>
      <w:proofErr w:type="spellStart"/>
      <w:proofErr w:type="gramEnd"/>
      <w:r w:rsidR="00797221" w:rsidRPr="00797221">
        <w:rPr>
          <w:i/>
        </w:rPr>
        <w:t>i</w:t>
      </w:r>
      <w:proofErr w:type="spellEnd"/>
      <w:r w:rsidR="00797221" w:rsidRPr="00797221">
        <w:rPr>
          <w:i/>
        </w:rPr>
        <w:t xml:space="preserve">, </w:t>
      </w:r>
      <w:proofErr w:type="spellStart"/>
      <w:r w:rsidR="00797221">
        <w:rPr>
          <w:i/>
        </w:rPr>
        <w:t>cnt</w:t>
      </w:r>
      <w:proofErr w:type="spellEnd"/>
      <w:r>
        <w:t>)</w:t>
      </w:r>
      <w:r w:rsidR="00797221">
        <w:t xml:space="preserve">  </w:t>
      </w:r>
      <w:r w:rsidR="00797221">
        <w:tab/>
        <w:t xml:space="preserve">Returns the string starting at </w:t>
      </w:r>
      <w:proofErr w:type="spellStart"/>
      <w:r w:rsidR="00797221" w:rsidRPr="00797221">
        <w:rPr>
          <w:i/>
        </w:rPr>
        <w:t>i</w:t>
      </w:r>
      <w:proofErr w:type="spellEnd"/>
      <w:r w:rsidR="00797221">
        <w:t xml:space="preserve"> and including </w:t>
      </w:r>
      <w:proofErr w:type="spellStart"/>
      <w:r w:rsidR="00797221" w:rsidRPr="00797221">
        <w:rPr>
          <w:i/>
        </w:rPr>
        <w:t>cnt</w:t>
      </w:r>
      <w:proofErr w:type="spellEnd"/>
      <w:r w:rsidR="00797221">
        <w:t xml:space="preserve"> characters.</w:t>
      </w:r>
    </w:p>
    <w:p w:rsidR="00695DB5" w:rsidRDefault="00695DB5" w:rsidP="00D660ED">
      <w:pPr>
        <w:pStyle w:val="ListParagraph"/>
        <w:numPr>
          <w:ilvl w:val="0"/>
          <w:numId w:val="60"/>
        </w:numPr>
      </w:pPr>
      <w:proofErr w:type="gramStart"/>
      <w:r>
        <w:t>substring(</w:t>
      </w:r>
      <w:proofErr w:type="spellStart"/>
      <w:proofErr w:type="gramEnd"/>
      <w:r w:rsidR="00797221" w:rsidRPr="00797221">
        <w:rPr>
          <w:i/>
        </w:rPr>
        <w:t>i</w:t>
      </w:r>
      <w:proofErr w:type="spellEnd"/>
      <w:r w:rsidR="00797221" w:rsidRPr="00797221">
        <w:rPr>
          <w:i/>
        </w:rPr>
        <w:t>,</w:t>
      </w:r>
      <w:r w:rsidR="00797221">
        <w:rPr>
          <w:i/>
        </w:rPr>
        <w:t xml:space="preserve"> </w:t>
      </w:r>
      <w:proofErr w:type="spellStart"/>
      <w:r w:rsidR="00797221" w:rsidRPr="00797221">
        <w:rPr>
          <w:i/>
        </w:rPr>
        <w:t>i</w:t>
      </w:r>
      <w:proofErr w:type="spellEnd"/>
      <w:r>
        <w:t>)</w:t>
      </w:r>
      <w:r w:rsidR="00797221">
        <w:tab/>
        <w:t>Returns the string between to indexes.</w:t>
      </w:r>
    </w:p>
    <w:p w:rsidR="00695DB5" w:rsidRDefault="00695DB5" w:rsidP="00D660ED">
      <w:pPr>
        <w:pStyle w:val="ListParagraph"/>
        <w:numPr>
          <w:ilvl w:val="0"/>
          <w:numId w:val="60"/>
        </w:numPr>
      </w:pPr>
      <w:proofErr w:type="spellStart"/>
      <w:proofErr w:type="gramStart"/>
      <w:r>
        <w:t>toLowerCase</w:t>
      </w:r>
      <w:proofErr w:type="spellEnd"/>
      <w:r>
        <w:t>(</w:t>
      </w:r>
      <w:proofErr w:type="gramEnd"/>
      <w:r>
        <w:t>)</w:t>
      </w:r>
      <w:r w:rsidR="00797221">
        <w:tab/>
        <w:t>Returns a lowercase version of the string.</w:t>
      </w:r>
    </w:p>
    <w:p w:rsidR="00695DB5" w:rsidRDefault="00695DB5" w:rsidP="00D660ED">
      <w:pPr>
        <w:pStyle w:val="ListParagraph"/>
        <w:numPr>
          <w:ilvl w:val="0"/>
          <w:numId w:val="60"/>
        </w:numPr>
      </w:pPr>
      <w:proofErr w:type="spellStart"/>
      <w:proofErr w:type="gramStart"/>
      <w:r>
        <w:t>toUpperCase</w:t>
      </w:r>
      <w:proofErr w:type="spellEnd"/>
      <w:r>
        <w:t>(</w:t>
      </w:r>
      <w:proofErr w:type="gramEnd"/>
      <w:r>
        <w:t>)</w:t>
      </w:r>
      <w:r w:rsidR="00797221">
        <w:tab/>
        <w:t>Returns an uppercase version of the string.</w:t>
      </w:r>
    </w:p>
    <w:p w:rsidR="00695DB5" w:rsidRDefault="00695DB5" w:rsidP="00D660ED">
      <w:pPr>
        <w:pStyle w:val="ListParagraph"/>
        <w:numPr>
          <w:ilvl w:val="0"/>
          <w:numId w:val="60"/>
        </w:numPr>
      </w:pPr>
      <w:proofErr w:type="gramStart"/>
      <w:r>
        <w:t>trim(</w:t>
      </w:r>
      <w:proofErr w:type="gramEnd"/>
      <w:r>
        <w:t>)</w:t>
      </w:r>
      <w:r w:rsidR="00797221">
        <w:t xml:space="preserve">          </w:t>
      </w:r>
      <w:r w:rsidR="00797221">
        <w:tab/>
        <w:t xml:space="preserve">Returns a string with white space (spaces, tabs, etc.) removed from both ends. </w:t>
      </w:r>
    </w:p>
    <w:p w:rsidR="00695DB5" w:rsidRDefault="00695DB5" w:rsidP="00D660ED">
      <w:pPr>
        <w:pStyle w:val="ListParagraph"/>
        <w:numPr>
          <w:ilvl w:val="0"/>
          <w:numId w:val="60"/>
        </w:numPr>
      </w:pPr>
    </w:p>
    <w:p w:rsidR="00FD4EFE" w:rsidRDefault="00FD4EFE" w:rsidP="00D660ED">
      <w:pPr>
        <w:pStyle w:val="ListParagraph"/>
        <w:numPr>
          <w:ilvl w:val="0"/>
          <w:numId w:val="60"/>
        </w:numPr>
      </w:pPr>
      <w:r>
        <w:t xml:space="preserve">For more string methods see: </w:t>
      </w:r>
      <w:r w:rsidRPr="00FD4EFE">
        <w:t>https://developer.mozilla.org/en-US/docs/Web/JavaScript/Reference/Global_Objects/String</w:t>
      </w:r>
    </w:p>
    <w:p w:rsidR="00FD4EFE" w:rsidRPr="00FD4EFE" w:rsidRDefault="00FD4EFE" w:rsidP="00FD4EFE"/>
    <w:p w:rsidR="00DF1B3A" w:rsidRDefault="00DF1B3A" w:rsidP="00305777">
      <w:r>
        <w:t>Notes:</w:t>
      </w:r>
    </w:p>
    <w:p w:rsidR="00797221" w:rsidRDefault="00797221" w:rsidP="00D660ED">
      <w:pPr>
        <w:pStyle w:val="ListParagraph"/>
        <w:numPr>
          <w:ilvl w:val="0"/>
          <w:numId w:val="59"/>
        </w:numPr>
      </w:pPr>
      <w:r>
        <w:t>Strings are indexed start with 0. A string with a length of 10 has character 0 through character 9.</w:t>
      </w:r>
    </w:p>
    <w:p w:rsidR="00797221" w:rsidRDefault="00797221" w:rsidP="00D660ED">
      <w:pPr>
        <w:pStyle w:val="ListParagraph"/>
        <w:numPr>
          <w:ilvl w:val="0"/>
          <w:numId w:val="59"/>
        </w:numPr>
      </w:pPr>
      <w:r>
        <w:t>.</w:t>
      </w:r>
      <w:proofErr w:type="gramStart"/>
      <w:r>
        <w:t>slice(</w:t>
      </w:r>
      <w:proofErr w:type="gramEnd"/>
      <w:r>
        <w:t>) can use negative numbers to count from the end of a string.</w:t>
      </w:r>
    </w:p>
    <w:p w:rsidR="00DF1B3A" w:rsidRDefault="00DF1B3A" w:rsidP="00D660ED">
      <w:pPr>
        <w:pStyle w:val="ListParagraph"/>
        <w:numPr>
          <w:ilvl w:val="0"/>
          <w:numId w:val="59"/>
        </w:numPr>
      </w:pPr>
      <w:r>
        <w:t>Strings are immutable. They cannot be changed, rather they are copied with any modification and the original then disposed.</w:t>
      </w:r>
    </w:p>
    <w:p w:rsidR="00DF1B3A" w:rsidRDefault="00DF1B3A" w:rsidP="00DF1B3A"/>
    <w:p w:rsidR="00DF1B3A" w:rsidRDefault="00DF1B3A" w:rsidP="00DF1B3A"/>
    <w:p w:rsidR="00DF1B3A" w:rsidRDefault="00212FF0" w:rsidP="00212FF0">
      <w:pPr>
        <w:pStyle w:val="Heading4"/>
      </w:pPr>
      <w:r>
        <w:lastRenderedPageBreak/>
        <w:t>String Concatenation vs. an Array of Strings</w:t>
      </w:r>
    </w:p>
    <w:p w:rsidR="00212FF0" w:rsidRDefault="00212FF0" w:rsidP="00212FF0">
      <w:r>
        <w:t>In some cases you can speed up string concatenation by using an array of strings, followed by a .</w:t>
      </w:r>
      <w:proofErr w:type="gramStart"/>
      <w:r>
        <w:t>join(</w:t>
      </w:r>
      <w:proofErr w:type="gramEnd"/>
      <w:r>
        <w:t>). Running the sample below in your collection of browsers may produce some surprising results. In tests may at the time this writing, an array is faster in IE while string concatenation is faster in Firebox.</w:t>
      </w:r>
      <w:r w:rsidR="00C8407A">
        <w:t xml:space="preserve"> Regardless of the browser, an </w:t>
      </w:r>
      <w:proofErr w:type="spellStart"/>
      <w:proofErr w:type="gramStart"/>
      <w:r w:rsidR="00C8407A">
        <w:t>array.push</w:t>
      </w:r>
      <w:proofErr w:type="spellEnd"/>
      <w:r w:rsidR="00C8407A">
        <w:t>(</w:t>
      </w:r>
      <w:proofErr w:type="gramEnd"/>
      <w:r w:rsidR="00C8407A">
        <w:t>) was about the same speed as string concatenation.</w:t>
      </w:r>
    </w:p>
    <w:p w:rsidR="00C8407A" w:rsidRDefault="00C8407A" w:rsidP="00212FF0">
      <w:pPr>
        <w:pStyle w:val="ScreenText"/>
        <w:spacing w:after="0"/>
      </w:pPr>
      <w:r>
        <w:t xml:space="preserve">    // string concatenation</w:t>
      </w:r>
    </w:p>
    <w:p w:rsidR="00212FF0" w:rsidRDefault="00212FF0" w:rsidP="00212FF0">
      <w:pPr>
        <w:pStyle w:val="ScreenText"/>
        <w:spacing w:after="0"/>
      </w:pPr>
      <w:r>
        <w:t xml:space="preserve">    t1 = window.performance.now();</w:t>
      </w:r>
    </w:p>
    <w:p w:rsidR="00212FF0" w:rsidRDefault="00212FF0" w:rsidP="00212FF0">
      <w:pPr>
        <w:pStyle w:val="ScreenText"/>
        <w:spacing w:after="0"/>
      </w:pPr>
      <w:r>
        <w:t xml:space="preserve">    var cnt = 1000000</w:t>
      </w:r>
    </w:p>
    <w:p w:rsidR="00212FF0" w:rsidRDefault="00212FF0" w:rsidP="00212FF0">
      <w:pPr>
        <w:pStyle w:val="ScreenText"/>
        <w:spacing w:after="0"/>
      </w:pPr>
      <w:r>
        <w:t xml:space="preserve">    var s = "";</w:t>
      </w:r>
    </w:p>
    <w:p w:rsidR="00212FF0" w:rsidRDefault="00212FF0" w:rsidP="00212FF0">
      <w:pPr>
        <w:pStyle w:val="ScreenText"/>
        <w:spacing w:after="0"/>
      </w:pPr>
      <w:r>
        <w:t xml:space="preserve">    for (i = 0; i&lt;cnt; i++)</w:t>
      </w:r>
    </w:p>
    <w:p w:rsidR="00212FF0" w:rsidRDefault="00212FF0" w:rsidP="00212FF0">
      <w:pPr>
        <w:pStyle w:val="ScreenText"/>
        <w:spacing w:after="0"/>
      </w:pPr>
      <w:r>
        <w:t xml:space="preserve">    {</w:t>
      </w:r>
    </w:p>
    <w:p w:rsidR="00212FF0" w:rsidRDefault="00212FF0" w:rsidP="00212FF0">
      <w:pPr>
        <w:pStyle w:val="ScreenText"/>
        <w:spacing w:after="0"/>
      </w:pPr>
      <w:r>
        <w:t xml:space="preserve">        s = s + "0123456789";</w:t>
      </w:r>
    </w:p>
    <w:p w:rsidR="00212FF0" w:rsidRDefault="00212FF0" w:rsidP="00212FF0">
      <w:pPr>
        <w:pStyle w:val="ScreenText"/>
        <w:spacing w:after="0"/>
      </w:pPr>
      <w:r>
        <w:t xml:space="preserve">    }</w:t>
      </w:r>
    </w:p>
    <w:p w:rsidR="00212FF0" w:rsidRDefault="00212FF0" w:rsidP="00212FF0">
      <w:pPr>
        <w:pStyle w:val="ScreenText"/>
        <w:spacing w:after="0"/>
      </w:pPr>
      <w:r>
        <w:t xml:space="preserve">    t2 = window.performance.now();</w:t>
      </w:r>
    </w:p>
    <w:p w:rsidR="00212FF0" w:rsidRDefault="00212FF0" w:rsidP="00212FF0">
      <w:pPr>
        <w:pStyle w:val="ScreenText"/>
        <w:spacing w:after="0"/>
      </w:pPr>
      <w:r>
        <w:t xml:space="preserve">    console.log("Time for plus: " + ( t2-t1 ));</w:t>
      </w:r>
    </w:p>
    <w:p w:rsidR="00212FF0" w:rsidRDefault="00212FF0" w:rsidP="00212FF0">
      <w:pPr>
        <w:pStyle w:val="ScreenText"/>
        <w:spacing w:after="0"/>
      </w:pPr>
    </w:p>
    <w:p w:rsidR="00C8407A" w:rsidRDefault="00C8407A" w:rsidP="00212FF0">
      <w:pPr>
        <w:pStyle w:val="ScreenText"/>
        <w:spacing w:after="0"/>
      </w:pPr>
      <w:r>
        <w:t xml:space="preserve">    // adding strings as new array elements.</w:t>
      </w:r>
    </w:p>
    <w:p w:rsidR="00212FF0" w:rsidRDefault="00212FF0" w:rsidP="00212FF0">
      <w:pPr>
        <w:pStyle w:val="ScreenText"/>
        <w:spacing w:after="0"/>
      </w:pPr>
      <w:r>
        <w:t xml:space="preserve">    t1 = window.performance.now();</w:t>
      </w:r>
    </w:p>
    <w:p w:rsidR="00212FF0" w:rsidRDefault="00212FF0" w:rsidP="00212FF0">
      <w:pPr>
        <w:pStyle w:val="ScreenText"/>
        <w:spacing w:after="0"/>
      </w:pPr>
      <w:r>
        <w:t xml:space="preserve">    var a = [];</w:t>
      </w:r>
    </w:p>
    <w:p w:rsidR="00212FF0" w:rsidRDefault="00212FF0" w:rsidP="00212FF0">
      <w:pPr>
        <w:pStyle w:val="ScreenText"/>
        <w:spacing w:after="0"/>
      </w:pPr>
      <w:r>
        <w:t xml:space="preserve">    for (i = 0; i&lt;cnt; i++)</w:t>
      </w:r>
    </w:p>
    <w:p w:rsidR="00212FF0" w:rsidRDefault="00212FF0" w:rsidP="00212FF0">
      <w:pPr>
        <w:pStyle w:val="ScreenText"/>
        <w:spacing w:after="0"/>
      </w:pPr>
      <w:r>
        <w:t xml:space="preserve">    {</w:t>
      </w:r>
    </w:p>
    <w:p w:rsidR="00212FF0" w:rsidRDefault="00212FF0" w:rsidP="00212FF0">
      <w:pPr>
        <w:pStyle w:val="ScreenText"/>
        <w:spacing w:after="0"/>
      </w:pPr>
      <w:r>
        <w:t xml:space="preserve">        a[i] = "0123456789";</w:t>
      </w:r>
    </w:p>
    <w:p w:rsidR="00212FF0" w:rsidRDefault="00212FF0" w:rsidP="00212FF0">
      <w:pPr>
        <w:pStyle w:val="ScreenText"/>
        <w:spacing w:after="0"/>
      </w:pPr>
      <w:r>
        <w:t xml:space="preserve">    }</w:t>
      </w:r>
    </w:p>
    <w:p w:rsidR="00212FF0" w:rsidRDefault="00212FF0" w:rsidP="00212FF0">
      <w:pPr>
        <w:pStyle w:val="ScreenText"/>
        <w:spacing w:after="0"/>
      </w:pPr>
      <w:r>
        <w:t xml:space="preserve">    var s = a.join("");</w:t>
      </w:r>
    </w:p>
    <w:p w:rsidR="00212FF0" w:rsidRDefault="00212FF0" w:rsidP="00212FF0">
      <w:pPr>
        <w:pStyle w:val="ScreenText"/>
        <w:spacing w:after="0"/>
      </w:pPr>
      <w:r>
        <w:t xml:space="preserve">    t2 = window.performance.now();</w:t>
      </w:r>
    </w:p>
    <w:p w:rsidR="00212FF0" w:rsidRDefault="00212FF0" w:rsidP="00212FF0">
      <w:pPr>
        <w:pStyle w:val="ScreenText"/>
        <w:spacing w:after="0"/>
      </w:pPr>
      <w:r>
        <w:t xml:space="preserve">    console.log("Time for array: " + ( t2-t1 ));</w:t>
      </w:r>
    </w:p>
    <w:p w:rsidR="00212FF0" w:rsidRDefault="00212FF0" w:rsidP="00212FF0">
      <w:pPr>
        <w:pStyle w:val="ScreenText"/>
        <w:spacing w:after="0"/>
      </w:pPr>
    </w:p>
    <w:p w:rsidR="00C8407A" w:rsidRDefault="00C8407A" w:rsidP="00212FF0">
      <w:pPr>
        <w:pStyle w:val="ScreenText"/>
        <w:spacing w:after="0"/>
      </w:pPr>
      <w:r>
        <w:t xml:space="preserve">    // using array.join()</w:t>
      </w:r>
    </w:p>
    <w:p w:rsidR="00212FF0" w:rsidRDefault="00212FF0" w:rsidP="00212FF0">
      <w:pPr>
        <w:pStyle w:val="ScreenText"/>
        <w:spacing w:after="0"/>
      </w:pPr>
      <w:r>
        <w:t xml:space="preserve">    t1 = window.performance.now();</w:t>
      </w:r>
    </w:p>
    <w:p w:rsidR="00212FF0" w:rsidRDefault="00212FF0" w:rsidP="00212FF0">
      <w:pPr>
        <w:pStyle w:val="ScreenText"/>
        <w:spacing w:after="0"/>
      </w:pPr>
      <w:r>
        <w:t xml:space="preserve">    var a = [];</w:t>
      </w:r>
    </w:p>
    <w:p w:rsidR="00212FF0" w:rsidRDefault="00212FF0" w:rsidP="00212FF0">
      <w:pPr>
        <w:pStyle w:val="ScreenText"/>
        <w:spacing w:after="0"/>
      </w:pPr>
      <w:r>
        <w:t xml:space="preserve">    for (i = 0; i&lt;cnt; i++)</w:t>
      </w:r>
    </w:p>
    <w:p w:rsidR="00212FF0" w:rsidRDefault="00212FF0" w:rsidP="00212FF0">
      <w:pPr>
        <w:pStyle w:val="ScreenText"/>
        <w:spacing w:after="0"/>
      </w:pPr>
      <w:r>
        <w:t xml:space="preserve">    {</w:t>
      </w:r>
    </w:p>
    <w:p w:rsidR="00212FF0" w:rsidRDefault="00212FF0" w:rsidP="00212FF0">
      <w:pPr>
        <w:pStyle w:val="ScreenText"/>
        <w:spacing w:after="0"/>
      </w:pPr>
      <w:r>
        <w:t xml:space="preserve">        a.push("0123456789");</w:t>
      </w:r>
    </w:p>
    <w:p w:rsidR="00212FF0" w:rsidRDefault="00212FF0" w:rsidP="00212FF0">
      <w:pPr>
        <w:pStyle w:val="ScreenText"/>
        <w:spacing w:after="0"/>
      </w:pPr>
      <w:r>
        <w:t xml:space="preserve">    }</w:t>
      </w:r>
    </w:p>
    <w:p w:rsidR="00212FF0" w:rsidRDefault="00212FF0" w:rsidP="00212FF0">
      <w:pPr>
        <w:pStyle w:val="ScreenText"/>
        <w:spacing w:after="0"/>
      </w:pPr>
      <w:r>
        <w:t xml:space="preserve">    var s = a.join("");</w:t>
      </w:r>
    </w:p>
    <w:p w:rsidR="00212FF0" w:rsidRDefault="00212FF0" w:rsidP="00212FF0">
      <w:pPr>
        <w:pStyle w:val="ScreenText"/>
        <w:spacing w:after="0"/>
      </w:pPr>
      <w:r>
        <w:t xml:space="preserve">    t2 = window.performance.now();</w:t>
      </w:r>
    </w:p>
    <w:p w:rsidR="00212FF0" w:rsidRDefault="00212FF0" w:rsidP="00212FF0">
      <w:pPr>
        <w:pStyle w:val="ScreenText"/>
        <w:spacing w:after="0"/>
      </w:pPr>
    </w:p>
    <w:p w:rsidR="00212FF0" w:rsidRDefault="00212FF0" w:rsidP="00212FF0">
      <w:pPr>
        <w:pStyle w:val="ScreenText"/>
        <w:spacing w:after="0"/>
      </w:pPr>
      <w:r>
        <w:t xml:space="preserve">    console.log("Time for array: " + ( t2-t1 ));</w:t>
      </w:r>
    </w:p>
    <w:p w:rsidR="00212FF0" w:rsidRDefault="00212FF0" w:rsidP="00212FF0"/>
    <w:p w:rsidR="00212FF0" w:rsidRDefault="00212FF0" w:rsidP="00212FF0"/>
    <w:p w:rsidR="00212FF0" w:rsidRDefault="00212FF0" w:rsidP="00212FF0"/>
    <w:p w:rsidR="00212FF0" w:rsidRDefault="00212FF0" w:rsidP="00212FF0"/>
    <w:p w:rsidR="00212FF0" w:rsidRDefault="00212FF0" w:rsidP="00212FF0"/>
    <w:p w:rsidR="00212FF0" w:rsidRDefault="00212FF0" w:rsidP="00212FF0"/>
    <w:p w:rsidR="00212FF0" w:rsidRPr="00212FF0" w:rsidRDefault="00212FF0" w:rsidP="00212FF0"/>
    <w:p w:rsidR="00DF1B3A" w:rsidRDefault="00DF1B3A" w:rsidP="00305777"/>
    <w:p w:rsidR="00305777" w:rsidRDefault="00305777" w:rsidP="00305777">
      <w:pPr>
        <w:pStyle w:val="Heading3"/>
      </w:pPr>
      <w:bookmarkStart w:id="40" w:name="_Toc481354175"/>
      <w:r>
        <w:lastRenderedPageBreak/>
        <w:t>JavaScript Dates</w:t>
      </w:r>
      <w:bookmarkEnd w:id="40"/>
    </w:p>
    <w:p w:rsidR="00305777" w:rsidRDefault="005B24C0" w:rsidP="00305777">
      <w:r>
        <w:t>???</w:t>
      </w:r>
    </w:p>
    <w:p w:rsidR="00305777" w:rsidRDefault="00305777" w:rsidP="00305777">
      <w:pPr>
        <w:pStyle w:val="Heading3"/>
      </w:pPr>
      <w:bookmarkStart w:id="41" w:name="_Toc481354176"/>
      <w:r>
        <w:t>JavaScript Booleans</w:t>
      </w:r>
      <w:bookmarkEnd w:id="41"/>
    </w:p>
    <w:p w:rsidR="00305777" w:rsidRPr="00305777" w:rsidRDefault="005B24C0" w:rsidP="00305777">
      <w:r>
        <w:t>???</w:t>
      </w:r>
    </w:p>
    <w:p w:rsidR="00305777" w:rsidRDefault="00305777" w:rsidP="0012442F"/>
    <w:p w:rsidR="00305777" w:rsidRDefault="00305777" w:rsidP="00305777">
      <w:pPr>
        <w:pStyle w:val="Heading3"/>
      </w:pPr>
      <w:bookmarkStart w:id="42" w:name="_Toc481354177"/>
      <w:r>
        <w:t>“</w:t>
      </w:r>
      <w:proofErr w:type="gramStart"/>
      <w:r>
        <w:t>this</w:t>
      </w:r>
      <w:proofErr w:type="gramEnd"/>
      <w:r>
        <w:t>”</w:t>
      </w:r>
      <w:bookmarkEnd w:id="42"/>
    </w:p>
    <w:p w:rsidR="00305777" w:rsidRDefault="00305777" w:rsidP="00305777">
      <w:r>
        <w:t>???</w:t>
      </w:r>
    </w:p>
    <w:p w:rsidR="00480480" w:rsidRDefault="00480480" w:rsidP="00305777"/>
    <w:p w:rsidR="00480480" w:rsidRDefault="00480480" w:rsidP="00305777"/>
    <w:p w:rsidR="00480480" w:rsidRDefault="0012194F" w:rsidP="0012194F">
      <w:pPr>
        <w:pStyle w:val="Heading3"/>
      </w:pPr>
      <w:bookmarkStart w:id="43" w:name="_Toc481354178"/>
      <w:r>
        <w:t>Is JavaScript Compiled?</w:t>
      </w:r>
      <w:bookmarkEnd w:id="43"/>
    </w:p>
    <w:p w:rsidR="0012194F" w:rsidRDefault="0012194F" w:rsidP="0012194F">
      <w:r>
        <w:t>JavaScript code is reparsed each time the page is loaded. No binaries are created and saved anywhere. (.NET compiles to .DLL files.)</w:t>
      </w:r>
      <w:r w:rsidR="00CA0B8A">
        <w:t xml:space="preserve"> So is it interpreted or compiled? Early versions of JavaScript were pure interpreters that parsed and executed the JavaScript code as it was read. Modern browsers optimize JavaScript by “just in time” compiling script blocks and then executing the compiled version. As a JavaScript developer you should probably be thinking of JavaScript as being interpreted. </w:t>
      </w:r>
    </w:p>
    <w:p w:rsidR="0012194F" w:rsidRDefault="00CA0B8A" w:rsidP="0012194F">
      <w:pPr>
        <w:pStyle w:val="Heading4"/>
      </w:pPr>
      <w:r>
        <w:t>Do I need to define a function before calling it?</w:t>
      </w:r>
    </w:p>
    <w:p w:rsidR="0012194F" w:rsidRDefault="0012194F" w:rsidP="0012194F">
      <w:r>
        <w:t>When a script is parsed it is compiled “just in time” (JIT) and then executed. In the example below, both functions will be properly called, even though they are defined after where they are called.</w:t>
      </w:r>
    </w:p>
    <w:p w:rsidR="0012194F" w:rsidRDefault="0012194F" w:rsidP="0012194F">
      <w:r>
        <w:t xml:space="preserve">   </w:t>
      </w:r>
      <w:r>
        <w:rPr>
          <w:noProof/>
        </w:rPr>
        <w:drawing>
          <wp:inline distT="0" distB="0" distL="0" distR="0" wp14:anchorId="321F9BE2" wp14:editId="3D70F5CC">
            <wp:extent cx="4351397" cy="14326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1397" cy="1432684"/>
                    </a:xfrm>
                    <a:prstGeom prst="rect">
                      <a:avLst/>
                    </a:prstGeom>
                  </pic:spPr>
                </pic:pic>
              </a:graphicData>
            </a:graphic>
          </wp:inline>
        </w:drawing>
      </w:r>
    </w:p>
    <w:p w:rsidR="0012194F" w:rsidRDefault="00CA0B8A" w:rsidP="0012194F">
      <w:r>
        <w:t>But, i</w:t>
      </w:r>
      <w:r w:rsidR="0012194F">
        <w:t>f you have two scripts (files or script blocks) they are compiled and executed one at a time. In the next example, the call to SayHello2 will fail as the second script has not been compiled before the first script was run.</w:t>
      </w:r>
    </w:p>
    <w:p w:rsidR="0012194F" w:rsidRDefault="0012194F" w:rsidP="0012194F">
      <w:r>
        <w:lastRenderedPageBreak/>
        <w:t xml:space="preserve">   </w:t>
      </w:r>
      <w:r>
        <w:rPr>
          <w:noProof/>
        </w:rPr>
        <w:drawing>
          <wp:inline distT="0" distB="0" distL="0" distR="0" wp14:anchorId="2A10B254" wp14:editId="778F28AD">
            <wp:extent cx="4435224" cy="2088061"/>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5224" cy="2088061"/>
                    </a:xfrm>
                    <a:prstGeom prst="rect">
                      <a:avLst/>
                    </a:prstGeom>
                  </pic:spPr>
                </pic:pic>
              </a:graphicData>
            </a:graphic>
          </wp:inline>
        </w:drawing>
      </w:r>
    </w:p>
    <w:p w:rsidR="0012194F" w:rsidRDefault="0012194F" w:rsidP="0012194F"/>
    <w:p w:rsidR="0012194F" w:rsidRDefault="0012194F" w:rsidP="0012194F">
      <w:r>
        <w:t>What about variables?</w:t>
      </w:r>
    </w:p>
    <w:p w:rsidR="0012194F" w:rsidRDefault="0012194F" w:rsidP="0012194F">
      <w:r>
        <w:t xml:space="preserve">This gets interesting… </w:t>
      </w:r>
      <w:r w:rsidR="00F65979">
        <w:t>The following code generates an error: “</w:t>
      </w:r>
      <w:r w:rsidR="0046058F">
        <w:t>’</w:t>
      </w:r>
      <w:proofErr w:type="spellStart"/>
      <w:r w:rsidR="00F65979">
        <w:t>myvar</w:t>
      </w:r>
      <w:proofErr w:type="spellEnd"/>
      <w:r w:rsidR="0046058F">
        <w:t>’</w:t>
      </w:r>
      <w:r w:rsidR="00F65979">
        <w:t xml:space="preserve"> is undefined”. This is expected as it is not defined anywhere.</w:t>
      </w:r>
    </w:p>
    <w:p w:rsidR="00F65979" w:rsidRDefault="00F65979" w:rsidP="0012194F">
      <w:r>
        <w:t xml:space="preserve">   </w:t>
      </w:r>
      <w:r>
        <w:rPr>
          <w:noProof/>
        </w:rPr>
        <w:drawing>
          <wp:inline distT="0" distB="0" distL="0" distR="0" wp14:anchorId="67813229" wp14:editId="136A01BE">
            <wp:extent cx="2004234" cy="60203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4234" cy="602032"/>
                    </a:xfrm>
                    <a:prstGeom prst="rect">
                      <a:avLst/>
                    </a:prstGeom>
                  </pic:spPr>
                </pic:pic>
              </a:graphicData>
            </a:graphic>
          </wp:inline>
        </w:drawing>
      </w:r>
    </w:p>
    <w:p w:rsidR="00F65979" w:rsidRDefault="00F65979" w:rsidP="0012194F">
      <w:r>
        <w:t xml:space="preserve">The next code </w:t>
      </w:r>
      <w:r w:rsidR="00CA0B8A">
        <w:t xml:space="preserve">sample </w:t>
      </w:r>
      <w:r>
        <w:t>does not generate an error! The message “undefined” was written to the console. The “compile pass” found the variable, but the “execute pass” has not yet found the variable initialized with a value.</w:t>
      </w:r>
      <w:r w:rsidR="00CA0B8A">
        <w:t xml:space="preserve"> When “console.log” was executed, the variable “</w:t>
      </w:r>
      <w:proofErr w:type="spellStart"/>
      <w:r w:rsidR="00CA0B8A">
        <w:t>myvar</w:t>
      </w:r>
      <w:proofErr w:type="spellEnd"/>
      <w:r w:rsidR="00CA0B8A">
        <w:t>” existed, but did not have a value.</w:t>
      </w:r>
    </w:p>
    <w:p w:rsidR="00F65979" w:rsidRDefault="00F65979" w:rsidP="0012194F">
      <w:r>
        <w:t xml:space="preserve">   </w:t>
      </w:r>
      <w:r>
        <w:rPr>
          <w:noProof/>
        </w:rPr>
        <w:drawing>
          <wp:inline distT="0" distB="0" distL="0" distR="0" wp14:anchorId="4A6B52C5" wp14:editId="1962E3BC">
            <wp:extent cx="2857748" cy="10287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7748" cy="1028789"/>
                    </a:xfrm>
                    <a:prstGeom prst="rect">
                      <a:avLst/>
                    </a:prstGeom>
                  </pic:spPr>
                </pic:pic>
              </a:graphicData>
            </a:graphic>
          </wp:inline>
        </w:drawing>
      </w:r>
    </w:p>
    <w:p w:rsidR="00F65979" w:rsidRDefault="00F65979" w:rsidP="0012194F"/>
    <w:p w:rsidR="00F65979" w:rsidRDefault="007402C0" w:rsidP="007402C0">
      <w:pPr>
        <w:pStyle w:val="Heading4"/>
      </w:pPr>
      <w:proofErr w:type="spellStart"/>
      <w:proofErr w:type="gramStart"/>
      <w:r>
        <w:t>eval</w:t>
      </w:r>
      <w:proofErr w:type="spellEnd"/>
      <w:r>
        <w:t>()</w:t>
      </w:r>
      <w:proofErr w:type="gramEnd"/>
    </w:p>
    <w:p w:rsidR="007402C0" w:rsidRDefault="007402C0" w:rsidP="00F65979">
      <w:r>
        <w:t xml:space="preserve">One aspect of JavaScript that is pure interpreter is the </w:t>
      </w:r>
      <w:proofErr w:type="spellStart"/>
      <w:proofErr w:type="gramStart"/>
      <w:r>
        <w:t>eval</w:t>
      </w:r>
      <w:proofErr w:type="spellEnd"/>
      <w:r>
        <w:t>(</w:t>
      </w:r>
      <w:proofErr w:type="gramEnd"/>
      <w:r>
        <w:t xml:space="preserve">) function. </w:t>
      </w:r>
      <w:proofErr w:type="spellStart"/>
      <w:r>
        <w:t>Eval</w:t>
      </w:r>
      <w:proofErr w:type="spellEnd"/>
      <w:r>
        <w:t xml:space="preserve"> takes a string, parses it and then executes it.</w:t>
      </w:r>
      <w:r w:rsidR="00822155">
        <w:t xml:space="preserve"> </w:t>
      </w:r>
    </w:p>
    <w:p w:rsidR="007402C0" w:rsidRPr="00F65979" w:rsidRDefault="00822155" w:rsidP="00F65979">
      <w:r>
        <w:rPr>
          <w:noProof/>
        </w:rPr>
        <w:lastRenderedPageBreak/>
        <w:t xml:space="preserve">   </w:t>
      </w:r>
      <w:r>
        <w:rPr>
          <w:noProof/>
        </w:rPr>
        <w:drawing>
          <wp:inline distT="0" distB="0" distL="0" distR="0" wp14:anchorId="46DDEB7A" wp14:editId="653EC726">
            <wp:extent cx="3779848" cy="2766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9848" cy="2766300"/>
                    </a:xfrm>
                    <a:prstGeom prst="rect">
                      <a:avLst/>
                    </a:prstGeom>
                  </pic:spPr>
                </pic:pic>
              </a:graphicData>
            </a:graphic>
          </wp:inline>
        </w:drawing>
      </w:r>
    </w:p>
    <w:p w:rsidR="00F035D2" w:rsidRDefault="00822155" w:rsidP="0012194F">
      <w:r>
        <w:t xml:space="preserve">Avoid </w:t>
      </w:r>
      <w:proofErr w:type="spellStart"/>
      <w:proofErr w:type="gramStart"/>
      <w:r>
        <w:t>eval</w:t>
      </w:r>
      <w:proofErr w:type="spellEnd"/>
      <w:r>
        <w:t>(</w:t>
      </w:r>
      <w:proofErr w:type="gramEnd"/>
      <w:r>
        <w:t>) where ever possible. It’s too easy to create unexpected code and in cases opens up your code to hackers. The above example can be rewritten into a much better form.</w:t>
      </w:r>
    </w:p>
    <w:p w:rsidR="00CB4B59" w:rsidRDefault="00CB4B59" w:rsidP="00CB4B59">
      <w:r>
        <w:t xml:space="preserve">   </w:t>
      </w:r>
      <w:r>
        <w:rPr>
          <w:noProof/>
        </w:rPr>
        <w:drawing>
          <wp:inline distT="0" distB="0" distL="0" distR="0" wp14:anchorId="3360A006" wp14:editId="1CE7E292">
            <wp:extent cx="3711262" cy="213378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11262" cy="2133785"/>
                    </a:xfrm>
                    <a:prstGeom prst="rect">
                      <a:avLst/>
                    </a:prstGeom>
                  </pic:spPr>
                </pic:pic>
              </a:graphicData>
            </a:graphic>
          </wp:inline>
        </w:drawing>
      </w:r>
    </w:p>
    <w:p w:rsidR="00CB4B59" w:rsidRDefault="00CB4B59" w:rsidP="00CB4B59"/>
    <w:p w:rsidR="00CB4B59" w:rsidRDefault="00CB4B59" w:rsidP="00CB4B59">
      <w:r>
        <w:t xml:space="preserve">Notes: </w:t>
      </w:r>
    </w:p>
    <w:p w:rsidR="00CB4B59" w:rsidRDefault="00CB4B59" w:rsidP="00D660ED">
      <w:pPr>
        <w:pStyle w:val="ListParagraph"/>
        <w:numPr>
          <w:ilvl w:val="0"/>
          <w:numId w:val="23"/>
        </w:numPr>
      </w:pPr>
      <w:r>
        <w:t>The .</w:t>
      </w:r>
      <w:proofErr w:type="gramStart"/>
      <w:r>
        <w:t>compile(</w:t>
      </w:r>
      <w:proofErr w:type="gramEnd"/>
      <w:r>
        <w:t xml:space="preserve">) method does not compile code! It compiles regular expressions. It was </w:t>
      </w:r>
      <w:r w:rsidRPr="00E022E1">
        <w:t>deprecated in JavaScript version 1.5</w:t>
      </w:r>
      <w:r>
        <w:t>.</w:t>
      </w:r>
    </w:p>
    <w:p w:rsidR="00CB4B59" w:rsidRDefault="00CB4B59" w:rsidP="00D660ED">
      <w:pPr>
        <w:pStyle w:val="ListParagraph"/>
        <w:numPr>
          <w:ilvl w:val="0"/>
          <w:numId w:val="23"/>
        </w:numPr>
      </w:pPr>
      <w:r>
        <w:t>Google has a tool named “Closure Compiler” that rewrites and compacts JavaScript code to reduce download size. It does not compile code!</w:t>
      </w:r>
    </w:p>
    <w:p w:rsidR="00CB4B59" w:rsidRDefault="00CB4B59" w:rsidP="00D660ED">
      <w:pPr>
        <w:pStyle w:val="ListParagraph"/>
        <w:numPr>
          <w:ilvl w:val="0"/>
          <w:numId w:val="23"/>
        </w:numPr>
      </w:pPr>
      <w:r>
        <w:t xml:space="preserve">There are a number of languages that compile into JavaScript. </w:t>
      </w:r>
    </w:p>
    <w:p w:rsidR="00CB4B59" w:rsidRDefault="00CB4B59" w:rsidP="00D660ED">
      <w:pPr>
        <w:pStyle w:val="ListParagraph"/>
        <w:numPr>
          <w:ilvl w:val="1"/>
          <w:numId w:val="23"/>
        </w:numPr>
      </w:pPr>
      <w:r w:rsidRPr="00E022E1">
        <w:t>List of languages that compile to JS</w:t>
      </w:r>
      <w:r>
        <w:br/>
      </w:r>
      <w:hyperlink r:id="rId26" w:history="1">
        <w:r w:rsidR="0046058F" w:rsidRPr="00717E30">
          <w:rPr>
            <w:rStyle w:val="Hyperlink"/>
            <w:sz w:val="21"/>
          </w:rPr>
          <w:t>https://github.com/jashkenas/coffeescript/wiki/List-of-languages-that-compile-to-JS</w:t>
        </w:r>
      </w:hyperlink>
    </w:p>
    <w:p w:rsidR="00CB4B59" w:rsidRDefault="00CB4B59" w:rsidP="00CB4B59"/>
    <w:p w:rsidR="00CB4B59" w:rsidRDefault="00CB4B59" w:rsidP="0012194F"/>
    <w:p w:rsidR="00CB4B59" w:rsidRDefault="00CB4B59" w:rsidP="0012194F"/>
    <w:p w:rsidR="008F4ED8" w:rsidRDefault="008F4ED8" w:rsidP="00F035D2">
      <w:pPr>
        <w:pStyle w:val="Heading2"/>
      </w:pPr>
      <w:bookmarkStart w:id="44" w:name="_Toc481354179"/>
      <w:r>
        <w:t>Comment</w:t>
      </w:r>
      <w:bookmarkEnd w:id="44"/>
    </w:p>
    <w:p w:rsidR="008F4ED8" w:rsidRDefault="008F4ED8" w:rsidP="008F4ED8">
      <w:r>
        <w:t>JavaScript supports two kinds of comments:</w:t>
      </w:r>
    </w:p>
    <w:p w:rsidR="008F4ED8" w:rsidRDefault="008F4ED8" w:rsidP="00D660ED">
      <w:pPr>
        <w:pStyle w:val="ListParagraph"/>
        <w:numPr>
          <w:ilvl w:val="0"/>
          <w:numId w:val="36"/>
        </w:numPr>
      </w:pPr>
      <w:r>
        <w:lastRenderedPageBreak/>
        <w:t xml:space="preserve">//    </w:t>
      </w:r>
      <w:proofErr w:type="gramStart"/>
      <w:r>
        <w:t>Ignore</w:t>
      </w:r>
      <w:proofErr w:type="gramEnd"/>
      <w:r>
        <w:t xml:space="preserve"> to end of line.</w:t>
      </w:r>
    </w:p>
    <w:p w:rsidR="008F4ED8" w:rsidRDefault="008F4ED8" w:rsidP="00D660ED">
      <w:pPr>
        <w:pStyle w:val="ListParagraph"/>
        <w:numPr>
          <w:ilvl w:val="1"/>
          <w:numId w:val="36"/>
        </w:numPr>
      </w:pPr>
      <w:r w:rsidRPr="00EE0283">
        <w:rPr>
          <w:rStyle w:val="ScreenTextChar"/>
        </w:rPr>
        <w:t>var x = 5;  // 5 must be between 2 and 7!</w:t>
      </w:r>
      <w:r w:rsidR="00EE0283">
        <w:t xml:space="preserve"> </w:t>
      </w:r>
    </w:p>
    <w:p w:rsidR="008F4ED8" w:rsidRDefault="008F4ED8" w:rsidP="00D660ED">
      <w:pPr>
        <w:pStyle w:val="ListParagraph"/>
        <w:numPr>
          <w:ilvl w:val="1"/>
          <w:numId w:val="36"/>
        </w:numPr>
      </w:pPr>
      <w:r w:rsidRPr="00EE0283">
        <w:rPr>
          <w:rStyle w:val="ScreenTextChar"/>
        </w:rPr>
        <w:t>var z = x/y;   // if y = 0 then z = Infinity</w:t>
      </w:r>
    </w:p>
    <w:p w:rsidR="008F4ED8" w:rsidRDefault="008F4ED8" w:rsidP="00D660ED">
      <w:pPr>
        <w:pStyle w:val="ListParagraph"/>
        <w:numPr>
          <w:ilvl w:val="0"/>
          <w:numId w:val="36"/>
        </w:numPr>
      </w:pPr>
      <w:r>
        <w:t>/* … */   Comment block.</w:t>
      </w:r>
    </w:p>
    <w:p w:rsidR="00EE0283" w:rsidRDefault="00EE0283" w:rsidP="00D660ED">
      <w:pPr>
        <w:pStyle w:val="ListParagraph"/>
        <w:numPr>
          <w:ilvl w:val="1"/>
          <w:numId w:val="36"/>
        </w:numPr>
      </w:pPr>
      <w:r w:rsidRPr="00EE0283">
        <w:rPr>
          <w:rStyle w:val="ScreenTextChar"/>
        </w:rPr>
        <w:t>/*</w:t>
      </w:r>
      <w:r w:rsidRPr="00EE0283">
        <w:rPr>
          <w:rStyle w:val="ScreenTextChar"/>
        </w:rPr>
        <w:br/>
        <w:t xml:space="preserve">   this is</w:t>
      </w:r>
      <w:r w:rsidRPr="00EE0283">
        <w:rPr>
          <w:rStyle w:val="ScreenTextChar"/>
        </w:rPr>
        <w:br/>
        <w:t xml:space="preserve">   a multiline</w:t>
      </w:r>
      <w:r w:rsidRPr="00EE0283">
        <w:rPr>
          <w:rStyle w:val="ScreenTextChar"/>
        </w:rPr>
        <w:br/>
        <w:t xml:space="preserve">   code block</w:t>
      </w:r>
      <w:r w:rsidRPr="00EE0283">
        <w:rPr>
          <w:rStyle w:val="ScreenTextChar"/>
        </w:rPr>
        <w:br/>
        <w:t>*/</w:t>
      </w:r>
    </w:p>
    <w:p w:rsidR="00EE0283" w:rsidRDefault="00EE0283" w:rsidP="00D660ED">
      <w:pPr>
        <w:pStyle w:val="ListParagraph"/>
        <w:numPr>
          <w:ilvl w:val="1"/>
          <w:numId w:val="36"/>
        </w:numPr>
      </w:pPr>
      <w:r w:rsidRPr="00EE0283">
        <w:rPr>
          <w:rStyle w:val="ScreenTextChar"/>
        </w:rPr>
        <w:t>var x = 2;  /* this is an inline comment block */  var y = 3;</w:t>
      </w:r>
    </w:p>
    <w:p w:rsidR="00EE0283" w:rsidRPr="008F4ED8" w:rsidRDefault="00EE0283" w:rsidP="00EE0283"/>
    <w:p w:rsidR="00F035D2" w:rsidRDefault="00F035D2" w:rsidP="00F035D2">
      <w:pPr>
        <w:pStyle w:val="Heading2"/>
      </w:pPr>
      <w:bookmarkStart w:id="45" w:name="_Toc481354180"/>
      <w:r>
        <w:t>Variables</w:t>
      </w:r>
      <w:bookmarkEnd w:id="45"/>
    </w:p>
    <w:p w:rsidR="00F035D2" w:rsidRDefault="00F035D2" w:rsidP="00F035D2">
      <w:r>
        <w:t>In most languages, a variable is a pointer to a location in memory. In JavaScript, a variable is a property of some object. Global variables are properties of the window object.</w:t>
      </w:r>
    </w:p>
    <w:p w:rsidR="00F035D2" w:rsidRDefault="00F035D2" w:rsidP="00F035D2">
      <w:r>
        <w:t xml:space="preserve">   </w:t>
      </w:r>
      <w:r>
        <w:rPr>
          <w:noProof/>
        </w:rPr>
        <w:drawing>
          <wp:inline distT="0" distB="0" distL="0" distR="0" wp14:anchorId="5B702206" wp14:editId="70348F7F">
            <wp:extent cx="5014395" cy="6553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4395" cy="655377"/>
                    </a:xfrm>
                    <a:prstGeom prst="rect">
                      <a:avLst/>
                    </a:prstGeom>
                  </pic:spPr>
                </pic:pic>
              </a:graphicData>
            </a:graphic>
          </wp:inline>
        </w:drawing>
      </w:r>
    </w:p>
    <w:p w:rsidR="00F035D2" w:rsidRDefault="00F035D2" w:rsidP="00F035D2">
      <w:pPr>
        <w:pStyle w:val="Heading3"/>
      </w:pPr>
      <w:bookmarkStart w:id="46" w:name="_Toc481354181"/>
      <w:r>
        <w:t>Scopes</w:t>
      </w:r>
      <w:bookmarkEnd w:id="46"/>
    </w:p>
    <w:p w:rsidR="00F035D2" w:rsidRDefault="00F035D2" w:rsidP="00F035D2">
      <w:r>
        <w:t>In JavaScript, variables have up to three levels of scopes.</w:t>
      </w:r>
    </w:p>
    <w:p w:rsidR="00F035D2" w:rsidRDefault="00F035D2" w:rsidP="00D660ED">
      <w:pPr>
        <w:pStyle w:val="ListParagraph"/>
        <w:numPr>
          <w:ilvl w:val="0"/>
          <w:numId w:val="24"/>
        </w:numPr>
      </w:pPr>
      <w:r>
        <w:t>Global</w:t>
      </w:r>
    </w:p>
    <w:p w:rsidR="00F035D2" w:rsidRDefault="00F035D2" w:rsidP="00D660ED">
      <w:pPr>
        <w:pStyle w:val="ListParagraph"/>
        <w:numPr>
          <w:ilvl w:val="0"/>
          <w:numId w:val="24"/>
        </w:numPr>
      </w:pPr>
      <w:r>
        <w:t>Function</w:t>
      </w:r>
    </w:p>
    <w:p w:rsidR="00F035D2" w:rsidRPr="00F035D2" w:rsidRDefault="00F035D2" w:rsidP="00D660ED">
      <w:pPr>
        <w:pStyle w:val="ListParagraph"/>
        <w:numPr>
          <w:ilvl w:val="0"/>
          <w:numId w:val="24"/>
        </w:numPr>
      </w:pPr>
      <w:r>
        <w:t xml:space="preserve">Block {}  </w:t>
      </w:r>
    </w:p>
    <w:p w:rsidR="00F035D2" w:rsidRDefault="00F035D2" w:rsidP="00F035D2"/>
    <w:p w:rsidR="00B54AC8" w:rsidRDefault="00B54AC8" w:rsidP="00B54AC8">
      <w:pPr>
        <w:pStyle w:val="Heading4"/>
      </w:pPr>
      <w:r>
        <w:t>Global Scope</w:t>
      </w:r>
    </w:p>
    <w:p w:rsidR="00B54AC8" w:rsidRDefault="00B54AC8" w:rsidP="00B54AC8">
      <w:r>
        <w:t>Variables are added to the global scope when:</w:t>
      </w:r>
    </w:p>
    <w:p w:rsidR="00406E55" w:rsidRDefault="00406E55" w:rsidP="00D660ED">
      <w:pPr>
        <w:pStyle w:val="ListParagraph"/>
        <w:numPr>
          <w:ilvl w:val="0"/>
          <w:numId w:val="32"/>
        </w:numPr>
      </w:pPr>
      <w:r>
        <w:t>Defined outside of any function with or without “</w:t>
      </w:r>
      <w:proofErr w:type="spellStart"/>
      <w:r>
        <w:t>var</w:t>
      </w:r>
      <w:proofErr w:type="spellEnd"/>
      <w:r>
        <w:t>”.</w:t>
      </w:r>
    </w:p>
    <w:p w:rsidR="00B54AC8" w:rsidRDefault="00B54AC8" w:rsidP="00D660ED">
      <w:pPr>
        <w:pStyle w:val="ListParagraph"/>
        <w:numPr>
          <w:ilvl w:val="0"/>
          <w:numId w:val="32"/>
        </w:numPr>
      </w:pPr>
      <w:r>
        <w:t xml:space="preserve">Defined </w:t>
      </w:r>
      <w:r w:rsidR="00406E55">
        <w:t>within a function</w:t>
      </w:r>
      <w:r>
        <w:t xml:space="preserve"> without using “</w:t>
      </w:r>
      <w:proofErr w:type="spellStart"/>
      <w:r>
        <w:t>var</w:t>
      </w:r>
      <w:proofErr w:type="spellEnd"/>
      <w:r>
        <w:t>”.</w:t>
      </w:r>
    </w:p>
    <w:p w:rsidR="00B54AC8" w:rsidRDefault="00B54AC8" w:rsidP="00D660ED">
      <w:pPr>
        <w:pStyle w:val="ListParagraph"/>
        <w:numPr>
          <w:ilvl w:val="1"/>
          <w:numId w:val="32"/>
        </w:numPr>
      </w:pPr>
      <w:r w:rsidRPr="00CB4B59">
        <w:rPr>
          <w:rStyle w:val="ScreenTextChar"/>
        </w:rPr>
        <w:t>var a = 123;  // global</w:t>
      </w:r>
      <w:r w:rsidRPr="00CB4B59">
        <w:rPr>
          <w:rStyle w:val="ScreenTextChar"/>
        </w:rPr>
        <w:br/>
        <w:t>b =123; // global</w:t>
      </w:r>
      <w:r w:rsidRPr="00CB4B59">
        <w:rPr>
          <w:rStyle w:val="ScreenTextChar"/>
        </w:rPr>
        <w:br/>
        <w:t>function foo() {</w:t>
      </w:r>
      <w:r w:rsidRPr="00CB4B59">
        <w:rPr>
          <w:rStyle w:val="ScreenTextChar"/>
        </w:rPr>
        <w:br/>
        <w:t xml:space="preserve">  var c = 123;    // local to foo()</w:t>
      </w:r>
      <w:r w:rsidRPr="00CB4B59">
        <w:rPr>
          <w:rStyle w:val="ScreenTextChar"/>
        </w:rPr>
        <w:br/>
        <w:t xml:space="preserve">  d = 123</w:t>
      </w:r>
      <w:r w:rsidR="00CB4B59" w:rsidRPr="00CB4B59">
        <w:rPr>
          <w:rStyle w:val="ScreenTextChar"/>
        </w:rPr>
        <w:t>;  // global</w:t>
      </w:r>
      <w:r w:rsidR="00CB4B59" w:rsidRPr="00CB4B59">
        <w:rPr>
          <w:rStyle w:val="ScreenTextChar"/>
        </w:rPr>
        <w:br/>
        <w:t>}</w:t>
      </w:r>
      <w:r w:rsidR="00CB4B59">
        <w:t xml:space="preserve"> </w:t>
      </w:r>
    </w:p>
    <w:p w:rsidR="00CB4B59" w:rsidRDefault="00CB4B59" w:rsidP="00D660ED">
      <w:pPr>
        <w:pStyle w:val="ListParagraph"/>
        <w:numPr>
          <w:ilvl w:val="1"/>
          <w:numId w:val="32"/>
        </w:numPr>
      </w:pPr>
      <w:r>
        <w:t>Variables created in functions without “</w:t>
      </w:r>
      <w:proofErr w:type="spellStart"/>
      <w:r>
        <w:t>var</w:t>
      </w:r>
      <w:proofErr w:type="spellEnd"/>
      <w:r>
        <w:t xml:space="preserve">” are said to be “hoisted” to the global scope. These variables are properties of the </w:t>
      </w:r>
      <w:r w:rsidRPr="00CB4B59">
        <w:rPr>
          <w:rStyle w:val="ScreenTextChar"/>
        </w:rPr>
        <w:t>window</w:t>
      </w:r>
      <w:r>
        <w:t xml:space="preserve"> object.</w:t>
      </w:r>
    </w:p>
    <w:p w:rsidR="00CB4B59" w:rsidRPr="00B54AC8" w:rsidRDefault="00CB4B59" w:rsidP="00D660ED">
      <w:pPr>
        <w:pStyle w:val="ListParagraph"/>
        <w:numPr>
          <w:ilvl w:val="1"/>
          <w:numId w:val="32"/>
        </w:numPr>
      </w:pPr>
      <w:r>
        <w:t>If you add “</w:t>
      </w:r>
      <w:r w:rsidRPr="00CB4B59">
        <w:t>use strict</w:t>
      </w:r>
      <w:r>
        <w:t>” to a scope, then attempts to create variables without declaring them with “</w:t>
      </w:r>
      <w:proofErr w:type="spellStart"/>
      <w:r>
        <w:t>var</w:t>
      </w:r>
      <w:proofErr w:type="spellEnd"/>
      <w:r>
        <w:t>” will raise an error.</w:t>
      </w:r>
    </w:p>
    <w:p w:rsidR="00D74F5B" w:rsidRDefault="00D74F5B" w:rsidP="00F035D2"/>
    <w:p w:rsidR="00B54AC8" w:rsidRDefault="00D74F5B" w:rsidP="00D74F5B">
      <w:pPr>
        <w:pStyle w:val="Heading4"/>
      </w:pPr>
      <w:r>
        <w:t>Function Scope</w:t>
      </w:r>
    </w:p>
    <w:p w:rsidR="00406E55" w:rsidRDefault="00406E55" w:rsidP="00406E55">
      <w:r>
        <w:t>Variables are added a function scope when:</w:t>
      </w:r>
    </w:p>
    <w:p w:rsidR="00406E55" w:rsidRPr="00406E55" w:rsidRDefault="00406E55" w:rsidP="00D660ED">
      <w:pPr>
        <w:pStyle w:val="ListParagraph"/>
        <w:numPr>
          <w:ilvl w:val="0"/>
          <w:numId w:val="32"/>
        </w:numPr>
      </w:pPr>
      <w:r>
        <w:t>Declared within the function’s code block ({}) using “</w:t>
      </w:r>
      <w:proofErr w:type="spellStart"/>
      <w:r>
        <w:t>var</w:t>
      </w:r>
      <w:proofErr w:type="spellEnd"/>
      <w:r>
        <w:t>”.</w:t>
      </w:r>
    </w:p>
    <w:p w:rsidR="00D74F5B" w:rsidRDefault="00D74F5B" w:rsidP="00F035D2"/>
    <w:p w:rsidR="00D74F5B" w:rsidRDefault="00D74F5B" w:rsidP="00D74F5B">
      <w:pPr>
        <w:pStyle w:val="Heading4"/>
      </w:pPr>
      <w:r>
        <w:lastRenderedPageBreak/>
        <w:t>Block {} Scope</w:t>
      </w:r>
    </w:p>
    <w:p w:rsidR="00D74F5B" w:rsidRDefault="00406E55" w:rsidP="00F035D2">
      <w:r>
        <w:t>ECMAScript 2015 (6) adds a “let” keyword that can be used in place of “</w:t>
      </w:r>
      <w:proofErr w:type="spellStart"/>
      <w:r>
        <w:t>var</w:t>
      </w:r>
      <w:proofErr w:type="spellEnd"/>
      <w:r>
        <w:t>” to create variables that are scoped to a code block ({}) such as an “if” or “for”.</w:t>
      </w:r>
    </w:p>
    <w:p w:rsidR="00406E55" w:rsidRDefault="00EA23D7" w:rsidP="00F035D2">
      <w:r>
        <w:t xml:space="preserve">   </w:t>
      </w:r>
      <w:r>
        <w:rPr>
          <w:noProof/>
        </w:rPr>
        <w:drawing>
          <wp:inline distT="0" distB="0" distL="0" distR="0" wp14:anchorId="75F1D352" wp14:editId="5FD1D814">
            <wp:extent cx="2903471" cy="21090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03471" cy="2109018"/>
                    </a:xfrm>
                    <a:prstGeom prst="rect">
                      <a:avLst/>
                    </a:prstGeom>
                  </pic:spPr>
                </pic:pic>
              </a:graphicData>
            </a:graphic>
          </wp:inline>
        </w:drawing>
      </w:r>
    </w:p>
    <w:p w:rsidR="00406E55" w:rsidRDefault="00EA23D7" w:rsidP="00F035D2">
      <w:r>
        <w:t>“</w:t>
      </w:r>
      <w:proofErr w:type="gramStart"/>
      <w:r>
        <w:t>let</w:t>
      </w:r>
      <w:proofErr w:type="gramEnd"/>
      <w:r>
        <w:t xml:space="preserve">” is supported in </w:t>
      </w:r>
      <w:r w:rsidR="00115A12">
        <w:t>the latest versions of most browsers</w:t>
      </w:r>
      <w:r>
        <w:t>. Earlier browsers will report an error (“</w:t>
      </w:r>
      <w:r w:rsidRPr="00EA23D7">
        <w:t xml:space="preserve">Expected </w:t>
      </w:r>
      <w:r w:rsidR="0046058F">
        <w:t>‘</w:t>
      </w:r>
      <w:r w:rsidRPr="00EA23D7">
        <w:t>;</w:t>
      </w:r>
      <w:r w:rsidR="0046058F">
        <w:t>’</w:t>
      </w:r>
      <w:r>
        <w:t>” or similar) on lines with “let”, so use only where you know which browsers will be used.</w:t>
      </w:r>
      <w:r w:rsidR="00115A12">
        <w:t xml:space="preserve"> To see browser support see: </w:t>
      </w:r>
      <w:hyperlink r:id="rId29" w:anchor="search=let" w:history="1">
        <w:r w:rsidR="0046058F" w:rsidRPr="00717E30">
          <w:rPr>
            <w:rStyle w:val="Hyperlink"/>
            <w:sz w:val="21"/>
          </w:rPr>
          <w:t>http://caniuse.com/#search=let</w:t>
        </w:r>
      </w:hyperlink>
    </w:p>
    <w:p w:rsidR="00115A12" w:rsidRDefault="00115A12" w:rsidP="00F035D2"/>
    <w:p w:rsidR="00EA23D7" w:rsidRDefault="00EA23D7" w:rsidP="00F035D2"/>
    <w:p w:rsidR="00F035D2" w:rsidRDefault="00F035D2" w:rsidP="00F035D2">
      <w:pPr>
        <w:pStyle w:val="Heading3"/>
      </w:pPr>
      <w:bookmarkStart w:id="47" w:name="_Toc481354182"/>
      <w:r>
        <w:t>Hoisting</w:t>
      </w:r>
      <w:bookmarkEnd w:id="47"/>
    </w:p>
    <w:p w:rsidR="000134E2" w:rsidRDefault="000134E2" w:rsidP="000134E2">
      <w:pPr>
        <w:pStyle w:val="Heading4"/>
      </w:pPr>
      <w:r>
        <w:t>Variables</w:t>
      </w:r>
    </w:p>
    <w:p w:rsidR="00F035D2" w:rsidRDefault="000134E2" w:rsidP="00F035D2">
      <w:r>
        <w:t>Variables created without “</w:t>
      </w:r>
      <w:proofErr w:type="spellStart"/>
      <w:r>
        <w:t>var</w:t>
      </w:r>
      <w:proofErr w:type="spellEnd"/>
      <w:r>
        <w:t xml:space="preserve">” are automatically created at the Global scope, i.e. as properties of the </w:t>
      </w:r>
      <w:r w:rsidRPr="000134E2">
        <w:rPr>
          <w:rStyle w:val="ScreenTextChar"/>
        </w:rPr>
        <w:t>window</w:t>
      </w:r>
      <w:r>
        <w:t xml:space="preserve"> object. </w:t>
      </w:r>
    </w:p>
    <w:p w:rsidR="000134E2" w:rsidRDefault="000134E2" w:rsidP="000134E2">
      <w:pPr>
        <w:pStyle w:val="ScreenText"/>
        <w:spacing w:after="0"/>
      </w:pPr>
      <w:r>
        <w:t>function sayhello(txt)</w:t>
      </w:r>
    </w:p>
    <w:p w:rsidR="000134E2" w:rsidRDefault="000134E2" w:rsidP="000134E2">
      <w:pPr>
        <w:pStyle w:val="ScreenText"/>
        <w:spacing w:after="0"/>
      </w:pPr>
      <w:r>
        <w:t>{</w:t>
      </w:r>
    </w:p>
    <w:p w:rsidR="000134E2" w:rsidRDefault="000134E2" w:rsidP="000134E2">
      <w:pPr>
        <w:pStyle w:val="ScreenText"/>
        <w:spacing w:after="0"/>
      </w:pPr>
      <w:r>
        <w:t xml:space="preserve">   h = "Hello ";</w:t>
      </w:r>
    </w:p>
    <w:p w:rsidR="000134E2" w:rsidRDefault="000134E2" w:rsidP="000134E2">
      <w:pPr>
        <w:pStyle w:val="ScreenText"/>
        <w:spacing w:after="0"/>
      </w:pPr>
      <w:r>
        <w:t xml:space="preserve">   var c = "! And welcome to New York!";</w:t>
      </w:r>
    </w:p>
    <w:p w:rsidR="000134E2" w:rsidRDefault="000134E2" w:rsidP="000134E2">
      <w:pPr>
        <w:pStyle w:val="ScreenText"/>
        <w:spacing w:after="0"/>
      </w:pPr>
      <w:r>
        <w:t xml:space="preserve">   return h + txt + c;</w:t>
      </w:r>
    </w:p>
    <w:p w:rsidR="000134E2" w:rsidRDefault="000134E2" w:rsidP="000134E2">
      <w:pPr>
        <w:pStyle w:val="ScreenText"/>
        <w:spacing w:after="0"/>
      </w:pPr>
      <w:r>
        <w:t>}</w:t>
      </w:r>
    </w:p>
    <w:p w:rsidR="000134E2" w:rsidRDefault="000134E2" w:rsidP="000134E2">
      <w:pPr>
        <w:pStyle w:val="ScreenText"/>
        <w:spacing w:after="0"/>
      </w:pPr>
      <w:r>
        <w:t>console.log(h);  // outputs “Hello” as “h” has been “hoisted” to the Global scope.</w:t>
      </w:r>
    </w:p>
    <w:p w:rsidR="000134E2" w:rsidRDefault="000134E2" w:rsidP="000134E2">
      <w:pPr>
        <w:pStyle w:val="ScreenText"/>
        <w:spacing w:after="0"/>
      </w:pPr>
      <w:r>
        <w:t>console.log(c);  // raises an error as “c” is not available outside of the function.</w:t>
      </w:r>
    </w:p>
    <w:p w:rsidR="000134E2" w:rsidRDefault="000134E2" w:rsidP="00F035D2"/>
    <w:p w:rsidR="000134E2" w:rsidRPr="000134E2" w:rsidRDefault="000134E2" w:rsidP="00F035D2">
      <w:pPr>
        <w:rPr>
          <w:b/>
          <w:i/>
        </w:rPr>
      </w:pPr>
      <w:r w:rsidRPr="000134E2">
        <w:rPr>
          <w:b/>
          <w:i/>
        </w:rPr>
        <w:t>Hoisting of improperly declared variables is one of the most common new developer errors. Always declare variables using “</w:t>
      </w:r>
      <w:proofErr w:type="spellStart"/>
      <w:r w:rsidRPr="000134E2">
        <w:rPr>
          <w:b/>
          <w:i/>
        </w:rPr>
        <w:t>var</w:t>
      </w:r>
      <w:proofErr w:type="spellEnd"/>
      <w:r w:rsidRPr="000134E2">
        <w:rPr>
          <w:b/>
          <w:i/>
        </w:rPr>
        <w:t>”.</w:t>
      </w:r>
    </w:p>
    <w:p w:rsidR="000134E2" w:rsidRDefault="000134E2" w:rsidP="00F035D2"/>
    <w:p w:rsidR="000134E2" w:rsidRDefault="000134E2" w:rsidP="000134E2">
      <w:pPr>
        <w:pStyle w:val="Heading4"/>
      </w:pPr>
      <w:r>
        <w:t>Functions</w:t>
      </w:r>
    </w:p>
    <w:p w:rsidR="000134E2" w:rsidRPr="000134E2" w:rsidRDefault="000134E2" w:rsidP="000134E2">
      <w:r>
        <w:t xml:space="preserve">Default declarations of function create them at the Global scope, as properties of the </w:t>
      </w:r>
      <w:r w:rsidRPr="000134E2">
        <w:rPr>
          <w:rStyle w:val="ScreenTextChar"/>
        </w:rPr>
        <w:t>window</w:t>
      </w:r>
      <w:r>
        <w:t xml:space="preserve"> object. Exceptions include anonymous functions and functions defined inside of other functions.</w:t>
      </w:r>
    </w:p>
    <w:p w:rsidR="00F035D2" w:rsidRDefault="00F035D2" w:rsidP="00F035D2"/>
    <w:p w:rsidR="00D74F5B" w:rsidRDefault="00D74F5B" w:rsidP="00D74F5B">
      <w:pPr>
        <w:pStyle w:val="Heading3"/>
      </w:pPr>
      <w:bookmarkStart w:id="48" w:name="_Toc481354183"/>
      <w:r>
        <w:t>Strict Mode</w:t>
      </w:r>
      <w:bookmarkEnd w:id="48"/>
    </w:p>
    <w:p w:rsidR="00D74F5B" w:rsidRDefault="00D74F5B" w:rsidP="00D74F5B">
      <w:r>
        <w:t xml:space="preserve">To prevent the accidental creation of hoisted variables you can add </w:t>
      </w:r>
      <w:r w:rsidR="0046058F">
        <w:rPr>
          <w:rStyle w:val="ScreenTextChar"/>
        </w:rPr>
        <w:t>‘</w:t>
      </w:r>
      <w:r w:rsidRPr="00D74F5B">
        <w:rPr>
          <w:rStyle w:val="ScreenTextChar"/>
        </w:rPr>
        <w:t>use strict</w:t>
      </w:r>
      <w:r w:rsidR="0046058F">
        <w:rPr>
          <w:rStyle w:val="ScreenTextChar"/>
        </w:rPr>
        <w:t>’</w:t>
      </w:r>
      <w:r>
        <w:t xml:space="preserve"> to your code.</w:t>
      </w:r>
    </w:p>
    <w:p w:rsidR="00D74F5B" w:rsidRPr="00D74F5B" w:rsidRDefault="00D74F5B" w:rsidP="00D74F5B">
      <w:r>
        <w:lastRenderedPageBreak/>
        <w:t xml:space="preserve">   </w:t>
      </w:r>
      <w:r>
        <w:rPr>
          <w:noProof/>
        </w:rPr>
        <w:drawing>
          <wp:inline distT="0" distB="0" distL="0" distR="0" wp14:anchorId="36205AC4" wp14:editId="5ADB54AC">
            <wp:extent cx="4052286" cy="7715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52286" cy="771592"/>
                    </a:xfrm>
                    <a:prstGeom prst="rect">
                      <a:avLst/>
                    </a:prstGeom>
                  </pic:spPr>
                </pic:pic>
              </a:graphicData>
            </a:graphic>
          </wp:inline>
        </w:drawing>
      </w:r>
    </w:p>
    <w:p w:rsidR="00F035D2" w:rsidRDefault="00D74F5B" w:rsidP="00D660ED">
      <w:pPr>
        <w:pStyle w:val="ListParagraph"/>
        <w:numPr>
          <w:ilvl w:val="0"/>
          <w:numId w:val="32"/>
        </w:numPr>
      </w:pPr>
      <w:r>
        <w:t xml:space="preserve">Strict mode can be applied to </w:t>
      </w:r>
      <w:r w:rsidRPr="00D74F5B">
        <w:t xml:space="preserve">entire scripts or </w:t>
      </w:r>
      <w:r w:rsidR="00115A12">
        <w:t>within</w:t>
      </w:r>
      <w:r w:rsidRPr="00D74F5B">
        <w:t xml:space="preserve"> individual functions</w:t>
      </w:r>
      <w:r>
        <w:t>.</w:t>
      </w:r>
    </w:p>
    <w:p w:rsidR="00D74F5B" w:rsidRDefault="00D74F5B" w:rsidP="00D660ED">
      <w:pPr>
        <w:pStyle w:val="ListParagraph"/>
        <w:numPr>
          <w:ilvl w:val="0"/>
          <w:numId w:val="32"/>
        </w:numPr>
      </w:pPr>
      <w:r>
        <w:t>Introduced with ECMAScript 5</w:t>
      </w:r>
      <w:r w:rsidR="00406E55">
        <w:t>.</w:t>
      </w:r>
    </w:p>
    <w:p w:rsidR="00406E55" w:rsidRDefault="00406E55" w:rsidP="00D660ED">
      <w:pPr>
        <w:pStyle w:val="ListParagraph"/>
        <w:numPr>
          <w:ilvl w:val="0"/>
          <w:numId w:val="32"/>
        </w:numPr>
      </w:pPr>
      <w:r>
        <w:t xml:space="preserve">See: </w:t>
      </w:r>
      <w:hyperlink r:id="rId31" w:history="1">
        <w:r w:rsidR="0046058F" w:rsidRPr="00717E30">
          <w:rPr>
            <w:rStyle w:val="Hyperlink"/>
            <w:sz w:val="21"/>
          </w:rPr>
          <w:t>https://developer.mozilla.org/en-US/docs/Web/JavaScript/Reference/Strict_mode</w:t>
        </w:r>
      </w:hyperlink>
    </w:p>
    <w:p w:rsidR="00115A12" w:rsidRDefault="00115A12" w:rsidP="00D660ED">
      <w:pPr>
        <w:pStyle w:val="ListParagraph"/>
        <w:numPr>
          <w:ilvl w:val="0"/>
          <w:numId w:val="32"/>
        </w:numPr>
      </w:pPr>
      <w:r>
        <w:t xml:space="preserve">For browser support: </w:t>
      </w:r>
      <w:hyperlink r:id="rId32" w:anchor="feat=use-strict" w:history="1">
        <w:r w:rsidR="0046058F" w:rsidRPr="00717E30">
          <w:rPr>
            <w:rStyle w:val="Hyperlink"/>
            <w:sz w:val="21"/>
          </w:rPr>
          <w:t>http://caniuse.com/#feat=use-strict</w:t>
        </w:r>
      </w:hyperlink>
    </w:p>
    <w:p w:rsidR="0012194F" w:rsidRPr="0012194F" w:rsidRDefault="0012194F" w:rsidP="0012194F"/>
    <w:p w:rsidR="00480480" w:rsidRDefault="00191858" w:rsidP="00191858">
      <w:pPr>
        <w:pStyle w:val="Heading3"/>
      </w:pPr>
      <w:bookmarkStart w:id="49" w:name="_Toc481354184"/>
      <w:r>
        <w:t>Creating Variables</w:t>
      </w:r>
      <w:bookmarkEnd w:id="49"/>
    </w:p>
    <w:p w:rsidR="00191858" w:rsidRDefault="00191858" w:rsidP="00191858">
      <w:r>
        <w:t>???</w:t>
      </w:r>
    </w:p>
    <w:p w:rsidR="00191858" w:rsidRDefault="0046058F" w:rsidP="00D660ED">
      <w:pPr>
        <w:pStyle w:val="ListParagraph"/>
        <w:numPr>
          <w:ilvl w:val="0"/>
          <w:numId w:val="35"/>
        </w:numPr>
      </w:pPr>
      <w:r>
        <w:t>Declaring a variable with the same name of an existing variable or function will overwrite the existing item.</w:t>
      </w:r>
    </w:p>
    <w:p w:rsidR="00D57DD1" w:rsidRDefault="0046058F" w:rsidP="00D660ED">
      <w:pPr>
        <w:pStyle w:val="ListParagraph"/>
        <w:numPr>
          <w:ilvl w:val="1"/>
          <w:numId w:val="35"/>
        </w:numPr>
      </w:pPr>
      <w:r>
        <w:t>Example of a variable overwriting a function:</w:t>
      </w:r>
      <w:r>
        <w:br/>
      </w:r>
      <w:r w:rsidR="00D57DD1">
        <w:t xml:space="preserve">   </w:t>
      </w:r>
      <w:r w:rsidR="00D57DD1" w:rsidRPr="00D57DD1">
        <w:rPr>
          <w:rStyle w:val="ScreenTextChar"/>
        </w:rPr>
        <w:t>f</w:t>
      </w:r>
      <w:r w:rsidRPr="00D57DD1">
        <w:rPr>
          <w:rStyle w:val="ScreenTextChar"/>
        </w:rPr>
        <w:t>unction hello(name) { console.log("hello " + name) }</w:t>
      </w:r>
      <w:r w:rsidRPr="00D57DD1">
        <w:rPr>
          <w:rStyle w:val="ScreenTextChar"/>
        </w:rPr>
        <w:br/>
      </w:r>
      <w:r w:rsidR="00D57DD1" w:rsidRPr="00D57DD1">
        <w:rPr>
          <w:rStyle w:val="ScreenTextChar"/>
        </w:rPr>
        <w:t xml:space="preserve">   </w:t>
      </w:r>
      <w:r w:rsidRPr="00D57DD1">
        <w:rPr>
          <w:rStyle w:val="ScreenTextChar"/>
        </w:rPr>
        <w:t>hello("Mike")  // “hello Mike”</w:t>
      </w:r>
      <w:r w:rsidRPr="00D57DD1">
        <w:rPr>
          <w:rStyle w:val="ScreenTextChar"/>
        </w:rPr>
        <w:br/>
      </w:r>
      <w:r w:rsidR="00D57DD1" w:rsidRPr="00D57DD1">
        <w:rPr>
          <w:rStyle w:val="ScreenTextChar"/>
        </w:rPr>
        <w:t xml:space="preserve">   typeof hello  // "function"</w:t>
      </w:r>
      <w:r w:rsidR="00D57DD1" w:rsidRPr="00D57DD1">
        <w:rPr>
          <w:rStyle w:val="ScreenTextChar"/>
        </w:rPr>
        <w:br/>
        <w:t xml:space="preserve">   hello = 6;</w:t>
      </w:r>
      <w:r w:rsidR="00D57DD1" w:rsidRPr="00D57DD1">
        <w:rPr>
          <w:rStyle w:val="ScreenTextChar"/>
        </w:rPr>
        <w:br/>
        <w:t xml:space="preserve">   typeof hello  // "number"</w:t>
      </w:r>
      <w:r w:rsidR="00D57DD1">
        <w:t xml:space="preserve">  (the function has been replaced with a variable)</w:t>
      </w:r>
    </w:p>
    <w:p w:rsidR="0046058F" w:rsidRDefault="00D57DD1" w:rsidP="00D660ED">
      <w:pPr>
        <w:pStyle w:val="ListParagraph"/>
        <w:numPr>
          <w:ilvl w:val="1"/>
          <w:numId w:val="35"/>
        </w:numPr>
      </w:pPr>
      <w:r>
        <w:t>Even the built in functions can be overwritten.</w:t>
      </w:r>
      <w:r>
        <w:br/>
        <w:t xml:space="preserve">   </w:t>
      </w:r>
      <w:proofErr w:type="spellStart"/>
      <w:proofErr w:type="gramStart"/>
      <w:r>
        <w:t>typeof</w:t>
      </w:r>
      <w:proofErr w:type="spellEnd"/>
      <w:proofErr w:type="gramEnd"/>
      <w:r>
        <w:t xml:space="preserve"> alert  //  "function"</w:t>
      </w:r>
      <w:r>
        <w:br/>
        <w:t xml:space="preserve">   alert = 5;</w:t>
      </w:r>
      <w:r>
        <w:br/>
        <w:t xml:space="preserve">   </w:t>
      </w:r>
      <w:proofErr w:type="spellStart"/>
      <w:r>
        <w:t>typeof</w:t>
      </w:r>
      <w:proofErr w:type="spellEnd"/>
      <w:r>
        <w:t xml:space="preserve"> alert  // "number"   (</w:t>
      </w:r>
      <w:r w:rsidRPr="00D57DD1">
        <w:rPr>
          <w:rStyle w:val="ScreenTextChar"/>
        </w:rPr>
        <w:t>alert(</w:t>
      </w:r>
      <w:proofErr w:type="spellStart"/>
      <w:r w:rsidRPr="00D57DD1">
        <w:rPr>
          <w:rStyle w:val="ScreenTextChar"/>
          <w:i/>
        </w:rPr>
        <w:t>msg</w:t>
      </w:r>
      <w:proofErr w:type="spellEnd"/>
      <w:r w:rsidRPr="00D57DD1">
        <w:rPr>
          <w:rStyle w:val="ScreenTextChar"/>
        </w:rPr>
        <w:t>)</w:t>
      </w:r>
      <w:r>
        <w:t xml:space="preserve"> no longer works!)</w:t>
      </w:r>
      <w:r>
        <w:br/>
      </w:r>
      <w:r w:rsidR="0046058F">
        <w:br/>
      </w:r>
    </w:p>
    <w:p w:rsidR="00191858" w:rsidRDefault="00191858" w:rsidP="00191858">
      <w:pPr>
        <w:pStyle w:val="Heading3"/>
      </w:pPr>
      <w:bookmarkStart w:id="50" w:name="_Toc481354185"/>
      <w:r>
        <w:t>Deleting Variables</w:t>
      </w:r>
      <w:bookmarkEnd w:id="50"/>
    </w:p>
    <w:p w:rsidR="00191858" w:rsidRDefault="00191858" w:rsidP="00191858">
      <w:r>
        <w:t>???</w:t>
      </w:r>
    </w:p>
    <w:p w:rsidR="00191858" w:rsidRDefault="00C03A83" w:rsidP="00D660ED">
      <w:pPr>
        <w:pStyle w:val="ListParagraph"/>
        <w:numPr>
          <w:ilvl w:val="0"/>
          <w:numId w:val="28"/>
        </w:numPr>
      </w:pPr>
      <w:r>
        <w:t>Garbage collection is a background process and cannot be forced.</w:t>
      </w:r>
    </w:p>
    <w:p w:rsidR="00C03A83" w:rsidRDefault="00C03A83" w:rsidP="00D660ED">
      <w:pPr>
        <w:pStyle w:val="ListParagraph"/>
        <w:numPr>
          <w:ilvl w:val="1"/>
          <w:numId w:val="28"/>
        </w:numPr>
      </w:pPr>
      <w:r>
        <w:t xml:space="preserve">How garbage collection in JavaScript works: </w:t>
      </w:r>
      <w:r>
        <w:br/>
      </w:r>
      <w:r w:rsidRPr="00C03A83">
        <w:t>https://developer.mozilla.org/en-US/docs/Web/JavaScript/Memory_Management</w:t>
      </w:r>
    </w:p>
    <w:p w:rsidR="00C03A83" w:rsidRDefault="00C03A83" w:rsidP="00D660ED">
      <w:pPr>
        <w:pStyle w:val="ListParagraph"/>
        <w:numPr>
          <w:ilvl w:val="0"/>
          <w:numId w:val="28"/>
        </w:numPr>
      </w:pPr>
      <w:r>
        <w:t>All variables are discarded when a new page loads.</w:t>
      </w:r>
    </w:p>
    <w:p w:rsidR="00C03A83" w:rsidRDefault="00C03A83" w:rsidP="00191858">
      <w:r>
        <w:t>???</w:t>
      </w:r>
    </w:p>
    <w:p w:rsidR="00C03A83" w:rsidRDefault="00C03A83" w:rsidP="00191858">
      <w:proofErr w:type="gramStart"/>
      <w:r>
        <w:t>delete</w:t>
      </w:r>
      <w:proofErr w:type="gramEnd"/>
    </w:p>
    <w:p w:rsidR="00C03A83" w:rsidRDefault="00C03A83" w:rsidP="00D660ED">
      <w:pPr>
        <w:pStyle w:val="ListParagraph"/>
        <w:numPr>
          <w:ilvl w:val="0"/>
          <w:numId w:val="29"/>
        </w:numPr>
      </w:pPr>
      <w:r>
        <w:t>You cannot not delete a variable declared using “</w:t>
      </w:r>
      <w:proofErr w:type="spellStart"/>
      <w:r>
        <w:t>var</w:t>
      </w:r>
      <w:proofErr w:type="spellEnd"/>
      <w:r>
        <w:t>”</w:t>
      </w:r>
      <w:r w:rsidR="004F6249">
        <w:t xml:space="preserve">. </w:t>
      </w:r>
    </w:p>
    <w:p w:rsidR="004F6249" w:rsidRDefault="004F6249" w:rsidP="00D660ED">
      <w:pPr>
        <w:pStyle w:val="ListParagraph"/>
        <w:numPr>
          <w:ilvl w:val="1"/>
          <w:numId w:val="29"/>
        </w:numPr>
      </w:pPr>
      <w:r>
        <w:t>This code:</w:t>
      </w:r>
      <w:r>
        <w:br/>
        <w:t xml:space="preserve">  </w:t>
      </w:r>
      <w:r w:rsidRPr="004F6249">
        <w:rPr>
          <w:rStyle w:val="ScreenTextChar"/>
        </w:rPr>
        <w:t xml:space="preserve">function test() { var </w:t>
      </w:r>
      <w:r>
        <w:rPr>
          <w:rStyle w:val="ScreenTextChar"/>
        </w:rPr>
        <w:t>x</w:t>
      </w:r>
      <w:r w:rsidRPr="004F6249">
        <w:rPr>
          <w:rStyle w:val="ScreenTextChar"/>
        </w:rPr>
        <w:t xml:space="preserve"> = 123; console.log(</w:t>
      </w:r>
      <w:r>
        <w:rPr>
          <w:rStyle w:val="ScreenTextChar"/>
        </w:rPr>
        <w:t>x</w:t>
      </w:r>
      <w:r w:rsidRPr="004F6249">
        <w:rPr>
          <w:rStyle w:val="ScreenTextChar"/>
        </w:rPr>
        <w:t xml:space="preserve">); delete </w:t>
      </w:r>
      <w:r>
        <w:rPr>
          <w:rStyle w:val="ScreenTextChar"/>
        </w:rPr>
        <w:t>x</w:t>
      </w:r>
      <w:r w:rsidRPr="004F6249">
        <w:rPr>
          <w:rStyle w:val="ScreenTextChar"/>
        </w:rPr>
        <w:t>; console.log(</w:t>
      </w:r>
      <w:r>
        <w:rPr>
          <w:rStyle w:val="ScreenTextChar"/>
        </w:rPr>
        <w:t>x</w:t>
      </w:r>
      <w:r w:rsidRPr="004F6249">
        <w:rPr>
          <w:rStyle w:val="ScreenTextChar"/>
        </w:rPr>
        <w:t>) }</w:t>
      </w:r>
      <w:r>
        <w:br/>
        <w:t>returns:</w:t>
      </w:r>
      <w:r>
        <w:br/>
        <w:t xml:space="preserve">  123</w:t>
      </w:r>
      <w:r>
        <w:br/>
        <w:t xml:space="preserve">  123</w:t>
      </w:r>
      <w:r>
        <w:br/>
        <w:t>i.e. “x” was not deleted.</w:t>
      </w:r>
    </w:p>
    <w:p w:rsidR="000B517B" w:rsidRDefault="000B517B" w:rsidP="00D660ED">
      <w:pPr>
        <w:pStyle w:val="ListParagraph"/>
        <w:numPr>
          <w:ilvl w:val="0"/>
          <w:numId w:val="29"/>
        </w:numPr>
      </w:pPr>
      <w:r>
        <w:t>Properties can be deleted.</w:t>
      </w:r>
    </w:p>
    <w:p w:rsidR="000B517B" w:rsidRDefault="000B517B" w:rsidP="00D660ED">
      <w:pPr>
        <w:pStyle w:val="ListParagraph"/>
        <w:numPr>
          <w:ilvl w:val="1"/>
          <w:numId w:val="29"/>
        </w:numPr>
      </w:pPr>
      <w:r w:rsidRPr="000B517B">
        <w:rPr>
          <w:rStyle w:val="ScreenTextChar"/>
        </w:rPr>
        <w:t>var obj = { a:123, b:234 }</w:t>
      </w:r>
      <w:r w:rsidRPr="000B517B">
        <w:rPr>
          <w:rStyle w:val="ScreenTextChar"/>
        </w:rPr>
        <w:br/>
        <w:t>console.log(obj.a);   // 123</w:t>
      </w:r>
      <w:r w:rsidRPr="000B517B">
        <w:rPr>
          <w:rStyle w:val="ScreenTextChar"/>
        </w:rPr>
        <w:br/>
        <w:t>delete obj.a;</w:t>
      </w:r>
      <w:r w:rsidRPr="000B517B">
        <w:rPr>
          <w:rStyle w:val="ScreenTextChar"/>
        </w:rPr>
        <w:br/>
        <w:t>console.log(obj.a);   // undefined</w:t>
      </w:r>
      <w:r>
        <w:t xml:space="preserve">  </w:t>
      </w:r>
    </w:p>
    <w:p w:rsidR="004F6249" w:rsidRDefault="001C2AA6" w:rsidP="00D660ED">
      <w:pPr>
        <w:pStyle w:val="ListParagraph"/>
        <w:numPr>
          <w:ilvl w:val="0"/>
          <w:numId w:val="29"/>
        </w:numPr>
      </w:pPr>
      <w:r>
        <w:lastRenderedPageBreak/>
        <w:t>Note: You can delete a variable that was “</w:t>
      </w:r>
      <w:proofErr w:type="spellStart"/>
      <w:r>
        <w:t>var</w:t>
      </w:r>
      <w:proofErr w:type="spellEnd"/>
      <w:r>
        <w:t xml:space="preserve">” declared in a browser’s console. The console uses </w:t>
      </w:r>
      <w:proofErr w:type="spellStart"/>
      <w:proofErr w:type="gramStart"/>
      <w:r>
        <w:t>eval</w:t>
      </w:r>
      <w:proofErr w:type="spellEnd"/>
      <w:r>
        <w:t>(</w:t>
      </w:r>
      <w:proofErr w:type="gramEnd"/>
      <w:r>
        <w:t>) to run your code.</w:t>
      </w:r>
    </w:p>
    <w:p w:rsidR="004F6249" w:rsidRDefault="004F6249" w:rsidP="004F6249"/>
    <w:p w:rsidR="00C03A83" w:rsidRDefault="00C03A83" w:rsidP="00191858">
      <w:proofErr w:type="gramStart"/>
      <w:r>
        <w:t>set</w:t>
      </w:r>
      <w:proofErr w:type="gramEnd"/>
      <w:r>
        <w:t xml:space="preserve"> to null</w:t>
      </w:r>
    </w:p>
    <w:p w:rsidR="00C03A83" w:rsidRDefault="00C03A83" w:rsidP="00191858">
      <w:proofErr w:type="gramStart"/>
      <w:r>
        <w:t>set</w:t>
      </w:r>
      <w:proofErr w:type="gramEnd"/>
      <w:r>
        <w:t xml:space="preserve"> to undefined</w:t>
      </w:r>
    </w:p>
    <w:p w:rsidR="00C03A83" w:rsidRPr="00191858" w:rsidRDefault="00C03A83" w:rsidP="00191858"/>
    <w:p w:rsidR="00F035D2" w:rsidRDefault="00F035D2" w:rsidP="00305777"/>
    <w:p w:rsidR="00F035D2" w:rsidRDefault="00F035D2" w:rsidP="00F035D2">
      <w:pPr>
        <w:pStyle w:val="Heading2"/>
      </w:pPr>
      <w:bookmarkStart w:id="51" w:name="_Toc481354186"/>
      <w:r>
        <w:t>Functions</w:t>
      </w:r>
      <w:bookmarkEnd w:id="51"/>
    </w:p>
    <w:p w:rsidR="006B48BE" w:rsidRDefault="006B48BE" w:rsidP="00F035D2">
      <w:r>
        <w:t>Functions or Methods?</w:t>
      </w:r>
    </w:p>
    <w:p w:rsidR="006B48BE" w:rsidRDefault="006B48BE" w:rsidP="00F035D2">
      <w:r>
        <w:t xml:space="preserve">Each language defines these terms a little differently. </w:t>
      </w:r>
    </w:p>
    <w:p w:rsidR="006B48BE" w:rsidRDefault="006B48BE" w:rsidP="00D660ED">
      <w:pPr>
        <w:pStyle w:val="ListParagraph"/>
        <w:numPr>
          <w:ilvl w:val="0"/>
          <w:numId w:val="26"/>
        </w:numPr>
      </w:pPr>
      <w:r>
        <w:t xml:space="preserve">Often a “function” is </w:t>
      </w:r>
      <w:r w:rsidR="007F728E">
        <w:t xml:space="preserve">defined as </w:t>
      </w:r>
      <w:r>
        <w:t xml:space="preserve">a standalone block of code with a name while a “method” is </w:t>
      </w:r>
      <w:r w:rsidR="0015448D">
        <w:t>part of an object.</w:t>
      </w:r>
    </w:p>
    <w:p w:rsidR="0015448D" w:rsidRDefault="0015448D" w:rsidP="00D660ED">
      <w:pPr>
        <w:pStyle w:val="ListParagraph"/>
        <w:numPr>
          <w:ilvl w:val="1"/>
          <w:numId w:val="26"/>
        </w:numPr>
      </w:pPr>
      <w:r>
        <w:t>C# and Java only have methods.</w:t>
      </w:r>
    </w:p>
    <w:p w:rsidR="0015448D" w:rsidRDefault="0015448D" w:rsidP="00D660ED">
      <w:pPr>
        <w:pStyle w:val="ListParagraph"/>
        <w:numPr>
          <w:ilvl w:val="1"/>
          <w:numId w:val="26"/>
        </w:numPr>
      </w:pPr>
      <w:r>
        <w:t>C only has functions.</w:t>
      </w:r>
    </w:p>
    <w:p w:rsidR="0015448D" w:rsidRDefault="0015448D" w:rsidP="00D660ED">
      <w:pPr>
        <w:pStyle w:val="ListParagraph"/>
        <w:numPr>
          <w:ilvl w:val="1"/>
          <w:numId w:val="26"/>
        </w:numPr>
      </w:pPr>
      <w:r>
        <w:t xml:space="preserve">In “Functional Programming” a method has side effects and a function does not. (A function has no side effects when it returns same value every time it is called with the same parameters. </w:t>
      </w:r>
    </w:p>
    <w:p w:rsidR="0015448D" w:rsidRDefault="0015448D" w:rsidP="00D660ED">
      <w:pPr>
        <w:pStyle w:val="ListParagraph"/>
        <w:numPr>
          <w:ilvl w:val="0"/>
          <w:numId w:val="26"/>
        </w:numPr>
      </w:pPr>
      <w:r>
        <w:t xml:space="preserve">In JavaScript, every function is a property of some object, either an object you created or the </w:t>
      </w:r>
      <w:r w:rsidR="00571B86">
        <w:t>G</w:t>
      </w:r>
      <w:r>
        <w:t>lobal object (</w:t>
      </w:r>
      <w:r w:rsidRPr="00571B86">
        <w:rPr>
          <w:rStyle w:val="ScreenTextChar"/>
        </w:rPr>
        <w:t>window</w:t>
      </w:r>
      <w:r>
        <w:t>). So, they could be methods.</w:t>
      </w:r>
    </w:p>
    <w:p w:rsidR="0015448D" w:rsidRDefault="0015448D" w:rsidP="00D660ED">
      <w:pPr>
        <w:pStyle w:val="ListParagraph"/>
        <w:numPr>
          <w:ilvl w:val="0"/>
          <w:numId w:val="26"/>
        </w:numPr>
      </w:pPr>
      <w:r>
        <w:t>In JavaScript, they are named “function”, so we will call them functions in th</w:t>
      </w:r>
      <w:r w:rsidR="007F728E">
        <w:t>is</w:t>
      </w:r>
      <w:r>
        <w:t xml:space="preserve"> course.</w:t>
      </w:r>
    </w:p>
    <w:p w:rsidR="007F728E" w:rsidRDefault="007F728E" w:rsidP="00D660ED">
      <w:pPr>
        <w:pStyle w:val="ListParagraph"/>
        <w:numPr>
          <w:ilvl w:val="0"/>
          <w:numId w:val="26"/>
        </w:numPr>
      </w:pPr>
      <w:r>
        <w:t>Just to add to the confusion… functions are not only properties of objects, they are objects!</w:t>
      </w:r>
    </w:p>
    <w:p w:rsidR="0015448D" w:rsidRDefault="0015448D" w:rsidP="0015448D"/>
    <w:p w:rsidR="004B4A6E" w:rsidRDefault="004B4A6E" w:rsidP="004B4A6E">
      <w:pPr>
        <w:pStyle w:val="Heading3"/>
      </w:pPr>
      <w:bookmarkStart w:id="52" w:name="_Toc481354187"/>
      <w:r>
        <w:t>Function FAQ</w:t>
      </w:r>
      <w:bookmarkEnd w:id="52"/>
    </w:p>
    <w:p w:rsidR="00FD6A1B" w:rsidRDefault="00FD6A1B" w:rsidP="00D660ED">
      <w:pPr>
        <w:pStyle w:val="ListParagraph"/>
        <w:numPr>
          <w:ilvl w:val="0"/>
          <w:numId w:val="25"/>
        </w:numPr>
      </w:pPr>
      <w:r>
        <w:t>A function is a JavaScript object and is stored as a variable.</w:t>
      </w:r>
    </w:p>
    <w:p w:rsidR="00FD6A1B" w:rsidRDefault="00FD6A1B" w:rsidP="00D660ED">
      <w:pPr>
        <w:pStyle w:val="ListParagraph"/>
        <w:numPr>
          <w:ilvl w:val="0"/>
          <w:numId w:val="25"/>
        </w:numPr>
      </w:pPr>
      <w:r>
        <w:t>The function’s object has a .length property which is the number of parameters.</w:t>
      </w:r>
    </w:p>
    <w:p w:rsidR="004B4A6E" w:rsidRDefault="004B4A6E" w:rsidP="00D660ED">
      <w:pPr>
        <w:pStyle w:val="ListParagraph"/>
        <w:numPr>
          <w:ilvl w:val="0"/>
          <w:numId w:val="25"/>
        </w:numPr>
      </w:pPr>
      <w:r>
        <w:t>The text of a function can be returned using .</w:t>
      </w:r>
      <w:proofErr w:type="spellStart"/>
      <w:proofErr w:type="gramStart"/>
      <w:r>
        <w:t>toString</w:t>
      </w:r>
      <w:proofErr w:type="spellEnd"/>
      <w:r>
        <w:t>(</w:t>
      </w:r>
      <w:proofErr w:type="gramEnd"/>
      <w:r>
        <w:t>).</w:t>
      </w:r>
    </w:p>
    <w:p w:rsidR="004B4A6E" w:rsidRDefault="004B4A6E" w:rsidP="00D660ED">
      <w:pPr>
        <w:pStyle w:val="ListParagraph"/>
        <w:numPr>
          <w:ilvl w:val="1"/>
          <w:numId w:val="25"/>
        </w:numPr>
      </w:pPr>
      <w:r w:rsidRPr="004B4A6E">
        <w:t xml:space="preserve">function </w:t>
      </w:r>
      <w:proofErr w:type="spellStart"/>
      <w:r w:rsidRPr="004B4A6E">
        <w:t>DoubleIt</w:t>
      </w:r>
      <w:proofErr w:type="spellEnd"/>
      <w:r w:rsidRPr="004B4A6E">
        <w:t>(x) { return x*2 }</w:t>
      </w:r>
      <w:r>
        <w:br/>
      </w:r>
      <w:proofErr w:type="spellStart"/>
      <w:r w:rsidRPr="004B4A6E">
        <w:t>DoubleIt</w:t>
      </w:r>
      <w:proofErr w:type="spellEnd"/>
      <w:r w:rsidRPr="004B4A6E">
        <w:t>(2)</w:t>
      </w:r>
      <w:r>
        <w:t>;  // 2</w:t>
      </w:r>
      <w:r>
        <w:br/>
      </w:r>
      <w:proofErr w:type="spellStart"/>
      <w:r w:rsidRPr="004B4A6E">
        <w:t>DoubleIt.toString</w:t>
      </w:r>
      <w:proofErr w:type="spellEnd"/>
      <w:r w:rsidRPr="004B4A6E">
        <w:t>()</w:t>
      </w:r>
      <w:r>
        <w:t>;  //  "</w:t>
      </w:r>
      <w:r w:rsidRPr="004B4A6E">
        <w:t xml:space="preserve">function </w:t>
      </w:r>
      <w:proofErr w:type="spellStart"/>
      <w:r w:rsidRPr="004B4A6E">
        <w:t>DoubleIt</w:t>
      </w:r>
      <w:proofErr w:type="spellEnd"/>
      <w:r w:rsidRPr="004B4A6E">
        <w:t>(x) { return x*2 }</w:t>
      </w:r>
      <w:r>
        <w:t>"</w:t>
      </w:r>
    </w:p>
    <w:p w:rsidR="004B4A6E" w:rsidRDefault="004B4A6E" w:rsidP="00D660ED">
      <w:pPr>
        <w:pStyle w:val="ListParagraph"/>
        <w:numPr>
          <w:ilvl w:val="0"/>
          <w:numId w:val="25"/>
        </w:numPr>
      </w:pPr>
      <w:r>
        <w:t>A function can be created from a string.</w:t>
      </w:r>
    </w:p>
    <w:p w:rsidR="004B3C92" w:rsidRDefault="004B3C92" w:rsidP="00D660ED">
      <w:pPr>
        <w:pStyle w:val="ListParagraph"/>
        <w:numPr>
          <w:ilvl w:val="1"/>
          <w:numId w:val="25"/>
        </w:numPr>
      </w:pPr>
      <w:r>
        <w:t>Example with 1 parameter:</w:t>
      </w:r>
    </w:p>
    <w:p w:rsidR="004B4A6E" w:rsidRDefault="004B3C92" w:rsidP="00D660ED">
      <w:pPr>
        <w:pStyle w:val="ListParagraph"/>
        <w:numPr>
          <w:ilvl w:val="2"/>
          <w:numId w:val="25"/>
        </w:numPr>
      </w:pPr>
      <w:proofErr w:type="spellStart"/>
      <w:r w:rsidRPr="004B3C92">
        <w:t>var</w:t>
      </w:r>
      <w:proofErr w:type="spellEnd"/>
      <w:r w:rsidRPr="004B3C92">
        <w:t xml:space="preserve"> DoubleIt2 = Function("</w:t>
      </w:r>
      <w:proofErr w:type="spellStart"/>
      <w:r w:rsidRPr="004B3C92">
        <w:t>x","return</w:t>
      </w:r>
      <w:proofErr w:type="spellEnd"/>
      <w:r w:rsidRPr="004B3C92">
        <w:t xml:space="preserve"> x*2")</w:t>
      </w:r>
    </w:p>
    <w:p w:rsidR="004B3C92" w:rsidRDefault="004B3C92" w:rsidP="00D660ED">
      <w:pPr>
        <w:pStyle w:val="ListParagraph"/>
        <w:numPr>
          <w:ilvl w:val="1"/>
          <w:numId w:val="25"/>
        </w:numPr>
      </w:pPr>
      <w:r>
        <w:t>Example with 2 parameters:</w:t>
      </w:r>
    </w:p>
    <w:p w:rsidR="004B3C92" w:rsidRDefault="004B3C92" w:rsidP="00D660ED">
      <w:pPr>
        <w:pStyle w:val="ListParagraph"/>
        <w:numPr>
          <w:ilvl w:val="2"/>
          <w:numId w:val="25"/>
        </w:numPr>
      </w:pPr>
      <w:proofErr w:type="spellStart"/>
      <w:r>
        <w:t>var</w:t>
      </w:r>
      <w:proofErr w:type="spellEnd"/>
      <w:r>
        <w:t xml:space="preserve"> </w:t>
      </w:r>
      <w:proofErr w:type="spellStart"/>
      <w:r>
        <w:t>AddThem</w:t>
      </w:r>
      <w:proofErr w:type="spellEnd"/>
      <w:r>
        <w:t xml:space="preserve"> = Function("</w:t>
      </w:r>
      <w:proofErr w:type="spellStart"/>
      <w:r>
        <w:t>a"</w:t>
      </w:r>
      <w:r w:rsidR="00FD6A1B">
        <w:t>,"b","return</w:t>
      </w:r>
      <w:proofErr w:type="spellEnd"/>
      <w:r w:rsidR="00FD6A1B">
        <w:t xml:space="preserve"> a + b;")</w:t>
      </w:r>
    </w:p>
    <w:p w:rsidR="004B4A6E" w:rsidRPr="004B4A6E" w:rsidRDefault="004B4A6E" w:rsidP="004B4A6E"/>
    <w:p w:rsidR="00F035D2" w:rsidRDefault="00F035D2" w:rsidP="00F035D2">
      <w:pPr>
        <w:pStyle w:val="Heading3"/>
      </w:pPr>
      <w:bookmarkStart w:id="53" w:name="_Toc481354188"/>
      <w:r>
        <w:t>Anonymous Functions</w:t>
      </w:r>
      <w:bookmarkEnd w:id="53"/>
    </w:p>
    <w:p w:rsidR="00F035D2" w:rsidRDefault="00571B86" w:rsidP="00F035D2">
      <w:r>
        <w:t>???</w:t>
      </w:r>
    </w:p>
    <w:p w:rsidR="00571B86" w:rsidRDefault="00571B86" w:rsidP="00F035D2"/>
    <w:p w:rsidR="00F035D2" w:rsidRDefault="00F035D2" w:rsidP="00F035D2">
      <w:pPr>
        <w:pStyle w:val="Heading3"/>
      </w:pPr>
      <w:bookmarkStart w:id="54" w:name="_Toc481354189"/>
      <w:r>
        <w:t>Closures</w:t>
      </w:r>
      <w:bookmarkEnd w:id="54"/>
    </w:p>
    <w:p w:rsidR="00F035D2" w:rsidRDefault="00571B86" w:rsidP="00F035D2">
      <w:r>
        <w:t>???</w:t>
      </w:r>
    </w:p>
    <w:p w:rsidR="00571B86" w:rsidRDefault="00571B86" w:rsidP="00F035D2"/>
    <w:p w:rsidR="00BA5482" w:rsidRDefault="00BA5482" w:rsidP="00BA5482">
      <w:pPr>
        <w:pStyle w:val="Heading3"/>
      </w:pPr>
      <w:bookmarkStart w:id="55" w:name="_Toc481354190"/>
      <w:r>
        <w:t>Self-Invoking / Immediately Invoked Functions</w:t>
      </w:r>
      <w:bookmarkEnd w:id="55"/>
    </w:p>
    <w:p w:rsidR="00BA5482" w:rsidRDefault="00BA5482" w:rsidP="00BA5482">
      <w:r>
        <w:t>When it’s important that you do not add any new objects at the Global scope, you can create a Self-Invoking function. When creating a normal function you can wrap both variab</w:t>
      </w:r>
      <w:r w:rsidR="008E6AE5">
        <w:t>les and functions and only place one object on the global scope, the function itself.</w:t>
      </w:r>
    </w:p>
    <w:p w:rsidR="008E6AE5" w:rsidRDefault="008E6AE5" w:rsidP="00BA5482">
      <w:r>
        <w:t xml:space="preserve">   </w:t>
      </w:r>
      <w:r>
        <w:rPr>
          <w:noProof/>
        </w:rPr>
        <w:drawing>
          <wp:inline distT="0" distB="0" distL="0" distR="0" wp14:anchorId="0DA16E85" wp14:editId="714D7BFB">
            <wp:extent cx="3497883" cy="1691787"/>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97883" cy="1691787"/>
                    </a:xfrm>
                    <a:prstGeom prst="rect">
                      <a:avLst/>
                    </a:prstGeom>
                  </pic:spPr>
                </pic:pic>
              </a:graphicData>
            </a:graphic>
          </wp:inline>
        </w:drawing>
      </w:r>
    </w:p>
    <w:p w:rsidR="008E6AE5" w:rsidRDefault="008E6AE5" w:rsidP="00BA5482">
      <w:r>
        <w:t>A self-invoking function wraps an anonymous function in parentheses and calls it with () add to the end. The function object is created, called and then disposed, never being added to the Global scope.</w:t>
      </w:r>
    </w:p>
    <w:p w:rsidR="008E6AE5" w:rsidRPr="00BA5482" w:rsidRDefault="008E6AE5" w:rsidP="00BA5482">
      <w:r>
        <w:t xml:space="preserve">  </w:t>
      </w:r>
      <w:r>
        <w:rPr>
          <w:noProof/>
        </w:rPr>
        <w:drawing>
          <wp:inline distT="0" distB="0" distL="0" distR="0" wp14:anchorId="254A2D86" wp14:editId="30D135B5">
            <wp:extent cx="3482642" cy="1516511"/>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82642" cy="1516511"/>
                    </a:xfrm>
                    <a:prstGeom prst="rect">
                      <a:avLst/>
                    </a:prstGeom>
                  </pic:spPr>
                </pic:pic>
              </a:graphicData>
            </a:graphic>
          </wp:inline>
        </w:drawing>
      </w:r>
    </w:p>
    <w:p w:rsidR="00F035D2" w:rsidRDefault="00F035D2" w:rsidP="00F035D2"/>
    <w:p w:rsidR="008E6AE5" w:rsidRDefault="008E6AE5" w:rsidP="00F035D2">
      <w:r>
        <w:t xml:space="preserve">Entire programs can be wrapped this way so as to not add any </w:t>
      </w:r>
      <w:proofErr w:type="gramStart"/>
      <w:r>
        <w:t>Globally</w:t>
      </w:r>
      <w:proofErr w:type="gramEnd"/>
      <w:r>
        <w:t xml:space="preserve"> scoped variables or functions. </w:t>
      </w:r>
    </w:p>
    <w:p w:rsidR="008E6AE5" w:rsidRDefault="008E6AE5" w:rsidP="00F035D2">
      <w:r>
        <w:t xml:space="preserve">   </w:t>
      </w:r>
      <w:r>
        <w:rPr>
          <w:noProof/>
        </w:rPr>
        <w:drawing>
          <wp:inline distT="0" distB="0" distL="0" distR="0" wp14:anchorId="498A0D07" wp14:editId="149D0175">
            <wp:extent cx="3398815" cy="1097375"/>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98815" cy="1097375"/>
                    </a:xfrm>
                    <a:prstGeom prst="rect">
                      <a:avLst/>
                    </a:prstGeom>
                  </pic:spPr>
                </pic:pic>
              </a:graphicData>
            </a:graphic>
          </wp:inline>
        </w:drawing>
      </w:r>
    </w:p>
    <w:p w:rsidR="008E6AE5" w:rsidRDefault="008E6AE5" w:rsidP="00F035D2"/>
    <w:p w:rsidR="00702D84" w:rsidRDefault="00702D84" w:rsidP="00702D84">
      <w:pPr>
        <w:pStyle w:val="Heading2"/>
      </w:pPr>
      <w:bookmarkStart w:id="56" w:name="_Toc481354191"/>
      <w:r>
        <w:t>The Module Pattern</w:t>
      </w:r>
      <w:bookmarkEnd w:id="56"/>
    </w:p>
    <w:p w:rsidR="00702D84" w:rsidRDefault="00702D84" w:rsidP="00702D84">
      <w:r>
        <w:t>???</w:t>
      </w:r>
    </w:p>
    <w:p w:rsidR="00702D84" w:rsidRDefault="003554D4" w:rsidP="00702D84">
      <w:hyperlink r:id="rId36" w:history="1">
        <w:r w:rsidR="00702D84" w:rsidRPr="00E83105">
          <w:rPr>
            <w:rStyle w:val="Hyperlink"/>
            <w:sz w:val="21"/>
          </w:rPr>
          <w:t>http://www.adequatelygood.com/JavaScript-Module-Pattern-In-Depth.html</w:t>
        </w:r>
      </w:hyperlink>
    </w:p>
    <w:p w:rsidR="008E6AE5" w:rsidRPr="00F035D2" w:rsidRDefault="008E6AE5" w:rsidP="00F035D2"/>
    <w:p w:rsidR="00C541D5" w:rsidRDefault="00C541D5" w:rsidP="00C541D5"/>
    <w:p w:rsidR="00C925A3" w:rsidRDefault="00C925A3" w:rsidP="00C541D5">
      <w:pPr>
        <w:pStyle w:val="Heading2"/>
      </w:pPr>
      <w:bookmarkStart w:id="57" w:name="_Toc481354192"/>
      <w:r>
        <w:lastRenderedPageBreak/>
        <w:t>Errors</w:t>
      </w:r>
      <w:bookmarkEnd w:id="57"/>
    </w:p>
    <w:p w:rsidR="00C925A3" w:rsidRDefault="00C925A3" w:rsidP="00C925A3">
      <w:r>
        <w:t>???</w:t>
      </w:r>
    </w:p>
    <w:p w:rsidR="00C925A3" w:rsidRDefault="00C925A3" w:rsidP="00C925A3">
      <w:proofErr w:type="gramStart"/>
      <w:r>
        <w:t>try</w:t>
      </w:r>
      <w:proofErr w:type="gramEnd"/>
      <w:r>
        <w:t xml:space="preserve"> catch</w:t>
      </w:r>
    </w:p>
    <w:p w:rsidR="00C925A3" w:rsidRPr="00C925A3" w:rsidRDefault="00C925A3" w:rsidP="00C925A3"/>
    <w:p w:rsidR="002A598E" w:rsidRDefault="002A598E" w:rsidP="00C541D5"/>
    <w:p w:rsidR="007C43CB" w:rsidRDefault="007C43CB" w:rsidP="002A598E">
      <w:pPr>
        <w:pStyle w:val="Heading2"/>
      </w:pPr>
      <w:bookmarkStart w:id="58" w:name="_Toc481354193"/>
      <w:r>
        <w:t>Events</w:t>
      </w:r>
      <w:bookmarkEnd w:id="58"/>
    </w:p>
    <w:p w:rsidR="007C43CB" w:rsidRDefault="007C43CB" w:rsidP="007C43CB">
      <w:r>
        <w:t>???</w:t>
      </w:r>
    </w:p>
    <w:p w:rsidR="00571B86" w:rsidRDefault="00571B86" w:rsidP="007C43CB"/>
    <w:p w:rsidR="00571B86" w:rsidRPr="007C43CB" w:rsidRDefault="00571B86" w:rsidP="007C43CB"/>
    <w:p w:rsidR="002A598E" w:rsidRDefault="002A598E" w:rsidP="002A598E">
      <w:pPr>
        <w:pStyle w:val="Heading2"/>
      </w:pPr>
      <w:bookmarkStart w:id="59" w:name="_Toc481354194"/>
      <w:r>
        <w:t>Recursion</w:t>
      </w:r>
      <w:bookmarkEnd w:id="59"/>
      <w:r>
        <w:t xml:space="preserve"> </w:t>
      </w:r>
    </w:p>
    <w:p w:rsidR="002A598E" w:rsidRDefault="00011188" w:rsidP="002A598E">
      <w:r>
        <w:t xml:space="preserve">Simply put, recursion is a programing pattern where a function calls itself until </w:t>
      </w:r>
      <w:r w:rsidR="002953DE">
        <w:t>an end condition is reached.</w:t>
      </w:r>
      <w:r>
        <w:t xml:space="preserve"> As almost every recursive function can be rewritten using a while loop, the choice usually comes down to the data and the clarity of the solution. Recursive solutions are often clearer to read.</w:t>
      </w:r>
    </w:p>
    <w:p w:rsidR="003554D4" w:rsidRDefault="003554D4" w:rsidP="002A598E">
      <w:r>
        <w:t>Examples of use:</w:t>
      </w:r>
    </w:p>
    <w:p w:rsidR="003554D4" w:rsidRDefault="003554D4" w:rsidP="00D660ED">
      <w:pPr>
        <w:pStyle w:val="ListParagraph"/>
        <w:numPr>
          <w:ilvl w:val="0"/>
          <w:numId w:val="56"/>
        </w:numPr>
      </w:pPr>
      <w:r>
        <w:t xml:space="preserve">Calculating factorials.   </w:t>
      </w:r>
    </w:p>
    <w:p w:rsidR="003554D4" w:rsidRDefault="003554D4" w:rsidP="00D660ED">
      <w:pPr>
        <w:pStyle w:val="ListParagraph"/>
        <w:numPr>
          <w:ilvl w:val="0"/>
          <w:numId w:val="56"/>
        </w:numPr>
      </w:pPr>
      <w:r>
        <w:t>“Walking” XML trees, or the DOM.</w:t>
      </w:r>
    </w:p>
    <w:p w:rsidR="003554D4" w:rsidRDefault="003554D4" w:rsidP="002A598E">
      <w:r>
        <w:t>Notes:</w:t>
      </w:r>
    </w:p>
    <w:p w:rsidR="003554D4" w:rsidRDefault="003554D4" w:rsidP="00D660ED">
      <w:pPr>
        <w:pStyle w:val="ListParagraph"/>
        <w:numPr>
          <w:ilvl w:val="0"/>
          <w:numId w:val="55"/>
        </w:numPr>
      </w:pPr>
      <w:r>
        <w:t>Recursion is not an endless loop. There must be a planned for exit.</w:t>
      </w:r>
    </w:p>
    <w:p w:rsidR="003554D4" w:rsidRDefault="003554D4" w:rsidP="00D660ED">
      <w:pPr>
        <w:pStyle w:val="ListParagraph"/>
        <w:numPr>
          <w:ilvl w:val="0"/>
          <w:numId w:val="55"/>
        </w:numPr>
      </w:pPr>
      <w:r>
        <w:t>Recursion can be memory intensive as each recursive call adds to the stack.</w:t>
      </w:r>
    </w:p>
    <w:p w:rsidR="003554D4" w:rsidRDefault="003554D4" w:rsidP="00D660ED">
      <w:pPr>
        <w:pStyle w:val="ListParagraph"/>
        <w:numPr>
          <w:ilvl w:val="0"/>
          <w:numId w:val="55"/>
        </w:numPr>
      </w:pPr>
      <w:r>
        <w:t>JavaScript has limits on the number of recursive calls. Each browser has different limitations and varies from 1000 to over 20000.</w:t>
      </w:r>
    </w:p>
    <w:p w:rsidR="003554D4" w:rsidRDefault="003554D4" w:rsidP="00D660ED">
      <w:pPr>
        <w:pStyle w:val="ListParagraph"/>
        <w:numPr>
          <w:ilvl w:val="1"/>
          <w:numId w:val="55"/>
        </w:numPr>
      </w:pPr>
      <w:r>
        <w:t>When that limit is reached you may see:</w:t>
      </w:r>
    </w:p>
    <w:p w:rsidR="003554D4" w:rsidRDefault="003554D4" w:rsidP="00D660ED">
      <w:pPr>
        <w:pStyle w:val="ListParagraph"/>
        <w:numPr>
          <w:ilvl w:val="2"/>
          <w:numId w:val="55"/>
        </w:numPr>
      </w:pPr>
      <w:r>
        <w:t>“Maximum call stack size exceeded”</w:t>
      </w:r>
    </w:p>
    <w:p w:rsidR="003554D4" w:rsidRDefault="003554D4" w:rsidP="00D660ED">
      <w:pPr>
        <w:pStyle w:val="ListParagraph"/>
        <w:numPr>
          <w:ilvl w:val="2"/>
          <w:numId w:val="55"/>
        </w:numPr>
      </w:pPr>
      <w:r>
        <w:t>“too much recursion”</w:t>
      </w:r>
    </w:p>
    <w:p w:rsidR="003554D4" w:rsidRDefault="003554D4" w:rsidP="00D660ED">
      <w:pPr>
        <w:pStyle w:val="ListParagraph"/>
        <w:numPr>
          <w:ilvl w:val="0"/>
          <w:numId w:val="55"/>
        </w:numPr>
      </w:pPr>
      <w:r>
        <w:t xml:space="preserve">Many recursive functions can be rewritten as a </w:t>
      </w:r>
      <w:r w:rsidRPr="00583797">
        <w:rPr>
          <w:rStyle w:val="ScreenTextChar"/>
        </w:rPr>
        <w:t>while</w:t>
      </w:r>
      <w:r>
        <w:t xml:space="preserve"> loop.</w:t>
      </w:r>
    </w:p>
    <w:p w:rsidR="00A02324" w:rsidRDefault="00A02324" w:rsidP="00D660ED">
      <w:pPr>
        <w:pStyle w:val="ListParagraph"/>
        <w:numPr>
          <w:ilvl w:val="0"/>
          <w:numId w:val="55"/>
        </w:numPr>
      </w:pPr>
      <w:r>
        <w:t>Depending on the browser and the function, loops can be many times faster than recursion.</w:t>
      </w:r>
      <w:r w:rsidR="00583797">
        <w:t xml:space="preserve"> (This is mostly due to the stack overhead.)</w:t>
      </w:r>
    </w:p>
    <w:p w:rsidR="00011188" w:rsidRDefault="00011188" w:rsidP="003554D4"/>
    <w:p w:rsidR="003554D4" w:rsidRDefault="003554D4" w:rsidP="003554D4">
      <w:pPr>
        <w:pStyle w:val="Heading3"/>
      </w:pPr>
      <w:bookmarkStart w:id="60" w:name="_Toc481354195"/>
      <w:r>
        <w:t>A Factorial Example</w:t>
      </w:r>
      <w:bookmarkEnd w:id="60"/>
    </w:p>
    <w:p w:rsidR="003554D4" w:rsidRDefault="00E60857" w:rsidP="003554D4">
      <w:r>
        <w:t xml:space="preserve">A factorial is the product of number and all integers below it.  6! = 6 * 5 * 3 * 2 * </w:t>
      </w:r>
      <w:proofErr w:type="gramStart"/>
      <w:r>
        <w:t>1  What’s</w:t>
      </w:r>
      <w:proofErr w:type="gramEnd"/>
      <w:r>
        <w:t xml:space="preserve"> it good for? One use is to determine the maximum number of ways you can arrange a series of numbers.</w:t>
      </w:r>
    </w:p>
    <w:p w:rsidR="00E60857" w:rsidRDefault="00E60857" w:rsidP="003554D4">
      <w:r>
        <w:t>3! = 3 * 2 * 1 which equals 6, so there are six different ways of arranging a collection of three things.</w:t>
      </w:r>
    </w:p>
    <w:tbl>
      <w:tblPr>
        <w:tblStyle w:val="TableGrid"/>
        <w:tblW w:w="0" w:type="auto"/>
        <w:tblInd w:w="378" w:type="dxa"/>
        <w:tblLook w:val="04A0" w:firstRow="1" w:lastRow="0" w:firstColumn="1" w:lastColumn="0" w:noHBand="0" w:noVBand="1"/>
      </w:tblPr>
      <w:tblGrid>
        <w:gridCol w:w="630"/>
        <w:gridCol w:w="720"/>
        <w:gridCol w:w="630"/>
      </w:tblGrid>
      <w:tr w:rsidR="00E60857" w:rsidTr="00E60857">
        <w:tc>
          <w:tcPr>
            <w:tcW w:w="630" w:type="dxa"/>
          </w:tcPr>
          <w:p w:rsidR="00E60857" w:rsidRDefault="00E60857" w:rsidP="003554D4">
            <w:r>
              <w:t>1</w:t>
            </w:r>
          </w:p>
        </w:tc>
        <w:tc>
          <w:tcPr>
            <w:tcW w:w="720" w:type="dxa"/>
          </w:tcPr>
          <w:p w:rsidR="00E60857" w:rsidRDefault="00E60857" w:rsidP="003554D4">
            <w:r>
              <w:t>2</w:t>
            </w:r>
          </w:p>
        </w:tc>
        <w:tc>
          <w:tcPr>
            <w:tcW w:w="630" w:type="dxa"/>
          </w:tcPr>
          <w:p w:rsidR="00E60857" w:rsidRDefault="00E60857" w:rsidP="003554D4">
            <w:r>
              <w:t>3</w:t>
            </w:r>
          </w:p>
        </w:tc>
      </w:tr>
      <w:tr w:rsidR="00E60857" w:rsidTr="00E60857">
        <w:tc>
          <w:tcPr>
            <w:tcW w:w="630" w:type="dxa"/>
          </w:tcPr>
          <w:p w:rsidR="00E60857" w:rsidRDefault="00E60857" w:rsidP="003554D4">
            <w:r>
              <w:t>1</w:t>
            </w:r>
          </w:p>
        </w:tc>
        <w:tc>
          <w:tcPr>
            <w:tcW w:w="720" w:type="dxa"/>
          </w:tcPr>
          <w:p w:rsidR="00E60857" w:rsidRDefault="00E60857" w:rsidP="003554D4">
            <w:r>
              <w:t>3</w:t>
            </w:r>
          </w:p>
        </w:tc>
        <w:tc>
          <w:tcPr>
            <w:tcW w:w="630" w:type="dxa"/>
          </w:tcPr>
          <w:p w:rsidR="00E60857" w:rsidRDefault="00E60857" w:rsidP="003554D4">
            <w:r>
              <w:t>2</w:t>
            </w:r>
          </w:p>
        </w:tc>
      </w:tr>
      <w:tr w:rsidR="00E60857" w:rsidTr="00E60857">
        <w:tc>
          <w:tcPr>
            <w:tcW w:w="630" w:type="dxa"/>
          </w:tcPr>
          <w:p w:rsidR="00E60857" w:rsidRDefault="00E60857" w:rsidP="003554D4">
            <w:r>
              <w:t>2</w:t>
            </w:r>
          </w:p>
        </w:tc>
        <w:tc>
          <w:tcPr>
            <w:tcW w:w="720" w:type="dxa"/>
          </w:tcPr>
          <w:p w:rsidR="00E60857" w:rsidRDefault="00E60857" w:rsidP="003554D4">
            <w:r>
              <w:t>1</w:t>
            </w:r>
          </w:p>
        </w:tc>
        <w:tc>
          <w:tcPr>
            <w:tcW w:w="630" w:type="dxa"/>
          </w:tcPr>
          <w:p w:rsidR="00E60857" w:rsidRDefault="00E60857" w:rsidP="003554D4">
            <w:r>
              <w:t>3</w:t>
            </w:r>
          </w:p>
        </w:tc>
      </w:tr>
      <w:tr w:rsidR="00E60857" w:rsidTr="00E60857">
        <w:tc>
          <w:tcPr>
            <w:tcW w:w="630" w:type="dxa"/>
          </w:tcPr>
          <w:p w:rsidR="00E60857" w:rsidRDefault="00E60857" w:rsidP="003554D4">
            <w:r>
              <w:t>2</w:t>
            </w:r>
          </w:p>
        </w:tc>
        <w:tc>
          <w:tcPr>
            <w:tcW w:w="720" w:type="dxa"/>
          </w:tcPr>
          <w:p w:rsidR="00E60857" w:rsidRDefault="00E60857" w:rsidP="003554D4">
            <w:r>
              <w:t>3</w:t>
            </w:r>
          </w:p>
        </w:tc>
        <w:tc>
          <w:tcPr>
            <w:tcW w:w="630" w:type="dxa"/>
          </w:tcPr>
          <w:p w:rsidR="00E60857" w:rsidRDefault="00E60857" w:rsidP="003554D4">
            <w:r>
              <w:t>1</w:t>
            </w:r>
          </w:p>
        </w:tc>
      </w:tr>
      <w:tr w:rsidR="00E60857" w:rsidTr="00E60857">
        <w:tc>
          <w:tcPr>
            <w:tcW w:w="630" w:type="dxa"/>
          </w:tcPr>
          <w:p w:rsidR="00E60857" w:rsidRDefault="00E60857" w:rsidP="003554D4">
            <w:r>
              <w:lastRenderedPageBreak/>
              <w:t>3</w:t>
            </w:r>
          </w:p>
        </w:tc>
        <w:tc>
          <w:tcPr>
            <w:tcW w:w="720" w:type="dxa"/>
          </w:tcPr>
          <w:p w:rsidR="00E60857" w:rsidRDefault="00E60857" w:rsidP="003554D4">
            <w:r>
              <w:t>1</w:t>
            </w:r>
          </w:p>
        </w:tc>
        <w:tc>
          <w:tcPr>
            <w:tcW w:w="630" w:type="dxa"/>
          </w:tcPr>
          <w:p w:rsidR="00E60857" w:rsidRDefault="00E60857" w:rsidP="003554D4">
            <w:r>
              <w:t>2</w:t>
            </w:r>
          </w:p>
        </w:tc>
      </w:tr>
      <w:tr w:rsidR="00E60857" w:rsidTr="00E60857">
        <w:tc>
          <w:tcPr>
            <w:tcW w:w="630" w:type="dxa"/>
          </w:tcPr>
          <w:p w:rsidR="00E60857" w:rsidRDefault="00E60857" w:rsidP="003554D4">
            <w:r>
              <w:t>3</w:t>
            </w:r>
          </w:p>
        </w:tc>
        <w:tc>
          <w:tcPr>
            <w:tcW w:w="720" w:type="dxa"/>
          </w:tcPr>
          <w:p w:rsidR="00E60857" w:rsidRDefault="00E60857" w:rsidP="003554D4">
            <w:r>
              <w:t>2</w:t>
            </w:r>
          </w:p>
        </w:tc>
        <w:tc>
          <w:tcPr>
            <w:tcW w:w="630" w:type="dxa"/>
          </w:tcPr>
          <w:p w:rsidR="00E60857" w:rsidRDefault="00E60857" w:rsidP="003554D4">
            <w:r>
              <w:t>1</w:t>
            </w:r>
          </w:p>
        </w:tc>
      </w:tr>
    </w:tbl>
    <w:p w:rsidR="00E60857" w:rsidRPr="003554D4" w:rsidRDefault="00E60857" w:rsidP="003554D4"/>
    <w:p w:rsidR="00E60857" w:rsidRDefault="00E60857" w:rsidP="003554D4">
      <w:r>
        <w:t>We need a function that accepts a number:</w:t>
      </w:r>
    </w:p>
    <w:p w:rsidR="003554D4" w:rsidRDefault="00E60857" w:rsidP="00875E0E">
      <w:pPr>
        <w:pStyle w:val="ScreenText"/>
      </w:pPr>
      <w:r>
        <w:t xml:space="preserve">   var factorial = function(num) {}</w:t>
      </w:r>
    </w:p>
    <w:p w:rsidR="00E60857" w:rsidRDefault="00E60857" w:rsidP="003554D4">
      <w:r>
        <w:t>We need a test to see if we are done and an exit:</w:t>
      </w:r>
    </w:p>
    <w:p w:rsidR="00E60857" w:rsidRDefault="00E60857" w:rsidP="00875E0E">
      <w:pPr>
        <w:pStyle w:val="ScreenText"/>
      </w:pPr>
      <w:r>
        <w:t xml:space="preserve">   if (num &lt;=0 ) { return 1}</w:t>
      </w:r>
    </w:p>
    <w:p w:rsidR="00E60857" w:rsidRDefault="00E60857" w:rsidP="003554D4">
      <w:r>
        <w:t xml:space="preserve">And if not done we need to multiply the number by one less than itself. </w:t>
      </w:r>
      <w:proofErr w:type="gramStart"/>
      <w:r>
        <w:t>( 3</w:t>
      </w:r>
      <w:proofErr w:type="gramEnd"/>
      <w:r>
        <w:t xml:space="preserve"> * 2 * 1 );</w:t>
      </w:r>
    </w:p>
    <w:p w:rsidR="003554D4" w:rsidRDefault="00E60857" w:rsidP="00875E0E">
      <w:pPr>
        <w:pStyle w:val="ScreenText"/>
      </w:pPr>
      <w:r>
        <w:t xml:space="preserve">  else </w:t>
      </w:r>
      <w:r>
        <w:br/>
        <w:t xml:space="preserve">  {</w:t>
      </w:r>
      <w:r>
        <w:br/>
        <w:t xml:space="preserve">     return num * factorial(num </w:t>
      </w:r>
      <w:r w:rsidR="00875E0E">
        <w:t>-</w:t>
      </w:r>
      <w:r>
        <w:t xml:space="preserve"> 1);</w:t>
      </w:r>
      <w:r>
        <w:br/>
        <w:t xml:space="preserve">   }</w:t>
      </w:r>
    </w:p>
    <w:p w:rsidR="00E60857" w:rsidRDefault="00E60857" w:rsidP="002A598E"/>
    <w:p w:rsidR="00E60857" w:rsidRDefault="00875E0E" w:rsidP="002A598E">
      <w:r>
        <w:t>Here’s the function and a use of it:</w:t>
      </w:r>
    </w:p>
    <w:p w:rsidR="00875E0E" w:rsidRDefault="00875E0E" w:rsidP="00875E0E">
      <w:pPr>
        <w:pStyle w:val="ScreenText"/>
        <w:spacing w:after="0"/>
      </w:pPr>
      <w:r>
        <w:t xml:space="preserve">var factorial = function(num) </w:t>
      </w:r>
    </w:p>
    <w:p w:rsidR="00875E0E" w:rsidRDefault="00875E0E" w:rsidP="00875E0E">
      <w:pPr>
        <w:pStyle w:val="ScreenText"/>
        <w:spacing w:after="0"/>
      </w:pPr>
      <w:r>
        <w:t>{</w:t>
      </w:r>
    </w:p>
    <w:p w:rsidR="00875E0E" w:rsidRDefault="00875E0E" w:rsidP="00875E0E">
      <w:pPr>
        <w:pStyle w:val="ScreenText"/>
        <w:spacing w:after="0"/>
      </w:pPr>
      <w:r>
        <w:t xml:space="preserve">   if (num &lt;=0 ) { return 1 }</w:t>
      </w:r>
    </w:p>
    <w:p w:rsidR="00875E0E" w:rsidRDefault="00875E0E" w:rsidP="00875E0E">
      <w:pPr>
        <w:pStyle w:val="ScreenText"/>
        <w:spacing w:after="0"/>
      </w:pPr>
      <w:r>
        <w:t xml:space="preserve">   else { return num * factorial(num - 1); }</w:t>
      </w:r>
    </w:p>
    <w:p w:rsidR="00875E0E" w:rsidRDefault="00875E0E" w:rsidP="00875E0E">
      <w:pPr>
        <w:pStyle w:val="ScreenText"/>
        <w:spacing w:after="0"/>
      </w:pPr>
      <w:r>
        <w:t>}</w:t>
      </w:r>
    </w:p>
    <w:p w:rsidR="00875E0E" w:rsidRDefault="00875E0E" w:rsidP="00875E0E">
      <w:pPr>
        <w:pStyle w:val="ScreenText"/>
        <w:spacing w:after="0"/>
      </w:pPr>
    </w:p>
    <w:p w:rsidR="00E60857" w:rsidRDefault="00875E0E" w:rsidP="00875E0E">
      <w:pPr>
        <w:pStyle w:val="ScreenText"/>
        <w:spacing w:after="0"/>
      </w:pPr>
      <w:r>
        <w:t>factorial(3)   // 6</w:t>
      </w:r>
    </w:p>
    <w:p w:rsidR="00875E0E" w:rsidRDefault="00875E0E" w:rsidP="00875E0E">
      <w:pPr>
        <w:pStyle w:val="ScreenText"/>
        <w:spacing w:after="0"/>
      </w:pPr>
      <w:r>
        <w:t>factorial(4)   //  24</w:t>
      </w:r>
    </w:p>
    <w:p w:rsidR="000A17D7" w:rsidRDefault="000A17D7" w:rsidP="00875E0E">
      <w:pPr>
        <w:pStyle w:val="ScreenText"/>
        <w:spacing w:after="0"/>
      </w:pPr>
      <w:r>
        <w:t>factorial(6)   // 720   this is the number of ways you can arrange 6 guests around a table.</w:t>
      </w:r>
    </w:p>
    <w:p w:rsidR="000A17D7" w:rsidRDefault="000A17D7" w:rsidP="00875E0E">
      <w:pPr>
        <w:pStyle w:val="ScreenText"/>
        <w:spacing w:after="0"/>
      </w:pPr>
      <w:r>
        <w:t>factorial(52)   // this is the number of ways you can shuffle a deck of cards!</w:t>
      </w:r>
    </w:p>
    <w:p w:rsidR="00E60857" w:rsidRDefault="00E60857" w:rsidP="002A598E"/>
    <w:p w:rsidR="00E60857" w:rsidRDefault="00875E0E" w:rsidP="002A598E">
      <w:r>
        <w:t>And if you call it many times:</w:t>
      </w:r>
    </w:p>
    <w:p w:rsidR="00875E0E" w:rsidRDefault="00875E0E" w:rsidP="00553818">
      <w:pPr>
        <w:pStyle w:val="ScreenText"/>
        <w:spacing w:after="0"/>
      </w:pPr>
      <w:r>
        <w:t xml:space="preserve">for (var i=1; i&lt;=20; i++)  {    console.log( i, factorial(i)  )  </w:t>
      </w:r>
      <w:r w:rsidR="00553818">
        <w:t xml:space="preserve"> </w:t>
      </w:r>
      <w:r>
        <w:t>}</w:t>
      </w:r>
    </w:p>
    <w:p w:rsidR="00553818" w:rsidRDefault="00553818" w:rsidP="00553818">
      <w:pPr>
        <w:pStyle w:val="ScreenText"/>
        <w:spacing w:after="0"/>
      </w:pPr>
      <w:r>
        <w:t>1 1</w:t>
      </w:r>
    </w:p>
    <w:p w:rsidR="00553818" w:rsidRDefault="00553818" w:rsidP="00553818">
      <w:pPr>
        <w:pStyle w:val="ScreenText"/>
        <w:spacing w:after="0"/>
      </w:pPr>
      <w:r>
        <w:t>2 2</w:t>
      </w:r>
    </w:p>
    <w:p w:rsidR="00553818" w:rsidRDefault="00553818" w:rsidP="00553818">
      <w:pPr>
        <w:pStyle w:val="ScreenText"/>
        <w:spacing w:after="0"/>
      </w:pPr>
      <w:r>
        <w:t>3 6</w:t>
      </w:r>
    </w:p>
    <w:p w:rsidR="00553818" w:rsidRDefault="00553818" w:rsidP="00553818">
      <w:pPr>
        <w:pStyle w:val="ScreenText"/>
        <w:spacing w:after="0"/>
      </w:pPr>
      <w:r>
        <w:t>4 24</w:t>
      </w:r>
    </w:p>
    <w:p w:rsidR="00553818" w:rsidRDefault="00553818" w:rsidP="00553818">
      <w:pPr>
        <w:pStyle w:val="ScreenText"/>
        <w:spacing w:after="0"/>
      </w:pPr>
      <w:r>
        <w:t>5 120</w:t>
      </w:r>
    </w:p>
    <w:p w:rsidR="00553818" w:rsidRDefault="00553818" w:rsidP="00553818">
      <w:pPr>
        <w:pStyle w:val="ScreenText"/>
        <w:spacing w:after="0"/>
      </w:pPr>
      <w:r>
        <w:t>6 720</w:t>
      </w:r>
    </w:p>
    <w:p w:rsidR="00553818" w:rsidRDefault="00553818" w:rsidP="00553818">
      <w:pPr>
        <w:pStyle w:val="ScreenText"/>
        <w:spacing w:after="0"/>
      </w:pPr>
      <w:r>
        <w:t>7 5040</w:t>
      </w:r>
    </w:p>
    <w:p w:rsidR="00553818" w:rsidRDefault="00553818" w:rsidP="00553818">
      <w:pPr>
        <w:pStyle w:val="ScreenText"/>
        <w:spacing w:after="0"/>
      </w:pPr>
      <w:r>
        <w:t>8 40320</w:t>
      </w:r>
    </w:p>
    <w:p w:rsidR="00553818" w:rsidRDefault="00553818" w:rsidP="00553818">
      <w:pPr>
        <w:pStyle w:val="ScreenText"/>
        <w:spacing w:after="0"/>
      </w:pPr>
      <w:r>
        <w:t>9 362880</w:t>
      </w:r>
    </w:p>
    <w:p w:rsidR="00553818" w:rsidRDefault="00553818" w:rsidP="00553818">
      <w:pPr>
        <w:pStyle w:val="ScreenText"/>
        <w:spacing w:after="0"/>
      </w:pPr>
      <w:r>
        <w:t>10 3628800</w:t>
      </w:r>
    </w:p>
    <w:p w:rsidR="00553818" w:rsidRDefault="00553818" w:rsidP="00553818">
      <w:pPr>
        <w:pStyle w:val="ScreenText"/>
        <w:spacing w:after="0"/>
      </w:pPr>
      <w:r>
        <w:t>11 39916800</w:t>
      </w:r>
    </w:p>
    <w:p w:rsidR="00553818" w:rsidRDefault="00553818" w:rsidP="00553818">
      <w:pPr>
        <w:pStyle w:val="ScreenText"/>
        <w:spacing w:after="0"/>
      </w:pPr>
      <w:r>
        <w:t>12 479001600</w:t>
      </w:r>
    </w:p>
    <w:p w:rsidR="00553818" w:rsidRDefault="00553818" w:rsidP="00553818">
      <w:pPr>
        <w:pStyle w:val="ScreenText"/>
        <w:spacing w:after="0"/>
      </w:pPr>
      <w:r>
        <w:t>13 6227020800</w:t>
      </w:r>
    </w:p>
    <w:p w:rsidR="00553818" w:rsidRDefault="00553818" w:rsidP="00553818">
      <w:pPr>
        <w:pStyle w:val="ScreenText"/>
        <w:spacing w:after="0"/>
      </w:pPr>
      <w:r>
        <w:t>14 87178291200</w:t>
      </w:r>
    </w:p>
    <w:p w:rsidR="00553818" w:rsidRDefault="00553818" w:rsidP="00553818">
      <w:pPr>
        <w:pStyle w:val="ScreenText"/>
        <w:spacing w:after="0"/>
      </w:pPr>
      <w:r>
        <w:t>15 1307674368000</w:t>
      </w:r>
    </w:p>
    <w:p w:rsidR="00553818" w:rsidRDefault="00553818" w:rsidP="00553818">
      <w:pPr>
        <w:pStyle w:val="ScreenText"/>
        <w:spacing w:after="0"/>
      </w:pPr>
      <w:r>
        <w:t>16 20922789888000</w:t>
      </w:r>
    </w:p>
    <w:p w:rsidR="00553818" w:rsidRDefault="00553818" w:rsidP="00553818">
      <w:pPr>
        <w:pStyle w:val="ScreenText"/>
        <w:spacing w:after="0"/>
      </w:pPr>
      <w:r>
        <w:t>17 355687428096000</w:t>
      </w:r>
    </w:p>
    <w:p w:rsidR="00553818" w:rsidRDefault="00553818" w:rsidP="00553818">
      <w:pPr>
        <w:pStyle w:val="ScreenText"/>
        <w:spacing w:after="0"/>
      </w:pPr>
      <w:r>
        <w:t>18 6402373705728000</w:t>
      </w:r>
    </w:p>
    <w:p w:rsidR="00553818" w:rsidRDefault="00553818" w:rsidP="00553818">
      <w:pPr>
        <w:pStyle w:val="ScreenText"/>
        <w:spacing w:after="0"/>
      </w:pPr>
      <w:r>
        <w:t>19 121645100408832000</w:t>
      </w:r>
    </w:p>
    <w:p w:rsidR="00E60857" w:rsidRDefault="00553818" w:rsidP="00553818">
      <w:pPr>
        <w:pStyle w:val="ScreenText"/>
        <w:spacing w:after="0"/>
      </w:pPr>
      <w:r>
        <w:lastRenderedPageBreak/>
        <w:t>20 2432902008176640000</w:t>
      </w:r>
    </w:p>
    <w:p w:rsidR="00553818" w:rsidRDefault="00553818" w:rsidP="002A598E"/>
    <w:p w:rsidR="000A17D7" w:rsidRDefault="000A17D7" w:rsidP="002A598E">
      <w:r>
        <w:t xml:space="preserve">The above example can also be written using </w:t>
      </w:r>
      <w:r w:rsidRPr="000A17D7">
        <w:rPr>
          <w:rStyle w:val="ScreenTextChar"/>
        </w:rPr>
        <w:t>while</w:t>
      </w:r>
      <w:r>
        <w:t xml:space="preserve"> loop.</w:t>
      </w:r>
    </w:p>
    <w:p w:rsidR="000A17D7" w:rsidRDefault="000A17D7" w:rsidP="000A17D7">
      <w:pPr>
        <w:pStyle w:val="ScreenText"/>
        <w:spacing w:after="0"/>
      </w:pPr>
      <w:r>
        <w:t>function factorial(num)</w:t>
      </w:r>
    </w:p>
    <w:p w:rsidR="000A17D7" w:rsidRDefault="000A17D7" w:rsidP="000A17D7">
      <w:pPr>
        <w:pStyle w:val="ScreenText"/>
        <w:spacing w:after="0"/>
      </w:pPr>
      <w:r>
        <w:t>{</w:t>
      </w:r>
    </w:p>
    <w:p w:rsidR="000A17D7" w:rsidRDefault="000A17D7" w:rsidP="000A17D7">
      <w:pPr>
        <w:pStyle w:val="ScreenText"/>
        <w:spacing w:after="0"/>
      </w:pPr>
      <w:r>
        <w:t xml:space="preserve">  var result = num</w:t>
      </w:r>
    </w:p>
    <w:p w:rsidR="000A17D7" w:rsidRDefault="000A17D7" w:rsidP="000A17D7">
      <w:pPr>
        <w:pStyle w:val="ScreenText"/>
        <w:spacing w:after="0"/>
      </w:pPr>
      <w:r>
        <w:t xml:space="preserve">  while (num&gt;1)</w:t>
      </w:r>
    </w:p>
    <w:p w:rsidR="000A17D7" w:rsidRDefault="000A17D7" w:rsidP="000A17D7">
      <w:pPr>
        <w:pStyle w:val="ScreenText"/>
        <w:spacing w:after="0"/>
      </w:pPr>
      <w:r>
        <w:t xml:space="preserve">  {</w:t>
      </w:r>
    </w:p>
    <w:p w:rsidR="000A17D7" w:rsidRDefault="000A17D7" w:rsidP="000A17D7">
      <w:pPr>
        <w:pStyle w:val="ScreenText"/>
        <w:spacing w:after="0"/>
      </w:pPr>
      <w:r>
        <w:t xml:space="preserve">    result = result * (num - 1);</w:t>
      </w:r>
    </w:p>
    <w:p w:rsidR="000A17D7" w:rsidRDefault="000A17D7" w:rsidP="000A17D7">
      <w:pPr>
        <w:pStyle w:val="ScreenText"/>
        <w:spacing w:after="0"/>
      </w:pPr>
      <w:r>
        <w:t xml:space="preserve">    num--</w:t>
      </w:r>
    </w:p>
    <w:p w:rsidR="000A17D7" w:rsidRDefault="000A17D7" w:rsidP="000A17D7">
      <w:pPr>
        <w:pStyle w:val="ScreenText"/>
        <w:spacing w:after="0"/>
      </w:pPr>
      <w:r>
        <w:t xml:space="preserve">  }</w:t>
      </w:r>
    </w:p>
    <w:p w:rsidR="000A17D7" w:rsidRDefault="000A17D7" w:rsidP="000A17D7">
      <w:pPr>
        <w:pStyle w:val="ScreenText"/>
        <w:spacing w:after="0"/>
      </w:pPr>
      <w:r>
        <w:t xml:space="preserve">  return result;</w:t>
      </w:r>
    </w:p>
    <w:p w:rsidR="000A17D7" w:rsidRDefault="000A17D7" w:rsidP="000A17D7">
      <w:pPr>
        <w:pStyle w:val="ScreenText"/>
        <w:spacing w:after="0"/>
      </w:pPr>
      <w:r>
        <w:t>}</w:t>
      </w:r>
    </w:p>
    <w:p w:rsidR="000A17D7" w:rsidRDefault="000A17D7" w:rsidP="000A17D7"/>
    <w:p w:rsidR="000A17D7" w:rsidRDefault="000A17D7" w:rsidP="000A17D7"/>
    <w:p w:rsidR="00F26C2A" w:rsidRDefault="00A620CB" w:rsidP="00A620CB">
      <w:pPr>
        <w:pStyle w:val="Heading1"/>
      </w:pPr>
      <w:bookmarkStart w:id="61" w:name="_Toc481354209"/>
      <w:r>
        <w:lastRenderedPageBreak/>
        <w:t>Appendix 1: Editors and Tools</w:t>
      </w:r>
      <w:bookmarkEnd w:id="61"/>
    </w:p>
    <w:p w:rsidR="00A620CB" w:rsidRDefault="00124C95" w:rsidP="00124C95">
      <w:pPr>
        <w:pStyle w:val="Heading2"/>
      </w:pPr>
      <w:bookmarkStart w:id="62" w:name="_Toc481354210"/>
      <w:r>
        <w:t>Visual Studio Code</w:t>
      </w:r>
      <w:bookmarkEnd w:id="62"/>
    </w:p>
    <w:p w:rsidR="00124C95" w:rsidRDefault="00124C95" w:rsidP="00124C95">
      <w:r>
        <w:t xml:space="preserve">Visual Studio Code is a free editor from Microsoft. </w:t>
      </w:r>
      <w:r w:rsidRPr="00124C95">
        <w:t xml:space="preserve">Windows, </w:t>
      </w:r>
      <w:proofErr w:type="spellStart"/>
      <w:r w:rsidRPr="00124C95">
        <w:t>macOS</w:t>
      </w:r>
      <w:proofErr w:type="spellEnd"/>
      <w:r w:rsidRPr="00124C95">
        <w:t xml:space="preserve"> and Linux</w:t>
      </w:r>
      <w:r>
        <w:t xml:space="preserve">. While it has built-in support </w:t>
      </w:r>
      <w:r w:rsidRPr="00124C95">
        <w:t xml:space="preserve">for JavaScript, </w:t>
      </w:r>
      <w:proofErr w:type="spellStart"/>
      <w:r w:rsidRPr="00124C95">
        <w:t>TypeScript</w:t>
      </w:r>
      <w:proofErr w:type="spellEnd"/>
      <w:r w:rsidRPr="00124C95">
        <w:t xml:space="preserve"> and Node.js</w:t>
      </w:r>
      <w:r>
        <w:t>, its real power comes from a large library of extensions.</w:t>
      </w:r>
    </w:p>
    <w:p w:rsidR="00124C95" w:rsidRDefault="00124C95" w:rsidP="00124C95">
      <w:r>
        <w:t>Features:</w:t>
      </w:r>
    </w:p>
    <w:p w:rsidR="00606E0E" w:rsidRDefault="00606E0E" w:rsidP="00D660ED">
      <w:pPr>
        <w:pStyle w:val="ListParagraph"/>
        <w:numPr>
          <w:ilvl w:val="0"/>
          <w:numId w:val="47"/>
        </w:numPr>
      </w:pPr>
      <w:r>
        <w:t>Multiple editors, both built-in and via extensions</w:t>
      </w:r>
      <w:r w:rsidR="00056BEB">
        <w:t>, including:</w:t>
      </w:r>
    </w:p>
    <w:p w:rsidR="00606E0E" w:rsidRDefault="00606E0E" w:rsidP="00D660ED">
      <w:pPr>
        <w:pStyle w:val="ListParagraph"/>
        <w:numPr>
          <w:ilvl w:val="1"/>
          <w:numId w:val="47"/>
        </w:numPr>
      </w:pPr>
      <w:r>
        <w:t xml:space="preserve">JavaScript, JSON, CSS, Sass, Less, </w:t>
      </w:r>
      <w:proofErr w:type="spellStart"/>
      <w:r>
        <w:t>TypeScript</w:t>
      </w:r>
      <w:proofErr w:type="spellEnd"/>
      <w:r>
        <w:t xml:space="preserve">, Markdown, PHP, </w:t>
      </w:r>
      <w:r w:rsidR="00056BEB">
        <w:t xml:space="preserve">PowerShell, </w:t>
      </w:r>
      <w:r>
        <w:t xml:space="preserve">Python, Go, </w:t>
      </w:r>
      <w:proofErr w:type="spellStart"/>
      <w:r>
        <w:t>Dockerfile</w:t>
      </w:r>
      <w:proofErr w:type="spellEnd"/>
      <w:r>
        <w:t>, T-SQL, C# and C++</w:t>
      </w:r>
    </w:p>
    <w:p w:rsidR="00124C95" w:rsidRDefault="00124C95" w:rsidP="00D660ED">
      <w:pPr>
        <w:pStyle w:val="ListParagraph"/>
        <w:numPr>
          <w:ilvl w:val="0"/>
          <w:numId w:val="47"/>
        </w:numPr>
      </w:pPr>
      <w:r>
        <w:t>Coloring, auto indenting</w:t>
      </w:r>
    </w:p>
    <w:p w:rsidR="00606E0E" w:rsidRDefault="00606E0E" w:rsidP="00D660ED">
      <w:pPr>
        <w:pStyle w:val="ListParagraph"/>
        <w:numPr>
          <w:ilvl w:val="0"/>
          <w:numId w:val="47"/>
        </w:numPr>
      </w:pPr>
      <w:r>
        <w:t>IntelliSense and autocomplete</w:t>
      </w:r>
    </w:p>
    <w:p w:rsidR="00606E0E" w:rsidRDefault="00606E0E" w:rsidP="00D660ED">
      <w:pPr>
        <w:pStyle w:val="ListParagraph"/>
        <w:numPr>
          <w:ilvl w:val="0"/>
          <w:numId w:val="47"/>
        </w:numPr>
      </w:pPr>
      <w:r>
        <w:t>Snippets</w:t>
      </w:r>
    </w:p>
    <w:p w:rsidR="00606E0E" w:rsidRDefault="00606E0E" w:rsidP="00D660ED">
      <w:pPr>
        <w:pStyle w:val="ListParagraph"/>
        <w:numPr>
          <w:ilvl w:val="0"/>
          <w:numId w:val="47"/>
        </w:numPr>
      </w:pPr>
      <w:r>
        <w:t>GIT support</w:t>
      </w:r>
    </w:p>
    <w:p w:rsidR="00606E0E" w:rsidRDefault="00606E0E" w:rsidP="00D660ED">
      <w:pPr>
        <w:pStyle w:val="ListParagraph"/>
        <w:numPr>
          <w:ilvl w:val="0"/>
          <w:numId w:val="47"/>
        </w:numPr>
      </w:pPr>
      <w:r>
        <w:t>Debugging</w:t>
      </w:r>
    </w:p>
    <w:p w:rsidR="00606E0E" w:rsidRDefault="00606E0E" w:rsidP="00D660ED">
      <w:pPr>
        <w:pStyle w:val="ListParagraph"/>
        <w:numPr>
          <w:ilvl w:val="0"/>
          <w:numId w:val="47"/>
        </w:numPr>
      </w:pPr>
      <w:r>
        <w:t xml:space="preserve">Integrated terminal </w:t>
      </w:r>
    </w:p>
    <w:p w:rsidR="00606E0E" w:rsidRDefault="00606E0E" w:rsidP="00D660ED">
      <w:pPr>
        <w:pStyle w:val="ListParagraph"/>
        <w:numPr>
          <w:ilvl w:val="1"/>
          <w:numId w:val="47"/>
        </w:numPr>
      </w:pPr>
      <w:r w:rsidRPr="00606E0E">
        <w:t>$SHELL on Linux and OS X, PowerShell on Window 10 and cmd.exe on earlier versions of Window</w:t>
      </w:r>
      <w:r>
        <w:t>s</w:t>
      </w:r>
    </w:p>
    <w:p w:rsidR="00606E0E" w:rsidRDefault="00606E0E" w:rsidP="00D660ED">
      <w:pPr>
        <w:pStyle w:val="ListParagraph"/>
        <w:numPr>
          <w:ilvl w:val="0"/>
          <w:numId w:val="47"/>
        </w:numPr>
      </w:pPr>
      <w:r>
        <w:t>Many extensions</w:t>
      </w:r>
    </w:p>
    <w:p w:rsidR="00606E0E" w:rsidRDefault="00606E0E" w:rsidP="00606E0E"/>
    <w:p w:rsidR="00606E0E" w:rsidRDefault="00606E0E" w:rsidP="00606E0E">
      <w:r>
        <w:rPr>
          <w:noProof/>
        </w:rPr>
        <w:drawing>
          <wp:inline distT="0" distB="0" distL="0" distR="0" wp14:anchorId="16464C76" wp14:editId="0E0BD282">
            <wp:extent cx="5550408" cy="22585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50408" cy="2258568"/>
                    </a:xfrm>
                    <a:prstGeom prst="rect">
                      <a:avLst/>
                    </a:prstGeom>
                  </pic:spPr>
                </pic:pic>
              </a:graphicData>
            </a:graphic>
          </wp:inline>
        </w:drawing>
      </w:r>
    </w:p>
    <w:p w:rsidR="00571B86" w:rsidRDefault="00571B86" w:rsidP="00606E0E"/>
    <w:p w:rsidR="00606E0E" w:rsidRDefault="00606E0E" w:rsidP="00606E0E">
      <w:r>
        <w:t>Links:</w:t>
      </w:r>
    </w:p>
    <w:p w:rsidR="00124C95" w:rsidRDefault="00124C95" w:rsidP="00D660ED">
      <w:pPr>
        <w:pStyle w:val="ListParagraph"/>
        <w:numPr>
          <w:ilvl w:val="0"/>
          <w:numId w:val="65"/>
        </w:numPr>
      </w:pPr>
      <w:r>
        <w:t xml:space="preserve">Visual Studio Code: </w:t>
      </w:r>
      <w:r w:rsidRPr="00124C95">
        <w:t>https://code.visualstudio.com/</w:t>
      </w:r>
    </w:p>
    <w:p w:rsidR="00124C95" w:rsidRDefault="00124C95" w:rsidP="00D660ED">
      <w:pPr>
        <w:pStyle w:val="ListParagraph"/>
        <w:numPr>
          <w:ilvl w:val="0"/>
          <w:numId w:val="65"/>
        </w:numPr>
      </w:pPr>
      <w:r>
        <w:t xml:space="preserve">Download: </w:t>
      </w:r>
      <w:r w:rsidRPr="00124C95">
        <w:t>https://code.visualstudio.com/Download</w:t>
      </w:r>
    </w:p>
    <w:p w:rsidR="00124C95" w:rsidRDefault="00124C95" w:rsidP="00D660ED">
      <w:pPr>
        <w:pStyle w:val="ListParagraph"/>
        <w:numPr>
          <w:ilvl w:val="0"/>
          <w:numId w:val="65"/>
        </w:numPr>
      </w:pPr>
      <w:r>
        <w:t xml:space="preserve">Available Extensions: </w:t>
      </w:r>
      <w:r w:rsidRPr="00124C95">
        <w:t>https://marketplace.visualstudio.com/VSCode</w:t>
      </w:r>
    </w:p>
    <w:p w:rsidR="00571B86" w:rsidRDefault="00571B86" w:rsidP="00124C95"/>
    <w:p w:rsidR="00124C95" w:rsidRDefault="00124C95" w:rsidP="00124C95">
      <w:r>
        <w:t>Getting Started</w:t>
      </w:r>
      <w:r w:rsidR="00571B86">
        <w:t xml:space="preserve"> with Visual Studio Code</w:t>
      </w:r>
      <w:r>
        <w:t xml:space="preserve">: </w:t>
      </w:r>
    </w:p>
    <w:p w:rsidR="00124C95" w:rsidRDefault="00124C95" w:rsidP="00D660ED">
      <w:pPr>
        <w:pStyle w:val="ListParagraph"/>
        <w:numPr>
          <w:ilvl w:val="0"/>
          <w:numId w:val="66"/>
        </w:numPr>
      </w:pPr>
      <w:r>
        <w:lastRenderedPageBreak/>
        <w:t xml:space="preserve">JavaScript: </w:t>
      </w:r>
      <w:r w:rsidRPr="00124C95">
        <w:t>https://code.visualstudio.com/Docs/languages/javascript</w:t>
      </w:r>
    </w:p>
    <w:p w:rsidR="00124C95" w:rsidRDefault="00124C95" w:rsidP="00D660ED">
      <w:pPr>
        <w:pStyle w:val="ListParagraph"/>
        <w:numPr>
          <w:ilvl w:val="0"/>
          <w:numId w:val="66"/>
        </w:numPr>
      </w:pPr>
      <w:r>
        <w:t xml:space="preserve">HTML: </w:t>
      </w:r>
      <w:r w:rsidRPr="00124C95">
        <w:t>https://code.visualstudio.com/docs/languages/html</w:t>
      </w:r>
    </w:p>
    <w:p w:rsidR="00124C95" w:rsidRDefault="00124C95" w:rsidP="00D660ED">
      <w:pPr>
        <w:pStyle w:val="ListParagraph"/>
        <w:numPr>
          <w:ilvl w:val="0"/>
          <w:numId w:val="66"/>
        </w:numPr>
      </w:pPr>
      <w:r>
        <w:t xml:space="preserve">CSS: </w:t>
      </w:r>
      <w:r w:rsidRPr="00124C95">
        <w:t>https://code.visualstudio.com/docs/languages/css</w:t>
      </w:r>
    </w:p>
    <w:p w:rsidR="00124C95" w:rsidRDefault="00124C95" w:rsidP="00D660ED">
      <w:pPr>
        <w:pStyle w:val="ListParagraph"/>
        <w:numPr>
          <w:ilvl w:val="0"/>
          <w:numId w:val="66"/>
        </w:numPr>
      </w:pPr>
      <w:r>
        <w:t xml:space="preserve">GIT: </w:t>
      </w:r>
      <w:r w:rsidRPr="00124C95">
        <w:t>https://code.visualstudio.com/docs/editor/versioncontrol</w:t>
      </w:r>
    </w:p>
    <w:p w:rsidR="00124C95" w:rsidRDefault="00124C95" w:rsidP="00124C95"/>
    <w:p w:rsidR="00124C95" w:rsidRDefault="00124C95" w:rsidP="00124C95">
      <w:r>
        <w:t>To add extensions:</w:t>
      </w:r>
    </w:p>
    <w:p w:rsidR="00124C95" w:rsidRDefault="00124C95" w:rsidP="00D660ED">
      <w:pPr>
        <w:pStyle w:val="ListParagraph"/>
        <w:numPr>
          <w:ilvl w:val="0"/>
          <w:numId w:val="46"/>
        </w:numPr>
      </w:pPr>
      <w:r>
        <w:t xml:space="preserve">Open the editor, click the </w:t>
      </w:r>
      <w:r w:rsidRPr="008E7687">
        <w:rPr>
          <w:rStyle w:val="ScreenTextChar"/>
        </w:rPr>
        <w:t>View</w:t>
      </w:r>
      <w:r>
        <w:t xml:space="preserve"> menu and then </w:t>
      </w:r>
      <w:r w:rsidRPr="008E7687">
        <w:rPr>
          <w:rStyle w:val="ScreenTextChar"/>
        </w:rPr>
        <w:t>Extensions</w:t>
      </w:r>
      <w:r>
        <w:t>.</w:t>
      </w:r>
    </w:p>
    <w:p w:rsidR="00124C95" w:rsidRDefault="00124C95" w:rsidP="00D660ED">
      <w:pPr>
        <w:pStyle w:val="ListParagraph"/>
        <w:numPr>
          <w:ilvl w:val="1"/>
          <w:numId w:val="46"/>
        </w:numPr>
      </w:pPr>
      <w:r>
        <w:t>A list of currently listed extensions will be displayed.</w:t>
      </w:r>
    </w:p>
    <w:p w:rsidR="00124C95" w:rsidRDefault="00124C95" w:rsidP="00D660ED">
      <w:pPr>
        <w:pStyle w:val="ListParagraph"/>
        <w:numPr>
          <w:ilvl w:val="0"/>
          <w:numId w:val="46"/>
        </w:numPr>
      </w:pPr>
      <w:r>
        <w:t xml:space="preserve">Search for an extension. </w:t>
      </w:r>
    </w:p>
    <w:p w:rsidR="00056BEB" w:rsidRDefault="00056BEB" w:rsidP="00D660ED">
      <w:pPr>
        <w:pStyle w:val="ListParagraph"/>
        <w:numPr>
          <w:ilvl w:val="0"/>
          <w:numId w:val="46"/>
        </w:numPr>
      </w:pPr>
      <w:r>
        <w:t xml:space="preserve">Click </w:t>
      </w:r>
      <w:r w:rsidRPr="008E7687">
        <w:rPr>
          <w:rStyle w:val="ScreenTextChar"/>
        </w:rPr>
        <w:t>Install</w:t>
      </w:r>
      <w:r>
        <w:t xml:space="preserve">. (A few extensions may require a restart of </w:t>
      </w:r>
      <w:proofErr w:type="spellStart"/>
      <w:r>
        <w:t>VSCode</w:t>
      </w:r>
      <w:proofErr w:type="spellEnd"/>
      <w:r>
        <w:t>.)</w:t>
      </w:r>
    </w:p>
    <w:p w:rsidR="00056BEB" w:rsidRPr="00124C95" w:rsidRDefault="00056BEB" w:rsidP="008E7687"/>
    <w:p w:rsidR="00A620CB" w:rsidRPr="00A620CB" w:rsidRDefault="00A620CB" w:rsidP="00A620CB"/>
    <w:p w:rsidR="00F26C2A" w:rsidRDefault="00F26C2A" w:rsidP="00377243"/>
    <w:p w:rsidR="00F26C2A" w:rsidRDefault="00F26C2A" w:rsidP="00377243"/>
    <w:p w:rsidR="00F558C3" w:rsidRDefault="00F558C3" w:rsidP="00377243"/>
    <w:p w:rsidR="00F558C3" w:rsidRDefault="00F558C3" w:rsidP="00377243"/>
    <w:p w:rsidR="002A61AE" w:rsidRPr="002A61AE" w:rsidRDefault="002A61AE" w:rsidP="002A61AE"/>
    <w:sectPr w:rsidR="002A61AE" w:rsidRPr="002A61AE" w:rsidSect="00E0449F">
      <w:headerReference w:type="even" r:id="rId38"/>
      <w:headerReference w:type="default" r:id="rId39"/>
      <w:type w:val="continuous"/>
      <w:pgSz w:w="12240" w:h="15840" w:code="1"/>
      <w:pgMar w:top="-1397" w:right="1296" w:bottom="-994" w:left="1296" w:header="806" w:footer="202" w:gutter="475"/>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60ED" w:rsidRDefault="00D660ED">
      <w:r>
        <w:separator/>
      </w:r>
    </w:p>
  </w:endnote>
  <w:endnote w:type="continuationSeparator" w:id="0">
    <w:p w:rsidR="00D660ED" w:rsidRDefault="00D660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Bright Math Italic">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Narrow">
    <w:altName w:val="Arial Narrow"/>
    <w:panose1 w:val="00000000000000000000"/>
    <w:charset w:val="00"/>
    <w:family w:val="swiss"/>
    <w:notTrueType/>
    <w:pitch w:val="variable"/>
    <w:sig w:usb0="00000003" w:usb1="00000000" w:usb2="00000000" w:usb3="00000000" w:csb0="00000001" w:csb1="00000000"/>
  </w:font>
  <w:font w:name="Lucida Sans Typewriter">
    <w:panose1 w:val="020B05090305040302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00002FF" w:usb1="4000ACFF" w:usb2="00000001" w:usb3="00000000" w:csb0="0000019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46DB" w:rsidRDefault="001346DB" w:rsidP="001F2F01">
    <w:pPr>
      <w:pStyle w:val="Footer"/>
      <w:tabs>
        <w:tab w:val="clear" w:pos="3380"/>
        <w:tab w:val="clear" w:pos="6760"/>
        <w:tab w:val="center" w:pos="4680"/>
      </w:tabs>
    </w:pPr>
    <w:r>
      <w:tab/>
      <w:t>Copyright © 2017 MAX Technical Training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46DB" w:rsidRDefault="001346DB" w:rsidP="001F2F01">
    <w:pPr>
      <w:pStyle w:val="Footer"/>
      <w:tabs>
        <w:tab w:val="clear" w:pos="3380"/>
        <w:tab w:val="center" w:pos="4680"/>
      </w:tabs>
    </w:pPr>
    <w:r>
      <w:tab/>
      <w:t>Copyright © 2017 MAX Technical Training</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46DB" w:rsidRDefault="001346DB" w:rsidP="007972D8">
    <w:pPr>
      <w:pStyle w:val="Footer"/>
      <w:tabs>
        <w:tab w:val="clear" w:pos="3380"/>
        <w:tab w:val="clear" w:pos="6760"/>
        <w:tab w:val="center" w:pos="4680"/>
      </w:tabs>
    </w:pPr>
    <w:r>
      <w:tab/>
      <w:t>Copyright © 2017 MAX Technical Training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60ED" w:rsidRDefault="00D660ED">
      <w:r>
        <w:separator/>
      </w:r>
    </w:p>
  </w:footnote>
  <w:footnote w:type="continuationSeparator" w:id="0">
    <w:p w:rsidR="00D660ED" w:rsidRDefault="00D660E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46DB" w:rsidRDefault="001346DB">
    <w:pPr>
      <w:pStyle w:val="Header"/>
    </w:pPr>
    <w:r>
      <w:tab/>
    </w:r>
    <w:r>
      <w:fldChar w:fldCharType="begin"/>
    </w:r>
    <w:r>
      <w:instrText>styleref "heading 1"</w:instrText>
    </w:r>
    <w:r>
      <w:fldChar w:fldCharType="separate"/>
    </w:r>
    <w:r>
      <w:rPr>
        <w:noProof/>
      </w:rPr>
      <w:t>Module 1: A Brief History of HTML and the Web</w:t>
    </w:r>
    <w:r>
      <w:fldChar w:fldCharType="end"/>
    </w:r>
    <w:r>
      <w:rPr>
        <w:spacing w:val="260"/>
      </w:rPr>
      <w:t xml:space="preserve">  </w:t>
    </w:r>
    <w:r>
      <w:fldChar w:fldCharType="begin"/>
    </w:r>
    <w:r>
      <w:instrText>PAGE</w:instrText>
    </w:r>
    <w:r>
      <w:fldChar w:fldCharType="separate"/>
    </w:r>
    <w:r>
      <w:rPr>
        <w:noProof/>
      </w:rPr>
      <w:t>3</w:t>
    </w:r>
    <w:r>
      <w:fldChar w:fldCharType="end"/>
    </w:r>
  </w:p>
  <w:p w:rsidR="001346DB" w:rsidRDefault="001346DB">
    <w:pPr>
      <w:pStyle w:val="headerrule"/>
      <w:rPr>
        <w:b/>
      </w:rPr>
    </w:pPr>
  </w:p>
  <w:p w:rsidR="001346DB" w:rsidRDefault="001346D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46DB" w:rsidRDefault="001346DB" w:rsidP="00B74BF8">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7C3B42">
      <w:rPr>
        <w:rStyle w:val="PageNumber"/>
        <w:noProof/>
      </w:rPr>
      <w:t>1</w:t>
    </w:r>
    <w:r>
      <w:rPr>
        <w:rStyle w:val="PageNumber"/>
      </w:rPr>
      <w:fldChar w:fldCharType="end"/>
    </w:r>
  </w:p>
  <w:p w:rsidR="001346DB" w:rsidRDefault="001346DB" w:rsidP="00E603D0">
    <w:pPr>
      <w:pStyle w:val="Header"/>
      <w:ind w:right="360"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46DB" w:rsidRPr="00435C32" w:rsidRDefault="001346DB" w:rsidP="00435C3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46DB" w:rsidRDefault="001346DB">
    <w:pPr>
      <w:pStyle w:val="Header"/>
    </w:pPr>
    <w:r>
      <w:tab/>
    </w:r>
    <w:r>
      <w:fldChar w:fldCharType="begin"/>
    </w:r>
    <w:r>
      <w:instrText>styleref "heading 1"</w:instrText>
    </w:r>
    <w:r>
      <w:fldChar w:fldCharType="separate"/>
    </w:r>
    <w:r>
      <w:rPr>
        <w:noProof/>
      </w:rPr>
      <w:t>Module 1: A Brief History of HTML and the Web</w:t>
    </w:r>
    <w:r>
      <w:fldChar w:fldCharType="end"/>
    </w:r>
    <w:r>
      <w:rPr>
        <w:spacing w:val="260"/>
      </w:rPr>
      <w:t xml:space="preserve">  </w:t>
    </w:r>
    <w:r>
      <w:fldChar w:fldCharType="begin"/>
    </w:r>
    <w:r>
      <w:instrText>PAGE</w:instrText>
    </w:r>
    <w:r>
      <w:fldChar w:fldCharType="separate"/>
    </w:r>
    <w:r>
      <w:rPr>
        <w:noProof/>
      </w:rPr>
      <w:t>3</w:t>
    </w:r>
    <w:r>
      <w:fldChar w:fldCharType="end"/>
    </w:r>
  </w:p>
  <w:p w:rsidR="001346DB" w:rsidRDefault="001346DB">
    <w:pPr>
      <w:pStyle w:val="headerrule"/>
      <w:rPr>
        <w:b/>
      </w:rPr>
    </w:pPr>
  </w:p>
  <w:p w:rsidR="001346DB" w:rsidRDefault="001346DB">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46DB" w:rsidRDefault="001346DB">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46DB" w:rsidRDefault="001346DB" w:rsidP="001F2F01">
    <w:pPr>
      <w:pStyle w:val="Header"/>
      <w:tabs>
        <w:tab w:val="clear" w:pos="6800"/>
        <w:tab w:val="center" w:pos="4680"/>
      </w:tabs>
      <w:ind w:left="0"/>
    </w:pPr>
    <w:r>
      <w:fldChar w:fldCharType="begin"/>
    </w:r>
    <w:r>
      <w:instrText>PAGE</w:instrText>
    </w:r>
    <w:r>
      <w:fldChar w:fldCharType="separate"/>
    </w:r>
    <w:r w:rsidR="007C3B42">
      <w:rPr>
        <w:noProof/>
      </w:rPr>
      <w:t>20</w:t>
    </w:r>
    <w:r>
      <w:fldChar w:fldCharType="end"/>
    </w:r>
    <w:r>
      <w:tab/>
    </w:r>
    <w:r>
      <w:fldChar w:fldCharType="begin"/>
    </w:r>
    <w:r>
      <w:instrText>styleref "heading 1"</w:instrText>
    </w:r>
    <w:r>
      <w:fldChar w:fldCharType="separate"/>
    </w:r>
    <w:r w:rsidR="007C3B42">
      <w:rPr>
        <w:noProof/>
      </w:rPr>
      <w:t>Module 3: Introduction to jQuery</w:t>
    </w:r>
    <w:r>
      <w:fldChar w:fldCharType="end"/>
    </w:r>
  </w:p>
  <w:p w:rsidR="001346DB" w:rsidRDefault="001346DB" w:rsidP="001F2F01">
    <w:pPr>
      <w:pStyle w:val="headerrule"/>
      <w:ind w:left="0"/>
    </w:pPr>
  </w:p>
  <w:p w:rsidR="001346DB" w:rsidRDefault="001346DB" w:rsidP="001F2F01">
    <w:pPr>
      <w:pStyle w:val="Header"/>
      <w:ind w:left="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46DB" w:rsidRDefault="001346DB" w:rsidP="001F2F01">
    <w:pPr>
      <w:pStyle w:val="Header"/>
      <w:tabs>
        <w:tab w:val="clear" w:pos="6800"/>
        <w:tab w:val="center" w:pos="4680"/>
        <w:tab w:val="right" w:pos="8910"/>
      </w:tabs>
      <w:ind w:left="0"/>
    </w:pPr>
    <w:r>
      <w:tab/>
    </w:r>
    <w:r>
      <w:fldChar w:fldCharType="begin"/>
    </w:r>
    <w:r>
      <w:instrText>styleref "heading 1"</w:instrText>
    </w:r>
    <w:r>
      <w:fldChar w:fldCharType="separate"/>
    </w:r>
    <w:r w:rsidR="007C3B42">
      <w:rPr>
        <w:noProof/>
      </w:rPr>
      <w:t>Module 3: Introduction to jQuery</w:t>
    </w:r>
    <w:r>
      <w:fldChar w:fldCharType="end"/>
    </w:r>
    <w:r>
      <w:tab/>
    </w:r>
    <w:r>
      <w:rPr>
        <w:spacing w:val="260"/>
      </w:rPr>
      <w:t xml:space="preserve"> </w:t>
    </w:r>
    <w:r>
      <w:fldChar w:fldCharType="begin"/>
    </w:r>
    <w:r>
      <w:instrText>PAGE</w:instrText>
    </w:r>
    <w:r>
      <w:fldChar w:fldCharType="separate"/>
    </w:r>
    <w:r w:rsidR="007C3B42">
      <w:rPr>
        <w:noProof/>
      </w:rPr>
      <w:t>21</w:t>
    </w:r>
    <w:r>
      <w:fldChar w:fldCharType="end"/>
    </w:r>
  </w:p>
  <w:p w:rsidR="001346DB" w:rsidRDefault="001346DB" w:rsidP="001F2F01">
    <w:pPr>
      <w:pStyle w:val="headerrule"/>
      <w:ind w:left="0"/>
      <w:rPr>
        <w:b/>
      </w:rPr>
    </w:pPr>
  </w:p>
  <w:p w:rsidR="001346DB" w:rsidRDefault="001346DB" w:rsidP="001F2F01">
    <w:pPr>
      <w:pStyle w:val="Header"/>
      <w:ind w:left="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C4FD2"/>
    <w:multiLevelType w:val="hybridMultilevel"/>
    <w:tmpl w:val="D3364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0F155C"/>
    <w:multiLevelType w:val="hybridMultilevel"/>
    <w:tmpl w:val="2004B6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640D2"/>
    <w:multiLevelType w:val="hybridMultilevel"/>
    <w:tmpl w:val="16A06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493D8F"/>
    <w:multiLevelType w:val="hybridMultilevel"/>
    <w:tmpl w:val="A7CA5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5051F0"/>
    <w:multiLevelType w:val="hybridMultilevel"/>
    <w:tmpl w:val="30964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891EBA"/>
    <w:multiLevelType w:val="hybridMultilevel"/>
    <w:tmpl w:val="E1CE4B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A933E3"/>
    <w:multiLevelType w:val="hybridMultilevel"/>
    <w:tmpl w:val="9E0CBC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404F41"/>
    <w:multiLevelType w:val="hybridMultilevel"/>
    <w:tmpl w:val="65CCB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C63F2F"/>
    <w:multiLevelType w:val="hybridMultilevel"/>
    <w:tmpl w:val="769A7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E7210C"/>
    <w:multiLevelType w:val="hybridMultilevel"/>
    <w:tmpl w:val="F61644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196D19"/>
    <w:multiLevelType w:val="multilevel"/>
    <w:tmpl w:val="91EEE8EE"/>
    <w:lvl w:ilvl="0">
      <w:start w:val="1"/>
      <w:numFmt w:val="bullet"/>
      <w:pStyle w:val="Proch1"/>
      <w:lvlText w:val=""/>
      <w:lvlJc w:val="left"/>
      <w:pPr>
        <w:tabs>
          <w:tab w:val="num" w:pos="360"/>
        </w:tabs>
        <w:ind w:left="300" w:hanging="300"/>
      </w:pPr>
      <w:rPr>
        <w:rFonts w:ascii="Lucida Bright Math Italic" w:hAnsi="Lucida Bright Math Italic" w:hint="default"/>
        <w:sz w:val="30"/>
      </w:rPr>
    </w:lvl>
    <w:lvl w:ilvl="1">
      <w:start w:val="1"/>
      <w:numFmt w:val="bullet"/>
      <w:pStyle w:val="Proch2"/>
      <w:lvlText w:val=""/>
      <w:lvlJc w:val="left"/>
      <w:pPr>
        <w:tabs>
          <w:tab w:val="num" w:pos="660"/>
        </w:tabs>
        <w:ind w:left="600" w:hanging="300"/>
      </w:pPr>
      <w:rPr>
        <w:rFonts w:ascii="Lucida Bright Math Italic" w:hAnsi="Lucida Bright Math Italic" w:hint="default"/>
        <w:sz w:val="30"/>
      </w:rPr>
    </w:lvl>
    <w:lvl w:ilvl="2">
      <w:start w:val="1"/>
      <w:numFmt w:val="none"/>
      <w:lvlText w:val=""/>
      <w:lvlJc w:val="left"/>
      <w:pPr>
        <w:tabs>
          <w:tab w:val="num" w:pos="1224"/>
        </w:tabs>
        <w:ind w:left="1224" w:hanging="504"/>
      </w:pPr>
    </w:lvl>
    <w:lvl w:ilvl="3">
      <w:start w:val="1"/>
      <w:numFmt w:val="none"/>
      <w:lvlText w:val=""/>
      <w:lvlJc w:val="left"/>
      <w:pPr>
        <w:tabs>
          <w:tab w:val="num" w:pos="1728"/>
        </w:tabs>
        <w:ind w:left="1728" w:hanging="648"/>
      </w:pPr>
    </w:lvl>
    <w:lvl w:ilvl="4">
      <w:start w:val="1"/>
      <w:numFmt w:val="none"/>
      <w:lvlText w:val=""/>
      <w:lvlJc w:val="left"/>
      <w:pPr>
        <w:tabs>
          <w:tab w:val="num" w:pos="2232"/>
        </w:tabs>
        <w:ind w:left="2232" w:hanging="792"/>
      </w:pPr>
    </w:lvl>
    <w:lvl w:ilvl="5">
      <w:start w:val="1"/>
      <w:numFmt w:val="none"/>
      <w:lvlText w:val=""/>
      <w:lvlJc w:val="left"/>
      <w:pPr>
        <w:tabs>
          <w:tab w:val="num" w:pos="2736"/>
        </w:tabs>
        <w:ind w:left="2736" w:hanging="936"/>
      </w:pPr>
    </w:lvl>
    <w:lvl w:ilvl="6">
      <w:start w:val="1"/>
      <w:numFmt w:val="none"/>
      <w:lvlText w:val=""/>
      <w:lvlJc w:val="left"/>
      <w:pPr>
        <w:tabs>
          <w:tab w:val="num" w:pos="3240"/>
        </w:tabs>
        <w:ind w:left="3240" w:hanging="1080"/>
      </w:pPr>
    </w:lvl>
    <w:lvl w:ilvl="7">
      <w:start w:val="1"/>
      <w:numFmt w:val="none"/>
      <w:lvlText w:val=""/>
      <w:lvlJc w:val="left"/>
      <w:pPr>
        <w:tabs>
          <w:tab w:val="num" w:pos="3744"/>
        </w:tabs>
        <w:ind w:left="3744" w:hanging="1224"/>
      </w:pPr>
    </w:lvl>
    <w:lvl w:ilvl="8">
      <w:start w:val="1"/>
      <w:numFmt w:val="none"/>
      <w:lvlText w:val=""/>
      <w:lvlJc w:val="left"/>
      <w:pPr>
        <w:tabs>
          <w:tab w:val="num" w:pos="4320"/>
        </w:tabs>
        <w:ind w:left="4320" w:hanging="1440"/>
      </w:pPr>
    </w:lvl>
  </w:abstractNum>
  <w:abstractNum w:abstractNumId="11" w15:restartNumberingAfterBreak="0">
    <w:nsid w:val="170B3B45"/>
    <w:multiLevelType w:val="hybridMultilevel"/>
    <w:tmpl w:val="2BE43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777B21"/>
    <w:multiLevelType w:val="hybridMultilevel"/>
    <w:tmpl w:val="05BAE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6B6AB8"/>
    <w:multiLevelType w:val="hybridMultilevel"/>
    <w:tmpl w:val="B40A7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6F491D"/>
    <w:multiLevelType w:val="hybridMultilevel"/>
    <w:tmpl w:val="4F525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721A34"/>
    <w:multiLevelType w:val="hybridMultilevel"/>
    <w:tmpl w:val="AEF8DF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2058AA"/>
    <w:multiLevelType w:val="hybridMultilevel"/>
    <w:tmpl w:val="75B2A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746EFC"/>
    <w:multiLevelType w:val="hybridMultilevel"/>
    <w:tmpl w:val="278A6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B4085E"/>
    <w:multiLevelType w:val="hybridMultilevel"/>
    <w:tmpl w:val="E8AA5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714DA3"/>
    <w:multiLevelType w:val="hybridMultilevel"/>
    <w:tmpl w:val="7C983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AD4417"/>
    <w:multiLevelType w:val="hybridMultilevel"/>
    <w:tmpl w:val="DA4877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A02048"/>
    <w:multiLevelType w:val="hybridMultilevel"/>
    <w:tmpl w:val="5BD0D8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623810"/>
    <w:multiLevelType w:val="hybridMultilevel"/>
    <w:tmpl w:val="E93AE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D98610A"/>
    <w:multiLevelType w:val="hybridMultilevel"/>
    <w:tmpl w:val="098CAA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E569DF"/>
    <w:multiLevelType w:val="singleLevel"/>
    <w:tmpl w:val="3F840B14"/>
    <w:lvl w:ilvl="0">
      <w:start w:val="1"/>
      <w:numFmt w:val="bullet"/>
      <w:pStyle w:val="LbP"/>
      <w:lvlText w:val=""/>
      <w:lvlJc w:val="left"/>
      <w:pPr>
        <w:tabs>
          <w:tab w:val="num" w:pos="360"/>
        </w:tabs>
        <w:ind w:left="360" w:hanging="360"/>
      </w:pPr>
      <w:rPr>
        <w:rFonts w:ascii="Symbol" w:hAnsi="Symbol" w:hint="default"/>
      </w:rPr>
    </w:lvl>
  </w:abstractNum>
  <w:abstractNum w:abstractNumId="25" w15:restartNumberingAfterBreak="0">
    <w:nsid w:val="2F7F4E07"/>
    <w:multiLevelType w:val="hybridMultilevel"/>
    <w:tmpl w:val="3B1641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12C3301"/>
    <w:multiLevelType w:val="hybridMultilevel"/>
    <w:tmpl w:val="D64E2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594872"/>
    <w:multiLevelType w:val="hybridMultilevel"/>
    <w:tmpl w:val="1AC8F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58B6337"/>
    <w:multiLevelType w:val="hybridMultilevel"/>
    <w:tmpl w:val="EE8E3D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7FE5667"/>
    <w:multiLevelType w:val="multilevel"/>
    <w:tmpl w:val="9A624112"/>
    <w:lvl w:ilvl="0">
      <w:start w:val="1"/>
      <w:numFmt w:val="none"/>
      <w:pStyle w:val="ExLe"/>
      <w:suff w:val="nothing"/>
      <w:lvlText w:val=""/>
      <w:lvlJc w:val="left"/>
      <w:pPr>
        <w:ind w:left="0" w:firstLine="0"/>
      </w:pPr>
    </w:lvl>
    <w:lvl w:ilvl="1">
      <w:start w:val="1"/>
      <w:numFmt w:val="decimal"/>
      <w:pStyle w:val="ExLn1"/>
      <w:lvlText w:val="%2."/>
      <w:lvlJc w:val="left"/>
      <w:pPr>
        <w:tabs>
          <w:tab w:val="num" w:pos="0"/>
        </w:tabs>
        <w:ind w:left="0" w:hanging="2320"/>
      </w:pPr>
    </w:lvl>
    <w:lvl w:ilvl="2">
      <w:start w:val="1"/>
      <w:numFmt w:val="decimal"/>
      <w:pStyle w:val="ExLn2"/>
      <w:lvlText w:val="%3."/>
      <w:lvlJc w:val="left"/>
      <w:pPr>
        <w:tabs>
          <w:tab w:val="num" w:pos="300"/>
        </w:tabs>
        <w:ind w:left="300" w:hanging="2620"/>
      </w:pPr>
    </w:lvl>
    <w:lvl w:ilvl="3">
      <w:start w:val="1"/>
      <w:numFmt w:val="decimal"/>
      <w:pStyle w:val="ExLn3"/>
      <w:lvlText w:val="%4."/>
      <w:lvlJc w:val="left"/>
      <w:pPr>
        <w:tabs>
          <w:tab w:val="num" w:pos="600"/>
        </w:tabs>
        <w:ind w:left="600" w:hanging="292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0" w15:restartNumberingAfterBreak="0">
    <w:nsid w:val="3B707734"/>
    <w:multiLevelType w:val="multilevel"/>
    <w:tmpl w:val="566A82D8"/>
    <w:lvl w:ilvl="0">
      <w:start w:val="1"/>
      <w:numFmt w:val="none"/>
      <w:pStyle w:val="Le"/>
      <w:suff w:val="nothing"/>
      <w:lvlText w:val=""/>
      <w:lvlJc w:val="left"/>
      <w:pPr>
        <w:ind w:left="0" w:firstLine="0"/>
      </w:pPr>
    </w:lvl>
    <w:lvl w:ilvl="1">
      <w:start w:val="1"/>
      <w:numFmt w:val="none"/>
      <w:pStyle w:val="Leh"/>
      <w:suff w:val="nothing"/>
      <w:lvlText w:val=""/>
      <w:lvlJc w:val="left"/>
      <w:pPr>
        <w:ind w:left="0" w:firstLine="0"/>
      </w:pPr>
    </w:lvl>
    <w:lvl w:ilvl="2">
      <w:start w:val="1"/>
      <w:numFmt w:val="decimal"/>
      <w:pStyle w:val="Ln1"/>
      <w:lvlText w:val="%3."/>
      <w:lvlJc w:val="left"/>
      <w:pPr>
        <w:tabs>
          <w:tab w:val="num" w:pos="720"/>
        </w:tabs>
        <w:ind w:left="300" w:hanging="300"/>
      </w:pPr>
    </w:lvl>
    <w:lvl w:ilvl="3">
      <w:start w:val="1"/>
      <w:numFmt w:val="lowerLetter"/>
      <w:pStyle w:val="Ln2"/>
      <w:lvlText w:val="%4."/>
      <w:lvlJc w:val="left"/>
      <w:pPr>
        <w:tabs>
          <w:tab w:val="num" w:pos="1020"/>
        </w:tabs>
        <w:ind w:left="600" w:hanging="300"/>
      </w:pPr>
    </w:lvl>
    <w:lvl w:ilvl="4">
      <w:start w:val="1"/>
      <w:numFmt w:val="lowerRoman"/>
      <w:pStyle w:val="Ln3"/>
      <w:lvlText w:val="%5."/>
      <w:lvlJc w:val="left"/>
      <w:pPr>
        <w:tabs>
          <w:tab w:val="num" w:pos="1680"/>
        </w:tabs>
        <w:ind w:left="900" w:hanging="300"/>
      </w:pPr>
    </w:lvl>
    <w:lvl w:ilvl="5">
      <w:start w:val="1"/>
      <w:numFmt w:val="upperLetter"/>
      <w:lvlText w:val="%6."/>
      <w:lvlJc w:val="left"/>
      <w:pPr>
        <w:tabs>
          <w:tab w:val="num" w:pos="1260"/>
        </w:tabs>
        <w:ind w:left="1200" w:hanging="300"/>
      </w:pPr>
    </w:lvl>
    <w:lvl w:ilvl="6">
      <w:start w:val="1"/>
      <w:numFmt w:val="upperRoman"/>
      <w:lvlText w:val="%7."/>
      <w:lvlJc w:val="left"/>
      <w:pPr>
        <w:tabs>
          <w:tab w:val="num" w:pos="1920"/>
        </w:tabs>
        <w:ind w:left="1500" w:hanging="300"/>
      </w:pPr>
    </w:lvl>
    <w:lvl w:ilvl="7">
      <w:start w:val="1"/>
      <w:numFmt w:val="lowerLetter"/>
      <w:lvlText w:val="%8."/>
      <w:lvlJc w:val="left"/>
      <w:pPr>
        <w:tabs>
          <w:tab w:val="num" w:pos="1860"/>
        </w:tabs>
        <w:ind w:left="1800" w:hanging="300"/>
      </w:pPr>
    </w:lvl>
    <w:lvl w:ilvl="8">
      <w:start w:val="1"/>
      <w:numFmt w:val="lowerRoman"/>
      <w:lvlText w:val="%9."/>
      <w:lvlJc w:val="left"/>
      <w:pPr>
        <w:tabs>
          <w:tab w:val="num" w:pos="2520"/>
        </w:tabs>
        <w:ind w:left="2100" w:hanging="300"/>
      </w:pPr>
    </w:lvl>
  </w:abstractNum>
  <w:abstractNum w:abstractNumId="31" w15:restartNumberingAfterBreak="0">
    <w:nsid w:val="3D034C0B"/>
    <w:multiLevelType w:val="hybridMultilevel"/>
    <w:tmpl w:val="F7369D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1744BA2"/>
    <w:multiLevelType w:val="hybridMultilevel"/>
    <w:tmpl w:val="773A5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6D0B7D"/>
    <w:multiLevelType w:val="hybridMultilevel"/>
    <w:tmpl w:val="FAA058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63D57FD"/>
    <w:multiLevelType w:val="hybridMultilevel"/>
    <w:tmpl w:val="A8462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86B7C6F"/>
    <w:multiLevelType w:val="hybridMultilevel"/>
    <w:tmpl w:val="1CCAC4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9551047"/>
    <w:multiLevelType w:val="hybridMultilevel"/>
    <w:tmpl w:val="6B68F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BD329B4"/>
    <w:multiLevelType w:val="hybridMultilevel"/>
    <w:tmpl w:val="1EEA5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EAC4F7C"/>
    <w:multiLevelType w:val="hybridMultilevel"/>
    <w:tmpl w:val="16F878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6B77508"/>
    <w:multiLevelType w:val="hybridMultilevel"/>
    <w:tmpl w:val="121C3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8020405"/>
    <w:multiLevelType w:val="hybridMultilevel"/>
    <w:tmpl w:val="B9F8E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887073E"/>
    <w:multiLevelType w:val="hybridMultilevel"/>
    <w:tmpl w:val="ECF64E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9C47D67"/>
    <w:multiLevelType w:val="hybridMultilevel"/>
    <w:tmpl w:val="76DC5F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AEC51E6"/>
    <w:multiLevelType w:val="hybridMultilevel"/>
    <w:tmpl w:val="4D0C4F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E6E73E3"/>
    <w:multiLevelType w:val="hybridMultilevel"/>
    <w:tmpl w:val="2E6C4C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F6C7075"/>
    <w:multiLevelType w:val="hybridMultilevel"/>
    <w:tmpl w:val="1280F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14F5E95"/>
    <w:multiLevelType w:val="hybridMultilevel"/>
    <w:tmpl w:val="6A5EF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1930E6F"/>
    <w:multiLevelType w:val="multilevel"/>
    <w:tmpl w:val="433CAD16"/>
    <w:lvl w:ilvl="0">
      <w:start w:val="1"/>
      <w:numFmt w:val="bullet"/>
      <w:pStyle w:val="Lb1"/>
      <w:lvlText w:val=""/>
      <w:lvlJc w:val="left"/>
      <w:pPr>
        <w:tabs>
          <w:tab w:val="num" w:pos="360"/>
        </w:tabs>
        <w:ind w:left="300" w:hanging="300"/>
      </w:pPr>
      <w:rPr>
        <w:rFonts w:ascii="Wingdings" w:hAnsi="Wingdings" w:hint="default"/>
        <w:sz w:val="14"/>
      </w:rPr>
    </w:lvl>
    <w:lvl w:ilvl="1">
      <w:start w:val="1"/>
      <w:numFmt w:val="bullet"/>
      <w:pStyle w:val="Lb2"/>
      <w:lvlText w:val=""/>
      <w:lvlJc w:val="left"/>
      <w:pPr>
        <w:tabs>
          <w:tab w:val="num" w:pos="810"/>
        </w:tabs>
        <w:ind w:left="750" w:hanging="300"/>
      </w:pPr>
      <w:rPr>
        <w:rFonts w:ascii="Symbol" w:hAnsi="Symbol" w:hint="default"/>
      </w:rPr>
    </w:lvl>
    <w:lvl w:ilvl="2">
      <w:start w:val="1"/>
      <w:numFmt w:val="bullet"/>
      <w:pStyle w:val="Lb3"/>
      <w:lvlText w:val=""/>
      <w:lvlJc w:val="left"/>
      <w:pPr>
        <w:tabs>
          <w:tab w:val="num" w:pos="960"/>
        </w:tabs>
        <w:ind w:left="900" w:hanging="30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8" w15:restartNumberingAfterBreak="0">
    <w:nsid w:val="63186A45"/>
    <w:multiLevelType w:val="multilevel"/>
    <w:tmpl w:val="C360DBD6"/>
    <w:lvl w:ilvl="0">
      <w:start w:val="1"/>
      <w:numFmt w:val="none"/>
      <w:lvlText w:val=""/>
      <w:lvlJc w:val="left"/>
      <w:pPr>
        <w:tabs>
          <w:tab w:val="num" w:pos="360"/>
        </w:tabs>
        <w:ind w:left="0" w:firstLine="0"/>
      </w:pPr>
      <w:rPr>
        <w:rFonts w:hint="default"/>
      </w:rPr>
    </w:lvl>
    <w:lvl w:ilvl="1">
      <w:start w:val="1"/>
      <w:numFmt w:val="none"/>
      <w:isLgl/>
      <w:lvlText w:val=""/>
      <w:lvlJc w:val="left"/>
      <w:pPr>
        <w:tabs>
          <w:tab w:val="num" w:pos="360"/>
        </w:tabs>
        <w:ind w:left="0" w:firstLine="0"/>
      </w:pPr>
    </w:lvl>
    <w:lvl w:ilvl="2">
      <w:start w:val="1"/>
      <w:numFmt w:val="bullet"/>
      <w:pStyle w:val="Lb1Tp"/>
      <w:lvlText w:val=""/>
      <w:lvlJc w:val="left"/>
      <w:pPr>
        <w:tabs>
          <w:tab w:val="num" w:pos="600"/>
        </w:tabs>
        <w:ind w:left="240" w:firstLine="0"/>
      </w:pPr>
      <w:rPr>
        <w:rFonts w:ascii="Symbol" w:hAnsi="Symbol" w:hint="default"/>
      </w:rPr>
    </w:lvl>
    <w:lvl w:ilvl="3">
      <w:start w:val="1"/>
      <w:numFmt w:val="bullet"/>
      <w:pStyle w:val="Lb2Tp"/>
      <w:lvlText w:val=""/>
      <w:lvlJc w:val="left"/>
      <w:pPr>
        <w:tabs>
          <w:tab w:val="num" w:pos="840"/>
        </w:tabs>
        <w:ind w:left="720" w:hanging="240"/>
      </w:pPr>
      <w:rPr>
        <w:rFonts w:ascii="Symbol" w:hAnsi="Symbol" w:hint="default"/>
      </w:rPr>
    </w:lvl>
    <w:lvl w:ilvl="4">
      <w:start w:val="1"/>
      <w:numFmt w:val="bullet"/>
      <w:pStyle w:val="Lb1Tpf"/>
      <w:lvlText w:val=""/>
      <w:lvlJc w:val="left"/>
      <w:pPr>
        <w:tabs>
          <w:tab w:val="num" w:pos="360"/>
        </w:tabs>
        <w:ind w:left="240" w:hanging="240"/>
      </w:pPr>
      <w:rPr>
        <w:rFonts w:ascii="Symbol" w:hAnsi="Symbol" w:hint="default"/>
      </w:rPr>
    </w:lvl>
    <w:lvl w:ilvl="5">
      <w:start w:val="1"/>
      <w:numFmt w:val="bullet"/>
      <w:pStyle w:val="Lb2Tpf"/>
      <w:lvlText w:val=""/>
      <w:lvlJc w:val="left"/>
      <w:pPr>
        <w:tabs>
          <w:tab w:val="num" w:pos="600"/>
        </w:tabs>
        <w:ind w:left="480" w:hanging="240"/>
      </w:pPr>
      <w:rPr>
        <w:rFonts w:ascii="Symbol" w:hAnsi="Symbol" w:hint="default"/>
      </w:rPr>
    </w:lvl>
    <w:lvl w:ilvl="6">
      <w:start w:val="1"/>
      <w:numFmt w:val="none"/>
      <w:lvlText w:val=""/>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9" w15:restartNumberingAfterBreak="0">
    <w:nsid w:val="64BB1D20"/>
    <w:multiLevelType w:val="hybridMultilevel"/>
    <w:tmpl w:val="F77CD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52F0596"/>
    <w:multiLevelType w:val="hybridMultilevel"/>
    <w:tmpl w:val="EE8AC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9F51F82"/>
    <w:multiLevelType w:val="hybridMultilevel"/>
    <w:tmpl w:val="12000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9F5220D"/>
    <w:multiLevelType w:val="hybridMultilevel"/>
    <w:tmpl w:val="21C6F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BA739D2"/>
    <w:multiLevelType w:val="multilevel"/>
    <w:tmpl w:val="C3BEE37A"/>
    <w:lvl w:ilvl="0">
      <w:start w:val="1"/>
      <w:numFmt w:val="none"/>
      <w:pStyle w:val="ExwLe"/>
      <w:suff w:val="nothing"/>
      <w:lvlText w:val=""/>
      <w:lvlJc w:val="left"/>
      <w:pPr>
        <w:ind w:left="-2320" w:firstLine="0"/>
      </w:pPr>
    </w:lvl>
    <w:lvl w:ilvl="1">
      <w:start w:val="1"/>
      <w:numFmt w:val="decimal"/>
      <w:pStyle w:val="ExwLn1"/>
      <w:lvlText w:val="%2."/>
      <w:lvlJc w:val="left"/>
      <w:pPr>
        <w:tabs>
          <w:tab w:val="num" w:pos="720"/>
        </w:tabs>
        <w:ind w:left="720" w:hanging="304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32767" w:firstLine="32767"/>
      </w:pPr>
    </w:lvl>
  </w:abstractNum>
  <w:abstractNum w:abstractNumId="54" w15:restartNumberingAfterBreak="0">
    <w:nsid w:val="6F167EC9"/>
    <w:multiLevelType w:val="hybridMultilevel"/>
    <w:tmpl w:val="53CE6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4C740EC"/>
    <w:multiLevelType w:val="hybridMultilevel"/>
    <w:tmpl w:val="A1FEF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6FA2946"/>
    <w:multiLevelType w:val="hybridMultilevel"/>
    <w:tmpl w:val="4FE0C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8AB7B5C"/>
    <w:multiLevelType w:val="hybridMultilevel"/>
    <w:tmpl w:val="8C4A95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B0F351B"/>
    <w:multiLevelType w:val="hybridMultilevel"/>
    <w:tmpl w:val="2F342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B571E4E"/>
    <w:multiLevelType w:val="hybridMultilevel"/>
    <w:tmpl w:val="A0BA7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CF10C3D"/>
    <w:multiLevelType w:val="hybridMultilevel"/>
    <w:tmpl w:val="86283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E277B7D"/>
    <w:multiLevelType w:val="hybridMultilevel"/>
    <w:tmpl w:val="9C28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E6541A0"/>
    <w:multiLevelType w:val="hybridMultilevel"/>
    <w:tmpl w:val="B7A83F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53"/>
  </w:num>
  <w:num w:numId="3">
    <w:abstractNumId w:val="47"/>
  </w:num>
  <w:num w:numId="4">
    <w:abstractNumId w:val="48"/>
  </w:num>
  <w:num w:numId="5">
    <w:abstractNumId w:val="48"/>
  </w:num>
  <w:num w:numId="6">
    <w:abstractNumId w:val="48"/>
  </w:num>
  <w:num w:numId="7">
    <w:abstractNumId w:val="48"/>
  </w:num>
  <w:num w:numId="8">
    <w:abstractNumId w:val="24"/>
  </w:num>
  <w:num w:numId="9">
    <w:abstractNumId w:val="10"/>
  </w:num>
  <w:num w:numId="10">
    <w:abstractNumId w:val="30"/>
  </w:num>
  <w:num w:numId="11">
    <w:abstractNumId w:val="37"/>
  </w:num>
  <w:num w:numId="12">
    <w:abstractNumId w:val="31"/>
  </w:num>
  <w:num w:numId="13">
    <w:abstractNumId w:val="2"/>
  </w:num>
  <w:num w:numId="14">
    <w:abstractNumId w:val="23"/>
  </w:num>
  <w:num w:numId="15">
    <w:abstractNumId w:val="36"/>
  </w:num>
  <w:num w:numId="16">
    <w:abstractNumId w:val="55"/>
  </w:num>
  <w:num w:numId="17">
    <w:abstractNumId w:val="14"/>
  </w:num>
  <w:num w:numId="18">
    <w:abstractNumId w:val="25"/>
  </w:num>
  <w:num w:numId="19">
    <w:abstractNumId w:val="0"/>
  </w:num>
  <w:num w:numId="20">
    <w:abstractNumId w:val="6"/>
  </w:num>
  <w:num w:numId="21">
    <w:abstractNumId w:val="9"/>
  </w:num>
  <w:num w:numId="22">
    <w:abstractNumId w:val="62"/>
  </w:num>
  <w:num w:numId="23">
    <w:abstractNumId w:val="38"/>
  </w:num>
  <w:num w:numId="24">
    <w:abstractNumId w:val="19"/>
  </w:num>
  <w:num w:numId="25">
    <w:abstractNumId w:val="20"/>
  </w:num>
  <w:num w:numId="26">
    <w:abstractNumId w:val="5"/>
  </w:num>
  <w:num w:numId="27">
    <w:abstractNumId w:val="27"/>
  </w:num>
  <w:num w:numId="28">
    <w:abstractNumId w:val="57"/>
  </w:num>
  <w:num w:numId="29">
    <w:abstractNumId w:val="21"/>
  </w:num>
  <w:num w:numId="30">
    <w:abstractNumId w:val="22"/>
  </w:num>
  <w:num w:numId="31">
    <w:abstractNumId w:val="50"/>
  </w:num>
  <w:num w:numId="32">
    <w:abstractNumId w:val="18"/>
  </w:num>
  <w:num w:numId="33">
    <w:abstractNumId w:val="42"/>
  </w:num>
  <w:num w:numId="34">
    <w:abstractNumId w:val="7"/>
  </w:num>
  <w:num w:numId="35">
    <w:abstractNumId w:val="28"/>
  </w:num>
  <w:num w:numId="36">
    <w:abstractNumId w:val="3"/>
  </w:num>
  <w:num w:numId="37">
    <w:abstractNumId w:val="60"/>
  </w:num>
  <w:num w:numId="38">
    <w:abstractNumId w:val="58"/>
  </w:num>
  <w:num w:numId="39">
    <w:abstractNumId w:val="16"/>
  </w:num>
  <w:num w:numId="40">
    <w:abstractNumId w:val="45"/>
  </w:num>
  <w:num w:numId="41">
    <w:abstractNumId w:val="54"/>
  </w:num>
  <w:num w:numId="42">
    <w:abstractNumId w:val="34"/>
  </w:num>
  <w:num w:numId="43">
    <w:abstractNumId w:val="40"/>
  </w:num>
  <w:num w:numId="44">
    <w:abstractNumId w:val="26"/>
  </w:num>
  <w:num w:numId="45">
    <w:abstractNumId w:val="12"/>
  </w:num>
  <w:num w:numId="46">
    <w:abstractNumId w:val="41"/>
  </w:num>
  <w:num w:numId="47">
    <w:abstractNumId w:val="33"/>
  </w:num>
  <w:num w:numId="48">
    <w:abstractNumId w:val="61"/>
  </w:num>
  <w:num w:numId="49">
    <w:abstractNumId w:val="46"/>
  </w:num>
  <w:num w:numId="50">
    <w:abstractNumId w:val="35"/>
  </w:num>
  <w:num w:numId="51">
    <w:abstractNumId w:val="39"/>
  </w:num>
  <w:num w:numId="52">
    <w:abstractNumId w:val="49"/>
  </w:num>
  <w:num w:numId="53">
    <w:abstractNumId w:val="13"/>
  </w:num>
  <w:num w:numId="54">
    <w:abstractNumId w:val="51"/>
  </w:num>
  <w:num w:numId="55">
    <w:abstractNumId w:val="43"/>
  </w:num>
  <w:num w:numId="56">
    <w:abstractNumId w:val="52"/>
  </w:num>
  <w:num w:numId="57">
    <w:abstractNumId w:val="4"/>
  </w:num>
  <w:num w:numId="58">
    <w:abstractNumId w:val="44"/>
  </w:num>
  <w:num w:numId="59">
    <w:abstractNumId w:val="32"/>
  </w:num>
  <w:num w:numId="60">
    <w:abstractNumId w:val="15"/>
  </w:num>
  <w:num w:numId="61">
    <w:abstractNumId w:val="1"/>
  </w:num>
  <w:num w:numId="62">
    <w:abstractNumId w:val="56"/>
  </w:num>
  <w:num w:numId="63">
    <w:abstractNumId w:val="8"/>
  </w:num>
  <w:num w:numId="64">
    <w:abstractNumId w:val="59"/>
  </w:num>
  <w:num w:numId="65">
    <w:abstractNumId w:val="17"/>
  </w:num>
  <w:num w:numId="66">
    <w:abstractNumId w:val="11"/>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docVars>
    <w:docVar w:name="CreateVersion" w:val="3.0.1217"/>
  </w:docVars>
  <w:rsids>
    <w:rsidRoot w:val="001F20C6"/>
    <w:rsid w:val="00000B31"/>
    <w:rsid w:val="00000B5D"/>
    <w:rsid w:val="00002D93"/>
    <w:rsid w:val="00003EA8"/>
    <w:rsid w:val="00004488"/>
    <w:rsid w:val="00004DB4"/>
    <w:rsid w:val="00007B75"/>
    <w:rsid w:val="00007FCC"/>
    <w:rsid w:val="00011161"/>
    <w:rsid w:val="00011188"/>
    <w:rsid w:val="00011510"/>
    <w:rsid w:val="00012780"/>
    <w:rsid w:val="000134E2"/>
    <w:rsid w:val="00014E04"/>
    <w:rsid w:val="00016681"/>
    <w:rsid w:val="000177E6"/>
    <w:rsid w:val="00017D87"/>
    <w:rsid w:val="00017E37"/>
    <w:rsid w:val="00022659"/>
    <w:rsid w:val="0002314B"/>
    <w:rsid w:val="0002396E"/>
    <w:rsid w:val="0002412A"/>
    <w:rsid w:val="00024287"/>
    <w:rsid w:val="00024665"/>
    <w:rsid w:val="000250AA"/>
    <w:rsid w:val="0002772C"/>
    <w:rsid w:val="0002798C"/>
    <w:rsid w:val="00032223"/>
    <w:rsid w:val="00033FAD"/>
    <w:rsid w:val="000340CB"/>
    <w:rsid w:val="00034618"/>
    <w:rsid w:val="00034C42"/>
    <w:rsid w:val="000350B1"/>
    <w:rsid w:val="00036651"/>
    <w:rsid w:val="00042838"/>
    <w:rsid w:val="000431D5"/>
    <w:rsid w:val="000452A9"/>
    <w:rsid w:val="00046225"/>
    <w:rsid w:val="00052497"/>
    <w:rsid w:val="00052E06"/>
    <w:rsid w:val="00054EDF"/>
    <w:rsid w:val="00055F8C"/>
    <w:rsid w:val="00056A57"/>
    <w:rsid w:val="00056BEB"/>
    <w:rsid w:val="00057F26"/>
    <w:rsid w:val="0006114A"/>
    <w:rsid w:val="000615A0"/>
    <w:rsid w:val="00061785"/>
    <w:rsid w:val="000634EF"/>
    <w:rsid w:val="000636BF"/>
    <w:rsid w:val="00063A5B"/>
    <w:rsid w:val="000658B1"/>
    <w:rsid w:val="0006639F"/>
    <w:rsid w:val="000674C6"/>
    <w:rsid w:val="00070F0B"/>
    <w:rsid w:val="000714B8"/>
    <w:rsid w:val="0007320F"/>
    <w:rsid w:val="000742FF"/>
    <w:rsid w:val="0007500A"/>
    <w:rsid w:val="0007644A"/>
    <w:rsid w:val="0008106C"/>
    <w:rsid w:val="00083142"/>
    <w:rsid w:val="00083F38"/>
    <w:rsid w:val="0008612E"/>
    <w:rsid w:val="00086620"/>
    <w:rsid w:val="0009046A"/>
    <w:rsid w:val="000905C9"/>
    <w:rsid w:val="00090BAD"/>
    <w:rsid w:val="00091401"/>
    <w:rsid w:val="000938D4"/>
    <w:rsid w:val="00094C83"/>
    <w:rsid w:val="00094F00"/>
    <w:rsid w:val="000957A8"/>
    <w:rsid w:val="00096064"/>
    <w:rsid w:val="00097459"/>
    <w:rsid w:val="00097E26"/>
    <w:rsid w:val="000A0751"/>
    <w:rsid w:val="000A0D24"/>
    <w:rsid w:val="000A17D7"/>
    <w:rsid w:val="000A4E3B"/>
    <w:rsid w:val="000A6D2F"/>
    <w:rsid w:val="000A7C7D"/>
    <w:rsid w:val="000B0CA7"/>
    <w:rsid w:val="000B1185"/>
    <w:rsid w:val="000B2905"/>
    <w:rsid w:val="000B3642"/>
    <w:rsid w:val="000B4CCF"/>
    <w:rsid w:val="000B517B"/>
    <w:rsid w:val="000B5F49"/>
    <w:rsid w:val="000B65B1"/>
    <w:rsid w:val="000B772B"/>
    <w:rsid w:val="000B7AAB"/>
    <w:rsid w:val="000B7CF0"/>
    <w:rsid w:val="000C0E9D"/>
    <w:rsid w:val="000C189A"/>
    <w:rsid w:val="000C1EE5"/>
    <w:rsid w:val="000C3345"/>
    <w:rsid w:val="000C3528"/>
    <w:rsid w:val="000C4BB5"/>
    <w:rsid w:val="000C708E"/>
    <w:rsid w:val="000C7744"/>
    <w:rsid w:val="000D010E"/>
    <w:rsid w:val="000D0659"/>
    <w:rsid w:val="000D1345"/>
    <w:rsid w:val="000D56B0"/>
    <w:rsid w:val="000D616D"/>
    <w:rsid w:val="000D688B"/>
    <w:rsid w:val="000D7C17"/>
    <w:rsid w:val="000D7D0F"/>
    <w:rsid w:val="000E021C"/>
    <w:rsid w:val="000E1587"/>
    <w:rsid w:val="000E209F"/>
    <w:rsid w:val="000E2142"/>
    <w:rsid w:val="000E2841"/>
    <w:rsid w:val="000E2C83"/>
    <w:rsid w:val="000E2EFC"/>
    <w:rsid w:val="000E41B0"/>
    <w:rsid w:val="000E4FDE"/>
    <w:rsid w:val="000E5432"/>
    <w:rsid w:val="000E69B8"/>
    <w:rsid w:val="000F18A8"/>
    <w:rsid w:val="000F2B21"/>
    <w:rsid w:val="000F43DA"/>
    <w:rsid w:val="000F4670"/>
    <w:rsid w:val="000F532A"/>
    <w:rsid w:val="0010119A"/>
    <w:rsid w:val="00101616"/>
    <w:rsid w:val="00102053"/>
    <w:rsid w:val="001039D4"/>
    <w:rsid w:val="0010587B"/>
    <w:rsid w:val="00105BD4"/>
    <w:rsid w:val="00105F68"/>
    <w:rsid w:val="001064E1"/>
    <w:rsid w:val="00110478"/>
    <w:rsid w:val="001123F9"/>
    <w:rsid w:val="00112661"/>
    <w:rsid w:val="001144F6"/>
    <w:rsid w:val="00114E3F"/>
    <w:rsid w:val="001156B3"/>
    <w:rsid w:val="00115A12"/>
    <w:rsid w:val="001173FC"/>
    <w:rsid w:val="00120141"/>
    <w:rsid w:val="0012017E"/>
    <w:rsid w:val="0012151D"/>
    <w:rsid w:val="0012194F"/>
    <w:rsid w:val="00121F32"/>
    <w:rsid w:val="00122E37"/>
    <w:rsid w:val="0012442F"/>
    <w:rsid w:val="00124C95"/>
    <w:rsid w:val="00125140"/>
    <w:rsid w:val="00125B0F"/>
    <w:rsid w:val="00130D46"/>
    <w:rsid w:val="00131103"/>
    <w:rsid w:val="001324D2"/>
    <w:rsid w:val="00132B57"/>
    <w:rsid w:val="00133FBF"/>
    <w:rsid w:val="001346DB"/>
    <w:rsid w:val="00135E55"/>
    <w:rsid w:val="001377B8"/>
    <w:rsid w:val="00137DCA"/>
    <w:rsid w:val="00141996"/>
    <w:rsid w:val="00142260"/>
    <w:rsid w:val="00143911"/>
    <w:rsid w:val="001439DA"/>
    <w:rsid w:val="00144224"/>
    <w:rsid w:val="001449C3"/>
    <w:rsid w:val="00144AD3"/>
    <w:rsid w:val="00146A57"/>
    <w:rsid w:val="0014720B"/>
    <w:rsid w:val="00147942"/>
    <w:rsid w:val="00150CFB"/>
    <w:rsid w:val="001516FA"/>
    <w:rsid w:val="00152329"/>
    <w:rsid w:val="00152A6E"/>
    <w:rsid w:val="00152B86"/>
    <w:rsid w:val="0015350F"/>
    <w:rsid w:val="00153A04"/>
    <w:rsid w:val="00153E05"/>
    <w:rsid w:val="0015448D"/>
    <w:rsid w:val="0015560D"/>
    <w:rsid w:val="00155E4F"/>
    <w:rsid w:val="00156329"/>
    <w:rsid w:val="001567C8"/>
    <w:rsid w:val="00156E3E"/>
    <w:rsid w:val="001601FF"/>
    <w:rsid w:val="00161988"/>
    <w:rsid w:val="00162A92"/>
    <w:rsid w:val="00162E61"/>
    <w:rsid w:val="00162E7B"/>
    <w:rsid w:val="0016322D"/>
    <w:rsid w:val="00163BEA"/>
    <w:rsid w:val="00165BD8"/>
    <w:rsid w:val="00167277"/>
    <w:rsid w:val="00170CD6"/>
    <w:rsid w:val="00171222"/>
    <w:rsid w:val="00171471"/>
    <w:rsid w:val="00173A89"/>
    <w:rsid w:val="00174BE6"/>
    <w:rsid w:val="00174D56"/>
    <w:rsid w:val="001757DB"/>
    <w:rsid w:val="00175B5E"/>
    <w:rsid w:val="00175D97"/>
    <w:rsid w:val="00180CA1"/>
    <w:rsid w:val="00182635"/>
    <w:rsid w:val="00182C0A"/>
    <w:rsid w:val="00182D64"/>
    <w:rsid w:val="00182ED4"/>
    <w:rsid w:val="00183FA5"/>
    <w:rsid w:val="001841B4"/>
    <w:rsid w:val="001861B9"/>
    <w:rsid w:val="00187E02"/>
    <w:rsid w:val="00187F0E"/>
    <w:rsid w:val="00191826"/>
    <w:rsid w:val="00191858"/>
    <w:rsid w:val="001921BB"/>
    <w:rsid w:val="00192729"/>
    <w:rsid w:val="0019316E"/>
    <w:rsid w:val="001933A5"/>
    <w:rsid w:val="00194C0C"/>
    <w:rsid w:val="0019520E"/>
    <w:rsid w:val="00196849"/>
    <w:rsid w:val="0019751E"/>
    <w:rsid w:val="001975CE"/>
    <w:rsid w:val="001A14B2"/>
    <w:rsid w:val="001A190E"/>
    <w:rsid w:val="001A2ED8"/>
    <w:rsid w:val="001A3364"/>
    <w:rsid w:val="001A3631"/>
    <w:rsid w:val="001A50F7"/>
    <w:rsid w:val="001A62DA"/>
    <w:rsid w:val="001A6485"/>
    <w:rsid w:val="001A69AB"/>
    <w:rsid w:val="001A754F"/>
    <w:rsid w:val="001A7EFA"/>
    <w:rsid w:val="001B1A46"/>
    <w:rsid w:val="001B22E9"/>
    <w:rsid w:val="001B2B42"/>
    <w:rsid w:val="001B37E7"/>
    <w:rsid w:val="001B471E"/>
    <w:rsid w:val="001B4ED1"/>
    <w:rsid w:val="001C0B2E"/>
    <w:rsid w:val="001C0DB7"/>
    <w:rsid w:val="001C1097"/>
    <w:rsid w:val="001C1BEE"/>
    <w:rsid w:val="001C1F2E"/>
    <w:rsid w:val="001C2AA6"/>
    <w:rsid w:val="001C372A"/>
    <w:rsid w:val="001C4093"/>
    <w:rsid w:val="001C425E"/>
    <w:rsid w:val="001C4CCB"/>
    <w:rsid w:val="001C5802"/>
    <w:rsid w:val="001C6788"/>
    <w:rsid w:val="001C68BC"/>
    <w:rsid w:val="001C7B62"/>
    <w:rsid w:val="001D04A3"/>
    <w:rsid w:val="001D086E"/>
    <w:rsid w:val="001D1C05"/>
    <w:rsid w:val="001D1E28"/>
    <w:rsid w:val="001D1EB9"/>
    <w:rsid w:val="001D2786"/>
    <w:rsid w:val="001D3862"/>
    <w:rsid w:val="001D4D3D"/>
    <w:rsid w:val="001D6990"/>
    <w:rsid w:val="001D770D"/>
    <w:rsid w:val="001D7FE7"/>
    <w:rsid w:val="001E1424"/>
    <w:rsid w:val="001E143A"/>
    <w:rsid w:val="001E28DF"/>
    <w:rsid w:val="001E2964"/>
    <w:rsid w:val="001E2C08"/>
    <w:rsid w:val="001E3957"/>
    <w:rsid w:val="001E3C5B"/>
    <w:rsid w:val="001E4186"/>
    <w:rsid w:val="001E4497"/>
    <w:rsid w:val="001E5776"/>
    <w:rsid w:val="001E6E5F"/>
    <w:rsid w:val="001E7009"/>
    <w:rsid w:val="001E71FE"/>
    <w:rsid w:val="001E7A17"/>
    <w:rsid w:val="001E7CDB"/>
    <w:rsid w:val="001E7E1E"/>
    <w:rsid w:val="001F20C6"/>
    <w:rsid w:val="001F2A8B"/>
    <w:rsid w:val="001F2F01"/>
    <w:rsid w:val="001F3888"/>
    <w:rsid w:val="001F42CE"/>
    <w:rsid w:val="001F7E12"/>
    <w:rsid w:val="001F7EB9"/>
    <w:rsid w:val="002001D0"/>
    <w:rsid w:val="002020B0"/>
    <w:rsid w:val="00203E1A"/>
    <w:rsid w:val="00204BE5"/>
    <w:rsid w:val="00204DD3"/>
    <w:rsid w:val="0020595D"/>
    <w:rsid w:val="00206281"/>
    <w:rsid w:val="00206CC9"/>
    <w:rsid w:val="00210246"/>
    <w:rsid w:val="00211C21"/>
    <w:rsid w:val="002120AB"/>
    <w:rsid w:val="00212FF0"/>
    <w:rsid w:val="0021395A"/>
    <w:rsid w:val="00214EBE"/>
    <w:rsid w:val="00214F59"/>
    <w:rsid w:val="00215FA3"/>
    <w:rsid w:val="002167A9"/>
    <w:rsid w:val="00216898"/>
    <w:rsid w:val="00216D54"/>
    <w:rsid w:val="00217E5B"/>
    <w:rsid w:val="00220446"/>
    <w:rsid w:val="00221B76"/>
    <w:rsid w:val="00224E27"/>
    <w:rsid w:val="0022550B"/>
    <w:rsid w:val="00225674"/>
    <w:rsid w:val="00227208"/>
    <w:rsid w:val="00227618"/>
    <w:rsid w:val="002278B8"/>
    <w:rsid w:val="0023075C"/>
    <w:rsid w:val="00230EEF"/>
    <w:rsid w:val="0023167C"/>
    <w:rsid w:val="00231DF1"/>
    <w:rsid w:val="00232278"/>
    <w:rsid w:val="00234D52"/>
    <w:rsid w:val="0023584E"/>
    <w:rsid w:val="00236E83"/>
    <w:rsid w:val="0024081B"/>
    <w:rsid w:val="00240D97"/>
    <w:rsid w:val="002418A0"/>
    <w:rsid w:val="00241BE2"/>
    <w:rsid w:val="00241CB3"/>
    <w:rsid w:val="002429CF"/>
    <w:rsid w:val="00243A71"/>
    <w:rsid w:val="00244622"/>
    <w:rsid w:val="002448BE"/>
    <w:rsid w:val="00245074"/>
    <w:rsid w:val="00245E06"/>
    <w:rsid w:val="00245FEC"/>
    <w:rsid w:val="00246BA8"/>
    <w:rsid w:val="00247549"/>
    <w:rsid w:val="00247CCD"/>
    <w:rsid w:val="0025227E"/>
    <w:rsid w:val="00252493"/>
    <w:rsid w:val="00252E50"/>
    <w:rsid w:val="00254663"/>
    <w:rsid w:val="00254C79"/>
    <w:rsid w:val="00257409"/>
    <w:rsid w:val="0025785A"/>
    <w:rsid w:val="002611BF"/>
    <w:rsid w:val="0026160F"/>
    <w:rsid w:val="00261659"/>
    <w:rsid w:val="00262D27"/>
    <w:rsid w:val="002639B8"/>
    <w:rsid w:val="00263CA9"/>
    <w:rsid w:val="002658E2"/>
    <w:rsid w:val="002665CD"/>
    <w:rsid w:val="002675FF"/>
    <w:rsid w:val="00267F31"/>
    <w:rsid w:val="002707E7"/>
    <w:rsid w:val="00270B73"/>
    <w:rsid w:val="002729ED"/>
    <w:rsid w:val="002733F8"/>
    <w:rsid w:val="00273E64"/>
    <w:rsid w:val="00273EAB"/>
    <w:rsid w:val="00275C37"/>
    <w:rsid w:val="0027639B"/>
    <w:rsid w:val="00277AC4"/>
    <w:rsid w:val="00280DEC"/>
    <w:rsid w:val="002815DF"/>
    <w:rsid w:val="0028244F"/>
    <w:rsid w:val="00282B09"/>
    <w:rsid w:val="00283A35"/>
    <w:rsid w:val="00283C23"/>
    <w:rsid w:val="00283C33"/>
    <w:rsid w:val="00285AF6"/>
    <w:rsid w:val="00285B35"/>
    <w:rsid w:val="002861D9"/>
    <w:rsid w:val="0028644A"/>
    <w:rsid w:val="0028676D"/>
    <w:rsid w:val="00286C97"/>
    <w:rsid w:val="00287189"/>
    <w:rsid w:val="00287DA7"/>
    <w:rsid w:val="0029007E"/>
    <w:rsid w:val="00290425"/>
    <w:rsid w:val="002906BC"/>
    <w:rsid w:val="00290AD5"/>
    <w:rsid w:val="0029131E"/>
    <w:rsid w:val="00293BF0"/>
    <w:rsid w:val="00294938"/>
    <w:rsid w:val="00294B56"/>
    <w:rsid w:val="002953DE"/>
    <w:rsid w:val="0029575F"/>
    <w:rsid w:val="002960FC"/>
    <w:rsid w:val="002966A8"/>
    <w:rsid w:val="00296710"/>
    <w:rsid w:val="002A0ECB"/>
    <w:rsid w:val="002A20BD"/>
    <w:rsid w:val="002A211B"/>
    <w:rsid w:val="002A2BC0"/>
    <w:rsid w:val="002A304B"/>
    <w:rsid w:val="002A4466"/>
    <w:rsid w:val="002A47D9"/>
    <w:rsid w:val="002A50F1"/>
    <w:rsid w:val="002A598E"/>
    <w:rsid w:val="002A61AE"/>
    <w:rsid w:val="002B06F5"/>
    <w:rsid w:val="002B179F"/>
    <w:rsid w:val="002B1EA7"/>
    <w:rsid w:val="002B1F01"/>
    <w:rsid w:val="002B2260"/>
    <w:rsid w:val="002B3CC5"/>
    <w:rsid w:val="002B45F0"/>
    <w:rsid w:val="002B5CEF"/>
    <w:rsid w:val="002B5EDE"/>
    <w:rsid w:val="002B7C87"/>
    <w:rsid w:val="002C118C"/>
    <w:rsid w:val="002C1495"/>
    <w:rsid w:val="002C3416"/>
    <w:rsid w:val="002C3A09"/>
    <w:rsid w:val="002C4695"/>
    <w:rsid w:val="002C4878"/>
    <w:rsid w:val="002C48DA"/>
    <w:rsid w:val="002C49DE"/>
    <w:rsid w:val="002C62A6"/>
    <w:rsid w:val="002C7666"/>
    <w:rsid w:val="002D0911"/>
    <w:rsid w:val="002D228F"/>
    <w:rsid w:val="002D23DF"/>
    <w:rsid w:val="002D3727"/>
    <w:rsid w:val="002D4371"/>
    <w:rsid w:val="002D4623"/>
    <w:rsid w:val="002D49FE"/>
    <w:rsid w:val="002D58AE"/>
    <w:rsid w:val="002E1687"/>
    <w:rsid w:val="002E1850"/>
    <w:rsid w:val="002E2CD3"/>
    <w:rsid w:val="002E3F6F"/>
    <w:rsid w:val="002E605B"/>
    <w:rsid w:val="002F02B5"/>
    <w:rsid w:val="002F0D4A"/>
    <w:rsid w:val="002F0E9B"/>
    <w:rsid w:val="002F1E2E"/>
    <w:rsid w:val="002F221A"/>
    <w:rsid w:val="002F78E8"/>
    <w:rsid w:val="0030008F"/>
    <w:rsid w:val="00301AA3"/>
    <w:rsid w:val="00302048"/>
    <w:rsid w:val="00302E2B"/>
    <w:rsid w:val="00305777"/>
    <w:rsid w:val="0030610D"/>
    <w:rsid w:val="003065E3"/>
    <w:rsid w:val="003074C3"/>
    <w:rsid w:val="003107D7"/>
    <w:rsid w:val="00311385"/>
    <w:rsid w:val="00312110"/>
    <w:rsid w:val="00313AC7"/>
    <w:rsid w:val="00313C54"/>
    <w:rsid w:val="00313FF7"/>
    <w:rsid w:val="0031474C"/>
    <w:rsid w:val="00315D9A"/>
    <w:rsid w:val="00316A69"/>
    <w:rsid w:val="00316B1E"/>
    <w:rsid w:val="003172D1"/>
    <w:rsid w:val="0031754F"/>
    <w:rsid w:val="003212C0"/>
    <w:rsid w:val="00321948"/>
    <w:rsid w:val="0032230C"/>
    <w:rsid w:val="00322B96"/>
    <w:rsid w:val="00322DEC"/>
    <w:rsid w:val="00325C64"/>
    <w:rsid w:val="00327610"/>
    <w:rsid w:val="0033001F"/>
    <w:rsid w:val="003315A1"/>
    <w:rsid w:val="003318CB"/>
    <w:rsid w:val="00332E95"/>
    <w:rsid w:val="00333378"/>
    <w:rsid w:val="003343E2"/>
    <w:rsid w:val="00334F89"/>
    <w:rsid w:val="00336219"/>
    <w:rsid w:val="00340EE9"/>
    <w:rsid w:val="0034211E"/>
    <w:rsid w:val="00342497"/>
    <w:rsid w:val="00342E83"/>
    <w:rsid w:val="00343F77"/>
    <w:rsid w:val="003449BB"/>
    <w:rsid w:val="00345F66"/>
    <w:rsid w:val="003463F2"/>
    <w:rsid w:val="003466A1"/>
    <w:rsid w:val="00351A07"/>
    <w:rsid w:val="00354630"/>
    <w:rsid w:val="003548C0"/>
    <w:rsid w:val="00354BFF"/>
    <w:rsid w:val="003554D4"/>
    <w:rsid w:val="0035564D"/>
    <w:rsid w:val="003564AB"/>
    <w:rsid w:val="00356F14"/>
    <w:rsid w:val="00357B39"/>
    <w:rsid w:val="00360124"/>
    <w:rsid w:val="00362074"/>
    <w:rsid w:val="003621C3"/>
    <w:rsid w:val="003622FF"/>
    <w:rsid w:val="00362715"/>
    <w:rsid w:val="00362EE4"/>
    <w:rsid w:val="00365260"/>
    <w:rsid w:val="003656E3"/>
    <w:rsid w:val="00367BFE"/>
    <w:rsid w:val="00370CB1"/>
    <w:rsid w:val="00371415"/>
    <w:rsid w:val="00371D72"/>
    <w:rsid w:val="00373513"/>
    <w:rsid w:val="00373881"/>
    <w:rsid w:val="003738A7"/>
    <w:rsid w:val="00374010"/>
    <w:rsid w:val="00376925"/>
    <w:rsid w:val="00377243"/>
    <w:rsid w:val="00377542"/>
    <w:rsid w:val="0037768D"/>
    <w:rsid w:val="003778FC"/>
    <w:rsid w:val="00377D51"/>
    <w:rsid w:val="003805DC"/>
    <w:rsid w:val="003806E9"/>
    <w:rsid w:val="00380CA5"/>
    <w:rsid w:val="00381CC3"/>
    <w:rsid w:val="00383867"/>
    <w:rsid w:val="00385480"/>
    <w:rsid w:val="003877E8"/>
    <w:rsid w:val="003912EB"/>
    <w:rsid w:val="00391458"/>
    <w:rsid w:val="003916BD"/>
    <w:rsid w:val="00392EF9"/>
    <w:rsid w:val="003936DC"/>
    <w:rsid w:val="003937FC"/>
    <w:rsid w:val="003941C5"/>
    <w:rsid w:val="00395D05"/>
    <w:rsid w:val="003A090B"/>
    <w:rsid w:val="003A0F5A"/>
    <w:rsid w:val="003A12B9"/>
    <w:rsid w:val="003A1E35"/>
    <w:rsid w:val="003A23C5"/>
    <w:rsid w:val="003A335A"/>
    <w:rsid w:val="003A3924"/>
    <w:rsid w:val="003A3E4B"/>
    <w:rsid w:val="003A68DF"/>
    <w:rsid w:val="003B11BD"/>
    <w:rsid w:val="003B13D5"/>
    <w:rsid w:val="003B1533"/>
    <w:rsid w:val="003B4A55"/>
    <w:rsid w:val="003B5EC2"/>
    <w:rsid w:val="003B6757"/>
    <w:rsid w:val="003B68A6"/>
    <w:rsid w:val="003B6DD1"/>
    <w:rsid w:val="003C1437"/>
    <w:rsid w:val="003C19C7"/>
    <w:rsid w:val="003C2CB0"/>
    <w:rsid w:val="003C3490"/>
    <w:rsid w:val="003C5A8B"/>
    <w:rsid w:val="003C653F"/>
    <w:rsid w:val="003D1F46"/>
    <w:rsid w:val="003D2337"/>
    <w:rsid w:val="003D2ED3"/>
    <w:rsid w:val="003D3020"/>
    <w:rsid w:val="003D37D7"/>
    <w:rsid w:val="003D59F7"/>
    <w:rsid w:val="003D5FFB"/>
    <w:rsid w:val="003E07F8"/>
    <w:rsid w:val="003E0967"/>
    <w:rsid w:val="003E0F54"/>
    <w:rsid w:val="003E1781"/>
    <w:rsid w:val="003E2070"/>
    <w:rsid w:val="003E2466"/>
    <w:rsid w:val="003E34FF"/>
    <w:rsid w:val="003E3C39"/>
    <w:rsid w:val="003E4061"/>
    <w:rsid w:val="003E4846"/>
    <w:rsid w:val="003E4E53"/>
    <w:rsid w:val="003E58E0"/>
    <w:rsid w:val="003E6073"/>
    <w:rsid w:val="003E66BE"/>
    <w:rsid w:val="003E69ED"/>
    <w:rsid w:val="003F1D41"/>
    <w:rsid w:val="003F2BBE"/>
    <w:rsid w:val="003F2E48"/>
    <w:rsid w:val="003F5162"/>
    <w:rsid w:val="003F5846"/>
    <w:rsid w:val="003F5D85"/>
    <w:rsid w:val="003F62C7"/>
    <w:rsid w:val="003F7C3C"/>
    <w:rsid w:val="003F7F4A"/>
    <w:rsid w:val="00401963"/>
    <w:rsid w:val="00401BAF"/>
    <w:rsid w:val="00402B53"/>
    <w:rsid w:val="004034E7"/>
    <w:rsid w:val="00404525"/>
    <w:rsid w:val="0040464A"/>
    <w:rsid w:val="00404A86"/>
    <w:rsid w:val="004050C8"/>
    <w:rsid w:val="004052AC"/>
    <w:rsid w:val="00406C20"/>
    <w:rsid w:val="00406E55"/>
    <w:rsid w:val="004105C3"/>
    <w:rsid w:val="0041549C"/>
    <w:rsid w:val="00415877"/>
    <w:rsid w:val="00416890"/>
    <w:rsid w:val="00416958"/>
    <w:rsid w:val="004172C4"/>
    <w:rsid w:val="00420A7E"/>
    <w:rsid w:val="004219B2"/>
    <w:rsid w:val="0042310B"/>
    <w:rsid w:val="0042380F"/>
    <w:rsid w:val="00423856"/>
    <w:rsid w:val="0042596F"/>
    <w:rsid w:val="004260F9"/>
    <w:rsid w:val="00426B9D"/>
    <w:rsid w:val="00426CD2"/>
    <w:rsid w:val="00427784"/>
    <w:rsid w:val="00430AEE"/>
    <w:rsid w:val="00433273"/>
    <w:rsid w:val="004336B1"/>
    <w:rsid w:val="004355B8"/>
    <w:rsid w:val="00435A02"/>
    <w:rsid w:val="00435C32"/>
    <w:rsid w:val="00437943"/>
    <w:rsid w:val="004438BD"/>
    <w:rsid w:val="004449A0"/>
    <w:rsid w:val="00445483"/>
    <w:rsid w:val="00447547"/>
    <w:rsid w:val="00450F8A"/>
    <w:rsid w:val="004517A8"/>
    <w:rsid w:val="004549E7"/>
    <w:rsid w:val="0045520E"/>
    <w:rsid w:val="00456C2D"/>
    <w:rsid w:val="00456DB2"/>
    <w:rsid w:val="0046058F"/>
    <w:rsid w:val="00460B85"/>
    <w:rsid w:val="00462A8C"/>
    <w:rsid w:val="00462EEE"/>
    <w:rsid w:val="004633D7"/>
    <w:rsid w:val="0046373F"/>
    <w:rsid w:val="00464E3F"/>
    <w:rsid w:val="00467438"/>
    <w:rsid w:val="00470A95"/>
    <w:rsid w:val="004710BD"/>
    <w:rsid w:val="00471D4B"/>
    <w:rsid w:val="00472287"/>
    <w:rsid w:val="00473120"/>
    <w:rsid w:val="00474D42"/>
    <w:rsid w:val="004752C5"/>
    <w:rsid w:val="004759AD"/>
    <w:rsid w:val="004765DF"/>
    <w:rsid w:val="00476B77"/>
    <w:rsid w:val="00477080"/>
    <w:rsid w:val="00480480"/>
    <w:rsid w:val="004808E2"/>
    <w:rsid w:val="00480B4E"/>
    <w:rsid w:val="0048111A"/>
    <w:rsid w:val="004813F9"/>
    <w:rsid w:val="00483519"/>
    <w:rsid w:val="00483821"/>
    <w:rsid w:val="004843B3"/>
    <w:rsid w:val="004848E9"/>
    <w:rsid w:val="00486DA1"/>
    <w:rsid w:val="00486EBE"/>
    <w:rsid w:val="004907EF"/>
    <w:rsid w:val="00490C98"/>
    <w:rsid w:val="0049110B"/>
    <w:rsid w:val="00491779"/>
    <w:rsid w:val="00491B80"/>
    <w:rsid w:val="004921C8"/>
    <w:rsid w:val="004935A4"/>
    <w:rsid w:val="0049397F"/>
    <w:rsid w:val="0049426C"/>
    <w:rsid w:val="00494FBD"/>
    <w:rsid w:val="00495497"/>
    <w:rsid w:val="00495E9C"/>
    <w:rsid w:val="004977D3"/>
    <w:rsid w:val="004A0866"/>
    <w:rsid w:val="004A2074"/>
    <w:rsid w:val="004A3140"/>
    <w:rsid w:val="004A370C"/>
    <w:rsid w:val="004A3901"/>
    <w:rsid w:val="004A3F33"/>
    <w:rsid w:val="004A44CE"/>
    <w:rsid w:val="004A52F1"/>
    <w:rsid w:val="004A5CCC"/>
    <w:rsid w:val="004B0A28"/>
    <w:rsid w:val="004B0F82"/>
    <w:rsid w:val="004B1AD3"/>
    <w:rsid w:val="004B3167"/>
    <w:rsid w:val="004B31B1"/>
    <w:rsid w:val="004B3C92"/>
    <w:rsid w:val="004B4A6E"/>
    <w:rsid w:val="004B4EFA"/>
    <w:rsid w:val="004B5364"/>
    <w:rsid w:val="004B5368"/>
    <w:rsid w:val="004B53F6"/>
    <w:rsid w:val="004B5788"/>
    <w:rsid w:val="004C31E6"/>
    <w:rsid w:val="004C3E27"/>
    <w:rsid w:val="004C5D6A"/>
    <w:rsid w:val="004C7EF2"/>
    <w:rsid w:val="004D25A1"/>
    <w:rsid w:val="004D2773"/>
    <w:rsid w:val="004D2CB7"/>
    <w:rsid w:val="004D2EE3"/>
    <w:rsid w:val="004D3173"/>
    <w:rsid w:val="004D346C"/>
    <w:rsid w:val="004D52E6"/>
    <w:rsid w:val="004D56C1"/>
    <w:rsid w:val="004D692B"/>
    <w:rsid w:val="004E0EDB"/>
    <w:rsid w:val="004E2E2F"/>
    <w:rsid w:val="004E634B"/>
    <w:rsid w:val="004F044C"/>
    <w:rsid w:val="004F051E"/>
    <w:rsid w:val="004F165A"/>
    <w:rsid w:val="004F2001"/>
    <w:rsid w:val="004F244E"/>
    <w:rsid w:val="004F2727"/>
    <w:rsid w:val="004F4786"/>
    <w:rsid w:val="004F51F3"/>
    <w:rsid w:val="004F536B"/>
    <w:rsid w:val="004F61DF"/>
    <w:rsid w:val="004F6249"/>
    <w:rsid w:val="004F640C"/>
    <w:rsid w:val="004F6A5A"/>
    <w:rsid w:val="004F7B09"/>
    <w:rsid w:val="00500525"/>
    <w:rsid w:val="005023EE"/>
    <w:rsid w:val="00503453"/>
    <w:rsid w:val="005034AE"/>
    <w:rsid w:val="005045B6"/>
    <w:rsid w:val="005052F5"/>
    <w:rsid w:val="005057F7"/>
    <w:rsid w:val="00506227"/>
    <w:rsid w:val="00506A42"/>
    <w:rsid w:val="005071AA"/>
    <w:rsid w:val="00507CBE"/>
    <w:rsid w:val="00511029"/>
    <w:rsid w:val="00512A61"/>
    <w:rsid w:val="00512B80"/>
    <w:rsid w:val="00513ABD"/>
    <w:rsid w:val="0051457C"/>
    <w:rsid w:val="00515B20"/>
    <w:rsid w:val="0051602F"/>
    <w:rsid w:val="00516C45"/>
    <w:rsid w:val="00516FCD"/>
    <w:rsid w:val="00517BBE"/>
    <w:rsid w:val="00521552"/>
    <w:rsid w:val="00522B44"/>
    <w:rsid w:val="0052384D"/>
    <w:rsid w:val="005243B9"/>
    <w:rsid w:val="00524D55"/>
    <w:rsid w:val="005253AC"/>
    <w:rsid w:val="005254D0"/>
    <w:rsid w:val="005273EE"/>
    <w:rsid w:val="00530798"/>
    <w:rsid w:val="005314DB"/>
    <w:rsid w:val="005318C1"/>
    <w:rsid w:val="0053298A"/>
    <w:rsid w:val="00533AA5"/>
    <w:rsid w:val="005356D8"/>
    <w:rsid w:val="00536C1C"/>
    <w:rsid w:val="00537446"/>
    <w:rsid w:val="00541155"/>
    <w:rsid w:val="0054166B"/>
    <w:rsid w:val="00541EC9"/>
    <w:rsid w:val="005426DD"/>
    <w:rsid w:val="005427FF"/>
    <w:rsid w:val="00542F05"/>
    <w:rsid w:val="00543291"/>
    <w:rsid w:val="00543A89"/>
    <w:rsid w:val="00545C5A"/>
    <w:rsid w:val="00545D85"/>
    <w:rsid w:val="00546401"/>
    <w:rsid w:val="00546759"/>
    <w:rsid w:val="005469AA"/>
    <w:rsid w:val="00550273"/>
    <w:rsid w:val="00551735"/>
    <w:rsid w:val="00553490"/>
    <w:rsid w:val="00553818"/>
    <w:rsid w:val="005544D3"/>
    <w:rsid w:val="00555E78"/>
    <w:rsid w:val="0055635C"/>
    <w:rsid w:val="00557828"/>
    <w:rsid w:val="00557E41"/>
    <w:rsid w:val="00561774"/>
    <w:rsid w:val="005631D3"/>
    <w:rsid w:val="00563286"/>
    <w:rsid w:val="00563FA9"/>
    <w:rsid w:val="005653F7"/>
    <w:rsid w:val="005659B5"/>
    <w:rsid w:val="00565DD9"/>
    <w:rsid w:val="00565EAE"/>
    <w:rsid w:val="00566B3B"/>
    <w:rsid w:val="00570444"/>
    <w:rsid w:val="00570948"/>
    <w:rsid w:val="00570C39"/>
    <w:rsid w:val="0057167A"/>
    <w:rsid w:val="0057193E"/>
    <w:rsid w:val="00571B5E"/>
    <w:rsid w:val="00571B86"/>
    <w:rsid w:val="005733A0"/>
    <w:rsid w:val="00573C9E"/>
    <w:rsid w:val="0057431B"/>
    <w:rsid w:val="00574623"/>
    <w:rsid w:val="0057559D"/>
    <w:rsid w:val="005768D3"/>
    <w:rsid w:val="00576FFE"/>
    <w:rsid w:val="00581896"/>
    <w:rsid w:val="00582435"/>
    <w:rsid w:val="005832A5"/>
    <w:rsid w:val="00583797"/>
    <w:rsid w:val="00585C6E"/>
    <w:rsid w:val="00585FE2"/>
    <w:rsid w:val="00586D4E"/>
    <w:rsid w:val="00587DDB"/>
    <w:rsid w:val="00590202"/>
    <w:rsid w:val="0059080C"/>
    <w:rsid w:val="005917C4"/>
    <w:rsid w:val="00591F1D"/>
    <w:rsid w:val="005927BA"/>
    <w:rsid w:val="00592CBC"/>
    <w:rsid w:val="00592F68"/>
    <w:rsid w:val="00594B4A"/>
    <w:rsid w:val="005958B6"/>
    <w:rsid w:val="0059628E"/>
    <w:rsid w:val="00596392"/>
    <w:rsid w:val="00596484"/>
    <w:rsid w:val="00596A60"/>
    <w:rsid w:val="00596A77"/>
    <w:rsid w:val="00596DCA"/>
    <w:rsid w:val="00596E6D"/>
    <w:rsid w:val="00597076"/>
    <w:rsid w:val="005970FD"/>
    <w:rsid w:val="00597D47"/>
    <w:rsid w:val="00597D71"/>
    <w:rsid w:val="005A0013"/>
    <w:rsid w:val="005A2292"/>
    <w:rsid w:val="005A2999"/>
    <w:rsid w:val="005A308F"/>
    <w:rsid w:val="005A36D3"/>
    <w:rsid w:val="005A4221"/>
    <w:rsid w:val="005A43F4"/>
    <w:rsid w:val="005A4B69"/>
    <w:rsid w:val="005A523B"/>
    <w:rsid w:val="005A5AC9"/>
    <w:rsid w:val="005A5DDB"/>
    <w:rsid w:val="005A7B8B"/>
    <w:rsid w:val="005B0874"/>
    <w:rsid w:val="005B192F"/>
    <w:rsid w:val="005B24C0"/>
    <w:rsid w:val="005B24FE"/>
    <w:rsid w:val="005B3665"/>
    <w:rsid w:val="005C1826"/>
    <w:rsid w:val="005C191C"/>
    <w:rsid w:val="005C1D57"/>
    <w:rsid w:val="005C1FD9"/>
    <w:rsid w:val="005C38EF"/>
    <w:rsid w:val="005C4260"/>
    <w:rsid w:val="005C492A"/>
    <w:rsid w:val="005C4DFA"/>
    <w:rsid w:val="005C532D"/>
    <w:rsid w:val="005C5504"/>
    <w:rsid w:val="005C705F"/>
    <w:rsid w:val="005C73D7"/>
    <w:rsid w:val="005D05B2"/>
    <w:rsid w:val="005D0A10"/>
    <w:rsid w:val="005D140D"/>
    <w:rsid w:val="005D1658"/>
    <w:rsid w:val="005D1A20"/>
    <w:rsid w:val="005D1A8F"/>
    <w:rsid w:val="005D1C35"/>
    <w:rsid w:val="005D249C"/>
    <w:rsid w:val="005D2BF0"/>
    <w:rsid w:val="005D346F"/>
    <w:rsid w:val="005D47CE"/>
    <w:rsid w:val="005D4DD5"/>
    <w:rsid w:val="005D5686"/>
    <w:rsid w:val="005D7C01"/>
    <w:rsid w:val="005E01F7"/>
    <w:rsid w:val="005E0223"/>
    <w:rsid w:val="005E051A"/>
    <w:rsid w:val="005E13F9"/>
    <w:rsid w:val="005E1A04"/>
    <w:rsid w:val="005E2AC1"/>
    <w:rsid w:val="005E2DDD"/>
    <w:rsid w:val="005E3CC3"/>
    <w:rsid w:val="005E4946"/>
    <w:rsid w:val="005E4F72"/>
    <w:rsid w:val="005E6615"/>
    <w:rsid w:val="005E6F86"/>
    <w:rsid w:val="005E70A5"/>
    <w:rsid w:val="005E7F69"/>
    <w:rsid w:val="005F078C"/>
    <w:rsid w:val="005F12D5"/>
    <w:rsid w:val="005F37DB"/>
    <w:rsid w:val="005F4137"/>
    <w:rsid w:val="005F5425"/>
    <w:rsid w:val="005F55DD"/>
    <w:rsid w:val="005F5EDD"/>
    <w:rsid w:val="005F6F0B"/>
    <w:rsid w:val="005F725B"/>
    <w:rsid w:val="00600367"/>
    <w:rsid w:val="0060042B"/>
    <w:rsid w:val="00601AFC"/>
    <w:rsid w:val="00602132"/>
    <w:rsid w:val="00602336"/>
    <w:rsid w:val="00602F3C"/>
    <w:rsid w:val="00603302"/>
    <w:rsid w:val="00604CB9"/>
    <w:rsid w:val="00605E95"/>
    <w:rsid w:val="006061DC"/>
    <w:rsid w:val="00606B46"/>
    <w:rsid w:val="00606E0E"/>
    <w:rsid w:val="00607682"/>
    <w:rsid w:val="006079BE"/>
    <w:rsid w:val="00610110"/>
    <w:rsid w:val="0061131E"/>
    <w:rsid w:val="006121ED"/>
    <w:rsid w:val="00612B92"/>
    <w:rsid w:val="00612CEF"/>
    <w:rsid w:val="00614F9B"/>
    <w:rsid w:val="0061579A"/>
    <w:rsid w:val="00616F73"/>
    <w:rsid w:val="00617A30"/>
    <w:rsid w:val="00620288"/>
    <w:rsid w:val="00620E5B"/>
    <w:rsid w:val="00621C02"/>
    <w:rsid w:val="00623CFB"/>
    <w:rsid w:val="00624264"/>
    <w:rsid w:val="00624B4A"/>
    <w:rsid w:val="00625E52"/>
    <w:rsid w:val="00626602"/>
    <w:rsid w:val="00626E8D"/>
    <w:rsid w:val="00627F6F"/>
    <w:rsid w:val="006306BF"/>
    <w:rsid w:val="006308F6"/>
    <w:rsid w:val="00630B78"/>
    <w:rsid w:val="0063165A"/>
    <w:rsid w:val="00631B02"/>
    <w:rsid w:val="006322D5"/>
    <w:rsid w:val="00632883"/>
    <w:rsid w:val="00633C6B"/>
    <w:rsid w:val="0063446E"/>
    <w:rsid w:val="00634476"/>
    <w:rsid w:val="00635F86"/>
    <w:rsid w:val="006364C5"/>
    <w:rsid w:val="00636966"/>
    <w:rsid w:val="006401F8"/>
    <w:rsid w:val="0064030C"/>
    <w:rsid w:val="00643479"/>
    <w:rsid w:val="00643639"/>
    <w:rsid w:val="00644217"/>
    <w:rsid w:val="00644E3D"/>
    <w:rsid w:val="006472DB"/>
    <w:rsid w:val="00650D44"/>
    <w:rsid w:val="006516C4"/>
    <w:rsid w:val="006529A7"/>
    <w:rsid w:val="006535D2"/>
    <w:rsid w:val="00653DD2"/>
    <w:rsid w:val="006555B1"/>
    <w:rsid w:val="0065788F"/>
    <w:rsid w:val="00657C5E"/>
    <w:rsid w:val="00660BED"/>
    <w:rsid w:val="00661366"/>
    <w:rsid w:val="00663439"/>
    <w:rsid w:val="00663A4D"/>
    <w:rsid w:val="00665FCD"/>
    <w:rsid w:val="006668DF"/>
    <w:rsid w:val="00667496"/>
    <w:rsid w:val="0066784B"/>
    <w:rsid w:val="0067001B"/>
    <w:rsid w:val="00670C8D"/>
    <w:rsid w:val="006716E7"/>
    <w:rsid w:val="00672943"/>
    <w:rsid w:val="0067585F"/>
    <w:rsid w:val="0067599A"/>
    <w:rsid w:val="00676B33"/>
    <w:rsid w:val="0067772B"/>
    <w:rsid w:val="006779E5"/>
    <w:rsid w:val="0068157E"/>
    <w:rsid w:val="0068202D"/>
    <w:rsid w:val="00682BDE"/>
    <w:rsid w:val="006833DD"/>
    <w:rsid w:val="006841D3"/>
    <w:rsid w:val="00684E06"/>
    <w:rsid w:val="00685BE5"/>
    <w:rsid w:val="00685C79"/>
    <w:rsid w:val="00686D2D"/>
    <w:rsid w:val="00686DD5"/>
    <w:rsid w:val="0069096E"/>
    <w:rsid w:val="00690ACC"/>
    <w:rsid w:val="00693433"/>
    <w:rsid w:val="0069479C"/>
    <w:rsid w:val="00695DB5"/>
    <w:rsid w:val="0069784C"/>
    <w:rsid w:val="006A13D1"/>
    <w:rsid w:val="006A20D0"/>
    <w:rsid w:val="006A2D96"/>
    <w:rsid w:val="006A4EB5"/>
    <w:rsid w:val="006A5839"/>
    <w:rsid w:val="006A5D4A"/>
    <w:rsid w:val="006A668F"/>
    <w:rsid w:val="006A704E"/>
    <w:rsid w:val="006A78C2"/>
    <w:rsid w:val="006B028A"/>
    <w:rsid w:val="006B1614"/>
    <w:rsid w:val="006B4000"/>
    <w:rsid w:val="006B413C"/>
    <w:rsid w:val="006B48BE"/>
    <w:rsid w:val="006B4D0B"/>
    <w:rsid w:val="006B5141"/>
    <w:rsid w:val="006B5A93"/>
    <w:rsid w:val="006B5DBC"/>
    <w:rsid w:val="006B60EC"/>
    <w:rsid w:val="006B7443"/>
    <w:rsid w:val="006B7DED"/>
    <w:rsid w:val="006C05AD"/>
    <w:rsid w:val="006C0AA7"/>
    <w:rsid w:val="006C0F07"/>
    <w:rsid w:val="006C3E71"/>
    <w:rsid w:val="006C5864"/>
    <w:rsid w:val="006D0037"/>
    <w:rsid w:val="006D065B"/>
    <w:rsid w:val="006D07EF"/>
    <w:rsid w:val="006D1478"/>
    <w:rsid w:val="006D1BB3"/>
    <w:rsid w:val="006D1CE5"/>
    <w:rsid w:val="006D2679"/>
    <w:rsid w:val="006D3A92"/>
    <w:rsid w:val="006D3C42"/>
    <w:rsid w:val="006D5805"/>
    <w:rsid w:val="006D5C2B"/>
    <w:rsid w:val="006D6B7D"/>
    <w:rsid w:val="006E06EB"/>
    <w:rsid w:val="006E0A5C"/>
    <w:rsid w:val="006E15A0"/>
    <w:rsid w:val="006E228E"/>
    <w:rsid w:val="006E2C8C"/>
    <w:rsid w:val="006E2DCA"/>
    <w:rsid w:val="006E4966"/>
    <w:rsid w:val="006E609E"/>
    <w:rsid w:val="006E7A01"/>
    <w:rsid w:val="006F005C"/>
    <w:rsid w:val="006F0608"/>
    <w:rsid w:val="006F2735"/>
    <w:rsid w:val="006F3486"/>
    <w:rsid w:val="006F44CB"/>
    <w:rsid w:val="006F5757"/>
    <w:rsid w:val="006F72D7"/>
    <w:rsid w:val="006F78AB"/>
    <w:rsid w:val="006F7B42"/>
    <w:rsid w:val="00701690"/>
    <w:rsid w:val="00702920"/>
    <w:rsid w:val="00702D84"/>
    <w:rsid w:val="007033E4"/>
    <w:rsid w:val="007035AE"/>
    <w:rsid w:val="00704F8D"/>
    <w:rsid w:val="00707D67"/>
    <w:rsid w:val="00707EB9"/>
    <w:rsid w:val="007101E3"/>
    <w:rsid w:val="00710577"/>
    <w:rsid w:val="0071079C"/>
    <w:rsid w:val="00710F66"/>
    <w:rsid w:val="00711299"/>
    <w:rsid w:val="007123FA"/>
    <w:rsid w:val="0071282C"/>
    <w:rsid w:val="00712A1F"/>
    <w:rsid w:val="00712A9C"/>
    <w:rsid w:val="007204E1"/>
    <w:rsid w:val="00721954"/>
    <w:rsid w:val="00721F7A"/>
    <w:rsid w:val="00721F85"/>
    <w:rsid w:val="0072251E"/>
    <w:rsid w:val="00724552"/>
    <w:rsid w:val="00724C41"/>
    <w:rsid w:val="00725B3A"/>
    <w:rsid w:val="00726557"/>
    <w:rsid w:val="00726E80"/>
    <w:rsid w:val="00727BBD"/>
    <w:rsid w:val="00727BCA"/>
    <w:rsid w:val="00730784"/>
    <w:rsid w:val="00731D7E"/>
    <w:rsid w:val="00734486"/>
    <w:rsid w:val="00736A3D"/>
    <w:rsid w:val="007402C0"/>
    <w:rsid w:val="00741783"/>
    <w:rsid w:val="00741CC8"/>
    <w:rsid w:val="00742136"/>
    <w:rsid w:val="00742F73"/>
    <w:rsid w:val="00743A70"/>
    <w:rsid w:val="00745B06"/>
    <w:rsid w:val="00746300"/>
    <w:rsid w:val="00746F43"/>
    <w:rsid w:val="00747335"/>
    <w:rsid w:val="00747D0D"/>
    <w:rsid w:val="00747FEC"/>
    <w:rsid w:val="0075161E"/>
    <w:rsid w:val="00753068"/>
    <w:rsid w:val="00753AFA"/>
    <w:rsid w:val="00753B2D"/>
    <w:rsid w:val="007541AC"/>
    <w:rsid w:val="00754B31"/>
    <w:rsid w:val="00755B33"/>
    <w:rsid w:val="00757C53"/>
    <w:rsid w:val="00766278"/>
    <w:rsid w:val="007704D8"/>
    <w:rsid w:val="00771CEA"/>
    <w:rsid w:val="00772D73"/>
    <w:rsid w:val="00773064"/>
    <w:rsid w:val="0077609C"/>
    <w:rsid w:val="00776298"/>
    <w:rsid w:val="00777544"/>
    <w:rsid w:val="00777680"/>
    <w:rsid w:val="0077787B"/>
    <w:rsid w:val="007811E3"/>
    <w:rsid w:val="00782C3C"/>
    <w:rsid w:val="00782C4D"/>
    <w:rsid w:val="00782F70"/>
    <w:rsid w:val="00783343"/>
    <w:rsid w:val="0078535A"/>
    <w:rsid w:val="00786AEA"/>
    <w:rsid w:val="00786B18"/>
    <w:rsid w:val="0079004E"/>
    <w:rsid w:val="0079484D"/>
    <w:rsid w:val="007952AC"/>
    <w:rsid w:val="00795717"/>
    <w:rsid w:val="00797221"/>
    <w:rsid w:val="007972D8"/>
    <w:rsid w:val="0079734D"/>
    <w:rsid w:val="007975F3"/>
    <w:rsid w:val="007978D9"/>
    <w:rsid w:val="007A0E4D"/>
    <w:rsid w:val="007A1177"/>
    <w:rsid w:val="007A1A5E"/>
    <w:rsid w:val="007A381A"/>
    <w:rsid w:val="007A3C2B"/>
    <w:rsid w:val="007A403D"/>
    <w:rsid w:val="007A5FD7"/>
    <w:rsid w:val="007A60CD"/>
    <w:rsid w:val="007A6999"/>
    <w:rsid w:val="007B0421"/>
    <w:rsid w:val="007B0523"/>
    <w:rsid w:val="007B09FB"/>
    <w:rsid w:val="007B1895"/>
    <w:rsid w:val="007B29B9"/>
    <w:rsid w:val="007B466E"/>
    <w:rsid w:val="007B47B6"/>
    <w:rsid w:val="007B6CE1"/>
    <w:rsid w:val="007C00E9"/>
    <w:rsid w:val="007C0435"/>
    <w:rsid w:val="007C1A79"/>
    <w:rsid w:val="007C2ACA"/>
    <w:rsid w:val="007C2DF4"/>
    <w:rsid w:val="007C36B5"/>
    <w:rsid w:val="007C3813"/>
    <w:rsid w:val="007C3B42"/>
    <w:rsid w:val="007C4357"/>
    <w:rsid w:val="007C43CB"/>
    <w:rsid w:val="007C5BE3"/>
    <w:rsid w:val="007C61F1"/>
    <w:rsid w:val="007C6343"/>
    <w:rsid w:val="007C7958"/>
    <w:rsid w:val="007C7B95"/>
    <w:rsid w:val="007C7DDB"/>
    <w:rsid w:val="007D02EC"/>
    <w:rsid w:val="007D03C3"/>
    <w:rsid w:val="007D10B3"/>
    <w:rsid w:val="007D2E8E"/>
    <w:rsid w:val="007D4609"/>
    <w:rsid w:val="007D5BFD"/>
    <w:rsid w:val="007D65EE"/>
    <w:rsid w:val="007E02D4"/>
    <w:rsid w:val="007E26EC"/>
    <w:rsid w:val="007E29D5"/>
    <w:rsid w:val="007E3534"/>
    <w:rsid w:val="007E3758"/>
    <w:rsid w:val="007E44E0"/>
    <w:rsid w:val="007E4DE0"/>
    <w:rsid w:val="007E6E07"/>
    <w:rsid w:val="007E7CE3"/>
    <w:rsid w:val="007E7E97"/>
    <w:rsid w:val="007F20D8"/>
    <w:rsid w:val="007F22E3"/>
    <w:rsid w:val="007F3802"/>
    <w:rsid w:val="007F3BB6"/>
    <w:rsid w:val="007F6EC6"/>
    <w:rsid w:val="007F728E"/>
    <w:rsid w:val="007F7BC6"/>
    <w:rsid w:val="00800A45"/>
    <w:rsid w:val="00800B67"/>
    <w:rsid w:val="00802DFE"/>
    <w:rsid w:val="00803546"/>
    <w:rsid w:val="00804066"/>
    <w:rsid w:val="00805A00"/>
    <w:rsid w:val="00806166"/>
    <w:rsid w:val="00806DAB"/>
    <w:rsid w:val="008120FE"/>
    <w:rsid w:val="00813B1F"/>
    <w:rsid w:val="00813FF1"/>
    <w:rsid w:val="00814BE2"/>
    <w:rsid w:val="00815433"/>
    <w:rsid w:val="00817C40"/>
    <w:rsid w:val="00821067"/>
    <w:rsid w:val="00822155"/>
    <w:rsid w:val="00823786"/>
    <w:rsid w:val="00827E21"/>
    <w:rsid w:val="00830FBF"/>
    <w:rsid w:val="0083308F"/>
    <w:rsid w:val="0083449B"/>
    <w:rsid w:val="00834C71"/>
    <w:rsid w:val="00836B99"/>
    <w:rsid w:val="00837597"/>
    <w:rsid w:val="00837F78"/>
    <w:rsid w:val="008405F3"/>
    <w:rsid w:val="0084236D"/>
    <w:rsid w:val="008440F5"/>
    <w:rsid w:val="008471AE"/>
    <w:rsid w:val="008475F2"/>
    <w:rsid w:val="0085005B"/>
    <w:rsid w:val="008500B5"/>
    <w:rsid w:val="00852135"/>
    <w:rsid w:val="00853057"/>
    <w:rsid w:val="00854F9F"/>
    <w:rsid w:val="008554BF"/>
    <w:rsid w:val="0086075B"/>
    <w:rsid w:val="00860E86"/>
    <w:rsid w:val="00860F4F"/>
    <w:rsid w:val="008610DE"/>
    <w:rsid w:val="00862B54"/>
    <w:rsid w:val="0086355E"/>
    <w:rsid w:val="00863621"/>
    <w:rsid w:val="008656C3"/>
    <w:rsid w:val="00865B4B"/>
    <w:rsid w:val="00866478"/>
    <w:rsid w:val="00871F8C"/>
    <w:rsid w:val="0087394D"/>
    <w:rsid w:val="00873969"/>
    <w:rsid w:val="00875616"/>
    <w:rsid w:val="00875E0E"/>
    <w:rsid w:val="0087765E"/>
    <w:rsid w:val="0088023C"/>
    <w:rsid w:val="0088085F"/>
    <w:rsid w:val="008819AE"/>
    <w:rsid w:val="00881E3B"/>
    <w:rsid w:val="00882DC8"/>
    <w:rsid w:val="00882FC8"/>
    <w:rsid w:val="008834B8"/>
    <w:rsid w:val="00883A24"/>
    <w:rsid w:val="00884360"/>
    <w:rsid w:val="0088441E"/>
    <w:rsid w:val="008844E8"/>
    <w:rsid w:val="00884586"/>
    <w:rsid w:val="008850C8"/>
    <w:rsid w:val="008857C8"/>
    <w:rsid w:val="00887040"/>
    <w:rsid w:val="00887863"/>
    <w:rsid w:val="0089023E"/>
    <w:rsid w:val="00891C5D"/>
    <w:rsid w:val="00893225"/>
    <w:rsid w:val="0089372B"/>
    <w:rsid w:val="008948FF"/>
    <w:rsid w:val="00895674"/>
    <w:rsid w:val="0089639C"/>
    <w:rsid w:val="00896565"/>
    <w:rsid w:val="00897A68"/>
    <w:rsid w:val="008A0DF6"/>
    <w:rsid w:val="008A27DA"/>
    <w:rsid w:val="008A3944"/>
    <w:rsid w:val="008A3B0C"/>
    <w:rsid w:val="008A3EA5"/>
    <w:rsid w:val="008B0105"/>
    <w:rsid w:val="008B09B6"/>
    <w:rsid w:val="008B1502"/>
    <w:rsid w:val="008B42FF"/>
    <w:rsid w:val="008B4EB7"/>
    <w:rsid w:val="008B5868"/>
    <w:rsid w:val="008B5AD2"/>
    <w:rsid w:val="008B6D6E"/>
    <w:rsid w:val="008B7762"/>
    <w:rsid w:val="008C0717"/>
    <w:rsid w:val="008C0A7F"/>
    <w:rsid w:val="008C0C18"/>
    <w:rsid w:val="008C321C"/>
    <w:rsid w:val="008C3F45"/>
    <w:rsid w:val="008C4195"/>
    <w:rsid w:val="008C5C2E"/>
    <w:rsid w:val="008C603F"/>
    <w:rsid w:val="008C7DE2"/>
    <w:rsid w:val="008D0D68"/>
    <w:rsid w:val="008D0E90"/>
    <w:rsid w:val="008D1182"/>
    <w:rsid w:val="008D16C6"/>
    <w:rsid w:val="008D2160"/>
    <w:rsid w:val="008D2B08"/>
    <w:rsid w:val="008D3424"/>
    <w:rsid w:val="008D40D8"/>
    <w:rsid w:val="008D5589"/>
    <w:rsid w:val="008D5DFA"/>
    <w:rsid w:val="008D5EBC"/>
    <w:rsid w:val="008D7484"/>
    <w:rsid w:val="008E36D7"/>
    <w:rsid w:val="008E5DEA"/>
    <w:rsid w:val="008E6AE5"/>
    <w:rsid w:val="008E6C1B"/>
    <w:rsid w:val="008E6CEB"/>
    <w:rsid w:val="008E7687"/>
    <w:rsid w:val="008E7752"/>
    <w:rsid w:val="008E7C11"/>
    <w:rsid w:val="008F0D2C"/>
    <w:rsid w:val="008F2B04"/>
    <w:rsid w:val="008F36AE"/>
    <w:rsid w:val="008F4ED8"/>
    <w:rsid w:val="008F531D"/>
    <w:rsid w:val="008F5593"/>
    <w:rsid w:val="008F5BF1"/>
    <w:rsid w:val="008F5C86"/>
    <w:rsid w:val="008F5CB9"/>
    <w:rsid w:val="00900686"/>
    <w:rsid w:val="009018BE"/>
    <w:rsid w:val="009027AC"/>
    <w:rsid w:val="0090323C"/>
    <w:rsid w:val="00903E94"/>
    <w:rsid w:val="00904C34"/>
    <w:rsid w:val="00906907"/>
    <w:rsid w:val="0090750B"/>
    <w:rsid w:val="0091024B"/>
    <w:rsid w:val="0091053C"/>
    <w:rsid w:val="00912A58"/>
    <w:rsid w:val="0091484A"/>
    <w:rsid w:val="0091495B"/>
    <w:rsid w:val="00915014"/>
    <w:rsid w:val="009164EA"/>
    <w:rsid w:val="00917B1C"/>
    <w:rsid w:val="00917B9E"/>
    <w:rsid w:val="00917DB9"/>
    <w:rsid w:val="0092101E"/>
    <w:rsid w:val="00921286"/>
    <w:rsid w:val="009222DE"/>
    <w:rsid w:val="00922B11"/>
    <w:rsid w:val="00922EA9"/>
    <w:rsid w:val="009237F6"/>
    <w:rsid w:val="0092395A"/>
    <w:rsid w:val="0092411F"/>
    <w:rsid w:val="00924362"/>
    <w:rsid w:val="00924664"/>
    <w:rsid w:val="009257E6"/>
    <w:rsid w:val="00925995"/>
    <w:rsid w:val="00925FB8"/>
    <w:rsid w:val="009263B7"/>
    <w:rsid w:val="009265DA"/>
    <w:rsid w:val="00927081"/>
    <w:rsid w:val="00930D95"/>
    <w:rsid w:val="00930EE6"/>
    <w:rsid w:val="00931C02"/>
    <w:rsid w:val="009356B8"/>
    <w:rsid w:val="009366CE"/>
    <w:rsid w:val="00936E6A"/>
    <w:rsid w:val="0093703D"/>
    <w:rsid w:val="00937E90"/>
    <w:rsid w:val="0094029C"/>
    <w:rsid w:val="0094040E"/>
    <w:rsid w:val="0094127F"/>
    <w:rsid w:val="009413B3"/>
    <w:rsid w:val="009416CC"/>
    <w:rsid w:val="0094225D"/>
    <w:rsid w:val="00942AC9"/>
    <w:rsid w:val="009439BC"/>
    <w:rsid w:val="0094465D"/>
    <w:rsid w:val="009461CE"/>
    <w:rsid w:val="0094668E"/>
    <w:rsid w:val="00946A7F"/>
    <w:rsid w:val="009527DB"/>
    <w:rsid w:val="00953300"/>
    <w:rsid w:val="00953313"/>
    <w:rsid w:val="00953A96"/>
    <w:rsid w:val="00953AA7"/>
    <w:rsid w:val="00954602"/>
    <w:rsid w:val="009548E8"/>
    <w:rsid w:val="0095790A"/>
    <w:rsid w:val="00960423"/>
    <w:rsid w:val="009639B1"/>
    <w:rsid w:val="00963DEB"/>
    <w:rsid w:val="00965493"/>
    <w:rsid w:val="00970B24"/>
    <w:rsid w:val="0097316D"/>
    <w:rsid w:val="009735C7"/>
    <w:rsid w:val="00974DB1"/>
    <w:rsid w:val="00974E96"/>
    <w:rsid w:val="00975547"/>
    <w:rsid w:val="0097751B"/>
    <w:rsid w:val="0097756E"/>
    <w:rsid w:val="009802C0"/>
    <w:rsid w:val="0098059D"/>
    <w:rsid w:val="00980A42"/>
    <w:rsid w:val="00982282"/>
    <w:rsid w:val="0098233C"/>
    <w:rsid w:val="009826A4"/>
    <w:rsid w:val="009836AA"/>
    <w:rsid w:val="00983D05"/>
    <w:rsid w:val="00984237"/>
    <w:rsid w:val="00984238"/>
    <w:rsid w:val="00985335"/>
    <w:rsid w:val="0098632D"/>
    <w:rsid w:val="00986917"/>
    <w:rsid w:val="0098757E"/>
    <w:rsid w:val="00990FC1"/>
    <w:rsid w:val="00991E13"/>
    <w:rsid w:val="009920A6"/>
    <w:rsid w:val="009947C2"/>
    <w:rsid w:val="009955E8"/>
    <w:rsid w:val="009975FA"/>
    <w:rsid w:val="009A1110"/>
    <w:rsid w:val="009A2052"/>
    <w:rsid w:val="009A5D62"/>
    <w:rsid w:val="009A6060"/>
    <w:rsid w:val="009A628D"/>
    <w:rsid w:val="009A68FC"/>
    <w:rsid w:val="009A6C16"/>
    <w:rsid w:val="009A7CA1"/>
    <w:rsid w:val="009A7F33"/>
    <w:rsid w:val="009B000B"/>
    <w:rsid w:val="009B03F3"/>
    <w:rsid w:val="009B04A6"/>
    <w:rsid w:val="009B1C7B"/>
    <w:rsid w:val="009B2DB8"/>
    <w:rsid w:val="009B4BFC"/>
    <w:rsid w:val="009B6E1B"/>
    <w:rsid w:val="009C0C75"/>
    <w:rsid w:val="009C1B3B"/>
    <w:rsid w:val="009C2AA4"/>
    <w:rsid w:val="009C3781"/>
    <w:rsid w:val="009C3990"/>
    <w:rsid w:val="009C3C2F"/>
    <w:rsid w:val="009C3FBD"/>
    <w:rsid w:val="009C46D8"/>
    <w:rsid w:val="009C4E80"/>
    <w:rsid w:val="009C51EF"/>
    <w:rsid w:val="009C51F6"/>
    <w:rsid w:val="009C62C7"/>
    <w:rsid w:val="009C6C45"/>
    <w:rsid w:val="009C72FF"/>
    <w:rsid w:val="009D1894"/>
    <w:rsid w:val="009D282E"/>
    <w:rsid w:val="009D3B24"/>
    <w:rsid w:val="009D4A87"/>
    <w:rsid w:val="009D5DD6"/>
    <w:rsid w:val="009D6715"/>
    <w:rsid w:val="009D68A2"/>
    <w:rsid w:val="009D7B4F"/>
    <w:rsid w:val="009E0315"/>
    <w:rsid w:val="009E1524"/>
    <w:rsid w:val="009E4766"/>
    <w:rsid w:val="009E6877"/>
    <w:rsid w:val="009E701A"/>
    <w:rsid w:val="009F0A35"/>
    <w:rsid w:val="009F0D0E"/>
    <w:rsid w:val="009F12E5"/>
    <w:rsid w:val="009F16F8"/>
    <w:rsid w:val="009F26F9"/>
    <w:rsid w:val="009F2AFA"/>
    <w:rsid w:val="009F3244"/>
    <w:rsid w:val="009F490F"/>
    <w:rsid w:val="009F4DA1"/>
    <w:rsid w:val="009F7662"/>
    <w:rsid w:val="009F7AC4"/>
    <w:rsid w:val="00A0028A"/>
    <w:rsid w:val="00A00F0F"/>
    <w:rsid w:val="00A02324"/>
    <w:rsid w:val="00A02E6E"/>
    <w:rsid w:val="00A0343B"/>
    <w:rsid w:val="00A07C38"/>
    <w:rsid w:val="00A11A00"/>
    <w:rsid w:val="00A1496F"/>
    <w:rsid w:val="00A14B3B"/>
    <w:rsid w:val="00A150D2"/>
    <w:rsid w:val="00A156F8"/>
    <w:rsid w:val="00A175A8"/>
    <w:rsid w:val="00A216E9"/>
    <w:rsid w:val="00A21DA1"/>
    <w:rsid w:val="00A220E0"/>
    <w:rsid w:val="00A22E8E"/>
    <w:rsid w:val="00A244CA"/>
    <w:rsid w:val="00A24D2D"/>
    <w:rsid w:val="00A26F88"/>
    <w:rsid w:val="00A27730"/>
    <w:rsid w:val="00A31827"/>
    <w:rsid w:val="00A31C6A"/>
    <w:rsid w:val="00A3234B"/>
    <w:rsid w:val="00A326B4"/>
    <w:rsid w:val="00A327AE"/>
    <w:rsid w:val="00A35FAB"/>
    <w:rsid w:val="00A36DA5"/>
    <w:rsid w:val="00A379A1"/>
    <w:rsid w:val="00A40C43"/>
    <w:rsid w:val="00A410FA"/>
    <w:rsid w:val="00A41693"/>
    <w:rsid w:val="00A41998"/>
    <w:rsid w:val="00A41A1B"/>
    <w:rsid w:val="00A41A6B"/>
    <w:rsid w:val="00A43024"/>
    <w:rsid w:val="00A43D0E"/>
    <w:rsid w:val="00A460CB"/>
    <w:rsid w:val="00A4664D"/>
    <w:rsid w:val="00A46976"/>
    <w:rsid w:val="00A46C66"/>
    <w:rsid w:val="00A4722A"/>
    <w:rsid w:val="00A47BEE"/>
    <w:rsid w:val="00A518A0"/>
    <w:rsid w:val="00A521F1"/>
    <w:rsid w:val="00A53073"/>
    <w:rsid w:val="00A5373B"/>
    <w:rsid w:val="00A539F0"/>
    <w:rsid w:val="00A54942"/>
    <w:rsid w:val="00A56A14"/>
    <w:rsid w:val="00A578B2"/>
    <w:rsid w:val="00A578CD"/>
    <w:rsid w:val="00A60B26"/>
    <w:rsid w:val="00A620CB"/>
    <w:rsid w:val="00A6216C"/>
    <w:rsid w:val="00A6221C"/>
    <w:rsid w:val="00A6285B"/>
    <w:rsid w:val="00A635B1"/>
    <w:rsid w:val="00A6426E"/>
    <w:rsid w:val="00A65039"/>
    <w:rsid w:val="00A65AD9"/>
    <w:rsid w:val="00A65B6E"/>
    <w:rsid w:val="00A65DBB"/>
    <w:rsid w:val="00A66DCE"/>
    <w:rsid w:val="00A67DEA"/>
    <w:rsid w:val="00A70D5F"/>
    <w:rsid w:val="00A71480"/>
    <w:rsid w:val="00A7200B"/>
    <w:rsid w:val="00A73F62"/>
    <w:rsid w:val="00A756E9"/>
    <w:rsid w:val="00A75799"/>
    <w:rsid w:val="00A765F1"/>
    <w:rsid w:val="00A77CDF"/>
    <w:rsid w:val="00A80EF2"/>
    <w:rsid w:val="00A81738"/>
    <w:rsid w:val="00A822CB"/>
    <w:rsid w:val="00A8268D"/>
    <w:rsid w:val="00A83161"/>
    <w:rsid w:val="00A83959"/>
    <w:rsid w:val="00A870A2"/>
    <w:rsid w:val="00A87413"/>
    <w:rsid w:val="00A874AE"/>
    <w:rsid w:val="00A918BF"/>
    <w:rsid w:val="00A91EFF"/>
    <w:rsid w:val="00A93183"/>
    <w:rsid w:val="00A94DAC"/>
    <w:rsid w:val="00A97027"/>
    <w:rsid w:val="00A977CB"/>
    <w:rsid w:val="00A97CA4"/>
    <w:rsid w:val="00AA0B8E"/>
    <w:rsid w:val="00AA169E"/>
    <w:rsid w:val="00AA2605"/>
    <w:rsid w:val="00AA3159"/>
    <w:rsid w:val="00AA3855"/>
    <w:rsid w:val="00AA4651"/>
    <w:rsid w:val="00AA5A79"/>
    <w:rsid w:val="00AA5EFC"/>
    <w:rsid w:val="00AA6897"/>
    <w:rsid w:val="00AA6C9E"/>
    <w:rsid w:val="00AA7159"/>
    <w:rsid w:val="00AB256C"/>
    <w:rsid w:val="00AB321A"/>
    <w:rsid w:val="00AB3A4E"/>
    <w:rsid w:val="00AB3EFC"/>
    <w:rsid w:val="00AB5C05"/>
    <w:rsid w:val="00AB634E"/>
    <w:rsid w:val="00AB6A76"/>
    <w:rsid w:val="00AB6BE2"/>
    <w:rsid w:val="00AC0685"/>
    <w:rsid w:val="00AC0DA0"/>
    <w:rsid w:val="00AC1ED6"/>
    <w:rsid w:val="00AC2125"/>
    <w:rsid w:val="00AC23CA"/>
    <w:rsid w:val="00AC3AC1"/>
    <w:rsid w:val="00AC526F"/>
    <w:rsid w:val="00AC6163"/>
    <w:rsid w:val="00AC62E5"/>
    <w:rsid w:val="00AC6B92"/>
    <w:rsid w:val="00AC7661"/>
    <w:rsid w:val="00AC79A1"/>
    <w:rsid w:val="00AC7E79"/>
    <w:rsid w:val="00AD0194"/>
    <w:rsid w:val="00AD08B1"/>
    <w:rsid w:val="00AD0F0B"/>
    <w:rsid w:val="00AD14AE"/>
    <w:rsid w:val="00AD188A"/>
    <w:rsid w:val="00AD2161"/>
    <w:rsid w:val="00AD281A"/>
    <w:rsid w:val="00AD4CCB"/>
    <w:rsid w:val="00AD50FD"/>
    <w:rsid w:val="00AD54AB"/>
    <w:rsid w:val="00AD60D6"/>
    <w:rsid w:val="00AD63D9"/>
    <w:rsid w:val="00AD66A4"/>
    <w:rsid w:val="00AD7807"/>
    <w:rsid w:val="00AD7EA9"/>
    <w:rsid w:val="00AE051F"/>
    <w:rsid w:val="00AE1A4E"/>
    <w:rsid w:val="00AE251D"/>
    <w:rsid w:val="00AE2F43"/>
    <w:rsid w:val="00AE3A31"/>
    <w:rsid w:val="00AE4CCE"/>
    <w:rsid w:val="00AE6DB5"/>
    <w:rsid w:val="00AE6F9D"/>
    <w:rsid w:val="00AF093B"/>
    <w:rsid w:val="00AF0AA4"/>
    <w:rsid w:val="00AF1125"/>
    <w:rsid w:val="00AF5A99"/>
    <w:rsid w:val="00AF62CA"/>
    <w:rsid w:val="00B02664"/>
    <w:rsid w:val="00B0322A"/>
    <w:rsid w:val="00B04178"/>
    <w:rsid w:val="00B044A7"/>
    <w:rsid w:val="00B04C82"/>
    <w:rsid w:val="00B055A0"/>
    <w:rsid w:val="00B05F07"/>
    <w:rsid w:val="00B07408"/>
    <w:rsid w:val="00B07ECA"/>
    <w:rsid w:val="00B145AF"/>
    <w:rsid w:val="00B14AED"/>
    <w:rsid w:val="00B15684"/>
    <w:rsid w:val="00B1755C"/>
    <w:rsid w:val="00B17627"/>
    <w:rsid w:val="00B202BC"/>
    <w:rsid w:val="00B22B48"/>
    <w:rsid w:val="00B23C52"/>
    <w:rsid w:val="00B2422A"/>
    <w:rsid w:val="00B246F3"/>
    <w:rsid w:val="00B25447"/>
    <w:rsid w:val="00B257FB"/>
    <w:rsid w:val="00B258AB"/>
    <w:rsid w:val="00B27FC9"/>
    <w:rsid w:val="00B3050A"/>
    <w:rsid w:val="00B31747"/>
    <w:rsid w:val="00B3184A"/>
    <w:rsid w:val="00B3274E"/>
    <w:rsid w:val="00B33E3A"/>
    <w:rsid w:val="00B356A8"/>
    <w:rsid w:val="00B3591A"/>
    <w:rsid w:val="00B401A8"/>
    <w:rsid w:val="00B4189B"/>
    <w:rsid w:val="00B4258A"/>
    <w:rsid w:val="00B4513E"/>
    <w:rsid w:val="00B45211"/>
    <w:rsid w:val="00B46C86"/>
    <w:rsid w:val="00B53214"/>
    <w:rsid w:val="00B53D74"/>
    <w:rsid w:val="00B54251"/>
    <w:rsid w:val="00B54974"/>
    <w:rsid w:val="00B54AC8"/>
    <w:rsid w:val="00B55870"/>
    <w:rsid w:val="00B55873"/>
    <w:rsid w:val="00B600FC"/>
    <w:rsid w:val="00B617BD"/>
    <w:rsid w:val="00B61A25"/>
    <w:rsid w:val="00B61EAE"/>
    <w:rsid w:val="00B62F39"/>
    <w:rsid w:val="00B63862"/>
    <w:rsid w:val="00B63D07"/>
    <w:rsid w:val="00B64E19"/>
    <w:rsid w:val="00B65042"/>
    <w:rsid w:val="00B653C8"/>
    <w:rsid w:val="00B65CAC"/>
    <w:rsid w:val="00B67622"/>
    <w:rsid w:val="00B71E32"/>
    <w:rsid w:val="00B730FC"/>
    <w:rsid w:val="00B749F8"/>
    <w:rsid w:val="00B74BF8"/>
    <w:rsid w:val="00B77544"/>
    <w:rsid w:val="00B77FB0"/>
    <w:rsid w:val="00B8139A"/>
    <w:rsid w:val="00B832F7"/>
    <w:rsid w:val="00B834AC"/>
    <w:rsid w:val="00B836AE"/>
    <w:rsid w:val="00B83710"/>
    <w:rsid w:val="00B83AF9"/>
    <w:rsid w:val="00B849B0"/>
    <w:rsid w:val="00B849CE"/>
    <w:rsid w:val="00B84E3D"/>
    <w:rsid w:val="00B85A32"/>
    <w:rsid w:val="00B85FB7"/>
    <w:rsid w:val="00B86F13"/>
    <w:rsid w:val="00B87397"/>
    <w:rsid w:val="00B87488"/>
    <w:rsid w:val="00B879FA"/>
    <w:rsid w:val="00B94759"/>
    <w:rsid w:val="00B95B7D"/>
    <w:rsid w:val="00B96863"/>
    <w:rsid w:val="00B97DF2"/>
    <w:rsid w:val="00BA00D8"/>
    <w:rsid w:val="00BA0615"/>
    <w:rsid w:val="00BA1A1C"/>
    <w:rsid w:val="00BA1F28"/>
    <w:rsid w:val="00BA1FDE"/>
    <w:rsid w:val="00BA2133"/>
    <w:rsid w:val="00BA2EB4"/>
    <w:rsid w:val="00BA5482"/>
    <w:rsid w:val="00BA61D8"/>
    <w:rsid w:val="00BA682E"/>
    <w:rsid w:val="00BB0777"/>
    <w:rsid w:val="00BB145B"/>
    <w:rsid w:val="00BB3502"/>
    <w:rsid w:val="00BB459A"/>
    <w:rsid w:val="00BB5ADF"/>
    <w:rsid w:val="00BB6575"/>
    <w:rsid w:val="00BB6F80"/>
    <w:rsid w:val="00BB7341"/>
    <w:rsid w:val="00BB79AB"/>
    <w:rsid w:val="00BB7ACE"/>
    <w:rsid w:val="00BC0067"/>
    <w:rsid w:val="00BC05F7"/>
    <w:rsid w:val="00BC1490"/>
    <w:rsid w:val="00BC16A1"/>
    <w:rsid w:val="00BC3275"/>
    <w:rsid w:val="00BC4726"/>
    <w:rsid w:val="00BC5C0B"/>
    <w:rsid w:val="00BC6E01"/>
    <w:rsid w:val="00BC70CB"/>
    <w:rsid w:val="00BC7B0C"/>
    <w:rsid w:val="00BD116C"/>
    <w:rsid w:val="00BD3938"/>
    <w:rsid w:val="00BD4A1F"/>
    <w:rsid w:val="00BD4AEB"/>
    <w:rsid w:val="00BD4BC1"/>
    <w:rsid w:val="00BD4CC1"/>
    <w:rsid w:val="00BD5640"/>
    <w:rsid w:val="00BD69CC"/>
    <w:rsid w:val="00BD6C8B"/>
    <w:rsid w:val="00BD74E4"/>
    <w:rsid w:val="00BD7AF4"/>
    <w:rsid w:val="00BE0416"/>
    <w:rsid w:val="00BE06A7"/>
    <w:rsid w:val="00BE44D2"/>
    <w:rsid w:val="00BE7698"/>
    <w:rsid w:val="00BF27B6"/>
    <w:rsid w:val="00BF367F"/>
    <w:rsid w:val="00BF3EC6"/>
    <w:rsid w:val="00BF73E9"/>
    <w:rsid w:val="00BF77A8"/>
    <w:rsid w:val="00BF78C2"/>
    <w:rsid w:val="00C0318A"/>
    <w:rsid w:val="00C03A83"/>
    <w:rsid w:val="00C040E9"/>
    <w:rsid w:val="00C04499"/>
    <w:rsid w:val="00C05025"/>
    <w:rsid w:val="00C077DB"/>
    <w:rsid w:val="00C11936"/>
    <w:rsid w:val="00C11CD0"/>
    <w:rsid w:val="00C121DE"/>
    <w:rsid w:val="00C12451"/>
    <w:rsid w:val="00C128CE"/>
    <w:rsid w:val="00C14341"/>
    <w:rsid w:val="00C149C8"/>
    <w:rsid w:val="00C156B6"/>
    <w:rsid w:val="00C15749"/>
    <w:rsid w:val="00C167C7"/>
    <w:rsid w:val="00C22EC4"/>
    <w:rsid w:val="00C23455"/>
    <w:rsid w:val="00C245EC"/>
    <w:rsid w:val="00C24FB6"/>
    <w:rsid w:val="00C25214"/>
    <w:rsid w:val="00C261AE"/>
    <w:rsid w:val="00C26EFF"/>
    <w:rsid w:val="00C2768A"/>
    <w:rsid w:val="00C30E0B"/>
    <w:rsid w:val="00C33821"/>
    <w:rsid w:val="00C379B6"/>
    <w:rsid w:val="00C4075B"/>
    <w:rsid w:val="00C408F6"/>
    <w:rsid w:val="00C40AC7"/>
    <w:rsid w:val="00C415F3"/>
    <w:rsid w:val="00C41DD6"/>
    <w:rsid w:val="00C45F80"/>
    <w:rsid w:val="00C466F6"/>
    <w:rsid w:val="00C471F2"/>
    <w:rsid w:val="00C50277"/>
    <w:rsid w:val="00C50DE2"/>
    <w:rsid w:val="00C51105"/>
    <w:rsid w:val="00C51126"/>
    <w:rsid w:val="00C52001"/>
    <w:rsid w:val="00C52990"/>
    <w:rsid w:val="00C52ECF"/>
    <w:rsid w:val="00C541D5"/>
    <w:rsid w:val="00C546E4"/>
    <w:rsid w:val="00C5498D"/>
    <w:rsid w:val="00C56968"/>
    <w:rsid w:val="00C56D06"/>
    <w:rsid w:val="00C619DB"/>
    <w:rsid w:val="00C61DA1"/>
    <w:rsid w:val="00C6249F"/>
    <w:rsid w:val="00C629F1"/>
    <w:rsid w:val="00C63BAB"/>
    <w:rsid w:val="00C64941"/>
    <w:rsid w:val="00C66096"/>
    <w:rsid w:val="00C6649B"/>
    <w:rsid w:val="00C70186"/>
    <w:rsid w:val="00C705DA"/>
    <w:rsid w:val="00C71130"/>
    <w:rsid w:val="00C717B6"/>
    <w:rsid w:val="00C73EDA"/>
    <w:rsid w:val="00C765CE"/>
    <w:rsid w:val="00C766A7"/>
    <w:rsid w:val="00C76992"/>
    <w:rsid w:val="00C77F62"/>
    <w:rsid w:val="00C800C0"/>
    <w:rsid w:val="00C802E2"/>
    <w:rsid w:val="00C8069F"/>
    <w:rsid w:val="00C83812"/>
    <w:rsid w:val="00C8407A"/>
    <w:rsid w:val="00C843F6"/>
    <w:rsid w:val="00C855A6"/>
    <w:rsid w:val="00C86291"/>
    <w:rsid w:val="00C905B3"/>
    <w:rsid w:val="00C91BA1"/>
    <w:rsid w:val="00C9258C"/>
    <w:rsid w:val="00C925A3"/>
    <w:rsid w:val="00C92F63"/>
    <w:rsid w:val="00C949B2"/>
    <w:rsid w:val="00C951B2"/>
    <w:rsid w:val="00C95DC4"/>
    <w:rsid w:val="00CA0B8A"/>
    <w:rsid w:val="00CA0B8B"/>
    <w:rsid w:val="00CA1A83"/>
    <w:rsid w:val="00CA3008"/>
    <w:rsid w:val="00CA3B4F"/>
    <w:rsid w:val="00CA4D40"/>
    <w:rsid w:val="00CA4D4F"/>
    <w:rsid w:val="00CA4D69"/>
    <w:rsid w:val="00CA57AB"/>
    <w:rsid w:val="00CA69FD"/>
    <w:rsid w:val="00CB0CCE"/>
    <w:rsid w:val="00CB14FC"/>
    <w:rsid w:val="00CB1DE8"/>
    <w:rsid w:val="00CB2062"/>
    <w:rsid w:val="00CB4B59"/>
    <w:rsid w:val="00CB7118"/>
    <w:rsid w:val="00CB72D5"/>
    <w:rsid w:val="00CB747B"/>
    <w:rsid w:val="00CC05FE"/>
    <w:rsid w:val="00CC0662"/>
    <w:rsid w:val="00CC2B07"/>
    <w:rsid w:val="00CC326E"/>
    <w:rsid w:val="00CC4069"/>
    <w:rsid w:val="00CC5C47"/>
    <w:rsid w:val="00CD12A6"/>
    <w:rsid w:val="00CD219F"/>
    <w:rsid w:val="00CD4942"/>
    <w:rsid w:val="00CD4DBC"/>
    <w:rsid w:val="00CD634B"/>
    <w:rsid w:val="00CD6C9E"/>
    <w:rsid w:val="00CD78DA"/>
    <w:rsid w:val="00CE169C"/>
    <w:rsid w:val="00CE3648"/>
    <w:rsid w:val="00CE3E6F"/>
    <w:rsid w:val="00CE5ABF"/>
    <w:rsid w:val="00CE671D"/>
    <w:rsid w:val="00CE6BF0"/>
    <w:rsid w:val="00CE7A77"/>
    <w:rsid w:val="00CF012F"/>
    <w:rsid w:val="00CF1147"/>
    <w:rsid w:val="00CF264F"/>
    <w:rsid w:val="00CF2E5E"/>
    <w:rsid w:val="00CF5589"/>
    <w:rsid w:val="00CF60E1"/>
    <w:rsid w:val="00CF62D7"/>
    <w:rsid w:val="00CF76A9"/>
    <w:rsid w:val="00CF7DC1"/>
    <w:rsid w:val="00D0095C"/>
    <w:rsid w:val="00D0324F"/>
    <w:rsid w:val="00D032A1"/>
    <w:rsid w:val="00D0366D"/>
    <w:rsid w:val="00D038B9"/>
    <w:rsid w:val="00D054CB"/>
    <w:rsid w:val="00D059C1"/>
    <w:rsid w:val="00D05C1B"/>
    <w:rsid w:val="00D06F8B"/>
    <w:rsid w:val="00D113EF"/>
    <w:rsid w:val="00D11620"/>
    <w:rsid w:val="00D12C4F"/>
    <w:rsid w:val="00D14A24"/>
    <w:rsid w:val="00D1741D"/>
    <w:rsid w:val="00D17EE5"/>
    <w:rsid w:val="00D22574"/>
    <w:rsid w:val="00D2358A"/>
    <w:rsid w:val="00D24264"/>
    <w:rsid w:val="00D24C58"/>
    <w:rsid w:val="00D24D03"/>
    <w:rsid w:val="00D25A6A"/>
    <w:rsid w:val="00D27536"/>
    <w:rsid w:val="00D30E72"/>
    <w:rsid w:val="00D3299D"/>
    <w:rsid w:val="00D33C0D"/>
    <w:rsid w:val="00D34369"/>
    <w:rsid w:val="00D3461B"/>
    <w:rsid w:val="00D34AC4"/>
    <w:rsid w:val="00D34C02"/>
    <w:rsid w:val="00D34FA1"/>
    <w:rsid w:val="00D36B67"/>
    <w:rsid w:val="00D37D4E"/>
    <w:rsid w:val="00D40545"/>
    <w:rsid w:val="00D40FB6"/>
    <w:rsid w:val="00D413D5"/>
    <w:rsid w:val="00D43423"/>
    <w:rsid w:val="00D44BAB"/>
    <w:rsid w:val="00D45CF2"/>
    <w:rsid w:val="00D46417"/>
    <w:rsid w:val="00D5059F"/>
    <w:rsid w:val="00D51647"/>
    <w:rsid w:val="00D54317"/>
    <w:rsid w:val="00D56387"/>
    <w:rsid w:val="00D566E1"/>
    <w:rsid w:val="00D57DD1"/>
    <w:rsid w:val="00D65602"/>
    <w:rsid w:val="00D660ED"/>
    <w:rsid w:val="00D66A1D"/>
    <w:rsid w:val="00D66BE0"/>
    <w:rsid w:val="00D70F73"/>
    <w:rsid w:val="00D71455"/>
    <w:rsid w:val="00D71C4B"/>
    <w:rsid w:val="00D71D71"/>
    <w:rsid w:val="00D727D5"/>
    <w:rsid w:val="00D72C61"/>
    <w:rsid w:val="00D72F4F"/>
    <w:rsid w:val="00D737A1"/>
    <w:rsid w:val="00D745AE"/>
    <w:rsid w:val="00D7499D"/>
    <w:rsid w:val="00D74C7E"/>
    <w:rsid w:val="00D74F5B"/>
    <w:rsid w:val="00D75118"/>
    <w:rsid w:val="00D75D0B"/>
    <w:rsid w:val="00D75E75"/>
    <w:rsid w:val="00D76E1D"/>
    <w:rsid w:val="00D77303"/>
    <w:rsid w:val="00D8017B"/>
    <w:rsid w:val="00D80A98"/>
    <w:rsid w:val="00D80EAA"/>
    <w:rsid w:val="00D81C32"/>
    <w:rsid w:val="00D823D2"/>
    <w:rsid w:val="00D83044"/>
    <w:rsid w:val="00D8312F"/>
    <w:rsid w:val="00D83AD4"/>
    <w:rsid w:val="00D840F0"/>
    <w:rsid w:val="00D868F3"/>
    <w:rsid w:val="00D87FA8"/>
    <w:rsid w:val="00D90608"/>
    <w:rsid w:val="00D91A9B"/>
    <w:rsid w:val="00D92CAC"/>
    <w:rsid w:val="00D94C05"/>
    <w:rsid w:val="00D94D1A"/>
    <w:rsid w:val="00D9524D"/>
    <w:rsid w:val="00D952FF"/>
    <w:rsid w:val="00D956D5"/>
    <w:rsid w:val="00D957BB"/>
    <w:rsid w:val="00D967D3"/>
    <w:rsid w:val="00D9690E"/>
    <w:rsid w:val="00D97097"/>
    <w:rsid w:val="00D97449"/>
    <w:rsid w:val="00DA0514"/>
    <w:rsid w:val="00DA1516"/>
    <w:rsid w:val="00DA4977"/>
    <w:rsid w:val="00DA5F06"/>
    <w:rsid w:val="00DA6704"/>
    <w:rsid w:val="00DA6B79"/>
    <w:rsid w:val="00DA6F2B"/>
    <w:rsid w:val="00DB18F7"/>
    <w:rsid w:val="00DB19F9"/>
    <w:rsid w:val="00DB48CB"/>
    <w:rsid w:val="00DB5960"/>
    <w:rsid w:val="00DB5BC0"/>
    <w:rsid w:val="00DB6CD7"/>
    <w:rsid w:val="00DB7A43"/>
    <w:rsid w:val="00DC30DA"/>
    <w:rsid w:val="00DC4320"/>
    <w:rsid w:val="00DC4A7B"/>
    <w:rsid w:val="00DC6524"/>
    <w:rsid w:val="00DC6582"/>
    <w:rsid w:val="00DC76DB"/>
    <w:rsid w:val="00DC7F29"/>
    <w:rsid w:val="00DD05B7"/>
    <w:rsid w:val="00DD1F53"/>
    <w:rsid w:val="00DD52ED"/>
    <w:rsid w:val="00DD69D7"/>
    <w:rsid w:val="00DE029A"/>
    <w:rsid w:val="00DE073C"/>
    <w:rsid w:val="00DE079F"/>
    <w:rsid w:val="00DE224F"/>
    <w:rsid w:val="00DE3C79"/>
    <w:rsid w:val="00DE4F92"/>
    <w:rsid w:val="00DE64BA"/>
    <w:rsid w:val="00DE6A0D"/>
    <w:rsid w:val="00DF00D3"/>
    <w:rsid w:val="00DF0B90"/>
    <w:rsid w:val="00DF1B3A"/>
    <w:rsid w:val="00DF2D1B"/>
    <w:rsid w:val="00DF6215"/>
    <w:rsid w:val="00DF7D84"/>
    <w:rsid w:val="00DF7E99"/>
    <w:rsid w:val="00E000D3"/>
    <w:rsid w:val="00E0100A"/>
    <w:rsid w:val="00E01403"/>
    <w:rsid w:val="00E0156A"/>
    <w:rsid w:val="00E01E30"/>
    <w:rsid w:val="00E022E1"/>
    <w:rsid w:val="00E02D73"/>
    <w:rsid w:val="00E03D89"/>
    <w:rsid w:val="00E0449F"/>
    <w:rsid w:val="00E04EC1"/>
    <w:rsid w:val="00E07448"/>
    <w:rsid w:val="00E10850"/>
    <w:rsid w:val="00E12FBC"/>
    <w:rsid w:val="00E1354D"/>
    <w:rsid w:val="00E14A51"/>
    <w:rsid w:val="00E15F76"/>
    <w:rsid w:val="00E16802"/>
    <w:rsid w:val="00E2004A"/>
    <w:rsid w:val="00E21531"/>
    <w:rsid w:val="00E2180C"/>
    <w:rsid w:val="00E22518"/>
    <w:rsid w:val="00E22FB3"/>
    <w:rsid w:val="00E23066"/>
    <w:rsid w:val="00E25269"/>
    <w:rsid w:val="00E25DE8"/>
    <w:rsid w:val="00E26800"/>
    <w:rsid w:val="00E27651"/>
    <w:rsid w:val="00E30739"/>
    <w:rsid w:val="00E31A54"/>
    <w:rsid w:val="00E31B59"/>
    <w:rsid w:val="00E36331"/>
    <w:rsid w:val="00E37732"/>
    <w:rsid w:val="00E421A2"/>
    <w:rsid w:val="00E4255F"/>
    <w:rsid w:val="00E43FB6"/>
    <w:rsid w:val="00E440AC"/>
    <w:rsid w:val="00E457B5"/>
    <w:rsid w:val="00E45D10"/>
    <w:rsid w:val="00E45D40"/>
    <w:rsid w:val="00E47B55"/>
    <w:rsid w:val="00E50F87"/>
    <w:rsid w:val="00E52159"/>
    <w:rsid w:val="00E531F1"/>
    <w:rsid w:val="00E534DA"/>
    <w:rsid w:val="00E5467C"/>
    <w:rsid w:val="00E548DC"/>
    <w:rsid w:val="00E54D74"/>
    <w:rsid w:val="00E54DE8"/>
    <w:rsid w:val="00E55390"/>
    <w:rsid w:val="00E56986"/>
    <w:rsid w:val="00E569F9"/>
    <w:rsid w:val="00E603D0"/>
    <w:rsid w:val="00E60857"/>
    <w:rsid w:val="00E61616"/>
    <w:rsid w:val="00E6314F"/>
    <w:rsid w:val="00E63671"/>
    <w:rsid w:val="00E6378E"/>
    <w:rsid w:val="00E64972"/>
    <w:rsid w:val="00E65C4F"/>
    <w:rsid w:val="00E6613D"/>
    <w:rsid w:val="00E66C29"/>
    <w:rsid w:val="00E66ECB"/>
    <w:rsid w:val="00E72BAB"/>
    <w:rsid w:val="00E7351B"/>
    <w:rsid w:val="00E73602"/>
    <w:rsid w:val="00E736CA"/>
    <w:rsid w:val="00E75104"/>
    <w:rsid w:val="00E75F91"/>
    <w:rsid w:val="00E80A7E"/>
    <w:rsid w:val="00E80F51"/>
    <w:rsid w:val="00E81CED"/>
    <w:rsid w:val="00E81E13"/>
    <w:rsid w:val="00E8361F"/>
    <w:rsid w:val="00E83DFC"/>
    <w:rsid w:val="00E84EE9"/>
    <w:rsid w:val="00E85F09"/>
    <w:rsid w:val="00E86E60"/>
    <w:rsid w:val="00E908D1"/>
    <w:rsid w:val="00E9197B"/>
    <w:rsid w:val="00E92280"/>
    <w:rsid w:val="00E94AE8"/>
    <w:rsid w:val="00E94FDF"/>
    <w:rsid w:val="00E9699F"/>
    <w:rsid w:val="00E96C9F"/>
    <w:rsid w:val="00EA14D5"/>
    <w:rsid w:val="00EA1CBD"/>
    <w:rsid w:val="00EA23D7"/>
    <w:rsid w:val="00EA291B"/>
    <w:rsid w:val="00EA431F"/>
    <w:rsid w:val="00EA6502"/>
    <w:rsid w:val="00EA6715"/>
    <w:rsid w:val="00EA699C"/>
    <w:rsid w:val="00EA7947"/>
    <w:rsid w:val="00EB21A9"/>
    <w:rsid w:val="00EB310B"/>
    <w:rsid w:val="00EB3A07"/>
    <w:rsid w:val="00EB454D"/>
    <w:rsid w:val="00EB4B19"/>
    <w:rsid w:val="00EB537E"/>
    <w:rsid w:val="00EB64F8"/>
    <w:rsid w:val="00EC1991"/>
    <w:rsid w:val="00EC1B35"/>
    <w:rsid w:val="00EC3E8C"/>
    <w:rsid w:val="00EC451B"/>
    <w:rsid w:val="00EC47AD"/>
    <w:rsid w:val="00EC6AA6"/>
    <w:rsid w:val="00EC6D97"/>
    <w:rsid w:val="00EC769B"/>
    <w:rsid w:val="00ED1A69"/>
    <w:rsid w:val="00ED49E9"/>
    <w:rsid w:val="00ED6D28"/>
    <w:rsid w:val="00ED7028"/>
    <w:rsid w:val="00ED7363"/>
    <w:rsid w:val="00ED7683"/>
    <w:rsid w:val="00ED79CF"/>
    <w:rsid w:val="00ED7F3C"/>
    <w:rsid w:val="00EE0283"/>
    <w:rsid w:val="00EE2915"/>
    <w:rsid w:val="00EE2EC7"/>
    <w:rsid w:val="00EE3A9B"/>
    <w:rsid w:val="00EE3CFE"/>
    <w:rsid w:val="00EE4D8C"/>
    <w:rsid w:val="00EE577A"/>
    <w:rsid w:val="00EE5E2A"/>
    <w:rsid w:val="00EE65B3"/>
    <w:rsid w:val="00EF14C1"/>
    <w:rsid w:val="00EF1C46"/>
    <w:rsid w:val="00EF2549"/>
    <w:rsid w:val="00EF3B22"/>
    <w:rsid w:val="00EF6824"/>
    <w:rsid w:val="00EF7803"/>
    <w:rsid w:val="00EF7A8C"/>
    <w:rsid w:val="00F002B7"/>
    <w:rsid w:val="00F00434"/>
    <w:rsid w:val="00F00770"/>
    <w:rsid w:val="00F00806"/>
    <w:rsid w:val="00F00D8E"/>
    <w:rsid w:val="00F00FAC"/>
    <w:rsid w:val="00F03219"/>
    <w:rsid w:val="00F035D2"/>
    <w:rsid w:val="00F06166"/>
    <w:rsid w:val="00F06C64"/>
    <w:rsid w:val="00F1018C"/>
    <w:rsid w:val="00F101DD"/>
    <w:rsid w:val="00F10DE4"/>
    <w:rsid w:val="00F1176A"/>
    <w:rsid w:val="00F11DAD"/>
    <w:rsid w:val="00F11FD2"/>
    <w:rsid w:val="00F1310E"/>
    <w:rsid w:val="00F142E9"/>
    <w:rsid w:val="00F14D06"/>
    <w:rsid w:val="00F15FFE"/>
    <w:rsid w:val="00F1633A"/>
    <w:rsid w:val="00F16656"/>
    <w:rsid w:val="00F16693"/>
    <w:rsid w:val="00F20067"/>
    <w:rsid w:val="00F2134C"/>
    <w:rsid w:val="00F25479"/>
    <w:rsid w:val="00F26C2A"/>
    <w:rsid w:val="00F30604"/>
    <w:rsid w:val="00F316CF"/>
    <w:rsid w:val="00F31DAF"/>
    <w:rsid w:val="00F32BFE"/>
    <w:rsid w:val="00F34CD8"/>
    <w:rsid w:val="00F3612D"/>
    <w:rsid w:val="00F36869"/>
    <w:rsid w:val="00F4031A"/>
    <w:rsid w:val="00F407D3"/>
    <w:rsid w:val="00F414F6"/>
    <w:rsid w:val="00F4187D"/>
    <w:rsid w:val="00F4439D"/>
    <w:rsid w:val="00F4467C"/>
    <w:rsid w:val="00F44CF7"/>
    <w:rsid w:val="00F47270"/>
    <w:rsid w:val="00F522EF"/>
    <w:rsid w:val="00F52DA0"/>
    <w:rsid w:val="00F52EF5"/>
    <w:rsid w:val="00F53F32"/>
    <w:rsid w:val="00F54FFB"/>
    <w:rsid w:val="00F55345"/>
    <w:rsid w:val="00F558C3"/>
    <w:rsid w:val="00F56C04"/>
    <w:rsid w:val="00F56DED"/>
    <w:rsid w:val="00F57670"/>
    <w:rsid w:val="00F6018E"/>
    <w:rsid w:val="00F606E6"/>
    <w:rsid w:val="00F6148D"/>
    <w:rsid w:val="00F61A6D"/>
    <w:rsid w:val="00F61E68"/>
    <w:rsid w:val="00F636F6"/>
    <w:rsid w:val="00F64132"/>
    <w:rsid w:val="00F65979"/>
    <w:rsid w:val="00F65B06"/>
    <w:rsid w:val="00F661AA"/>
    <w:rsid w:val="00F7043F"/>
    <w:rsid w:val="00F7128F"/>
    <w:rsid w:val="00F720E6"/>
    <w:rsid w:val="00F72724"/>
    <w:rsid w:val="00F7403A"/>
    <w:rsid w:val="00F76970"/>
    <w:rsid w:val="00F76D93"/>
    <w:rsid w:val="00F772F8"/>
    <w:rsid w:val="00F77ADB"/>
    <w:rsid w:val="00F77B03"/>
    <w:rsid w:val="00F81C11"/>
    <w:rsid w:val="00F82AEB"/>
    <w:rsid w:val="00F83CA7"/>
    <w:rsid w:val="00F865C3"/>
    <w:rsid w:val="00F87BD9"/>
    <w:rsid w:val="00F90239"/>
    <w:rsid w:val="00F933F1"/>
    <w:rsid w:val="00F9340C"/>
    <w:rsid w:val="00F938E6"/>
    <w:rsid w:val="00F93B2A"/>
    <w:rsid w:val="00F94D53"/>
    <w:rsid w:val="00F96250"/>
    <w:rsid w:val="00F9674B"/>
    <w:rsid w:val="00F968B6"/>
    <w:rsid w:val="00F976FA"/>
    <w:rsid w:val="00FA00D7"/>
    <w:rsid w:val="00FA10E0"/>
    <w:rsid w:val="00FA2751"/>
    <w:rsid w:val="00FA2EDE"/>
    <w:rsid w:val="00FA3064"/>
    <w:rsid w:val="00FA398D"/>
    <w:rsid w:val="00FA3B74"/>
    <w:rsid w:val="00FA42FD"/>
    <w:rsid w:val="00FA5424"/>
    <w:rsid w:val="00FA5570"/>
    <w:rsid w:val="00FA57C7"/>
    <w:rsid w:val="00FA6ACC"/>
    <w:rsid w:val="00FA6BBC"/>
    <w:rsid w:val="00FA6D01"/>
    <w:rsid w:val="00FA7FEF"/>
    <w:rsid w:val="00FB0CF9"/>
    <w:rsid w:val="00FB20A3"/>
    <w:rsid w:val="00FB2FF9"/>
    <w:rsid w:val="00FB3391"/>
    <w:rsid w:val="00FB5308"/>
    <w:rsid w:val="00FB5DBF"/>
    <w:rsid w:val="00FB7505"/>
    <w:rsid w:val="00FC2A95"/>
    <w:rsid w:val="00FC5C0E"/>
    <w:rsid w:val="00FC5C49"/>
    <w:rsid w:val="00FC6B48"/>
    <w:rsid w:val="00FC7322"/>
    <w:rsid w:val="00FD09CB"/>
    <w:rsid w:val="00FD13F8"/>
    <w:rsid w:val="00FD2543"/>
    <w:rsid w:val="00FD26C1"/>
    <w:rsid w:val="00FD4EFE"/>
    <w:rsid w:val="00FD5AE6"/>
    <w:rsid w:val="00FD611C"/>
    <w:rsid w:val="00FD6A1B"/>
    <w:rsid w:val="00FD6A7C"/>
    <w:rsid w:val="00FE0907"/>
    <w:rsid w:val="00FE17DC"/>
    <w:rsid w:val="00FE2E32"/>
    <w:rsid w:val="00FE3020"/>
    <w:rsid w:val="00FE311B"/>
    <w:rsid w:val="00FE45DD"/>
    <w:rsid w:val="00FE6AEB"/>
    <w:rsid w:val="00FF154A"/>
    <w:rsid w:val="00FF15DF"/>
    <w:rsid w:val="00FF19BB"/>
    <w:rsid w:val="00FF33E7"/>
    <w:rsid w:val="00FF3A0B"/>
    <w:rsid w:val="00FF46D1"/>
    <w:rsid w:val="00FF48E8"/>
    <w:rsid w:val="00FF49AE"/>
    <w:rsid w:val="00FF617C"/>
    <w:rsid w:val="00FF77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AC2D9332-29CD-476B-9BAF-CA3DC0FE2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99"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61AE"/>
    <w:pPr>
      <w:spacing w:after="160"/>
    </w:pPr>
    <w:rPr>
      <w:sz w:val="21"/>
    </w:rPr>
  </w:style>
  <w:style w:type="paragraph" w:styleId="Heading1">
    <w:name w:val="heading 1"/>
    <w:next w:val="Normal"/>
    <w:link w:val="Heading1Char"/>
    <w:autoRedefine/>
    <w:qFormat/>
    <w:rsid w:val="00D24264"/>
    <w:pPr>
      <w:keepNext/>
      <w:keepLines/>
      <w:pageBreakBefore/>
      <w:pBdr>
        <w:top w:val="single" w:sz="18" w:space="17" w:color="auto"/>
        <w:bottom w:val="single" w:sz="6" w:space="17" w:color="auto"/>
      </w:pBdr>
      <w:tabs>
        <w:tab w:val="left" w:pos="180"/>
      </w:tabs>
      <w:spacing w:after="740" w:line="600" w:lineRule="exact"/>
      <w:ind w:left="2448" w:hanging="2448"/>
      <w:outlineLvl w:val="0"/>
    </w:pPr>
    <w:rPr>
      <w:sz w:val="56"/>
    </w:rPr>
  </w:style>
  <w:style w:type="paragraph" w:styleId="Heading2">
    <w:name w:val="heading 2"/>
    <w:next w:val="Normal"/>
    <w:link w:val="Heading2Char"/>
    <w:autoRedefine/>
    <w:qFormat/>
    <w:rsid w:val="00C52001"/>
    <w:pPr>
      <w:keepNext/>
      <w:spacing w:before="160" w:after="120" w:line="440" w:lineRule="exact"/>
      <w:outlineLvl w:val="1"/>
    </w:pPr>
    <w:rPr>
      <w:rFonts w:ascii="Arial Narrow" w:hAnsi="Arial Narrow"/>
      <w:b/>
      <w:sz w:val="40"/>
    </w:rPr>
  </w:style>
  <w:style w:type="paragraph" w:styleId="Heading3">
    <w:name w:val="heading 3"/>
    <w:basedOn w:val="Heading2"/>
    <w:next w:val="Normal"/>
    <w:link w:val="Heading3Char"/>
    <w:autoRedefine/>
    <w:qFormat/>
    <w:rsid w:val="009A6C16"/>
    <w:pPr>
      <w:outlineLvl w:val="2"/>
    </w:pPr>
    <w:rPr>
      <w:sz w:val="34"/>
    </w:rPr>
  </w:style>
  <w:style w:type="paragraph" w:styleId="Heading4">
    <w:name w:val="heading 4"/>
    <w:basedOn w:val="Heading2"/>
    <w:next w:val="Normal"/>
    <w:link w:val="Heading4Char"/>
    <w:autoRedefine/>
    <w:qFormat/>
    <w:rsid w:val="00984237"/>
    <w:pPr>
      <w:spacing w:before="80" w:after="40" w:line="340" w:lineRule="exact"/>
      <w:outlineLvl w:val="3"/>
    </w:pPr>
    <w:rPr>
      <w:b w:val="0"/>
      <w:sz w:val="30"/>
    </w:rPr>
  </w:style>
  <w:style w:type="paragraph" w:styleId="Heading5">
    <w:name w:val="heading 5"/>
    <w:basedOn w:val="Heading2"/>
    <w:next w:val="Normal"/>
    <w:link w:val="Heading5Char"/>
    <w:qFormat/>
    <w:rsid w:val="000714B8"/>
    <w:pPr>
      <w:spacing w:before="60" w:after="40" w:line="280" w:lineRule="exact"/>
      <w:outlineLvl w:val="4"/>
    </w:pPr>
    <w:rPr>
      <w:sz w:val="24"/>
    </w:rPr>
  </w:style>
  <w:style w:type="paragraph" w:styleId="Heading6">
    <w:name w:val="heading 6"/>
    <w:basedOn w:val="Heading2"/>
    <w:next w:val="H6p"/>
    <w:qFormat/>
    <w:rsid w:val="000714B8"/>
    <w:pPr>
      <w:framePr w:h="235" w:hSpace="170" w:wrap="around" w:vAnchor="text" w:hAnchor="text" w:y="1"/>
      <w:spacing w:before="40" w:after="0" w:line="235" w:lineRule="exact"/>
      <w:outlineLvl w:val="5"/>
    </w:pPr>
    <w:rPr>
      <w:sz w:val="21"/>
    </w:rPr>
  </w:style>
  <w:style w:type="paragraph" w:styleId="Heading7">
    <w:name w:val="heading 7"/>
    <w:basedOn w:val="Normal"/>
    <w:next w:val="Normal"/>
    <w:qFormat/>
    <w:rsid w:val="000714B8"/>
    <w:pPr>
      <w:keepNext/>
      <w:spacing w:line="360" w:lineRule="auto"/>
      <w:outlineLvl w:val="6"/>
    </w:pPr>
    <w:rPr>
      <w:vanish/>
      <w:color w:val="FF0000"/>
    </w:rPr>
  </w:style>
  <w:style w:type="paragraph" w:styleId="Heading8">
    <w:name w:val="heading 8"/>
    <w:basedOn w:val="Normal"/>
    <w:next w:val="Normal"/>
    <w:qFormat/>
    <w:rsid w:val="000714B8"/>
    <w:pPr>
      <w:spacing w:before="240" w:after="60"/>
      <w:outlineLvl w:val="7"/>
    </w:pPr>
    <w:rPr>
      <w:rFonts w:ascii="Arial" w:hAnsi="Arial"/>
      <w:i/>
    </w:rPr>
  </w:style>
  <w:style w:type="paragraph" w:styleId="Heading9">
    <w:name w:val="heading 9"/>
    <w:basedOn w:val="Normal"/>
    <w:next w:val="Normal"/>
    <w:qFormat/>
    <w:rsid w:val="000714B8"/>
    <w:p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p">
    <w:name w:val="H6p"/>
    <w:next w:val="Normal"/>
    <w:rsid w:val="000714B8"/>
    <w:pPr>
      <w:spacing w:before="40" w:after="160" w:line="240" w:lineRule="exact"/>
    </w:pPr>
    <w:rPr>
      <w:sz w:val="21"/>
    </w:rPr>
  </w:style>
  <w:style w:type="paragraph" w:customStyle="1" w:styleId="Cbx">
    <w:name w:val="*Cbx"/>
    <w:rsid w:val="000714B8"/>
    <w:pPr>
      <w:tabs>
        <w:tab w:val="left" w:pos="140"/>
        <w:tab w:val="left" w:pos="420"/>
      </w:tabs>
      <w:spacing w:before="100" w:line="210" w:lineRule="exact"/>
      <w:ind w:left="420" w:right="140" w:hanging="300"/>
    </w:pPr>
    <w:rPr>
      <w:rFonts w:ascii="Arial Narrow" w:hAnsi="Arial Narrow"/>
      <w:sz w:val="19"/>
    </w:rPr>
  </w:style>
  <w:style w:type="paragraph" w:customStyle="1" w:styleId="Cbxe">
    <w:name w:val="*Cbxe"/>
    <w:basedOn w:val="Cbx"/>
    <w:next w:val="Normal"/>
    <w:rsid w:val="000714B8"/>
    <w:pPr>
      <w:spacing w:after="100"/>
    </w:pPr>
  </w:style>
  <w:style w:type="paragraph" w:customStyle="1" w:styleId="Art">
    <w:name w:val="Art"/>
    <w:next w:val="Rule"/>
    <w:autoRedefine/>
    <w:rsid w:val="00710577"/>
    <w:pPr>
      <w:framePr w:wrap="notBeside" w:vAnchor="text" w:hAnchor="text" w:y="1"/>
      <w:pBdr>
        <w:top w:val="single" w:sz="4" w:space="1" w:color="auto" w:shadow="1"/>
        <w:left w:val="single" w:sz="4" w:space="4" w:color="auto" w:shadow="1"/>
        <w:bottom w:val="single" w:sz="4" w:space="1" w:color="auto" w:shadow="1"/>
        <w:right w:val="single" w:sz="4" w:space="4" w:color="auto" w:shadow="1"/>
      </w:pBdr>
      <w:tabs>
        <w:tab w:val="left" w:pos="0"/>
        <w:tab w:val="left" w:pos="300"/>
      </w:tabs>
    </w:pPr>
    <w:rPr>
      <w:b/>
      <w:sz w:val="21"/>
    </w:rPr>
  </w:style>
  <w:style w:type="paragraph" w:customStyle="1" w:styleId="ArtBody">
    <w:name w:val="Art Body"/>
    <w:basedOn w:val="Art"/>
    <w:next w:val="Normal"/>
    <w:rsid w:val="000714B8"/>
    <w:pPr>
      <w:framePr w:wrap="notBeside"/>
      <w:spacing w:before="80" w:after="240"/>
    </w:pPr>
  </w:style>
  <w:style w:type="paragraph" w:customStyle="1" w:styleId="ArtWide">
    <w:name w:val="Art Wide"/>
    <w:basedOn w:val="Art"/>
    <w:next w:val="Normal"/>
    <w:rsid w:val="000714B8"/>
    <w:pPr>
      <w:framePr w:wrap="notBeside"/>
      <w:spacing w:before="140"/>
      <w:ind w:left="-2280"/>
    </w:pPr>
  </w:style>
  <w:style w:type="paragraph" w:customStyle="1" w:styleId="ArtL">
    <w:name w:val="ArtL"/>
    <w:basedOn w:val="ArtBody"/>
    <w:next w:val="Normal"/>
    <w:rsid w:val="000714B8"/>
    <w:pPr>
      <w:framePr w:wrap="notBeside"/>
      <w:ind w:left="300"/>
    </w:pPr>
  </w:style>
  <w:style w:type="paragraph" w:customStyle="1" w:styleId="ArtSd">
    <w:name w:val="ArtSd"/>
    <w:basedOn w:val="Art"/>
    <w:next w:val="Normal"/>
    <w:rsid w:val="000714B8"/>
    <w:pPr>
      <w:keepNext/>
      <w:keepLines/>
      <w:framePr w:w="1560" w:hSpace="240" w:vSpace="180" w:wrap="around" w:vAnchor="margin" w:hAnchor="page"/>
      <w:tabs>
        <w:tab w:val="clear" w:pos="0"/>
        <w:tab w:val="clear" w:pos="300"/>
        <w:tab w:val="right" w:pos="1560"/>
      </w:tabs>
      <w:spacing w:after="240"/>
    </w:pPr>
    <w:rPr>
      <w:b w:val="0"/>
      <w:sz w:val="28"/>
    </w:rPr>
  </w:style>
  <w:style w:type="paragraph" w:customStyle="1" w:styleId="Cap">
    <w:name w:val="Cap"/>
    <w:next w:val="Normal"/>
    <w:rsid w:val="000714B8"/>
    <w:pPr>
      <w:spacing w:after="300" w:line="220" w:lineRule="exact"/>
    </w:pPr>
    <w:rPr>
      <w:rFonts w:ascii="Helvetica-Narrow" w:hAnsi="Helvetica-Narrow"/>
      <w:b/>
      <w:sz w:val="19"/>
    </w:rPr>
  </w:style>
  <w:style w:type="character" w:styleId="CommentReference">
    <w:name w:val="annotation reference"/>
    <w:semiHidden/>
    <w:rsid w:val="000714B8"/>
    <w:rPr>
      <w:color w:val="008000"/>
      <w:sz w:val="20"/>
    </w:rPr>
  </w:style>
  <w:style w:type="paragraph" w:styleId="CommentText">
    <w:name w:val="annotation text"/>
    <w:basedOn w:val="Normal"/>
    <w:semiHidden/>
    <w:rsid w:val="000714B8"/>
    <w:pPr>
      <w:spacing w:after="180"/>
    </w:pPr>
    <w:rPr>
      <w:color w:val="008000"/>
      <w:sz w:val="24"/>
    </w:rPr>
  </w:style>
  <w:style w:type="character" w:styleId="Emphasis">
    <w:name w:val="Emphasis"/>
    <w:qFormat/>
    <w:rsid w:val="000714B8"/>
    <w:rPr>
      <w:i/>
    </w:rPr>
  </w:style>
  <w:style w:type="paragraph" w:customStyle="1" w:styleId="Ex">
    <w:name w:val="Ex"/>
    <w:rsid w:val="000714B8"/>
    <w:pPr>
      <w:keepNext/>
      <w:keepLines/>
      <w:tabs>
        <w:tab w:val="left" w:pos="200"/>
        <w:tab w:val="left" w:pos="600"/>
        <w:tab w:val="left" w:pos="1000"/>
        <w:tab w:val="left" w:pos="1400"/>
        <w:tab w:val="left" w:pos="1800"/>
        <w:tab w:val="left" w:pos="2200"/>
        <w:tab w:val="left" w:pos="2600"/>
        <w:tab w:val="left" w:pos="3000"/>
        <w:tab w:val="left" w:pos="3400"/>
        <w:tab w:val="left" w:pos="3800"/>
        <w:tab w:val="left" w:pos="4200"/>
      </w:tabs>
      <w:spacing w:line="240" w:lineRule="exact"/>
    </w:pPr>
    <w:rPr>
      <w:rFonts w:ascii="Lucida Sans Typewriter" w:hAnsi="Lucida Sans Typewriter"/>
      <w:noProof/>
      <w:sz w:val="18"/>
    </w:rPr>
  </w:style>
  <w:style w:type="paragraph" w:customStyle="1" w:styleId="Exl">
    <w:name w:val="Exl"/>
    <w:basedOn w:val="Ex"/>
    <w:rsid w:val="000714B8"/>
    <w:pPr>
      <w:tabs>
        <w:tab w:val="clear" w:pos="200"/>
      </w:tabs>
      <w:ind w:left="300"/>
    </w:pPr>
  </w:style>
  <w:style w:type="paragraph" w:customStyle="1" w:styleId="Exl2">
    <w:name w:val="Exl2"/>
    <w:basedOn w:val="Exl"/>
    <w:rsid w:val="000714B8"/>
    <w:pPr>
      <w:ind w:left="600"/>
    </w:pPr>
  </w:style>
  <w:style w:type="paragraph" w:customStyle="1" w:styleId="ExLe">
    <w:name w:val="ExLe"/>
    <w:basedOn w:val="Ex"/>
    <w:next w:val="Normal"/>
    <w:rsid w:val="000714B8"/>
    <w:pPr>
      <w:numPr>
        <w:numId w:val="1"/>
      </w:numPr>
      <w:jc w:val="right"/>
    </w:pPr>
  </w:style>
  <w:style w:type="paragraph" w:customStyle="1" w:styleId="ExLn1">
    <w:name w:val="ExLn1"/>
    <w:basedOn w:val="Ex"/>
    <w:rsid w:val="000714B8"/>
    <w:pPr>
      <w:numPr>
        <w:ilvl w:val="1"/>
        <w:numId w:val="1"/>
      </w:numPr>
      <w:ind w:hanging="2280"/>
    </w:pPr>
  </w:style>
  <w:style w:type="paragraph" w:customStyle="1" w:styleId="ExLn2">
    <w:name w:val="ExLn2"/>
    <w:basedOn w:val="Exl"/>
    <w:rsid w:val="000714B8"/>
    <w:pPr>
      <w:numPr>
        <w:ilvl w:val="2"/>
        <w:numId w:val="1"/>
      </w:numPr>
      <w:ind w:hanging="2580"/>
    </w:pPr>
  </w:style>
  <w:style w:type="paragraph" w:customStyle="1" w:styleId="ExLn3">
    <w:name w:val="ExLn3"/>
    <w:basedOn w:val="Exl2"/>
    <w:rsid w:val="000714B8"/>
    <w:pPr>
      <w:numPr>
        <w:ilvl w:val="3"/>
        <w:numId w:val="1"/>
      </w:numPr>
      <w:ind w:hanging="2880"/>
    </w:pPr>
  </w:style>
  <w:style w:type="paragraph" w:customStyle="1" w:styleId="Exw">
    <w:name w:val="Exw"/>
    <w:basedOn w:val="Ex"/>
    <w:rsid w:val="000714B8"/>
    <w:pPr>
      <w:tabs>
        <w:tab w:val="left" w:pos="-2000"/>
        <w:tab w:val="left" w:pos="-1600"/>
        <w:tab w:val="left" w:pos="-1200"/>
        <w:tab w:val="left" w:pos="-800"/>
        <w:tab w:val="left" w:pos="-400"/>
        <w:tab w:val="left" w:pos="0"/>
      </w:tabs>
      <w:ind w:left="-2280"/>
    </w:pPr>
  </w:style>
  <w:style w:type="paragraph" w:customStyle="1" w:styleId="ExwLe">
    <w:name w:val="ExwLe"/>
    <w:basedOn w:val="Exw"/>
    <w:next w:val="Normal"/>
    <w:rsid w:val="000714B8"/>
    <w:pPr>
      <w:numPr>
        <w:numId w:val="2"/>
      </w:numPr>
      <w:ind w:left="-2280"/>
      <w:jc w:val="right"/>
    </w:pPr>
  </w:style>
  <w:style w:type="paragraph" w:customStyle="1" w:styleId="ExwLn1">
    <w:name w:val="ExwLn1"/>
    <w:basedOn w:val="Exw"/>
    <w:rsid w:val="000714B8"/>
    <w:pPr>
      <w:numPr>
        <w:ilvl w:val="1"/>
        <w:numId w:val="2"/>
      </w:numPr>
      <w:tabs>
        <w:tab w:val="clear" w:pos="-2000"/>
        <w:tab w:val="clear" w:pos="720"/>
      </w:tabs>
      <w:ind w:left="-1600" w:hanging="680"/>
    </w:pPr>
  </w:style>
  <w:style w:type="character" w:styleId="FootnoteReference">
    <w:name w:val="footnote reference"/>
    <w:semiHidden/>
    <w:rsid w:val="000714B8"/>
    <w:rPr>
      <w:sz w:val="20"/>
      <w:vertAlign w:val="superscript"/>
    </w:rPr>
  </w:style>
  <w:style w:type="paragraph" w:styleId="Footer">
    <w:name w:val="footer"/>
    <w:basedOn w:val="Normal"/>
    <w:rsid w:val="000714B8"/>
    <w:pPr>
      <w:tabs>
        <w:tab w:val="center" w:pos="3380"/>
        <w:tab w:val="right" w:pos="6760"/>
      </w:tabs>
    </w:pPr>
  </w:style>
  <w:style w:type="paragraph" w:customStyle="1" w:styleId="FooterDateStamp">
    <w:name w:val="FooterDateStamp"/>
    <w:rsid w:val="000714B8"/>
    <w:pPr>
      <w:spacing w:after="200" w:line="160" w:lineRule="exact"/>
      <w:jc w:val="right"/>
    </w:pPr>
    <w:rPr>
      <w:sz w:val="16"/>
    </w:rPr>
  </w:style>
  <w:style w:type="paragraph" w:styleId="Header">
    <w:name w:val="header"/>
    <w:next w:val="Normal"/>
    <w:rsid w:val="000714B8"/>
    <w:pPr>
      <w:tabs>
        <w:tab w:val="right" w:pos="6800"/>
      </w:tabs>
      <w:spacing w:line="240" w:lineRule="exact"/>
      <w:ind w:left="-2275"/>
    </w:pPr>
    <w:rPr>
      <w:rFonts w:ascii="Arial Narrow" w:hAnsi="Arial Narrow"/>
      <w:b/>
      <w:sz w:val="19"/>
    </w:rPr>
  </w:style>
  <w:style w:type="paragraph" w:customStyle="1" w:styleId="headerrule">
    <w:name w:val="header rule"/>
    <w:next w:val="Normal"/>
    <w:rsid w:val="000714B8"/>
    <w:pPr>
      <w:pBdr>
        <w:top w:val="single" w:sz="6" w:space="0" w:color="auto"/>
      </w:pBdr>
      <w:spacing w:before="50" w:line="80" w:lineRule="exact"/>
      <w:ind w:left="-2280"/>
    </w:pPr>
    <w:rPr>
      <w:sz w:val="12"/>
    </w:rPr>
  </w:style>
  <w:style w:type="paragraph" w:customStyle="1" w:styleId="IMp">
    <w:name w:val="IMp"/>
    <w:rsid w:val="000714B8"/>
    <w:pPr>
      <w:keepNext/>
      <w:keepLines/>
      <w:framePr w:w="1978" w:hSpace="173" w:vSpace="245" w:wrap="around" w:vAnchor="text" w:hAnchor="page" w:y="2"/>
      <w:pBdr>
        <w:top w:val="single" w:sz="6" w:space="1" w:color="auto"/>
        <w:left w:val="single" w:sz="6" w:space="1" w:color="auto"/>
        <w:bottom w:val="single" w:sz="6" w:space="1" w:color="auto"/>
        <w:right w:val="single" w:sz="6" w:space="1" w:color="auto"/>
      </w:pBdr>
      <w:spacing w:line="220" w:lineRule="exact"/>
    </w:pPr>
    <w:rPr>
      <w:rFonts w:ascii="Arial Narrow" w:hAnsi="Arial Narrow"/>
      <w:sz w:val="19"/>
    </w:rPr>
  </w:style>
  <w:style w:type="paragraph" w:customStyle="1" w:styleId="IRmh">
    <w:name w:val="IRmh"/>
    <w:next w:val="IMp"/>
    <w:rsid w:val="000714B8"/>
    <w:pPr>
      <w:keepNext/>
      <w:framePr w:w="1978" w:hSpace="173" w:vSpace="245" w:wrap="around" w:vAnchor="text" w:hAnchor="page" w:y="2"/>
      <w:pBdr>
        <w:top w:val="single" w:sz="6" w:space="1" w:color="auto"/>
        <w:left w:val="single" w:sz="6" w:space="1" w:color="auto"/>
        <w:bottom w:val="single" w:sz="6" w:space="1" w:color="auto"/>
        <w:right w:val="single" w:sz="6" w:space="1" w:color="auto"/>
      </w:pBdr>
      <w:spacing w:before="120" w:line="220" w:lineRule="exact"/>
    </w:pPr>
    <w:rPr>
      <w:rFonts w:ascii="Arial Narrow" w:hAnsi="Arial Narrow"/>
      <w:b/>
      <w:sz w:val="21"/>
    </w:rPr>
  </w:style>
  <w:style w:type="paragraph" w:customStyle="1" w:styleId="La0">
    <w:name w:val="La0"/>
    <w:basedOn w:val="Normal"/>
    <w:rsid w:val="000714B8"/>
    <w:pPr>
      <w:spacing w:after="100"/>
    </w:pPr>
    <w:rPr>
      <w:b/>
    </w:rPr>
  </w:style>
  <w:style w:type="paragraph" w:customStyle="1" w:styleId="La1">
    <w:name w:val="La1"/>
    <w:basedOn w:val="La0"/>
    <w:rsid w:val="000714B8"/>
    <w:pPr>
      <w:ind w:left="300"/>
    </w:pPr>
  </w:style>
  <w:style w:type="paragraph" w:customStyle="1" w:styleId="La2">
    <w:name w:val="La2"/>
    <w:basedOn w:val="La0"/>
    <w:rsid w:val="000714B8"/>
    <w:pPr>
      <w:ind w:left="600"/>
    </w:pPr>
  </w:style>
  <w:style w:type="paragraph" w:customStyle="1" w:styleId="LaEx0">
    <w:name w:val="LaEx0"/>
    <w:basedOn w:val="La0"/>
    <w:rsid w:val="000714B8"/>
    <w:pPr>
      <w:keepNext/>
      <w:keepLines/>
      <w:tabs>
        <w:tab w:val="left" w:pos="300"/>
        <w:tab w:val="left" w:pos="700"/>
        <w:tab w:val="left" w:pos="1100"/>
        <w:tab w:val="left" w:pos="1500"/>
        <w:tab w:val="left" w:pos="1900"/>
        <w:tab w:val="left" w:pos="2300"/>
        <w:tab w:val="left" w:pos="2700"/>
        <w:tab w:val="left" w:pos="3100"/>
        <w:tab w:val="left" w:pos="3500"/>
        <w:tab w:val="left" w:pos="3900"/>
        <w:tab w:val="left" w:pos="4300"/>
      </w:tabs>
    </w:pPr>
    <w:rPr>
      <w:rFonts w:ascii="Lucida Sans Typewriter" w:hAnsi="Lucida Sans Typewriter"/>
      <w:noProof/>
      <w:sz w:val="18"/>
    </w:rPr>
  </w:style>
  <w:style w:type="paragraph" w:customStyle="1" w:styleId="LaEx1">
    <w:name w:val="LaEx1"/>
    <w:basedOn w:val="LaEx0"/>
    <w:rsid w:val="000714B8"/>
    <w:pPr>
      <w:tabs>
        <w:tab w:val="clear" w:pos="300"/>
      </w:tabs>
      <w:ind w:left="300"/>
    </w:pPr>
  </w:style>
  <w:style w:type="paragraph" w:customStyle="1" w:styleId="LaEx2">
    <w:name w:val="LaEx2"/>
    <w:basedOn w:val="LaEx1"/>
    <w:rsid w:val="000714B8"/>
    <w:pPr>
      <w:tabs>
        <w:tab w:val="clear" w:pos="700"/>
      </w:tabs>
      <w:ind w:left="600"/>
    </w:pPr>
  </w:style>
  <w:style w:type="paragraph" w:customStyle="1" w:styleId="Lb1">
    <w:name w:val="Lb1"/>
    <w:rsid w:val="000714B8"/>
    <w:pPr>
      <w:numPr>
        <w:numId w:val="3"/>
      </w:numPr>
      <w:tabs>
        <w:tab w:val="left" w:pos="300"/>
      </w:tabs>
      <w:spacing w:after="100"/>
    </w:pPr>
    <w:rPr>
      <w:sz w:val="21"/>
    </w:rPr>
  </w:style>
  <w:style w:type="paragraph" w:customStyle="1" w:styleId="Tp">
    <w:name w:val="Tp"/>
    <w:rsid w:val="000714B8"/>
    <w:pPr>
      <w:tabs>
        <w:tab w:val="left" w:pos="540"/>
      </w:tabs>
      <w:spacing w:before="20" w:after="60" w:line="240" w:lineRule="exact"/>
      <w:ind w:left="240"/>
    </w:pPr>
    <w:rPr>
      <w:sz w:val="19"/>
    </w:rPr>
  </w:style>
  <w:style w:type="paragraph" w:customStyle="1" w:styleId="Lb1Tp">
    <w:name w:val="Lb1Tp"/>
    <w:basedOn w:val="Tp"/>
    <w:rsid w:val="000714B8"/>
    <w:pPr>
      <w:numPr>
        <w:ilvl w:val="2"/>
        <w:numId w:val="4"/>
      </w:numPr>
      <w:tabs>
        <w:tab w:val="clear" w:pos="600"/>
        <w:tab w:val="left" w:pos="480"/>
      </w:tabs>
      <w:ind w:left="480" w:hanging="240"/>
    </w:pPr>
  </w:style>
  <w:style w:type="paragraph" w:customStyle="1" w:styleId="Lb1Tpf">
    <w:name w:val="Lb1Tpf"/>
    <w:basedOn w:val="Lb1Tp"/>
    <w:rsid w:val="000714B8"/>
    <w:pPr>
      <w:numPr>
        <w:ilvl w:val="4"/>
        <w:numId w:val="5"/>
      </w:numPr>
      <w:tabs>
        <w:tab w:val="clear" w:pos="360"/>
        <w:tab w:val="clear" w:pos="480"/>
        <w:tab w:val="left" w:pos="240"/>
      </w:tabs>
    </w:pPr>
  </w:style>
  <w:style w:type="paragraph" w:customStyle="1" w:styleId="Lb2">
    <w:name w:val="Lb2"/>
    <w:basedOn w:val="Lb1"/>
    <w:rsid w:val="000714B8"/>
    <w:pPr>
      <w:numPr>
        <w:ilvl w:val="1"/>
      </w:numPr>
      <w:tabs>
        <w:tab w:val="clear" w:pos="300"/>
        <w:tab w:val="left" w:pos="600"/>
      </w:tabs>
    </w:pPr>
  </w:style>
  <w:style w:type="paragraph" w:customStyle="1" w:styleId="Lb2Tp">
    <w:name w:val="Lb2Tp"/>
    <w:basedOn w:val="Lb1Tp"/>
    <w:rsid w:val="000714B8"/>
    <w:pPr>
      <w:numPr>
        <w:ilvl w:val="3"/>
        <w:numId w:val="6"/>
      </w:numPr>
      <w:tabs>
        <w:tab w:val="clear" w:pos="480"/>
        <w:tab w:val="clear" w:pos="840"/>
        <w:tab w:val="left" w:pos="720"/>
      </w:tabs>
    </w:pPr>
  </w:style>
  <w:style w:type="paragraph" w:customStyle="1" w:styleId="Lb2Tpf">
    <w:name w:val="Lb2Tpf"/>
    <w:basedOn w:val="Lb1Tpf"/>
    <w:rsid w:val="000714B8"/>
    <w:pPr>
      <w:numPr>
        <w:ilvl w:val="5"/>
        <w:numId w:val="7"/>
      </w:numPr>
      <w:tabs>
        <w:tab w:val="clear" w:pos="240"/>
        <w:tab w:val="clear" w:pos="600"/>
        <w:tab w:val="left" w:pos="480"/>
      </w:tabs>
    </w:pPr>
  </w:style>
  <w:style w:type="paragraph" w:customStyle="1" w:styleId="Lb3">
    <w:name w:val="Lb3"/>
    <w:basedOn w:val="Lb2"/>
    <w:rsid w:val="000714B8"/>
    <w:pPr>
      <w:numPr>
        <w:ilvl w:val="2"/>
      </w:numPr>
      <w:tabs>
        <w:tab w:val="clear" w:pos="600"/>
        <w:tab w:val="left" w:pos="900"/>
      </w:tabs>
    </w:pPr>
  </w:style>
  <w:style w:type="paragraph" w:customStyle="1" w:styleId="LbP">
    <w:name w:val="LbP"/>
    <w:next w:val="Normal"/>
    <w:rsid w:val="000714B8"/>
    <w:pPr>
      <w:numPr>
        <w:numId w:val="8"/>
      </w:numPr>
      <w:tabs>
        <w:tab w:val="clear" w:pos="360"/>
        <w:tab w:val="num" w:pos="300"/>
      </w:tabs>
      <w:spacing w:after="100" w:line="240" w:lineRule="exact"/>
      <w:ind w:left="300" w:hanging="300"/>
    </w:pPr>
    <w:rPr>
      <w:sz w:val="21"/>
    </w:rPr>
  </w:style>
  <w:style w:type="paragraph" w:customStyle="1" w:styleId="Le">
    <w:name w:val="Le"/>
    <w:next w:val="Normal"/>
    <w:rsid w:val="000714B8"/>
    <w:pPr>
      <w:numPr>
        <w:numId w:val="10"/>
      </w:numPr>
      <w:spacing w:line="160" w:lineRule="exact"/>
      <w:jc w:val="right"/>
    </w:pPr>
    <w:rPr>
      <w:sz w:val="16"/>
    </w:rPr>
  </w:style>
  <w:style w:type="paragraph" w:customStyle="1" w:styleId="Leh">
    <w:name w:val="Leh"/>
    <w:next w:val="Normal"/>
    <w:rsid w:val="000714B8"/>
    <w:pPr>
      <w:numPr>
        <w:ilvl w:val="1"/>
        <w:numId w:val="10"/>
      </w:numPr>
      <w:spacing w:line="80" w:lineRule="exact"/>
      <w:jc w:val="right"/>
    </w:pPr>
    <w:rPr>
      <w:sz w:val="12"/>
    </w:rPr>
  </w:style>
  <w:style w:type="paragraph" w:customStyle="1" w:styleId="Li">
    <w:name w:val="Li"/>
    <w:next w:val="Normal"/>
    <w:rsid w:val="000714B8"/>
    <w:pPr>
      <w:spacing w:after="180"/>
    </w:pPr>
    <w:rPr>
      <w:rFonts w:ascii="Arial Narrow" w:hAnsi="Arial Narrow"/>
      <w:b/>
      <w:sz w:val="28"/>
    </w:rPr>
  </w:style>
  <w:style w:type="character" w:styleId="LineNumber">
    <w:name w:val="line number"/>
    <w:rsid w:val="000714B8"/>
    <w:rPr>
      <w:rFonts w:ascii="Courier New" w:hAnsi="Courier New"/>
      <w:sz w:val="16"/>
    </w:rPr>
  </w:style>
  <w:style w:type="paragraph" w:customStyle="1" w:styleId="Line0">
    <w:name w:val="Line0"/>
    <w:rsid w:val="000714B8"/>
    <w:pPr>
      <w:tabs>
        <w:tab w:val="right" w:leader="underscore" w:pos="6740"/>
      </w:tabs>
      <w:spacing w:after="240" w:line="240" w:lineRule="exact"/>
      <w:ind w:left="-30"/>
    </w:pPr>
    <w:rPr>
      <w:sz w:val="21"/>
    </w:rPr>
  </w:style>
  <w:style w:type="paragraph" w:customStyle="1" w:styleId="Line1">
    <w:name w:val="Line1"/>
    <w:basedOn w:val="Line0"/>
    <w:rsid w:val="000714B8"/>
    <w:pPr>
      <w:ind w:left="300"/>
    </w:pPr>
  </w:style>
  <w:style w:type="paragraph" w:customStyle="1" w:styleId="Line2">
    <w:name w:val="Line2"/>
    <w:basedOn w:val="Line0"/>
    <w:rsid w:val="000714B8"/>
    <w:pPr>
      <w:ind w:left="600"/>
    </w:pPr>
  </w:style>
  <w:style w:type="paragraph" w:customStyle="1" w:styleId="Ln1">
    <w:name w:val="Ln1"/>
    <w:rsid w:val="000714B8"/>
    <w:pPr>
      <w:numPr>
        <w:ilvl w:val="2"/>
        <w:numId w:val="10"/>
      </w:numPr>
      <w:tabs>
        <w:tab w:val="left" w:pos="300"/>
      </w:tabs>
      <w:spacing w:after="100"/>
    </w:pPr>
    <w:rPr>
      <w:sz w:val="21"/>
    </w:rPr>
  </w:style>
  <w:style w:type="paragraph" w:customStyle="1" w:styleId="Ln2">
    <w:name w:val="Ln2"/>
    <w:basedOn w:val="Ln1"/>
    <w:rsid w:val="000714B8"/>
    <w:pPr>
      <w:numPr>
        <w:ilvl w:val="3"/>
      </w:numPr>
      <w:tabs>
        <w:tab w:val="clear" w:pos="300"/>
        <w:tab w:val="left" w:pos="600"/>
      </w:tabs>
    </w:pPr>
  </w:style>
  <w:style w:type="paragraph" w:customStyle="1" w:styleId="Ln3">
    <w:name w:val="Ln3"/>
    <w:basedOn w:val="Ln2"/>
    <w:rsid w:val="000714B8"/>
    <w:pPr>
      <w:numPr>
        <w:ilvl w:val="4"/>
      </w:numPr>
      <w:tabs>
        <w:tab w:val="clear" w:pos="600"/>
        <w:tab w:val="left" w:pos="900"/>
      </w:tabs>
    </w:pPr>
  </w:style>
  <w:style w:type="paragraph" w:customStyle="1" w:styleId="Lp1">
    <w:name w:val="Lp1"/>
    <w:rsid w:val="000714B8"/>
    <w:pPr>
      <w:spacing w:after="100" w:line="240" w:lineRule="exact"/>
      <w:ind w:left="300"/>
    </w:pPr>
    <w:rPr>
      <w:sz w:val="21"/>
    </w:rPr>
  </w:style>
  <w:style w:type="paragraph" w:customStyle="1" w:styleId="Lp2">
    <w:name w:val="Lp2"/>
    <w:basedOn w:val="Lp1"/>
    <w:rsid w:val="000714B8"/>
    <w:pPr>
      <w:ind w:left="600"/>
    </w:pPr>
  </w:style>
  <w:style w:type="paragraph" w:customStyle="1" w:styleId="Lp3">
    <w:name w:val="Lp3"/>
    <w:basedOn w:val="Lp1"/>
    <w:rsid w:val="000714B8"/>
    <w:pPr>
      <w:ind w:left="900"/>
    </w:pPr>
  </w:style>
  <w:style w:type="paragraph" w:customStyle="1" w:styleId="Lp4">
    <w:name w:val="Lp4"/>
    <w:basedOn w:val="Lp1"/>
    <w:rsid w:val="000714B8"/>
    <w:pPr>
      <w:ind w:left="1200"/>
    </w:pPr>
  </w:style>
  <w:style w:type="paragraph" w:customStyle="1" w:styleId="Lp5">
    <w:name w:val="Lp5"/>
    <w:basedOn w:val="Lp1"/>
    <w:rsid w:val="000714B8"/>
    <w:pPr>
      <w:ind w:left="1500"/>
    </w:pPr>
  </w:style>
  <w:style w:type="paragraph" w:customStyle="1" w:styleId="Mp">
    <w:name w:val="Mp"/>
    <w:next w:val="Normal"/>
    <w:rsid w:val="000714B8"/>
    <w:pPr>
      <w:keepNext/>
      <w:keepLines/>
      <w:framePr w:w="2040" w:hSpace="240" w:vSpace="240" w:wrap="around" w:vAnchor="text" w:hAnchor="page" w:y="2"/>
      <w:spacing w:line="220" w:lineRule="exact"/>
    </w:pPr>
    <w:rPr>
      <w:rFonts w:ascii="Arial Narrow" w:hAnsi="Arial Narrow"/>
      <w:sz w:val="19"/>
    </w:rPr>
  </w:style>
  <w:style w:type="paragraph" w:customStyle="1" w:styleId="Ne">
    <w:name w:val="Ne"/>
    <w:next w:val="Normal"/>
    <w:rsid w:val="000714B8"/>
    <w:pPr>
      <w:pBdr>
        <w:top w:val="single" w:sz="6" w:space="1" w:color="auto"/>
      </w:pBdr>
      <w:spacing w:after="60" w:line="140" w:lineRule="exact"/>
      <w:ind w:left="20"/>
    </w:pPr>
    <w:rPr>
      <w:color w:val="FFFFFF"/>
      <w:sz w:val="12"/>
    </w:rPr>
  </w:style>
  <w:style w:type="paragraph" w:customStyle="1" w:styleId="Nei">
    <w:name w:val="Nei"/>
    <w:basedOn w:val="Ne"/>
    <w:next w:val="Normal"/>
    <w:rsid w:val="000714B8"/>
    <w:pPr>
      <w:ind w:left="300"/>
    </w:pPr>
  </w:style>
  <w:style w:type="paragraph" w:customStyle="1" w:styleId="Nh">
    <w:name w:val="Nh"/>
    <w:next w:val="Normal"/>
    <w:rsid w:val="000714B8"/>
    <w:pPr>
      <w:keepNext/>
      <w:keepLines/>
      <w:framePr w:h="270" w:hRule="exact" w:hSpace="170" w:wrap="around" w:vAnchor="text" w:hAnchor="text" w:x="-19" w:y="10"/>
      <w:numPr>
        <w:ilvl w:val="12"/>
      </w:numPr>
      <w:spacing w:before="40" w:line="235" w:lineRule="exact"/>
      <w:ind w:left="20"/>
    </w:pPr>
    <w:rPr>
      <w:rFonts w:ascii="Arial Narrow" w:hAnsi="Arial Narrow"/>
      <w:b/>
      <w:sz w:val="21"/>
    </w:rPr>
  </w:style>
  <w:style w:type="paragraph" w:customStyle="1" w:styleId="Nhi">
    <w:name w:val="Nhi"/>
    <w:basedOn w:val="Nh"/>
    <w:next w:val="Normal"/>
    <w:rsid w:val="000714B8"/>
    <w:pPr>
      <w:framePr w:wrap="around" w:x="301"/>
      <w:ind w:left="0"/>
    </w:pPr>
  </w:style>
  <w:style w:type="paragraph" w:styleId="NormalIndent">
    <w:name w:val="Normal Indent"/>
    <w:basedOn w:val="Normal"/>
    <w:rsid w:val="000714B8"/>
    <w:pPr>
      <w:ind w:left="300"/>
    </w:pPr>
  </w:style>
  <w:style w:type="paragraph" w:customStyle="1" w:styleId="Np1">
    <w:name w:val="Np1"/>
    <w:next w:val="Ne"/>
    <w:rsid w:val="000714B8"/>
    <w:pPr>
      <w:keepNext/>
      <w:spacing w:before="40" w:after="100" w:line="240" w:lineRule="exact"/>
    </w:pPr>
    <w:rPr>
      <w:sz w:val="21"/>
    </w:rPr>
  </w:style>
  <w:style w:type="paragraph" w:customStyle="1" w:styleId="Np1i">
    <w:name w:val="Np1i"/>
    <w:basedOn w:val="Np1"/>
    <w:next w:val="Nei"/>
    <w:rsid w:val="000714B8"/>
    <w:pPr>
      <w:ind w:left="300" w:hanging="300"/>
    </w:pPr>
  </w:style>
  <w:style w:type="paragraph" w:customStyle="1" w:styleId="Np2">
    <w:name w:val="Np2"/>
    <w:basedOn w:val="Np1"/>
    <w:next w:val="Ne"/>
    <w:rsid w:val="000714B8"/>
    <w:pPr>
      <w:spacing w:before="0"/>
    </w:pPr>
  </w:style>
  <w:style w:type="paragraph" w:customStyle="1" w:styleId="Np2i">
    <w:name w:val="Np2i"/>
    <w:basedOn w:val="Np2"/>
    <w:next w:val="Nei"/>
    <w:rsid w:val="000714B8"/>
    <w:pPr>
      <w:ind w:left="300"/>
    </w:pPr>
  </w:style>
  <w:style w:type="paragraph" w:customStyle="1" w:styleId="Ns">
    <w:name w:val="Ns"/>
    <w:next w:val="Nh"/>
    <w:rsid w:val="000714B8"/>
    <w:pPr>
      <w:keepNext/>
      <w:keepLines/>
      <w:pBdr>
        <w:bottom w:val="single" w:sz="6" w:space="1" w:color="auto"/>
      </w:pBdr>
      <w:spacing w:line="80" w:lineRule="exact"/>
      <w:ind w:left="20"/>
    </w:pPr>
    <w:rPr>
      <w:color w:val="FFFFFF"/>
      <w:sz w:val="12"/>
    </w:rPr>
  </w:style>
  <w:style w:type="paragraph" w:customStyle="1" w:styleId="Nsi">
    <w:name w:val="Nsi"/>
    <w:basedOn w:val="Ns"/>
    <w:next w:val="Nhi"/>
    <w:rsid w:val="000714B8"/>
    <w:pPr>
      <w:ind w:left="300"/>
    </w:pPr>
  </w:style>
  <w:style w:type="character" w:styleId="PageNumber">
    <w:name w:val="page number"/>
    <w:basedOn w:val="DefaultParagraphFont"/>
    <w:rsid w:val="000714B8"/>
  </w:style>
  <w:style w:type="paragraph" w:customStyle="1" w:styleId="Pb">
    <w:name w:val="Pb"/>
    <w:next w:val="Normal"/>
    <w:rsid w:val="000714B8"/>
    <w:pPr>
      <w:keepNext/>
      <w:pageBreakBefore/>
      <w:framePr w:hSpace="180" w:wrap="around" w:vAnchor="text" w:hAnchor="page" w:y="1"/>
      <w:spacing w:line="80" w:lineRule="exact"/>
      <w:ind w:left="-280"/>
    </w:pPr>
    <w:rPr>
      <w:sz w:val="12"/>
    </w:rPr>
  </w:style>
  <w:style w:type="paragraph" w:customStyle="1" w:styleId="PgN">
    <w:name w:val="PgN"/>
    <w:basedOn w:val="Heading6"/>
    <w:next w:val="Normal"/>
    <w:rsid w:val="000714B8"/>
    <w:pPr>
      <w:framePr w:w="2071" w:hSpace="180" w:vSpace="180" w:wrap="around" w:x="-2279"/>
      <w:spacing w:before="50" w:line="460" w:lineRule="exact"/>
    </w:pPr>
    <w:rPr>
      <w:b w:val="0"/>
      <w:sz w:val="24"/>
    </w:rPr>
  </w:style>
  <w:style w:type="paragraph" w:customStyle="1" w:styleId="Proch1">
    <w:name w:val="Proch1"/>
    <w:next w:val="Ln1"/>
    <w:rsid w:val="000714B8"/>
    <w:pPr>
      <w:numPr>
        <w:numId w:val="9"/>
      </w:numPr>
      <w:tabs>
        <w:tab w:val="left" w:pos="300"/>
      </w:tabs>
      <w:spacing w:before="60" w:after="100" w:line="280" w:lineRule="exact"/>
    </w:pPr>
    <w:rPr>
      <w:b/>
      <w:sz w:val="21"/>
    </w:rPr>
  </w:style>
  <w:style w:type="paragraph" w:customStyle="1" w:styleId="Proch2">
    <w:name w:val="Proch2"/>
    <w:basedOn w:val="Proch1"/>
    <w:next w:val="Ln2"/>
    <w:rsid w:val="000714B8"/>
    <w:pPr>
      <w:numPr>
        <w:ilvl w:val="1"/>
      </w:numPr>
      <w:tabs>
        <w:tab w:val="clear" w:pos="300"/>
        <w:tab w:val="left" w:pos="600"/>
      </w:tabs>
    </w:pPr>
  </w:style>
  <w:style w:type="paragraph" w:customStyle="1" w:styleId="Procp">
    <w:name w:val="Procp"/>
    <w:next w:val="Normal"/>
    <w:rsid w:val="000714B8"/>
    <w:pPr>
      <w:spacing w:after="100" w:line="240" w:lineRule="exact"/>
    </w:pPr>
    <w:rPr>
      <w:sz w:val="21"/>
    </w:rPr>
  </w:style>
  <w:style w:type="paragraph" w:customStyle="1" w:styleId="Procp2">
    <w:name w:val="Procp2"/>
    <w:basedOn w:val="Procp"/>
    <w:next w:val="Normal"/>
    <w:rsid w:val="000714B8"/>
    <w:pPr>
      <w:ind w:left="300"/>
    </w:pPr>
  </w:style>
  <w:style w:type="paragraph" w:customStyle="1" w:styleId="Rh1">
    <w:name w:val="Rh1"/>
    <w:next w:val="Normal"/>
    <w:rsid w:val="000714B8"/>
    <w:pPr>
      <w:keepNext/>
      <w:keepLines/>
      <w:tabs>
        <w:tab w:val="left" w:pos="0"/>
      </w:tabs>
      <w:spacing w:after="180" w:line="440" w:lineRule="exact"/>
      <w:ind w:left="-1800"/>
    </w:pPr>
    <w:rPr>
      <w:rFonts w:ascii="Arial Narrow" w:hAnsi="Arial Narrow"/>
      <w:b/>
      <w:sz w:val="40"/>
    </w:rPr>
  </w:style>
  <w:style w:type="paragraph" w:customStyle="1" w:styleId="Rmh">
    <w:name w:val="Rmh"/>
    <w:next w:val="Normal"/>
    <w:rsid w:val="000714B8"/>
    <w:pPr>
      <w:framePr w:w="2040" w:hSpace="240" w:vSpace="240" w:wrap="around" w:vAnchor="text" w:hAnchor="page" w:y="2"/>
      <w:spacing w:line="220" w:lineRule="exact"/>
    </w:pPr>
    <w:rPr>
      <w:rFonts w:ascii="Arial Narrow" w:hAnsi="Arial Narrow"/>
      <w:b/>
      <w:sz w:val="21"/>
    </w:rPr>
  </w:style>
  <w:style w:type="paragraph" w:customStyle="1" w:styleId="Rq">
    <w:name w:val="Rq"/>
    <w:basedOn w:val="Heading5"/>
    <w:next w:val="Normal"/>
    <w:rsid w:val="000714B8"/>
    <w:pPr>
      <w:spacing w:after="120" w:line="440" w:lineRule="exact"/>
    </w:pPr>
    <w:rPr>
      <w:sz w:val="28"/>
    </w:rPr>
  </w:style>
  <w:style w:type="paragraph" w:customStyle="1" w:styleId="Rule">
    <w:name w:val="Rule"/>
    <w:next w:val="Normal"/>
    <w:rsid w:val="000714B8"/>
    <w:pPr>
      <w:pBdr>
        <w:bottom w:val="single" w:sz="6" w:space="0" w:color="auto"/>
      </w:pBdr>
      <w:spacing w:after="340" w:line="120" w:lineRule="exact"/>
      <w:ind w:left="-2280"/>
    </w:pPr>
    <w:rPr>
      <w:color w:val="FFFFFF"/>
      <w:sz w:val="8"/>
    </w:rPr>
  </w:style>
  <w:style w:type="paragraph" w:customStyle="1" w:styleId="Sbre">
    <w:name w:val="Sbre"/>
    <w:next w:val="Normal"/>
    <w:rsid w:val="000714B8"/>
    <w:pPr>
      <w:spacing w:line="300" w:lineRule="exact"/>
      <w:ind w:left="-240"/>
    </w:pPr>
    <w:rPr>
      <w:sz w:val="16"/>
    </w:rPr>
  </w:style>
  <w:style w:type="paragraph" w:customStyle="1" w:styleId="Sbrh">
    <w:name w:val="Sbrh"/>
    <w:next w:val="Normal"/>
    <w:rsid w:val="000714B8"/>
    <w:pPr>
      <w:keepNext/>
      <w:keepLines/>
      <w:spacing w:before="40" w:after="40" w:line="280" w:lineRule="exact"/>
      <w:ind w:left="300" w:right="300"/>
    </w:pPr>
    <w:rPr>
      <w:rFonts w:ascii="Arial Narrow" w:hAnsi="Arial Narrow"/>
      <w:b/>
      <w:sz w:val="24"/>
    </w:rPr>
  </w:style>
  <w:style w:type="paragraph" w:customStyle="1" w:styleId="Sbrh2">
    <w:name w:val="Sbrh2"/>
    <w:basedOn w:val="Sbrh"/>
    <w:next w:val="Normal"/>
    <w:rsid w:val="000714B8"/>
    <w:pPr>
      <w:spacing w:line="240" w:lineRule="exact"/>
    </w:pPr>
    <w:rPr>
      <w:sz w:val="21"/>
    </w:rPr>
  </w:style>
  <w:style w:type="paragraph" w:customStyle="1" w:styleId="Sbrs">
    <w:name w:val="Sbrs"/>
    <w:basedOn w:val="Sbre"/>
    <w:next w:val="Sbrh"/>
    <w:rsid w:val="000714B8"/>
    <w:pPr>
      <w:keepNext/>
      <w:spacing w:line="100" w:lineRule="exact"/>
    </w:pPr>
  </w:style>
  <w:style w:type="paragraph" w:customStyle="1" w:styleId="Syn">
    <w:name w:val="Syn"/>
    <w:basedOn w:val="Normal"/>
    <w:rsid w:val="000714B8"/>
    <w:pPr>
      <w:tabs>
        <w:tab w:val="left" w:pos="280"/>
        <w:tab w:val="left" w:pos="560"/>
        <w:tab w:val="left" w:pos="840"/>
        <w:tab w:val="left" w:pos="1120"/>
        <w:tab w:val="left" w:pos="1400"/>
        <w:tab w:val="left" w:pos="1680"/>
        <w:tab w:val="left" w:pos="1960"/>
        <w:tab w:val="left" w:pos="2240"/>
        <w:tab w:val="left" w:pos="2520"/>
        <w:tab w:val="left" w:pos="2800"/>
        <w:tab w:val="left" w:pos="3080"/>
        <w:tab w:val="left" w:pos="3360"/>
        <w:tab w:val="left" w:pos="3640"/>
        <w:tab w:val="left" w:pos="3920"/>
        <w:tab w:val="left" w:pos="4200"/>
        <w:tab w:val="left" w:pos="4480"/>
        <w:tab w:val="left" w:pos="4760"/>
        <w:tab w:val="left" w:pos="5040"/>
        <w:tab w:val="left" w:pos="5320"/>
      </w:tabs>
      <w:ind w:left="140" w:hanging="140"/>
    </w:pPr>
  </w:style>
  <w:style w:type="paragraph" w:customStyle="1" w:styleId="Synw">
    <w:name w:val="Synw"/>
    <w:basedOn w:val="Syn"/>
    <w:rsid w:val="000714B8"/>
    <w:pPr>
      <w:tabs>
        <w:tab w:val="left" w:pos="-1400"/>
        <w:tab w:val="left" w:pos="-1120"/>
        <w:tab w:val="left" w:pos="-840"/>
        <w:tab w:val="left" w:pos="-560"/>
        <w:tab w:val="left" w:pos="-280"/>
        <w:tab w:val="left" w:pos="0"/>
      </w:tabs>
      <w:ind w:left="-1660"/>
    </w:pPr>
  </w:style>
  <w:style w:type="paragraph" w:customStyle="1" w:styleId="Te">
    <w:name w:val="Te"/>
    <w:next w:val="Normal"/>
    <w:rsid w:val="000714B8"/>
    <w:pPr>
      <w:pBdr>
        <w:top w:val="single" w:sz="6" w:space="1" w:color="auto"/>
      </w:pBdr>
      <w:spacing w:before="80" w:after="120" w:line="160" w:lineRule="exact"/>
      <w:ind w:left="20" w:right="-20"/>
      <w:jc w:val="right"/>
    </w:pPr>
    <w:rPr>
      <w:sz w:val="16"/>
    </w:rPr>
  </w:style>
  <w:style w:type="paragraph" w:customStyle="1" w:styleId="Teh">
    <w:name w:val="Teh"/>
    <w:next w:val="Normal"/>
    <w:rsid w:val="000714B8"/>
    <w:pPr>
      <w:keepLines/>
      <w:spacing w:line="80" w:lineRule="exact"/>
      <w:jc w:val="right"/>
    </w:pPr>
    <w:rPr>
      <w:sz w:val="21"/>
    </w:rPr>
  </w:style>
  <w:style w:type="paragraph" w:customStyle="1" w:styleId="Tei">
    <w:name w:val="Tei"/>
    <w:basedOn w:val="Te"/>
    <w:next w:val="Normal"/>
    <w:rsid w:val="000714B8"/>
    <w:pPr>
      <w:ind w:left="300"/>
    </w:pPr>
  </w:style>
  <w:style w:type="paragraph" w:customStyle="1" w:styleId="Term1">
    <w:name w:val="Term1"/>
    <w:next w:val="Normal"/>
    <w:rsid w:val="000714B8"/>
    <w:pPr>
      <w:spacing w:line="240" w:lineRule="exact"/>
    </w:pPr>
    <w:rPr>
      <w:sz w:val="21"/>
    </w:rPr>
  </w:style>
  <w:style w:type="paragraph" w:customStyle="1" w:styleId="Term2">
    <w:name w:val="Term2"/>
    <w:basedOn w:val="Term1"/>
    <w:next w:val="Normal"/>
    <w:rsid w:val="000714B8"/>
    <w:pPr>
      <w:ind w:left="300"/>
    </w:pPr>
  </w:style>
  <w:style w:type="paragraph" w:customStyle="1" w:styleId="Tes">
    <w:name w:val="Tes"/>
    <w:next w:val="Normal"/>
    <w:rsid w:val="000714B8"/>
    <w:pPr>
      <w:spacing w:line="160" w:lineRule="exact"/>
      <w:jc w:val="right"/>
    </w:pPr>
    <w:rPr>
      <w:sz w:val="12"/>
    </w:rPr>
  </w:style>
  <w:style w:type="paragraph" w:customStyle="1" w:styleId="Tew">
    <w:name w:val="Tew"/>
    <w:basedOn w:val="Te"/>
    <w:next w:val="Normal"/>
    <w:rsid w:val="000714B8"/>
    <w:pPr>
      <w:ind w:left="-2280"/>
    </w:pPr>
  </w:style>
  <w:style w:type="paragraph" w:customStyle="1" w:styleId="Tex">
    <w:name w:val="Tex"/>
    <w:basedOn w:val="Texf"/>
    <w:rsid w:val="000714B8"/>
    <w:pPr>
      <w:ind w:left="240"/>
    </w:pPr>
  </w:style>
  <w:style w:type="paragraph" w:customStyle="1" w:styleId="Texf">
    <w:name w:val="Texf"/>
    <w:basedOn w:val="Ex"/>
    <w:rsid w:val="000714B8"/>
  </w:style>
  <w:style w:type="paragraph" w:customStyle="1" w:styleId="Tf">
    <w:name w:val="Tf"/>
    <w:rsid w:val="000714B8"/>
    <w:pPr>
      <w:spacing w:before="20" w:line="200" w:lineRule="exact"/>
      <w:ind w:left="120" w:hanging="120"/>
    </w:pPr>
    <w:rPr>
      <w:sz w:val="17"/>
    </w:rPr>
  </w:style>
  <w:style w:type="paragraph" w:customStyle="1" w:styleId="Th">
    <w:name w:val="Th"/>
    <w:rsid w:val="000714B8"/>
    <w:pPr>
      <w:keepNext/>
      <w:keepLines/>
      <w:spacing w:before="20" w:after="60" w:line="220" w:lineRule="exact"/>
      <w:ind w:left="240"/>
    </w:pPr>
    <w:rPr>
      <w:b/>
      <w:sz w:val="19"/>
    </w:rPr>
  </w:style>
  <w:style w:type="paragraph" w:customStyle="1" w:styleId="Thf">
    <w:name w:val="Thf"/>
    <w:basedOn w:val="Th"/>
    <w:rsid w:val="000714B8"/>
    <w:pPr>
      <w:ind w:left="0"/>
    </w:pPr>
  </w:style>
  <w:style w:type="paragraph" w:customStyle="1" w:styleId="Thfi">
    <w:name w:val="Thfi"/>
    <w:basedOn w:val="Thf"/>
    <w:rsid w:val="000714B8"/>
  </w:style>
  <w:style w:type="paragraph" w:customStyle="1" w:styleId="Thfw">
    <w:name w:val="Thfw"/>
    <w:basedOn w:val="Thf"/>
    <w:rsid w:val="000714B8"/>
  </w:style>
  <w:style w:type="paragraph" w:customStyle="1" w:styleId="Thi">
    <w:name w:val="Thi"/>
    <w:basedOn w:val="Th"/>
    <w:rsid w:val="000714B8"/>
  </w:style>
  <w:style w:type="paragraph" w:customStyle="1" w:styleId="Thw">
    <w:name w:val="Thw"/>
    <w:basedOn w:val="Th"/>
    <w:rsid w:val="000714B8"/>
  </w:style>
  <w:style w:type="paragraph" w:styleId="TOC1">
    <w:name w:val="toc 1"/>
    <w:next w:val="Normal"/>
    <w:autoRedefine/>
    <w:uiPriority w:val="39"/>
    <w:rsid w:val="007972D8"/>
    <w:pPr>
      <w:tabs>
        <w:tab w:val="right" w:leader="dot" w:pos="6750"/>
      </w:tabs>
      <w:spacing w:after="40" w:line="240" w:lineRule="exact"/>
      <w:jc w:val="center"/>
    </w:pPr>
    <w:rPr>
      <w:rFonts w:ascii="Arial Narrow" w:hAnsi="Arial Narrow"/>
      <w:b/>
      <w:sz w:val="24"/>
    </w:rPr>
  </w:style>
  <w:style w:type="paragraph" w:styleId="TOC2">
    <w:name w:val="toc 2"/>
    <w:basedOn w:val="TOC1"/>
    <w:next w:val="Normal"/>
    <w:autoRedefine/>
    <w:uiPriority w:val="39"/>
    <w:rsid w:val="000714B8"/>
    <w:rPr>
      <w:rFonts w:ascii="Times New Roman" w:hAnsi="Times New Roman"/>
      <w:b w:val="0"/>
      <w:sz w:val="21"/>
    </w:rPr>
  </w:style>
  <w:style w:type="paragraph" w:styleId="TOC3">
    <w:name w:val="toc 3"/>
    <w:basedOn w:val="TOC2"/>
    <w:next w:val="Normal"/>
    <w:autoRedefine/>
    <w:uiPriority w:val="39"/>
    <w:rsid w:val="000714B8"/>
    <w:pPr>
      <w:ind w:left="274"/>
    </w:pPr>
  </w:style>
  <w:style w:type="paragraph" w:styleId="TOC4">
    <w:name w:val="toc 4"/>
    <w:basedOn w:val="TOC3"/>
    <w:next w:val="Normal"/>
    <w:autoRedefine/>
    <w:uiPriority w:val="39"/>
    <w:rsid w:val="000714B8"/>
    <w:pPr>
      <w:ind w:left="547"/>
    </w:pPr>
  </w:style>
  <w:style w:type="paragraph" w:styleId="TOC5">
    <w:name w:val="toc 5"/>
    <w:basedOn w:val="TOC4"/>
    <w:next w:val="Normal"/>
    <w:autoRedefine/>
    <w:uiPriority w:val="39"/>
    <w:rsid w:val="000714B8"/>
    <w:pPr>
      <w:ind w:left="821"/>
    </w:pPr>
  </w:style>
  <w:style w:type="paragraph" w:styleId="TOC6">
    <w:name w:val="toc 6"/>
    <w:basedOn w:val="TOC5"/>
    <w:next w:val="Normal"/>
    <w:autoRedefine/>
    <w:uiPriority w:val="39"/>
    <w:rsid w:val="000714B8"/>
    <w:pPr>
      <w:ind w:left="1094"/>
    </w:pPr>
  </w:style>
  <w:style w:type="paragraph" w:customStyle="1" w:styleId="Tpf">
    <w:name w:val="Tpf"/>
    <w:basedOn w:val="Tp"/>
    <w:rsid w:val="000714B8"/>
    <w:pPr>
      <w:tabs>
        <w:tab w:val="left" w:pos="300"/>
      </w:tabs>
      <w:ind w:left="0"/>
    </w:pPr>
  </w:style>
  <w:style w:type="paragraph" w:customStyle="1" w:styleId="Tpfi">
    <w:name w:val="Tpfi"/>
    <w:basedOn w:val="Tpf"/>
    <w:rsid w:val="000714B8"/>
  </w:style>
  <w:style w:type="paragraph" w:customStyle="1" w:styleId="Tpfw">
    <w:name w:val="Tpfw"/>
    <w:basedOn w:val="Tpf"/>
    <w:rsid w:val="000714B8"/>
  </w:style>
  <w:style w:type="paragraph" w:customStyle="1" w:styleId="Tpi">
    <w:name w:val="Tpi"/>
    <w:basedOn w:val="Tp"/>
    <w:rsid w:val="000714B8"/>
  </w:style>
  <w:style w:type="paragraph" w:customStyle="1" w:styleId="Tpr">
    <w:name w:val="Tpr"/>
    <w:basedOn w:val="Tp"/>
    <w:rsid w:val="000714B8"/>
    <w:pPr>
      <w:jc w:val="right"/>
    </w:pPr>
  </w:style>
  <w:style w:type="paragraph" w:customStyle="1" w:styleId="Tpw">
    <w:name w:val="Tpw"/>
    <w:basedOn w:val="Tp"/>
    <w:rsid w:val="000714B8"/>
  </w:style>
  <w:style w:type="paragraph" w:customStyle="1" w:styleId="Tr">
    <w:name w:val="Tr"/>
    <w:next w:val="Normal"/>
    <w:rsid w:val="000714B8"/>
    <w:pPr>
      <w:pBdr>
        <w:top w:val="single" w:sz="6" w:space="1" w:color="auto"/>
      </w:pBdr>
      <w:spacing w:line="40" w:lineRule="exact"/>
    </w:pPr>
    <w:rPr>
      <w:sz w:val="21"/>
    </w:rPr>
  </w:style>
  <w:style w:type="paragraph" w:customStyle="1" w:styleId="Tri">
    <w:name w:val="Tri"/>
    <w:basedOn w:val="Tr"/>
    <w:rsid w:val="000714B8"/>
  </w:style>
  <w:style w:type="paragraph" w:customStyle="1" w:styleId="Trw">
    <w:name w:val="Trw"/>
    <w:basedOn w:val="Tr"/>
    <w:rsid w:val="000714B8"/>
  </w:style>
  <w:style w:type="paragraph" w:customStyle="1" w:styleId="Tsyn">
    <w:name w:val="Tsyn"/>
    <w:basedOn w:val="Syn"/>
    <w:rsid w:val="000714B8"/>
    <w:pPr>
      <w:keepNext/>
      <w:keepLines/>
      <w:spacing w:after="60" w:line="220" w:lineRule="exact"/>
    </w:pPr>
    <w:rPr>
      <w:sz w:val="19"/>
    </w:rPr>
  </w:style>
  <w:style w:type="paragraph" w:customStyle="1" w:styleId="Tt">
    <w:name w:val="Tt"/>
    <w:basedOn w:val="Th"/>
    <w:next w:val="Th"/>
    <w:rsid w:val="000714B8"/>
    <w:pPr>
      <w:spacing w:before="0"/>
      <w:ind w:left="0"/>
    </w:pPr>
  </w:style>
  <w:style w:type="paragraph" w:customStyle="1" w:styleId="Tti">
    <w:name w:val="Tti"/>
    <w:basedOn w:val="Tt"/>
    <w:next w:val="Thi"/>
    <w:rsid w:val="000714B8"/>
    <w:pPr>
      <w:ind w:left="300"/>
    </w:pPr>
  </w:style>
  <w:style w:type="paragraph" w:customStyle="1" w:styleId="Ttw">
    <w:name w:val="Ttw"/>
    <w:basedOn w:val="Tt"/>
    <w:next w:val="Thw"/>
    <w:rsid w:val="000714B8"/>
    <w:pPr>
      <w:ind w:left="-2280"/>
    </w:pPr>
  </w:style>
  <w:style w:type="paragraph" w:customStyle="1" w:styleId="We">
    <w:name w:val="We"/>
    <w:next w:val="Normal"/>
    <w:rsid w:val="000714B8"/>
    <w:pPr>
      <w:pBdr>
        <w:top w:val="double" w:sz="6" w:space="1" w:color="auto"/>
      </w:pBdr>
      <w:spacing w:line="140" w:lineRule="exact"/>
      <w:ind w:left="20"/>
    </w:pPr>
    <w:rPr>
      <w:color w:val="FFFFFF"/>
      <w:sz w:val="12"/>
    </w:rPr>
  </w:style>
  <w:style w:type="paragraph" w:customStyle="1" w:styleId="Wei">
    <w:name w:val="Wei"/>
    <w:basedOn w:val="We"/>
    <w:next w:val="Normal"/>
    <w:rsid w:val="000714B8"/>
    <w:pPr>
      <w:ind w:left="300"/>
    </w:pPr>
  </w:style>
  <w:style w:type="paragraph" w:customStyle="1" w:styleId="Wh">
    <w:name w:val="Wh"/>
    <w:basedOn w:val="Nh"/>
    <w:next w:val="Np1"/>
    <w:rsid w:val="000714B8"/>
    <w:pPr>
      <w:framePr w:wrap="around"/>
    </w:pPr>
  </w:style>
  <w:style w:type="paragraph" w:customStyle="1" w:styleId="Whi">
    <w:name w:val="Whi"/>
    <w:basedOn w:val="Nhi"/>
    <w:next w:val="Np1i"/>
    <w:rsid w:val="000714B8"/>
    <w:pPr>
      <w:framePr w:wrap="around"/>
    </w:pPr>
  </w:style>
  <w:style w:type="paragraph" w:customStyle="1" w:styleId="Wm">
    <w:name w:val="Wm"/>
    <w:basedOn w:val="Normal"/>
    <w:rsid w:val="000714B8"/>
    <w:pPr>
      <w:framePr w:hSpace="180" w:vSpace="180" w:wrap="around" w:vAnchor="page" w:hAnchor="page" w:x="3601" w:y="9361"/>
    </w:pPr>
  </w:style>
  <w:style w:type="paragraph" w:customStyle="1" w:styleId="Ws">
    <w:name w:val="Ws"/>
    <w:next w:val="Wh"/>
    <w:rsid w:val="000714B8"/>
    <w:pPr>
      <w:keepNext/>
      <w:keepLines/>
      <w:pBdr>
        <w:bottom w:val="double" w:sz="6" w:space="1" w:color="auto"/>
      </w:pBdr>
      <w:spacing w:line="80" w:lineRule="exact"/>
      <w:ind w:left="20"/>
    </w:pPr>
    <w:rPr>
      <w:color w:val="FFFFFF"/>
      <w:sz w:val="12"/>
    </w:rPr>
  </w:style>
  <w:style w:type="paragraph" w:customStyle="1" w:styleId="Wsi">
    <w:name w:val="Wsi"/>
    <w:basedOn w:val="Ws"/>
    <w:next w:val="Whi"/>
    <w:rsid w:val="000714B8"/>
    <w:pPr>
      <w:ind w:left="300"/>
    </w:pPr>
  </w:style>
  <w:style w:type="paragraph" w:customStyle="1" w:styleId="Thfex">
    <w:name w:val="Thfex"/>
    <w:basedOn w:val="Thf"/>
    <w:rsid w:val="000714B8"/>
    <w:pPr>
      <w:numPr>
        <w:ilvl w:val="12"/>
      </w:numPr>
      <w:tabs>
        <w:tab w:val="left" w:pos="280"/>
        <w:tab w:val="left" w:pos="560"/>
      </w:tabs>
      <w:spacing w:before="0" w:after="0" w:line="240" w:lineRule="exact"/>
    </w:pPr>
    <w:rPr>
      <w:rFonts w:ascii="Lucida Sans Typewriter" w:hAnsi="Lucida Sans Typewriter"/>
      <w:sz w:val="18"/>
    </w:rPr>
  </w:style>
  <w:style w:type="paragraph" w:customStyle="1" w:styleId="Thex">
    <w:name w:val="Thex"/>
    <w:basedOn w:val="Th"/>
    <w:rsid w:val="000714B8"/>
    <w:pPr>
      <w:numPr>
        <w:ilvl w:val="12"/>
      </w:numPr>
      <w:tabs>
        <w:tab w:val="left" w:pos="520"/>
        <w:tab w:val="left" w:pos="800"/>
      </w:tabs>
      <w:spacing w:before="0" w:after="0" w:line="240" w:lineRule="exact"/>
      <w:ind w:left="240"/>
    </w:pPr>
    <w:rPr>
      <w:rFonts w:ascii="Lucida Sans Typewriter" w:hAnsi="Lucida Sans Typewriter"/>
      <w:sz w:val="18"/>
    </w:rPr>
  </w:style>
  <w:style w:type="paragraph" w:customStyle="1" w:styleId="Tpfex">
    <w:name w:val="Tpfex"/>
    <w:basedOn w:val="Tpf"/>
    <w:rsid w:val="000714B8"/>
    <w:pPr>
      <w:numPr>
        <w:ilvl w:val="12"/>
      </w:numPr>
      <w:tabs>
        <w:tab w:val="clear" w:pos="300"/>
        <w:tab w:val="clear" w:pos="540"/>
        <w:tab w:val="left" w:pos="280"/>
        <w:tab w:val="left" w:pos="560"/>
      </w:tabs>
      <w:spacing w:before="0" w:after="0"/>
    </w:pPr>
    <w:rPr>
      <w:rFonts w:ascii="Lucida Sans Typewriter" w:hAnsi="Lucida Sans Typewriter"/>
      <w:sz w:val="18"/>
    </w:rPr>
  </w:style>
  <w:style w:type="paragraph" w:customStyle="1" w:styleId="Tpex">
    <w:name w:val="Tpex"/>
    <w:basedOn w:val="Tp"/>
    <w:rsid w:val="000714B8"/>
    <w:pPr>
      <w:numPr>
        <w:ilvl w:val="12"/>
      </w:numPr>
      <w:tabs>
        <w:tab w:val="clear" w:pos="540"/>
        <w:tab w:val="left" w:pos="520"/>
        <w:tab w:val="left" w:pos="800"/>
      </w:tabs>
      <w:spacing w:before="0" w:after="0"/>
      <w:ind w:left="240"/>
    </w:pPr>
    <w:rPr>
      <w:rFonts w:ascii="Lucida Sans Typewriter" w:hAnsi="Lucida Sans Typewriter"/>
      <w:sz w:val="18"/>
    </w:rPr>
  </w:style>
  <w:style w:type="paragraph" w:styleId="BodyText">
    <w:name w:val="Body Text"/>
    <w:basedOn w:val="Normal"/>
    <w:rsid w:val="000714B8"/>
    <w:rPr>
      <w:i/>
      <w:vanish/>
    </w:rPr>
  </w:style>
  <w:style w:type="paragraph" w:styleId="DocumentMap">
    <w:name w:val="Document Map"/>
    <w:basedOn w:val="Normal"/>
    <w:semiHidden/>
    <w:rsid w:val="000714B8"/>
    <w:pPr>
      <w:shd w:val="clear" w:color="auto" w:fill="000080"/>
    </w:pPr>
    <w:rPr>
      <w:rFonts w:ascii="Tahoma" w:hAnsi="Tahoma"/>
    </w:rPr>
  </w:style>
  <w:style w:type="character" w:styleId="EndnoteReference">
    <w:name w:val="endnote reference"/>
    <w:semiHidden/>
    <w:rsid w:val="000714B8"/>
    <w:rPr>
      <w:vertAlign w:val="superscript"/>
    </w:rPr>
  </w:style>
  <w:style w:type="paragraph" w:customStyle="1" w:styleId="FFt">
    <w:name w:val="FFt"/>
    <w:next w:val="Normal"/>
    <w:rsid w:val="000714B8"/>
    <w:pPr>
      <w:framePr w:hSpace="187" w:wrap="around" w:vAnchor="text" w:hAnchor="page" w:y="1"/>
      <w:spacing w:line="80" w:lineRule="exact"/>
    </w:pPr>
    <w:rPr>
      <w:sz w:val="12"/>
    </w:rPr>
  </w:style>
  <w:style w:type="paragraph" w:styleId="FootnoteText">
    <w:name w:val="footnote text"/>
    <w:basedOn w:val="Normal"/>
    <w:semiHidden/>
    <w:rsid w:val="000714B8"/>
  </w:style>
  <w:style w:type="paragraph" w:customStyle="1" w:styleId="Latp">
    <w:name w:val="Latp"/>
    <w:basedOn w:val="Normal"/>
    <w:rsid w:val="000714B8"/>
    <w:pPr>
      <w:numPr>
        <w:ilvl w:val="12"/>
      </w:numPr>
      <w:spacing w:before="20" w:after="60" w:line="220" w:lineRule="exact"/>
      <w:ind w:left="240"/>
    </w:pPr>
    <w:rPr>
      <w:b/>
      <w:sz w:val="19"/>
    </w:rPr>
  </w:style>
  <w:style w:type="paragraph" w:customStyle="1" w:styleId="Latpf">
    <w:name w:val="Latpf"/>
    <w:basedOn w:val="Normal"/>
    <w:rsid w:val="000714B8"/>
    <w:pPr>
      <w:numPr>
        <w:ilvl w:val="12"/>
      </w:numPr>
      <w:spacing w:before="20" w:after="60" w:line="220" w:lineRule="exact"/>
    </w:pPr>
    <w:rPr>
      <w:b/>
      <w:sz w:val="19"/>
    </w:rPr>
  </w:style>
  <w:style w:type="character" w:styleId="Hyperlink">
    <w:name w:val="Hyperlink"/>
    <w:uiPriority w:val="99"/>
    <w:rsid w:val="000714B8"/>
    <w:rPr>
      <w:color w:val="0000FF"/>
      <w:sz w:val="20"/>
      <w:u w:val="single"/>
    </w:rPr>
  </w:style>
  <w:style w:type="character" w:styleId="FollowedHyperlink">
    <w:name w:val="FollowedHyperlink"/>
    <w:rsid w:val="000714B8"/>
    <w:rPr>
      <w:color w:val="800080"/>
      <w:u w:val="single"/>
    </w:rPr>
  </w:style>
  <w:style w:type="paragraph" w:customStyle="1" w:styleId="WhiteText">
    <w:name w:val="White Text"/>
    <w:basedOn w:val="Normal"/>
    <w:rsid w:val="000714B8"/>
    <w:rPr>
      <w:color w:val="FFFFFF"/>
    </w:rPr>
  </w:style>
  <w:style w:type="paragraph" w:customStyle="1" w:styleId="ExC">
    <w:name w:val="ExC"/>
    <w:basedOn w:val="Ex"/>
    <w:rsid w:val="000714B8"/>
    <w:rPr>
      <w:rFonts w:ascii="Lucida Console" w:hAnsi="Lucida Console"/>
    </w:rPr>
  </w:style>
  <w:style w:type="paragraph" w:customStyle="1" w:styleId="ExCl">
    <w:name w:val="ExCl"/>
    <w:basedOn w:val="Exl"/>
    <w:rsid w:val="000714B8"/>
    <w:rPr>
      <w:rFonts w:ascii="Lucida Console" w:hAnsi="Lucida Console"/>
    </w:rPr>
  </w:style>
  <w:style w:type="paragraph" w:customStyle="1" w:styleId="ExCl2">
    <w:name w:val="ExCl2"/>
    <w:basedOn w:val="Exl2"/>
    <w:rsid w:val="000714B8"/>
    <w:rPr>
      <w:rFonts w:ascii="Lucida Console" w:hAnsi="Lucida Console"/>
    </w:rPr>
  </w:style>
  <w:style w:type="paragraph" w:customStyle="1" w:styleId="ExCLn1">
    <w:name w:val="ExCLn1"/>
    <w:basedOn w:val="ExLn1"/>
    <w:rsid w:val="000714B8"/>
    <w:rPr>
      <w:rFonts w:ascii="Lucida Console" w:hAnsi="Lucida Console"/>
    </w:rPr>
  </w:style>
  <w:style w:type="paragraph" w:customStyle="1" w:styleId="ExCLn2">
    <w:name w:val="ExCLn2"/>
    <w:basedOn w:val="ExLn2"/>
    <w:rsid w:val="000714B8"/>
    <w:rPr>
      <w:rFonts w:ascii="Lucida Console" w:hAnsi="Lucida Console"/>
    </w:rPr>
  </w:style>
  <w:style w:type="paragraph" w:customStyle="1" w:styleId="ExCLn3">
    <w:name w:val="ExCLn3"/>
    <w:basedOn w:val="ExLn3"/>
    <w:rsid w:val="000714B8"/>
    <w:rPr>
      <w:rFonts w:ascii="Lucida Console" w:hAnsi="Lucida Console"/>
    </w:rPr>
  </w:style>
  <w:style w:type="paragraph" w:customStyle="1" w:styleId="ExCw">
    <w:name w:val="ExCw"/>
    <w:basedOn w:val="Exw"/>
    <w:rsid w:val="000714B8"/>
    <w:rPr>
      <w:rFonts w:ascii="Lucida Console" w:hAnsi="Lucida Console"/>
    </w:rPr>
  </w:style>
  <w:style w:type="paragraph" w:customStyle="1" w:styleId="ExCwLn1">
    <w:name w:val="ExCwLn1"/>
    <w:basedOn w:val="ExwLn1"/>
    <w:rsid w:val="000714B8"/>
    <w:rPr>
      <w:rFonts w:ascii="Lucida Console" w:hAnsi="Lucida Console"/>
    </w:rPr>
  </w:style>
  <w:style w:type="paragraph" w:customStyle="1" w:styleId="LaExC0">
    <w:name w:val="LaExC0"/>
    <w:basedOn w:val="LaEx0"/>
    <w:rsid w:val="000714B8"/>
    <w:rPr>
      <w:rFonts w:ascii="Lucida Console" w:hAnsi="Lucida Console"/>
    </w:rPr>
  </w:style>
  <w:style w:type="paragraph" w:customStyle="1" w:styleId="LaExC1">
    <w:name w:val="LaExC1"/>
    <w:basedOn w:val="LaEx1"/>
    <w:rsid w:val="000714B8"/>
    <w:rPr>
      <w:rFonts w:ascii="Lucida Console" w:hAnsi="Lucida Console"/>
    </w:rPr>
  </w:style>
  <w:style w:type="paragraph" w:customStyle="1" w:styleId="LaExC2">
    <w:name w:val="LaExC2"/>
    <w:basedOn w:val="LaEx2"/>
    <w:rsid w:val="000714B8"/>
    <w:rPr>
      <w:rFonts w:ascii="Lucida Console" w:hAnsi="Lucida Console"/>
    </w:rPr>
  </w:style>
  <w:style w:type="paragraph" w:customStyle="1" w:styleId="TexC">
    <w:name w:val="TexC"/>
    <w:basedOn w:val="Tex"/>
    <w:rsid w:val="000714B8"/>
    <w:rPr>
      <w:rFonts w:ascii="Lucida Console" w:hAnsi="Lucida Console"/>
    </w:rPr>
  </w:style>
  <w:style w:type="paragraph" w:customStyle="1" w:styleId="TexCf">
    <w:name w:val="TexCf"/>
    <w:basedOn w:val="Texf"/>
    <w:rsid w:val="000714B8"/>
    <w:rPr>
      <w:rFonts w:ascii="Lucida Console" w:hAnsi="Lucida Console"/>
    </w:rPr>
  </w:style>
  <w:style w:type="paragraph" w:customStyle="1" w:styleId="ThexC">
    <w:name w:val="ThexC"/>
    <w:basedOn w:val="Thex"/>
    <w:rsid w:val="000714B8"/>
    <w:rPr>
      <w:rFonts w:ascii="Lucida Console" w:hAnsi="Lucida Console"/>
    </w:rPr>
  </w:style>
  <w:style w:type="paragraph" w:customStyle="1" w:styleId="ThfexC">
    <w:name w:val="ThfexC"/>
    <w:basedOn w:val="Thfex"/>
    <w:rsid w:val="000714B8"/>
    <w:rPr>
      <w:rFonts w:ascii="Lucida Console" w:hAnsi="Lucida Console"/>
    </w:rPr>
  </w:style>
  <w:style w:type="paragraph" w:customStyle="1" w:styleId="TpexC">
    <w:name w:val="TpexC"/>
    <w:basedOn w:val="Tpex"/>
    <w:rsid w:val="000714B8"/>
    <w:rPr>
      <w:rFonts w:ascii="Lucida Console" w:hAnsi="Lucida Console"/>
    </w:rPr>
  </w:style>
  <w:style w:type="paragraph" w:customStyle="1" w:styleId="TpfexC">
    <w:name w:val="TpfexC"/>
    <w:basedOn w:val="Tpfex"/>
    <w:rsid w:val="000714B8"/>
    <w:rPr>
      <w:rFonts w:ascii="Lucida Console" w:hAnsi="Lucida Console"/>
    </w:rPr>
  </w:style>
  <w:style w:type="paragraph" w:customStyle="1" w:styleId="FooterDateStampOdd">
    <w:name w:val="FooterDateStampOdd"/>
    <w:basedOn w:val="FooterDateStamp"/>
    <w:rsid w:val="000714B8"/>
    <w:pPr>
      <w:ind w:left="-2246"/>
      <w:jc w:val="left"/>
    </w:pPr>
  </w:style>
  <w:style w:type="table" w:styleId="TableGrid">
    <w:name w:val="Table Grid"/>
    <w:basedOn w:val="TableNormal"/>
    <w:uiPriority w:val="59"/>
    <w:rsid w:val="007C5BE3"/>
    <w:pPr>
      <w:spacing w:after="1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b2-tight">
    <w:name w:val="Lb2-tight"/>
    <w:basedOn w:val="Lb2"/>
    <w:rsid w:val="00AC0685"/>
    <w:pPr>
      <w:spacing w:after="0"/>
    </w:pPr>
  </w:style>
  <w:style w:type="paragraph" w:styleId="ListParagraph">
    <w:name w:val="List Paragraph"/>
    <w:basedOn w:val="Normal"/>
    <w:link w:val="ListParagraphChar"/>
    <w:uiPriority w:val="34"/>
    <w:qFormat/>
    <w:rsid w:val="00286C97"/>
    <w:pPr>
      <w:ind w:left="720"/>
      <w:contextualSpacing/>
    </w:pPr>
  </w:style>
  <w:style w:type="paragraph" w:styleId="BalloonText">
    <w:name w:val="Balloon Text"/>
    <w:basedOn w:val="Normal"/>
    <w:link w:val="BalloonTextChar"/>
    <w:rsid w:val="00CD634B"/>
    <w:pPr>
      <w:spacing w:after="0"/>
    </w:pPr>
    <w:rPr>
      <w:rFonts w:ascii="Tahoma" w:hAnsi="Tahoma" w:cs="Tahoma"/>
      <w:sz w:val="16"/>
      <w:szCs w:val="16"/>
    </w:rPr>
  </w:style>
  <w:style w:type="character" w:customStyle="1" w:styleId="BalloonTextChar">
    <w:name w:val="Balloon Text Char"/>
    <w:basedOn w:val="DefaultParagraphFont"/>
    <w:link w:val="BalloonText"/>
    <w:rsid w:val="00CD634B"/>
    <w:rPr>
      <w:rFonts w:ascii="Tahoma" w:hAnsi="Tahoma" w:cs="Tahoma"/>
      <w:sz w:val="16"/>
      <w:szCs w:val="16"/>
    </w:rPr>
  </w:style>
  <w:style w:type="paragraph" w:styleId="TOC7">
    <w:name w:val="toc 7"/>
    <w:basedOn w:val="Normal"/>
    <w:next w:val="Normal"/>
    <w:autoRedefine/>
    <w:uiPriority w:val="39"/>
    <w:unhideWhenUsed/>
    <w:rsid w:val="00C9258C"/>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C9258C"/>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C9258C"/>
    <w:pPr>
      <w:spacing w:after="100" w:line="276" w:lineRule="auto"/>
      <w:ind w:left="1760"/>
    </w:pPr>
    <w:rPr>
      <w:rFonts w:asciiTheme="minorHAnsi" w:eastAsiaTheme="minorEastAsia" w:hAnsiTheme="minorHAnsi" w:cstheme="minorBidi"/>
      <w:sz w:val="22"/>
      <w:szCs w:val="22"/>
    </w:rPr>
  </w:style>
  <w:style w:type="character" w:customStyle="1" w:styleId="Heading3Char">
    <w:name w:val="Heading 3 Char"/>
    <w:basedOn w:val="DefaultParagraphFont"/>
    <w:link w:val="Heading3"/>
    <w:rsid w:val="00BB7341"/>
    <w:rPr>
      <w:rFonts w:ascii="Arial Narrow" w:hAnsi="Arial Narrow"/>
      <w:b/>
      <w:sz w:val="34"/>
    </w:rPr>
  </w:style>
  <w:style w:type="character" w:customStyle="1" w:styleId="Heading1Char">
    <w:name w:val="Heading 1 Char"/>
    <w:basedOn w:val="DefaultParagraphFont"/>
    <w:link w:val="Heading1"/>
    <w:rsid w:val="00D24264"/>
    <w:rPr>
      <w:sz w:val="56"/>
    </w:rPr>
  </w:style>
  <w:style w:type="character" w:customStyle="1" w:styleId="Heading4Char">
    <w:name w:val="Heading 4 Char"/>
    <w:basedOn w:val="DefaultParagraphFont"/>
    <w:link w:val="Heading4"/>
    <w:rsid w:val="00CB1DE8"/>
    <w:rPr>
      <w:rFonts w:ascii="Arial Narrow" w:hAnsi="Arial Narrow"/>
      <w:sz w:val="30"/>
    </w:rPr>
  </w:style>
  <w:style w:type="character" w:customStyle="1" w:styleId="Heading2Char">
    <w:name w:val="Heading 2 Char"/>
    <w:basedOn w:val="DefaultParagraphFont"/>
    <w:link w:val="Heading2"/>
    <w:rsid w:val="00C52001"/>
    <w:rPr>
      <w:rFonts w:ascii="Arial Narrow" w:hAnsi="Arial Narrow"/>
      <w:b/>
      <w:sz w:val="40"/>
    </w:rPr>
  </w:style>
  <w:style w:type="paragraph" w:customStyle="1" w:styleId="ScreenText">
    <w:name w:val="ScreenText"/>
    <w:basedOn w:val="Normal"/>
    <w:link w:val="ScreenTextChar"/>
    <w:qFormat/>
    <w:rsid w:val="009416CC"/>
    <w:rPr>
      <w:rFonts w:ascii="Arial" w:hAnsi="Arial" w:cs="Arial"/>
      <w:noProof/>
    </w:rPr>
  </w:style>
  <w:style w:type="character" w:customStyle="1" w:styleId="ListParagraphChar">
    <w:name w:val="List Paragraph Char"/>
    <w:basedOn w:val="DefaultParagraphFont"/>
    <w:link w:val="ListParagraph"/>
    <w:uiPriority w:val="34"/>
    <w:rsid w:val="0079734D"/>
    <w:rPr>
      <w:sz w:val="21"/>
    </w:rPr>
  </w:style>
  <w:style w:type="character" w:customStyle="1" w:styleId="ScreenTextChar">
    <w:name w:val="ScreenText Char"/>
    <w:basedOn w:val="ListParagraphChar"/>
    <w:link w:val="ScreenText"/>
    <w:rsid w:val="009416CC"/>
    <w:rPr>
      <w:rFonts w:ascii="Arial" w:hAnsi="Arial" w:cs="Arial"/>
      <w:noProof/>
      <w:sz w:val="21"/>
    </w:rPr>
  </w:style>
  <w:style w:type="paragraph" w:styleId="Index1">
    <w:name w:val="index 1"/>
    <w:basedOn w:val="Normal"/>
    <w:next w:val="Normal"/>
    <w:autoRedefine/>
    <w:uiPriority w:val="99"/>
    <w:unhideWhenUsed/>
    <w:rsid w:val="007E3758"/>
    <w:pPr>
      <w:spacing w:after="0"/>
      <w:ind w:left="210" w:hanging="210"/>
    </w:pPr>
    <w:rPr>
      <w:rFonts w:asciiTheme="minorHAnsi" w:hAnsiTheme="minorHAnsi"/>
      <w:sz w:val="18"/>
      <w:szCs w:val="18"/>
    </w:rPr>
  </w:style>
  <w:style w:type="paragraph" w:styleId="Index2">
    <w:name w:val="index 2"/>
    <w:basedOn w:val="Normal"/>
    <w:next w:val="Normal"/>
    <w:autoRedefine/>
    <w:uiPriority w:val="99"/>
    <w:unhideWhenUsed/>
    <w:rsid w:val="007E3758"/>
    <w:pPr>
      <w:spacing w:after="0"/>
      <w:ind w:left="420" w:hanging="210"/>
    </w:pPr>
    <w:rPr>
      <w:rFonts w:asciiTheme="minorHAnsi" w:hAnsiTheme="minorHAnsi"/>
      <w:sz w:val="18"/>
      <w:szCs w:val="18"/>
    </w:rPr>
  </w:style>
  <w:style w:type="paragraph" w:styleId="Index3">
    <w:name w:val="index 3"/>
    <w:basedOn w:val="Normal"/>
    <w:next w:val="Normal"/>
    <w:autoRedefine/>
    <w:uiPriority w:val="99"/>
    <w:unhideWhenUsed/>
    <w:rsid w:val="007E3758"/>
    <w:pPr>
      <w:spacing w:after="0"/>
      <w:ind w:left="630" w:hanging="210"/>
    </w:pPr>
    <w:rPr>
      <w:rFonts w:asciiTheme="minorHAnsi" w:hAnsiTheme="minorHAnsi"/>
      <w:sz w:val="18"/>
      <w:szCs w:val="18"/>
    </w:rPr>
  </w:style>
  <w:style w:type="paragraph" w:styleId="Index4">
    <w:name w:val="index 4"/>
    <w:basedOn w:val="Normal"/>
    <w:next w:val="Normal"/>
    <w:autoRedefine/>
    <w:unhideWhenUsed/>
    <w:rsid w:val="007E3758"/>
    <w:pPr>
      <w:spacing w:after="0"/>
      <w:ind w:left="840" w:hanging="210"/>
    </w:pPr>
    <w:rPr>
      <w:rFonts w:asciiTheme="minorHAnsi" w:hAnsiTheme="minorHAnsi"/>
      <w:sz w:val="18"/>
      <w:szCs w:val="18"/>
    </w:rPr>
  </w:style>
  <w:style w:type="paragraph" w:styleId="Index5">
    <w:name w:val="index 5"/>
    <w:basedOn w:val="Normal"/>
    <w:next w:val="Normal"/>
    <w:autoRedefine/>
    <w:unhideWhenUsed/>
    <w:rsid w:val="007E3758"/>
    <w:pPr>
      <w:spacing w:after="0"/>
      <w:ind w:left="1050" w:hanging="210"/>
    </w:pPr>
    <w:rPr>
      <w:rFonts w:asciiTheme="minorHAnsi" w:hAnsiTheme="minorHAnsi"/>
      <w:sz w:val="18"/>
      <w:szCs w:val="18"/>
    </w:rPr>
  </w:style>
  <w:style w:type="paragraph" w:styleId="Index6">
    <w:name w:val="index 6"/>
    <w:basedOn w:val="Normal"/>
    <w:next w:val="Normal"/>
    <w:autoRedefine/>
    <w:unhideWhenUsed/>
    <w:rsid w:val="007E3758"/>
    <w:pPr>
      <w:spacing w:after="0"/>
      <w:ind w:left="1260" w:hanging="210"/>
    </w:pPr>
    <w:rPr>
      <w:rFonts w:asciiTheme="minorHAnsi" w:hAnsiTheme="minorHAnsi"/>
      <w:sz w:val="18"/>
      <w:szCs w:val="18"/>
    </w:rPr>
  </w:style>
  <w:style w:type="paragraph" w:styleId="Index7">
    <w:name w:val="index 7"/>
    <w:basedOn w:val="Normal"/>
    <w:next w:val="Normal"/>
    <w:autoRedefine/>
    <w:unhideWhenUsed/>
    <w:rsid w:val="007E3758"/>
    <w:pPr>
      <w:spacing w:after="0"/>
      <w:ind w:left="1470" w:hanging="210"/>
    </w:pPr>
    <w:rPr>
      <w:rFonts w:asciiTheme="minorHAnsi" w:hAnsiTheme="minorHAnsi"/>
      <w:sz w:val="18"/>
      <w:szCs w:val="18"/>
    </w:rPr>
  </w:style>
  <w:style w:type="paragraph" w:styleId="Index8">
    <w:name w:val="index 8"/>
    <w:basedOn w:val="Normal"/>
    <w:next w:val="Normal"/>
    <w:autoRedefine/>
    <w:unhideWhenUsed/>
    <w:rsid w:val="007E3758"/>
    <w:pPr>
      <w:spacing w:after="0"/>
      <w:ind w:left="1680" w:hanging="210"/>
    </w:pPr>
    <w:rPr>
      <w:rFonts w:asciiTheme="minorHAnsi" w:hAnsiTheme="minorHAnsi"/>
      <w:sz w:val="18"/>
      <w:szCs w:val="18"/>
    </w:rPr>
  </w:style>
  <w:style w:type="paragraph" w:styleId="Index9">
    <w:name w:val="index 9"/>
    <w:basedOn w:val="Normal"/>
    <w:next w:val="Normal"/>
    <w:autoRedefine/>
    <w:unhideWhenUsed/>
    <w:rsid w:val="007E3758"/>
    <w:pPr>
      <w:spacing w:after="0"/>
      <w:ind w:left="1890" w:hanging="210"/>
    </w:pPr>
    <w:rPr>
      <w:rFonts w:asciiTheme="minorHAnsi" w:hAnsiTheme="minorHAnsi"/>
      <w:sz w:val="18"/>
      <w:szCs w:val="18"/>
    </w:rPr>
  </w:style>
  <w:style w:type="paragraph" w:styleId="IndexHeading">
    <w:name w:val="index heading"/>
    <w:basedOn w:val="Normal"/>
    <w:next w:val="Index1"/>
    <w:uiPriority w:val="99"/>
    <w:unhideWhenUsed/>
    <w:rsid w:val="007E3758"/>
    <w:pPr>
      <w:pBdr>
        <w:top w:val="single" w:sz="12" w:space="0" w:color="auto"/>
      </w:pBdr>
      <w:spacing w:before="360" w:after="240"/>
    </w:pPr>
    <w:rPr>
      <w:rFonts w:asciiTheme="minorHAnsi" w:hAnsiTheme="minorHAnsi"/>
      <w:b/>
      <w:bCs/>
      <w:i/>
      <w:iCs/>
      <w:sz w:val="26"/>
      <w:szCs w:val="26"/>
    </w:rPr>
  </w:style>
  <w:style w:type="character" w:styleId="Strong">
    <w:name w:val="Strong"/>
    <w:basedOn w:val="DefaultParagraphFont"/>
    <w:qFormat/>
    <w:rsid w:val="001757DB"/>
    <w:rPr>
      <w:b/>
      <w:bCs/>
    </w:rPr>
  </w:style>
  <w:style w:type="character" w:customStyle="1" w:styleId="Heading5Char">
    <w:name w:val="Heading 5 Char"/>
    <w:basedOn w:val="DefaultParagraphFont"/>
    <w:link w:val="Heading5"/>
    <w:rsid w:val="00D7499D"/>
    <w:rPr>
      <w:rFonts w:ascii="Arial Narrow" w:hAnsi="Arial Narrow"/>
      <w:b/>
      <w:sz w:val="24"/>
    </w:rPr>
  </w:style>
  <w:style w:type="character" w:styleId="HTMLVariable">
    <w:name w:val="HTML Variable"/>
    <w:basedOn w:val="DefaultParagraphFont"/>
    <w:uiPriority w:val="99"/>
    <w:semiHidden/>
    <w:unhideWhenUsed/>
    <w:rsid w:val="00695DB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14893">
      <w:bodyDiv w:val="1"/>
      <w:marLeft w:val="0"/>
      <w:marRight w:val="0"/>
      <w:marTop w:val="0"/>
      <w:marBottom w:val="0"/>
      <w:divBdr>
        <w:top w:val="none" w:sz="0" w:space="0" w:color="auto"/>
        <w:left w:val="none" w:sz="0" w:space="0" w:color="auto"/>
        <w:bottom w:val="none" w:sz="0" w:space="0" w:color="auto"/>
        <w:right w:val="none" w:sz="0" w:space="0" w:color="auto"/>
      </w:divBdr>
      <w:divsChild>
        <w:div w:id="758021079">
          <w:marLeft w:val="0"/>
          <w:marRight w:val="0"/>
          <w:marTop w:val="0"/>
          <w:marBottom w:val="0"/>
          <w:divBdr>
            <w:top w:val="none" w:sz="0" w:space="0" w:color="auto"/>
            <w:left w:val="none" w:sz="0" w:space="0" w:color="auto"/>
            <w:bottom w:val="none" w:sz="0" w:space="0" w:color="auto"/>
            <w:right w:val="none" w:sz="0" w:space="0" w:color="auto"/>
          </w:divBdr>
          <w:divsChild>
            <w:div w:id="50359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11598">
      <w:bodyDiv w:val="1"/>
      <w:marLeft w:val="0"/>
      <w:marRight w:val="0"/>
      <w:marTop w:val="0"/>
      <w:marBottom w:val="0"/>
      <w:divBdr>
        <w:top w:val="none" w:sz="0" w:space="0" w:color="auto"/>
        <w:left w:val="none" w:sz="0" w:space="0" w:color="auto"/>
        <w:bottom w:val="none" w:sz="0" w:space="0" w:color="auto"/>
        <w:right w:val="none" w:sz="0" w:space="0" w:color="auto"/>
      </w:divBdr>
      <w:divsChild>
        <w:div w:id="1197693421">
          <w:marLeft w:val="0"/>
          <w:marRight w:val="0"/>
          <w:marTop w:val="0"/>
          <w:marBottom w:val="0"/>
          <w:divBdr>
            <w:top w:val="none" w:sz="0" w:space="0" w:color="auto"/>
            <w:left w:val="none" w:sz="0" w:space="0" w:color="auto"/>
            <w:bottom w:val="none" w:sz="0" w:space="0" w:color="auto"/>
            <w:right w:val="none" w:sz="0" w:space="0" w:color="auto"/>
          </w:divBdr>
          <w:divsChild>
            <w:div w:id="273683127">
              <w:marLeft w:val="0"/>
              <w:marRight w:val="0"/>
              <w:marTop w:val="0"/>
              <w:marBottom w:val="0"/>
              <w:divBdr>
                <w:top w:val="none" w:sz="0" w:space="0" w:color="auto"/>
                <w:left w:val="none" w:sz="0" w:space="0" w:color="auto"/>
                <w:bottom w:val="none" w:sz="0" w:space="0" w:color="auto"/>
                <w:right w:val="none" w:sz="0" w:space="0" w:color="auto"/>
              </w:divBdr>
            </w:div>
            <w:div w:id="239557561">
              <w:marLeft w:val="0"/>
              <w:marRight w:val="0"/>
              <w:marTop w:val="0"/>
              <w:marBottom w:val="0"/>
              <w:divBdr>
                <w:top w:val="none" w:sz="0" w:space="0" w:color="auto"/>
                <w:left w:val="none" w:sz="0" w:space="0" w:color="auto"/>
                <w:bottom w:val="none" w:sz="0" w:space="0" w:color="auto"/>
                <w:right w:val="none" w:sz="0" w:space="0" w:color="auto"/>
              </w:divBdr>
            </w:div>
            <w:div w:id="1863086891">
              <w:marLeft w:val="0"/>
              <w:marRight w:val="0"/>
              <w:marTop w:val="0"/>
              <w:marBottom w:val="0"/>
              <w:divBdr>
                <w:top w:val="none" w:sz="0" w:space="0" w:color="auto"/>
                <w:left w:val="none" w:sz="0" w:space="0" w:color="auto"/>
                <w:bottom w:val="none" w:sz="0" w:space="0" w:color="auto"/>
                <w:right w:val="none" w:sz="0" w:space="0" w:color="auto"/>
              </w:divBdr>
            </w:div>
            <w:div w:id="1407192481">
              <w:marLeft w:val="0"/>
              <w:marRight w:val="0"/>
              <w:marTop w:val="0"/>
              <w:marBottom w:val="0"/>
              <w:divBdr>
                <w:top w:val="none" w:sz="0" w:space="0" w:color="auto"/>
                <w:left w:val="none" w:sz="0" w:space="0" w:color="auto"/>
                <w:bottom w:val="none" w:sz="0" w:space="0" w:color="auto"/>
                <w:right w:val="none" w:sz="0" w:space="0" w:color="auto"/>
              </w:divBdr>
            </w:div>
            <w:div w:id="1789624167">
              <w:marLeft w:val="0"/>
              <w:marRight w:val="0"/>
              <w:marTop w:val="0"/>
              <w:marBottom w:val="0"/>
              <w:divBdr>
                <w:top w:val="none" w:sz="0" w:space="0" w:color="auto"/>
                <w:left w:val="none" w:sz="0" w:space="0" w:color="auto"/>
                <w:bottom w:val="none" w:sz="0" w:space="0" w:color="auto"/>
                <w:right w:val="none" w:sz="0" w:space="0" w:color="auto"/>
              </w:divBdr>
            </w:div>
            <w:div w:id="1308700746">
              <w:marLeft w:val="0"/>
              <w:marRight w:val="0"/>
              <w:marTop w:val="0"/>
              <w:marBottom w:val="0"/>
              <w:divBdr>
                <w:top w:val="none" w:sz="0" w:space="0" w:color="auto"/>
                <w:left w:val="none" w:sz="0" w:space="0" w:color="auto"/>
                <w:bottom w:val="none" w:sz="0" w:space="0" w:color="auto"/>
                <w:right w:val="none" w:sz="0" w:space="0" w:color="auto"/>
              </w:divBdr>
            </w:div>
            <w:div w:id="603849769">
              <w:marLeft w:val="0"/>
              <w:marRight w:val="0"/>
              <w:marTop w:val="0"/>
              <w:marBottom w:val="0"/>
              <w:divBdr>
                <w:top w:val="none" w:sz="0" w:space="0" w:color="auto"/>
                <w:left w:val="none" w:sz="0" w:space="0" w:color="auto"/>
                <w:bottom w:val="none" w:sz="0" w:space="0" w:color="auto"/>
                <w:right w:val="none" w:sz="0" w:space="0" w:color="auto"/>
              </w:divBdr>
            </w:div>
            <w:div w:id="62438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2665">
      <w:bodyDiv w:val="1"/>
      <w:marLeft w:val="0"/>
      <w:marRight w:val="0"/>
      <w:marTop w:val="0"/>
      <w:marBottom w:val="0"/>
      <w:divBdr>
        <w:top w:val="none" w:sz="0" w:space="0" w:color="auto"/>
        <w:left w:val="none" w:sz="0" w:space="0" w:color="auto"/>
        <w:bottom w:val="none" w:sz="0" w:space="0" w:color="auto"/>
        <w:right w:val="none" w:sz="0" w:space="0" w:color="auto"/>
      </w:divBdr>
      <w:divsChild>
        <w:div w:id="1119186331">
          <w:marLeft w:val="1368"/>
          <w:marRight w:val="0"/>
          <w:marTop w:val="96"/>
          <w:marBottom w:val="0"/>
          <w:divBdr>
            <w:top w:val="none" w:sz="0" w:space="0" w:color="auto"/>
            <w:left w:val="none" w:sz="0" w:space="0" w:color="auto"/>
            <w:bottom w:val="none" w:sz="0" w:space="0" w:color="auto"/>
            <w:right w:val="none" w:sz="0" w:space="0" w:color="auto"/>
          </w:divBdr>
        </w:div>
      </w:divsChild>
    </w:div>
    <w:div w:id="350424232">
      <w:bodyDiv w:val="1"/>
      <w:marLeft w:val="0"/>
      <w:marRight w:val="0"/>
      <w:marTop w:val="0"/>
      <w:marBottom w:val="0"/>
      <w:divBdr>
        <w:top w:val="none" w:sz="0" w:space="0" w:color="auto"/>
        <w:left w:val="none" w:sz="0" w:space="0" w:color="auto"/>
        <w:bottom w:val="none" w:sz="0" w:space="0" w:color="auto"/>
        <w:right w:val="none" w:sz="0" w:space="0" w:color="auto"/>
      </w:divBdr>
      <w:divsChild>
        <w:div w:id="509836574">
          <w:marLeft w:val="0"/>
          <w:marRight w:val="0"/>
          <w:marTop w:val="0"/>
          <w:marBottom w:val="0"/>
          <w:divBdr>
            <w:top w:val="none" w:sz="0" w:space="0" w:color="auto"/>
            <w:left w:val="none" w:sz="0" w:space="0" w:color="auto"/>
            <w:bottom w:val="none" w:sz="0" w:space="0" w:color="auto"/>
            <w:right w:val="none" w:sz="0" w:space="0" w:color="auto"/>
          </w:divBdr>
          <w:divsChild>
            <w:div w:id="1612977968">
              <w:marLeft w:val="0"/>
              <w:marRight w:val="0"/>
              <w:marTop w:val="0"/>
              <w:marBottom w:val="0"/>
              <w:divBdr>
                <w:top w:val="none" w:sz="0" w:space="0" w:color="auto"/>
                <w:left w:val="none" w:sz="0" w:space="0" w:color="auto"/>
                <w:bottom w:val="none" w:sz="0" w:space="0" w:color="auto"/>
                <w:right w:val="none" w:sz="0" w:space="0" w:color="auto"/>
              </w:divBdr>
              <w:divsChild>
                <w:div w:id="1252394604">
                  <w:marLeft w:val="0"/>
                  <w:marRight w:val="0"/>
                  <w:marTop w:val="0"/>
                  <w:marBottom w:val="0"/>
                  <w:divBdr>
                    <w:top w:val="none" w:sz="0" w:space="0" w:color="auto"/>
                    <w:left w:val="none" w:sz="0" w:space="0" w:color="auto"/>
                    <w:bottom w:val="none" w:sz="0" w:space="0" w:color="auto"/>
                    <w:right w:val="none" w:sz="0" w:space="0" w:color="auto"/>
                  </w:divBdr>
                  <w:divsChild>
                    <w:div w:id="1821186809">
                      <w:marLeft w:val="0"/>
                      <w:marRight w:val="0"/>
                      <w:marTop w:val="0"/>
                      <w:marBottom w:val="0"/>
                      <w:divBdr>
                        <w:top w:val="none" w:sz="0" w:space="0" w:color="auto"/>
                        <w:left w:val="none" w:sz="0" w:space="0" w:color="auto"/>
                        <w:bottom w:val="none" w:sz="0" w:space="0" w:color="auto"/>
                        <w:right w:val="none" w:sz="0" w:space="0" w:color="auto"/>
                      </w:divBdr>
                      <w:divsChild>
                        <w:div w:id="330061766">
                          <w:marLeft w:val="0"/>
                          <w:marRight w:val="0"/>
                          <w:marTop w:val="0"/>
                          <w:marBottom w:val="0"/>
                          <w:divBdr>
                            <w:top w:val="none" w:sz="0" w:space="0" w:color="auto"/>
                            <w:left w:val="none" w:sz="0" w:space="0" w:color="auto"/>
                            <w:bottom w:val="none" w:sz="0" w:space="0" w:color="auto"/>
                            <w:right w:val="none" w:sz="0" w:space="0" w:color="auto"/>
                          </w:divBdr>
                          <w:divsChild>
                            <w:div w:id="1688939954">
                              <w:marLeft w:val="0"/>
                              <w:marRight w:val="0"/>
                              <w:marTop w:val="0"/>
                              <w:marBottom w:val="0"/>
                              <w:divBdr>
                                <w:top w:val="none" w:sz="0" w:space="0" w:color="auto"/>
                                <w:left w:val="none" w:sz="0" w:space="0" w:color="auto"/>
                                <w:bottom w:val="none" w:sz="0" w:space="0" w:color="auto"/>
                                <w:right w:val="none" w:sz="0" w:space="0" w:color="auto"/>
                              </w:divBdr>
                              <w:divsChild>
                                <w:div w:id="1357006335">
                                  <w:marLeft w:val="0"/>
                                  <w:marRight w:val="0"/>
                                  <w:marTop w:val="0"/>
                                  <w:marBottom w:val="0"/>
                                  <w:divBdr>
                                    <w:top w:val="none" w:sz="0" w:space="0" w:color="auto"/>
                                    <w:left w:val="none" w:sz="0" w:space="0" w:color="auto"/>
                                    <w:bottom w:val="none" w:sz="0" w:space="0" w:color="auto"/>
                                    <w:right w:val="none" w:sz="0" w:space="0" w:color="auto"/>
                                  </w:divBdr>
                                  <w:divsChild>
                                    <w:div w:id="1032001146">
                                      <w:marLeft w:val="0"/>
                                      <w:marRight w:val="0"/>
                                      <w:marTop w:val="0"/>
                                      <w:marBottom w:val="0"/>
                                      <w:divBdr>
                                        <w:top w:val="none" w:sz="0" w:space="0" w:color="auto"/>
                                        <w:left w:val="none" w:sz="0" w:space="0" w:color="auto"/>
                                        <w:bottom w:val="none" w:sz="0" w:space="0" w:color="auto"/>
                                        <w:right w:val="none" w:sz="0" w:space="0" w:color="auto"/>
                                      </w:divBdr>
                                      <w:divsChild>
                                        <w:div w:id="1208640767">
                                          <w:marLeft w:val="0"/>
                                          <w:marRight w:val="0"/>
                                          <w:marTop w:val="0"/>
                                          <w:marBottom w:val="0"/>
                                          <w:divBdr>
                                            <w:top w:val="none" w:sz="0" w:space="0" w:color="auto"/>
                                            <w:left w:val="none" w:sz="0" w:space="0" w:color="auto"/>
                                            <w:bottom w:val="none" w:sz="0" w:space="0" w:color="auto"/>
                                            <w:right w:val="none" w:sz="0" w:space="0" w:color="auto"/>
                                          </w:divBdr>
                                          <w:divsChild>
                                            <w:div w:id="349915366">
                                              <w:marLeft w:val="0"/>
                                              <w:marRight w:val="0"/>
                                              <w:marTop w:val="0"/>
                                              <w:marBottom w:val="0"/>
                                              <w:divBdr>
                                                <w:top w:val="none" w:sz="0" w:space="0" w:color="auto"/>
                                                <w:left w:val="none" w:sz="0" w:space="0" w:color="auto"/>
                                                <w:bottom w:val="none" w:sz="0" w:space="0" w:color="auto"/>
                                                <w:right w:val="none" w:sz="0" w:space="0" w:color="auto"/>
                                              </w:divBdr>
                                              <w:divsChild>
                                                <w:div w:id="1911303278">
                                                  <w:marLeft w:val="0"/>
                                                  <w:marRight w:val="0"/>
                                                  <w:marTop w:val="0"/>
                                                  <w:marBottom w:val="0"/>
                                                  <w:divBdr>
                                                    <w:top w:val="none" w:sz="0" w:space="0" w:color="auto"/>
                                                    <w:left w:val="none" w:sz="0" w:space="0" w:color="auto"/>
                                                    <w:bottom w:val="none" w:sz="0" w:space="0" w:color="auto"/>
                                                    <w:right w:val="none" w:sz="0" w:space="0" w:color="auto"/>
                                                  </w:divBdr>
                                                  <w:divsChild>
                                                    <w:div w:id="321853127">
                                                      <w:marLeft w:val="0"/>
                                                      <w:marRight w:val="0"/>
                                                      <w:marTop w:val="0"/>
                                                      <w:marBottom w:val="0"/>
                                                      <w:divBdr>
                                                        <w:top w:val="none" w:sz="0" w:space="0" w:color="auto"/>
                                                        <w:left w:val="none" w:sz="0" w:space="0" w:color="auto"/>
                                                        <w:bottom w:val="none" w:sz="0" w:space="0" w:color="auto"/>
                                                        <w:right w:val="none" w:sz="0" w:space="0" w:color="auto"/>
                                                      </w:divBdr>
                                                      <w:divsChild>
                                                        <w:div w:id="1654336912">
                                                          <w:marLeft w:val="0"/>
                                                          <w:marRight w:val="0"/>
                                                          <w:marTop w:val="450"/>
                                                          <w:marBottom w:val="450"/>
                                                          <w:divBdr>
                                                            <w:top w:val="none" w:sz="0" w:space="0" w:color="auto"/>
                                                            <w:left w:val="none" w:sz="0" w:space="0" w:color="auto"/>
                                                            <w:bottom w:val="none" w:sz="0" w:space="0" w:color="auto"/>
                                                            <w:right w:val="none" w:sz="0" w:space="0" w:color="auto"/>
                                                          </w:divBdr>
                                                          <w:divsChild>
                                                            <w:div w:id="1512454057">
                                                              <w:marLeft w:val="0"/>
                                                              <w:marRight w:val="0"/>
                                                              <w:marTop w:val="0"/>
                                                              <w:marBottom w:val="0"/>
                                                              <w:divBdr>
                                                                <w:top w:val="none" w:sz="0" w:space="0" w:color="auto"/>
                                                                <w:left w:val="none" w:sz="0" w:space="0" w:color="auto"/>
                                                                <w:bottom w:val="none" w:sz="0" w:space="0" w:color="auto"/>
                                                                <w:right w:val="none" w:sz="0" w:space="0" w:color="auto"/>
                                                              </w:divBdr>
                                                              <w:divsChild>
                                                                <w:div w:id="1498496987">
                                                                  <w:marLeft w:val="0"/>
                                                                  <w:marRight w:val="0"/>
                                                                  <w:marTop w:val="225"/>
                                                                  <w:marBottom w:val="300"/>
                                                                  <w:divBdr>
                                                                    <w:top w:val="none" w:sz="0" w:space="0" w:color="auto"/>
                                                                    <w:left w:val="none" w:sz="0" w:space="0" w:color="auto"/>
                                                                    <w:bottom w:val="none" w:sz="0" w:space="0" w:color="auto"/>
                                                                    <w:right w:val="none" w:sz="0" w:space="0" w:color="auto"/>
                                                                  </w:divBdr>
                                                                  <w:divsChild>
                                                                    <w:div w:id="1680430115">
                                                                      <w:marLeft w:val="0"/>
                                                                      <w:marRight w:val="0"/>
                                                                      <w:marTop w:val="0"/>
                                                                      <w:marBottom w:val="0"/>
                                                                      <w:divBdr>
                                                                        <w:top w:val="none" w:sz="0" w:space="0" w:color="auto"/>
                                                                        <w:left w:val="none" w:sz="0" w:space="0" w:color="auto"/>
                                                                        <w:bottom w:val="none" w:sz="0" w:space="0" w:color="auto"/>
                                                                        <w:right w:val="none" w:sz="0" w:space="0" w:color="auto"/>
                                                                      </w:divBdr>
                                                                      <w:divsChild>
                                                                        <w:div w:id="1866869462">
                                                                          <w:marLeft w:val="0"/>
                                                                          <w:marRight w:val="0"/>
                                                                          <w:marTop w:val="0"/>
                                                                          <w:marBottom w:val="0"/>
                                                                          <w:divBdr>
                                                                            <w:top w:val="none" w:sz="0" w:space="0" w:color="auto"/>
                                                                            <w:left w:val="none" w:sz="0" w:space="0" w:color="auto"/>
                                                                            <w:bottom w:val="single" w:sz="6" w:space="23" w:color="F9F9F9"/>
                                                                            <w:right w:val="none" w:sz="0" w:space="0" w:color="auto"/>
                                                                          </w:divBdr>
                                                                          <w:divsChild>
                                                                            <w:div w:id="1752698056">
                                                                              <w:marLeft w:val="0"/>
                                                                              <w:marRight w:val="0"/>
                                                                              <w:marTop w:val="0"/>
                                                                              <w:marBottom w:val="0"/>
                                                                              <w:divBdr>
                                                                                <w:top w:val="none" w:sz="0" w:space="0" w:color="auto"/>
                                                                                <w:left w:val="none" w:sz="0" w:space="0" w:color="auto"/>
                                                                                <w:bottom w:val="none" w:sz="0" w:space="0" w:color="auto"/>
                                                                                <w:right w:val="none" w:sz="0" w:space="0" w:color="auto"/>
                                                                              </w:divBdr>
                                                                              <w:divsChild>
                                                                                <w:div w:id="102047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5569443">
      <w:bodyDiv w:val="1"/>
      <w:marLeft w:val="0"/>
      <w:marRight w:val="0"/>
      <w:marTop w:val="0"/>
      <w:marBottom w:val="0"/>
      <w:divBdr>
        <w:top w:val="none" w:sz="0" w:space="0" w:color="auto"/>
        <w:left w:val="none" w:sz="0" w:space="0" w:color="auto"/>
        <w:bottom w:val="none" w:sz="0" w:space="0" w:color="auto"/>
        <w:right w:val="none" w:sz="0" w:space="0" w:color="auto"/>
      </w:divBdr>
    </w:div>
    <w:div w:id="848759826">
      <w:bodyDiv w:val="1"/>
      <w:marLeft w:val="0"/>
      <w:marRight w:val="0"/>
      <w:marTop w:val="0"/>
      <w:marBottom w:val="0"/>
      <w:divBdr>
        <w:top w:val="none" w:sz="0" w:space="0" w:color="auto"/>
        <w:left w:val="none" w:sz="0" w:space="0" w:color="auto"/>
        <w:bottom w:val="none" w:sz="0" w:space="0" w:color="auto"/>
        <w:right w:val="none" w:sz="0" w:space="0" w:color="auto"/>
      </w:divBdr>
      <w:divsChild>
        <w:div w:id="471141438">
          <w:marLeft w:val="0"/>
          <w:marRight w:val="0"/>
          <w:marTop w:val="0"/>
          <w:marBottom w:val="0"/>
          <w:divBdr>
            <w:top w:val="none" w:sz="0" w:space="0" w:color="auto"/>
            <w:left w:val="none" w:sz="0" w:space="0" w:color="auto"/>
            <w:bottom w:val="none" w:sz="0" w:space="0" w:color="auto"/>
            <w:right w:val="none" w:sz="0" w:space="0" w:color="auto"/>
          </w:divBdr>
          <w:divsChild>
            <w:div w:id="1218206410">
              <w:marLeft w:val="0"/>
              <w:marRight w:val="0"/>
              <w:marTop w:val="0"/>
              <w:marBottom w:val="0"/>
              <w:divBdr>
                <w:top w:val="none" w:sz="0" w:space="0" w:color="auto"/>
                <w:left w:val="none" w:sz="0" w:space="0" w:color="auto"/>
                <w:bottom w:val="none" w:sz="0" w:space="0" w:color="auto"/>
                <w:right w:val="none" w:sz="0" w:space="0" w:color="auto"/>
              </w:divBdr>
              <w:divsChild>
                <w:div w:id="1576865621">
                  <w:marLeft w:val="0"/>
                  <w:marRight w:val="0"/>
                  <w:marTop w:val="0"/>
                  <w:marBottom w:val="0"/>
                  <w:divBdr>
                    <w:top w:val="none" w:sz="0" w:space="0" w:color="auto"/>
                    <w:left w:val="none" w:sz="0" w:space="0" w:color="auto"/>
                    <w:bottom w:val="none" w:sz="0" w:space="0" w:color="auto"/>
                    <w:right w:val="none" w:sz="0" w:space="0" w:color="auto"/>
                  </w:divBdr>
                  <w:divsChild>
                    <w:div w:id="170681206">
                      <w:marLeft w:val="0"/>
                      <w:marRight w:val="0"/>
                      <w:marTop w:val="0"/>
                      <w:marBottom w:val="0"/>
                      <w:divBdr>
                        <w:top w:val="none" w:sz="0" w:space="0" w:color="auto"/>
                        <w:left w:val="none" w:sz="0" w:space="0" w:color="auto"/>
                        <w:bottom w:val="none" w:sz="0" w:space="0" w:color="auto"/>
                        <w:right w:val="none" w:sz="0" w:space="0" w:color="auto"/>
                      </w:divBdr>
                      <w:divsChild>
                        <w:div w:id="725225743">
                          <w:marLeft w:val="0"/>
                          <w:marRight w:val="0"/>
                          <w:marTop w:val="0"/>
                          <w:marBottom w:val="0"/>
                          <w:divBdr>
                            <w:top w:val="none" w:sz="0" w:space="0" w:color="auto"/>
                            <w:left w:val="none" w:sz="0" w:space="0" w:color="auto"/>
                            <w:bottom w:val="none" w:sz="0" w:space="0" w:color="auto"/>
                            <w:right w:val="none" w:sz="0" w:space="0" w:color="auto"/>
                          </w:divBdr>
                          <w:divsChild>
                            <w:div w:id="1110121638">
                              <w:marLeft w:val="0"/>
                              <w:marRight w:val="0"/>
                              <w:marTop w:val="0"/>
                              <w:marBottom w:val="0"/>
                              <w:divBdr>
                                <w:top w:val="none" w:sz="0" w:space="0" w:color="auto"/>
                                <w:left w:val="none" w:sz="0" w:space="0" w:color="auto"/>
                                <w:bottom w:val="none" w:sz="0" w:space="0" w:color="auto"/>
                                <w:right w:val="none" w:sz="0" w:space="0" w:color="auto"/>
                              </w:divBdr>
                              <w:divsChild>
                                <w:div w:id="1948809726">
                                  <w:marLeft w:val="0"/>
                                  <w:marRight w:val="0"/>
                                  <w:marTop w:val="0"/>
                                  <w:marBottom w:val="0"/>
                                  <w:divBdr>
                                    <w:top w:val="none" w:sz="0" w:space="0" w:color="auto"/>
                                    <w:left w:val="none" w:sz="0" w:space="0" w:color="auto"/>
                                    <w:bottom w:val="none" w:sz="0" w:space="0" w:color="auto"/>
                                    <w:right w:val="none" w:sz="0" w:space="0" w:color="auto"/>
                                  </w:divBdr>
                                  <w:divsChild>
                                    <w:div w:id="842941454">
                                      <w:marLeft w:val="0"/>
                                      <w:marRight w:val="0"/>
                                      <w:marTop w:val="0"/>
                                      <w:marBottom w:val="0"/>
                                      <w:divBdr>
                                        <w:top w:val="none" w:sz="0" w:space="0" w:color="auto"/>
                                        <w:left w:val="none" w:sz="0" w:space="0" w:color="auto"/>
                                        <w:bottom w:val="none" w:sz="0" w:space="0" w:color="auto"/>
                                        <w:right w:val="none" w:sz="0" w:space="0" w:color="auto"/>
                                      </w:divBdr>
                                      <w:divsChild>
                                        <w:div w:id="1061096233">
                                          <w:marLeft w:val="0"/>
                                          <w:marRight w:val="0"/>
                                          <w:marTop w:val="0"/>
                                          <w:marBottom w:val="0"/>
                                          <w:divBdr>
                                            <w:top w:val="none" w:sz="0" w:space="0" w:color="auto"/>
                                            <w:left w:val="none" w:sz="0" w:space="0" w:color="auto"/>
                                            <w:bottom w:val="none" w:sz="0" w:space="0" w:color="auto"/>
                                            <w:right w:val="none" w:sz="0" w:space="0" w:color="auto"/>
                                          </w:divBdr>
                                          <w:divsChild>
                                            <w:div w:id="751587479">
                                              <w:marLeft w:val="0"/>
                                              <w:marRight w:val="0"/>
                                              <w:marTop w:val="0"/>
                                              <w:marBottom w:val="0"/>
                                              <w:divBdr>
                                                <w:top w:val="none" w:sz="0" w:space="0" w:color="auto"/>
                                                <w:left w:val="none" w:sz="0" w:space="0" w:color="auto"/>
                                                <w:bottom w:val="none" w:sz="0" w:space="0" w:color="auto"/>
                                                <w:right w:val="none" w:sz="0" w:space="0" w:color="auto"/>
                                              </w:divBdr>
                                              <w:divsChild>
                                                <w:div w:id="517043109">
                                                  <w:marLeft w:val="0"/>
                                                  <w:marRight w:val="0"/>
                                                  <w:marTop w:val="0"/>
                                                  <w:marBottom w:val="0"/>
                                                  <w:divBdr>
                                                    <w:top w:val="none" w:sz="0" w:space="0" w:color="auto"/>
                                                    <w:left w:val="none" w:sz="0" w:space="0" w:color="auto"/>
                                                    <w:bottom w:val="none" w:sz="0" w:space="0" w:color="auto"/>
                                                    <w:right w:val="none" w:sz="0" w:space="0" w:color="auto"/>
                                                  </w:divBdr>
                                                  <w:divsChild>
                                                    <w:div w:id="219021553">
                                                      <w:marLeft w:val="0"/>
                                                      <w:marRight w:val="0"/>
                                                      <w:marTop w:val="0"/>
                                                      <w:marBottom w:val="0"/>
                                                      <w:divBdr>
                                                        <w:top w:val="none" w:sz="0" w:space="0" w:color="auto"/>
                                                        <w:left w:val="none" w:sz="0" w:space="0" w:color="auto"/>
                                                        <w:bottom w:val="none" w:sz="0" w:space="0" w:color="auto"/>
                                                        <w:right w:val="none" w:sz="0" w:space="0" w:color="auto"/>
                                                      </w:divBdr>
                                                      <w:divsChild>
                                                        <w:div w:id="2089761893">
                                                          <w:marLeft w:val="0"/>
                                                          <w:marRight w:val="0"/>
                                                          <w:marTop w:val="450"/>
                                                          <w:marBottom w:val="450"/>
                                                          <w:divBdr>
                                                            <w:top w:val="none" w:sz="0" w:space="0" w:color="auto"/>
                                                            <w:left w:val="none" w:sz="0" w:space="0" w:color="auto"/>
                                                            <w:bottom w:val="none" w:sz="0" w:space="0" w:color="auto"/>
                                                            <w:right w:val="none" w:sz="0" w:space="0" w:color="auto"/>
                                                          </w:divBdr>
                                                          <w:divsChild>
                                                            <w:div w:id="2020737868">
                                                              <w:marLeft w:val="0"/>
                                                              <w:marRight w:val="0"/>
                                                              <w:marTop w:val="0"/>
                                                              <w:marBottom w:val="0"/>
                                                              <w:divBdr>
                                                                <w:top w:val="none" w:sz="0" w:space="0" w:color="auto"/>
                                                                <w:left w:val="none" w:sz="0" w:space="0" w:color="auto"/>
                                                                <w:bottom w:val="none" w:sz="0" w:space="0" w:color="auto"/>
                                                                <w:right w:val="none" w:sz="0" w:space="0" w:color="auto"/>
                                                              </w:divBdr>
                                                              <w:divsChild>
                                                                <w:div w:id="1442188705">
                                                                  <w:marLeft w:val="0"/>
                                                                  <w:marRight w:val="0"/>
                                                                  <w:marTop w:val="225"/>
                                                                  <w:marBottom w:val="300"/>
                                                                  <w:divBdr>
                                                                    <w:top w:val="none" w:sz="0" w:space="0" w:color="auto"/>
                                                                    <w:left w:val="none" w:sz="0" w:space="0" w:color="auto"/>
                                                                    <w:bottom w:val="none" w:sz="0" w:space="0" w:color="auto"/>
                                                                    <w:right w:val="none" w:sz="0" w:space="0" w:color="auto"/>
                                                                  </w:divBdr>
                                                                  <w:divsChild>
                                                                    <w:div w:id="741220630">
                                                                      <w:marLeft w:val="0"/>
                                                                      <w:marRight w:val="0"/>
                                                                      <w:marTop w:val="0"/>
                                                                      <w:marBottom w:val="0"/>
                                                                      <w:divBdr>
                                                                        <w:top w:val="none" w:sz="0" w:space="0" w:color="auto"/>
                                                                        <w:left w:val="none" w:sz="0" w:space="0" w:color="auto"/>
                                                                        <w:bottom w:val="none" w:sz="0" w:space="0" w:color="auto"/>
                                                                        <w:right w:val="none" w:sz="0" w:space="0" w:color="auto"/>
                                                                      </w:divBdr>
                                                                      <w:divsChild>
                                                                        <w:div w:id="489565935">
                                                                          <w:marLeft w:val="0"/>
                                                                          <w:marRight w:val="0"/>
                                                                          <w:marTop w:val="0"/>
                                                                          <w:marBottom w:val="0"/>
                                                                          <w:divBdr>
                                                                            <w:top w:val="none" w:sz="0" w:space="0" w:color="auto"/>
                                                                            <w:left w:val="none" w:sz="0" w:space="0" w:color="auto"/>
                                                                            <w:bottom w:val="single" w:sz="6" w:space="23" w:color="F9F9F9"/>
                                                                            <w:right w:val="none" w:sz="0" w:space="0" w:color="auto"/>
                                                                          </w:divBdr>
                                                                          <w:divsChild>
                                                                            <w:div w:id="490222489">
                                                                              <w:marLeft w:val="0"/>
                                                                              <w:marRight w:val="0"/>
                                                                              <w:marTop w:val="0"/>
                                                                              <w:marBottom w:val="0"/>
                                                                              <w:divBdr>
                                                                                <w:top w:val="none" w:sz="0" w:space="0" w:color="auto"/>
                                                                                <w:left w:val="none" w:sz="0" w:space="0" w:color="auto"/>
                                                                                <w:bottom w:val="none" w:sz="0" w:space="0" w:color="auto"/>
                                                                                <w:right w:val="none" w:sz="0" w:space="0" w:color="auto"/>
                                                                              </w:divBdr>
                                                                              <w:divsChild>
                                                                                <w:div w:id="27402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94990347">
      <w:bodyDiv w:val="1"/>
      <w:marLeft w:val="0"/>
      <w:marRight w:val="0"/>
      <w:marTop w:val="0"/>
      <w:marBottom w:val="0"/>
      <w:divBdr>
        <w:top w:val="none" w:sz="0" w:space="0" w:color="auto"/>
        <w:left w:val="none" w:sz="0" w:space="0" w:color="auto"/>
        <w:bottom w:val="none" w:sz="0" w:space="0" w:color="auto"/>
        <w:right w:val="none" w:sz="0" w:space="0" w:color="auto"/>
      </w:divBdr>
    </w:div>
    <w:div w:id="1589459169">
      <w:bodyDiv w:val="1"/>
      <w:marLeft w:val="0"/>
      <w:marRight w:val="0"/>
      <w:marTop w:val="0"/>
      <w:marBottom w:val="0"/>
      <w:divBdr>
        <w:top w:val="none" w:sz="0" w:space="0" w:color="auto"/>
        <w:left w:val="none" w:sz="0" w:space="0" w:color="auto"/>
        <w:bottom w:val="none" w:sz="0" w:space="0" w:color="auto"/>
        <w:right w:val="none" w:sz="0" w:space="0" w:color="auto"/>
      </w:divBdr>
    </w:div>
    <w:div w:id="1693605587">
      <w:bodyDiv w:val="1"/>
      <w:marLeft w:val="0"/>
      <w:marRight w:val="0"/>
      <w:marTop w:val="0"/>
      <w:marBottom w:val="0"/>
      <w:divBdr>
        <w:top w:val="none" w:sz="0" w:space="0" w:color="auto"/>
        <w:left w:val="none" w:sz="0" w:space="0" w:color="auto"/>
        <w:bottom w:val="none" w:sz="0" w:space="0" w:color="auto"/>
        <w:right w:val="none" w:sz="0" w:space="0" w:color="auto"/>
      </w:divBdr>
    </w:div>
    <w:div w:id="1699087944">
      <w:bodyDiv w:val="1"/>
      <w:marLeft w:val="0"/>
      <w:marRight w:val="0"/>
      <w:marTop w:val="0"/>
      <w:marBottom w:val="0"/>
      <w:divBdr>
        <w:top w:val="none" w:sz="0" w:space="0" w:color="auto"/>
        <w:left w:val="none" w:sz="0" w:space="0" w:color="auto"/>
        <w:bottom w:val="none" w:sz="0" w:space="0" w:color="auto"/>
        <w:right w:val="none" w:sz="0" w:space="0" w:color="auto"/>
      </w:divBdr>
      <w:divsChild>
        <w:div w:id="405803492">
          <w:marLeft w:val="0"/>
          <w:marRight w:val="0"/>
          <w:marTop w:val="0"/>
          <w:marBottom w:val="0"/>
          <w:divBdr>
            <w:top w:val="none" w:sz="0" w:space="0" w:color="auto"/>
            <w:left w:val="none" w:sz="0" w:space="0" w:color="auto"/>
            <w:bottom w:val="none" w:sz="0" w:space="0" w:color="auto"/>
            <w:right w:val="none" w:sz="0" w:space="0" w:color="auto"/>
          </w:divBdr>
          <w:divsChild>
            <w:div w:id="1575047057">
              <w:marLeft w:val="0"/>
              <w:marRight w:val="0"/>
              <w:marTop w:val="0"/>
              <w:marBottom w:val="0"/>
              <w:divBdr>
                <w:top w:val="none" w:sz="0" w:space="0" w:color="auto"/>
                <w:left w:val="none" w:sz="0" w:space="0" w:color="auto"/>
                <w:bottom w:val="none" w:sz="0" w:space="0" w:color="auto"/>
                <w:right w:val="none" w:sz="0" w:space="0" w:color="auto"/>
              </w:divBdr>
              <w:divsChild>
                <w:div w:id="1594389258">
                  <w:marLeft w:val="0"/>
                  <w:marRight w:val="0"/>
                  <w:marTop w:val="0"/>
                  <w:marBottom w:val="0"/>
                  <w:divBdr>
                    <w:top w:val="none" w:sz="0" w:space="0" w:color="auto"/>
                    <w:left w:val="none" w:sz="0" w:space="0" w:color="auto"/>
                    <w:bottom w:val="none" w:sz="0" w:space="0" w:color="auto"/>
                    <w:right w:val="none" w:sz="0" w:space="0" w:color="auto"/>
                  </w:divBdr>
                  <w:divsChild>
                    <w:div w:id="1024942997">
                      <w:marLeft w:val="0"/>
                      <w:marRight w:val="0"/>
                      <w:marTop w:val="0"/>
                      <w:marBottom w:val="0"/>
                      <w:divBdr>
                        <w:top w:val="none" w:sz="0" w:space="0" w:color="auto"/>
                        <w:left w:val="none" w:sz="0" w:space="0" w:color="auto"/>
                        <w:bottom w:val="none" w:sz="0" w:space="0" w:color="auto"/>
                        <w:right w:val="none" w:sz="0" w:space="0" w:color="auto"/>
                      </w:divBdr>
                      <w:divsChild>
                        <w:div w:id="977994400">
                          <w:marLeft w:val="0"/>
                          <w:marRight w:val="0"/>
                          <w:marTop w:val="0"/>
                          <w:marBottom w:val="0"/>
                          <w:divBdr>
                            <w:top w:val="none" w:sz="0" w:space="0" w:color="auto"/>
                            <w:left w:val="none" w:sz="0" w:space="0" w:color="auto"/>
                            <w:bottom w:val="none" w:sz="0" w:space="0" w:color="auto"/>
                            <w:right w:val="none" w:sz="0" w:space="0" w:color="auto"/>
                          </w:divBdr>
                          <w:divsChild>
                            <w:div w:id="1447459860">
                              <w:marLeft w:val="0"/>
                              <w:marRight w:val="0"/>
                              <w:marTop w:val="0"/>
                              <w:marBottom w:val="0"/>
                              <w:divBdr>
                                <w:top w:val="none" w:sz="0" w:space="0" w:color="auto"/>
                                <w:left w:val="none" w:sz="0" w:space="0" w:color="auto"/>
                                <w:bottom w:val="none" w:sz="0" w:space="0" w:color="auto"/>
                                <w:right w:val="none" w:sz="0" w:space="0" w:color="auto"/>
                              </w:divBdr>
                              <w:divsChild>
                                <w:div w:id="1386760279">
                                  <w:marLeft w:val="0"/>
                                  <w:marRight w:val="0"/>
                                  <w:marTop w:val="0"/>
                                  <w:marBottom w:val="0"/>
                                  <w:divBdr>
                                    <w:top w:val="none" w:sz="0" w:space="0" w:color="auto"/>
                                    <w:left w:val="none" w:sz="0" w:space="0" w:color="auto"/>
                                    <w:bottom w:val="none" w:sz="0" w:space="0" w:color="auto"/>
                                    <w:right w:val="none" w:sz="0" w:space="0" w:color="auto"/>
                                  </w:divBdr>
                                  <w:divsChild>
                                    <w:div w:id="813373187">
                                      <w:marLeft w:val="0"/>
                                      <w:marRight w:val="0"/>
                                      <w:marTop w:val="0"/>
                                      <w:marBottom w:val="0"/>
                                      <w:divBdr>
                                        <w:top w:val="none" w:sz="0" w:space="0" w:color="auto"/>
                                        <w:left w:val="none" w:sz="0" w:space="0" w:color="auto"/>
                                        <w:bottom w:val="none" w:sz="0" w:space="0" w:color="auto"/>
                                        <w:right w:val="none" w:sz="0" w:space="0" w:color="auto"/>
                                      </w:divBdr>
                                      <w:divsChild>
                                        <w:div w:id="62802417">
                                          <w:marLeft w:val="0"/>
                                          <w:marRight w:val="0"/>
                                          <w:marTop w:val="0"/>
                                          <w:marBottom w:val="0"/>
                                          <w:divBdr>
                                            <w:top w:val="none" w:sz="0" w:space="0" w:color="auto"/>
                                            <w:left w:val="none" w:sz="0" w:space="0" w:color="auto"/>
                                            <w:bottom w:val="none" w:sz="0" w:space="0" w:color="auto"/>
                                            <w:right w:val="none" w:sz="0" w:space="0" w:color="auto"/>
                                          </w:divBdr>
                                          <w:divsChild>
                                            <w:div w:id="174152987">
                                              <w:marLeft w:val="0"/>
                                              <w:marRight w:val="0"/>
                                              <w:marTop w:val="0"/>
                                              <w:marBottom w:val="0"/>
                                              <w:divBdr>
                                                <w:top w:val="none" w:sz="0" w:space="0" w:color="auto"/>
                                                <w:left w:val="none" w:sz="0" w:space="0" w:color="auto"/>
                                                <w:bottom w:val="none" w:sz="0" w:space="0" w:color="auto"/>
                                                <w:right w:val="none" w:sz="0" w:space="0" w:color="auto"/>
                                              </w:divBdr>
                                              <w:divsChild>
                                                <w:div w:id="620309457">
                                                  <w:marLeft w:val="0"/>
                                                  <w:marRight w:val="0"/>
                                                  <w:marTop w:val="0"/>
                                                  <w:marBottom w:val="0"/>
                                                  <w:divBdr>
                                                    <w:top w:val="none" w:sz="0" w:space="0" w:color="auto"/>
                                                    <w:left w:val="none" w:sz="0" w:space="0" w:color="auto"/>
                                                    <w:bottom w:val="none" w:sz="0" w:space="0" w:color="auto"/>
                                                    <w:right w:val="none" w:sz="0" w:space="0" w:color="auto"/>
                                                  </w:divBdr>
                                                  <w:divsChild>
                                                    <w:div w:id="379673414">
                                                      <w:marLeft w:val="0"/>
                                                      <w:marRight w:val="0"/>
                                                      <w:marTop w:val="0"/>
                                                      <w:marBottom w:val="0"/>
                                                      <w:divBdr>
                                                        <w:top w:val="none" w:sz="0" w:space="0" w:color="auto"/>
                                                        <w:left w:val="none" w:sz="0" w:space="0" w:color="auto"/>
                                                        <w:bottom w:val="none" w:sz="0" w:space="0" w:color="auto"/>
                                                        <w:right w:val="none" w:sz="0" w:space="0" w:color="auto"/>
                                                      </w:divBdr>
                                                      <w:divsChild>
                                                        <w:div w:id="264919327">
                                                          <w:marLeft w:val="0"/>
                                                          <w:marRight w:val="0"/>
                                                          <w:marTop w:val="450"/>
                                                          <w:marBottom w:val="450"/>
                                                          <w:divBdr>
                                                            <w:top w:val="none" w:sz="0" w:space="0" w:color="auto"/>
                                                            <w:left w:val="none" w:sz="0" w:space="0" w:color="auto"/>
                                                            <w:bottom w:val="none" w:sz="0" w:space="0" w:color="auto"/>
                                                            <w:right w:val="none" w:sz="0" w:space="0" w:color="auto"/>
                                                          </w:divBdr>
                                                          <w:divsChild>
                                                            <w:div w:id="1304888150">
                                                              <w:marLeft w:val="0"/>
                                                              <w:marRight w:val="0"/>
                                                              <w:marTop w:val="0"/>
                                                              <w:marBottom w:val="0"/>
                                                              <w:divBdr>
                                                                <w:top w:val="none" w:sz="0" w:space="0" w:color="auto"/>
                                                                <w:left w:val="none" w:sz="0" w:space="0" w:color="auto"/>
                                                                <w:bottom w:val="none" w:sz="0" w:space="0" w:color="auto"/>
                                                                <w:right w:val="none" w:sz="0" w:space="0" w:color="auto"/>
                                                              </w:divBdr>
                                                              <w:divsChild>
                                                                <w:div w:id="1940403603">
                                                                  <w:marLeft w:val="0"/>
                                                                  <w:marRight w:val="0"/>
                                                                  <w:marTop w:val="225"/>
                                                                  <w:marBottom w:val="300"/>
                                                                  <w:divBdr>
                                                                    <w:top w:val="none" w:sz="0" w:space="0" w:color="auto"/>
                                                                    <w:left w:val="none" w:sz="0" w:space="0" w:color="auto"/>
                                                                    <w:bottom w:val="none" w:sz="0" w:space="0" w:color="auto"/>
                                                                    <w:right w:val="none" w:sz="0" w:space="0" w:color="auto"/>
                                                                  </w:divBdr>
                                                                  <w:divsChild>
                                                                    <w:div w:id="1302078533">
                                                                      <w:marLeft w:val="0"/>
                                                                      <w:marRight w:val="0"/>
                                                                      <w:marTop w:val="0"/>
                                                                      <w:marBottom w:val="0"/>
                                                                      <w:divBdr>
                                                                        <w:top w:val="none" w:sz="0" w:space="0" w:color="auto"/>
                                                                        <w:left w:val="none" w:sz="0" w:space="0" w:color="auto"/>
                                                                        <w:bottom w:val="none" w:sz="0" w:space="0" w:color="auto"/>
                                                                        <w:right w:val="none" w:sz="0" w:space="0" w:color="auto"/>
                                                                      </w:divBdr>
                                                                      <w:divsChild>
                                                                        <w:div w:id="1758676335">
                                                                          <w:marLeft w:val="0"/>
                                                                          <w:marRight w:val="0"/>
                                                                          <w:marTop w:val="0"/>
                                                                          <w:marBottom w:val="0"/>
                                                                          <w:divBdr>
                                                                            <w:top w:val="none" w:sz="0" w:space="0" w:color="auto"/>
                                                                            <w:left w:val="none" w:sz="0" w:space="0" w:color="auto"/>
                                                                            <w:bottom w:val="single" w:sz="6" w:space="23" w:color="F9F9F9"/>
                                                                            <w:right w:val="none" w:sz="0" w:space="0" w:color="auto"/>
                                                                          </w:divBdr>
                                                                          <w:divsChild>
                                                                            <w:div w:id="1621565251">
                                                                              <w:marLeft w:val="0"/>
                                                                              <w:marRight w:val="0"/>
                                                                              <w:marTop w:val="0"/>
                                                                              <w:marBottom w:val="0"/>
                                                                              <w:divBdr>
                                                                                <w:top w:val="none" w:sz="0" w:space="0" w:color="auto"/>
                                                                                <w:left w:val="none" w:sz="0" w:space="0" w:color="auto"/>
                                                                                <w:bottom w:val="none" w:sz="0" w:space="0" w:color="auto"/>
                                                                                <w:right w:val="none" w:sz="0" w:space="0" w:color="auto"/>
                                                                              </w:divBdr>
                                                                              <w:divsChild>
                                                                                <w:div w:id="23004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70538330">
      <w:bodyDiv w:val="1"/>
      <w:marLeft w:val="0"/>
      <w:marRight w:val="0"/>
      <w:marTop w:val="0"/>
      <w:marBottom w:val="0"/>
      <w:divBdr>
        <w:top w:val="none" w:sz="0" w:space="0" w:color="auto"/>
        <w:left w:val="none" w:sz="0" w:space="0" w:color="auto"/>
        <w:bottom w:val="none" w:sz="0" w:space="0" w:color="auto"/>
        <w:right w:val="none" w:sz="0" w:space="0" w:color="auto"/>
      </w:divBdr>
    </w:div>
    <w:div w:id="2140487404">
      <w:bodyDiv w:val="1"/>
      <w:marLeft w:val="0"/>
      <w:marRight w:val="0"/>
      <w:marTop w:val="0"/>
      <w:marBottom w:val="0"/>
      <w:divBdr>
        <w:top w:val="none" w:sz="0" w:space="0" w:color="auto"/>
        <w:left w:val="none" w:sz="0" w:space="0" w:color="auto"/>
        <w:bottom w:val="none" w:sz="0" w:space="0" w:color="auto"/>
        <w:right w:val="none" w:sz="0" w:space="0" w:color="auto"/>
      </w:divBdr>
      <w:divsChild>
        <w:div w:id="716707064">
          <w:marLeft w:val="0"/>
          <w:marRight w:val="0"/>
          <w:marTop w:val="0"/>
          <w:marBottom w:val="0"/>
          <w:divBdr>
            <w:top w:val="none" w:sz="0" w:space="0" w:color="auto"/>
            <w:left w:val="none" w:sz="0" w:space="0" w:color="auto"/>
            <w:bottom w:val="none" w:sz="0" w:space="0" w:color="auto"/>
            <w:right w:val="none" w:sz="0" w:space="0" w:color="auto"/>
          </w:divBdr>
          <w:divsChild>
            <w:div w:id="940376295">
              <w:marLeft w:val="0"/>
              <w:marRight w:val="0"/>
              <w:marTop w:val="0"/>
              <w:marBottom w:val="0"/>
              <w:divBdr>
                <w:top w:val="none" w:sz="0" w:space="0" w:color="auto"/>
                <w:left w:val="none" w:sz="0" w:space="0" w:color="auto"/>
                <w:bottom w:val="none" w:sz="0" w:space="0" w:color="auto"/>
                <w:right w:val="none" w:sz="0" w:space="0" w:color="auto"/>
              </w:divBdr>
              <w:divsChild>
                <w:div w:id="366107903">
                  <w:marLeft w:val="0"/>
                  <w:marRight w:val="0"/>
                  <w:marTop w:val="0"/>
                  <w:marBottom w:val="0"/>
                  <w:divBdr>
                    <w:top w:val="none" w:sz="0" w:space="0" w:color="auto"/>
                    <w:left w:val="none" w:sz="0" w:space="0" w:color="auto"/>
                    <w:bottom w:val="none" w:sz="0" w:space="0" w:color="auto"/>
                    <w:right w:val="none" w:sz="0" w:space="0" w:color="auto"/>
                  </w:divBdr>
                  <w:divsChild>
                    <w:div w:id="814377798">
                      <w:marLeft w:val="0"/>
                      <w:marRight w:val="0"/>
                      <w:marTop w:val="0"/>
                      <w:marBottom w:val="0"/>
                      <w:divBdr>
                        <w:top w:val="none" w:sz="0" w:space="0" w:color="auto"/>
                        <w:left w:val="none" w:sz="0" w:space="0" w:color="auto"/>
                        <w:bottom w:val="none" w:sz="0" w:space="0" w:color="auto"/>
                        <w:right w:val="none" w:sz="0" w:space="0" w:color="auto"/>
                      </w:divBdr>
                      <w:divsChild>
                        <w:div w:id="888609241">
                          <w:marLeft w:val="0"/>
                          <w:marRight w:val="0"/>
                          <w:marTop w:val="0"/>
                          <w:marBottom w:val="0"/>
                          <w:divBdr>
                            <w:top w:val="none" w:sz="0" w:space="0" w:color="auto"/>
                            <w:left w:val="none" w:sz="0" w:space="0" w:color="auto"/>
                            <w:bottom w:val="none" w:sz="0" w:space="0" w:color="auto"/>
                            <w:right w:val="none" w:sz="0" w:space="0" w:color="auto"/>
                          </w:divBdr>
                          <w:divsChild>
                            <w:div w:id="1203782899">
                              <w:marLeft w:val="0"/>
                              <w:marRight w:val="0"/>
                              <w:marTop w:val="0"/>
                              <w:marBottom w:val="0"/>
                              <w:divBdr>
                                <w:top w:val="none" w:sz="0" w:space="0" w:color="auto"/>
                                <w:left w:val="none" w:sz="0" w:space="0" w:color="auto"/>
                                <w:bottom w:val="none" w:sz="0" w:space="0" w:color="auto"/>
                                <w:right w:val="none" w:sz="0" w:space="0" w:color="auto"/>
                              </w:divBdr>
                              <w:divsChild>
                                <w:div w:id="1210994949">
                                  <w:marLeft w:val="0"/>
                                  <w:marRight w:val="0"/>
                                  <w:marTop w:val="0"/>
                                  <w:marBottom w:val="0"/>
                                  <w:divBdr>
                                    <w:top w:val="none" w:sz="0" w:space="0" w:color="auto"/>
                                    <w:left w:val="none" w:sz="0" w:space="0" w:color="auto"/>
                                    <w:bottom w:val="none" w:sz="0" w:space="0" w:color="auto"/>
                                    <w:right w:val="none" w:sz="0" w:space="0" w:color="auto"/>
                                  </w:divBdr>
                                  <w:divsChild>
                                    <w:div w:id="259603312">
                                      <w:marLeft w:val="0"/>
                                      <w:marRight w:val="0"/>
                                      <w:marTop w:val="0"/>
                                      <w:marBottom w:val="0"/>
                                      <w:divBdr>
                                        <w:top w:val="none" w:sz="0" w:space="0" w:color="auto"/>
                                        <w:left w:val="none" w:sz="0" w:space="0" w:color="auto"/>
                                        <w:bottom w:val="none" w:sz="0" w:space="0" w:color="auto"/>
                                        <w:right w:val="none" w:sz="0" w:space="0" w:color="auto"/>
                                      </w:divBdr>
                                      <w:divsChild>
                                        <w:div w:id="1115901911">
                                          <w:marLeft w:val="0"/>
                                          <w:marRight w:val="0"/>
                                          <w:marTop w:val="0"/>
                                          <w:marBottom w:val="0"/>
                                          <w:divBdr>
                                            <w:top w:val="none" w:sz="0" w:space="0" w:color="auto"/>
                                            <w:left w:val="none" w:sz="0" w:space="0" w:color="auto"/>
                                            <w:bottom w:val="none" w:sz="0" w:space="0" w:color="auto"/>
                                            <w:right w:val="none" w:sz="0" w:space="0" w:color="auto"/>
                                          </w:divBdr>
                                          <w:divsChild>
                                            <w:div w:id="14768873">
                                              <w:marLeft w:val="0"/>
                                              <w:marRight w:val="0"/>
                                              <w:marTop w:val="0"/>
                                              <w:marBottom w:val="0"/>
                                              <w:divBdr>
                                                <w:top w:val="none" w:sz="0" w:space="0" w:color="auto"/>
                                                <w:left w:val="none" w:sz="0" w:space="0" w:color="auto"/>
                                                <w:bottom w:val="none" w:sz="0" w:space="0" w:color="auto"/>
                                                <w:right w:val="none" w:sz="0" w:space="0" w:color="auto"/>
                                              </w:divBdr>
                                              <w:divsChild>
                                                <w:div w:id="1842355335">
                                                  <w:marLeft w:val="0"/>
                                                  <w:marRight w:val="0"/>
                                                  <w:marTop w:val="0"/>
                                                  <w:marBottom w:val="0"/>
                                                  <w:divBdr>
                                                    <w:top w:val="none" w:sz="0" w:space="0" w:color="auto"/>
                                                    <w:left w:val="none" w:sz="0" w:space="0" w:color="auto"/>
                                                    <w:bottom w:val="none" w:sz="0" w:space="0" w:color="auto"/>
                                                    <w:right w:val="none" w:sz="0" w:space="0" w:color="auto"/>
                                                  </w:divBdr>
                                                  <w:divsChild>
                                                    <w:div w:id="2073232153">
                                                      <w:marLeft w:val="0"/>
                                                      <w:marRight w:val="0"/>
                                                      <w:marTop w:val="0"/>
                                                      <w:marBottom w:val="0"/>
                                                      <w:divBdr>
                                                        <w:top w:val="none" w:sz="0" w:space="0" w:color="auto"/>
                                                        <w:left w:val="none" w:sz="0" w:space="0" w:color="auto"/>
                                                        <w:bottom w:val="none" w:sz="0" w:space="0" w:color="auto"/>
                                                        <w:right w:val="none" w:sz="0" w:space="0" w:color="auto"/>
                                                      </w:divBdr>
                                                      <w:divsChild>
                                                        <w:div w:id="1371881933">
                                                          <w:marLeft w:val="0"/>
                                                          <w:marRight w:val="0"/>
                                                          <w:marTop w:val="0"/>
                                                          <w:marBottom w:val="0"/>
                                                          <w:divBdr>
                                                            <w:top w:val="none" w:sz="0" w:space="0" w:color="auto"/>
                                                            <w:left w:val="none" w:sz="0" w:space="0" w:color="auto"/>
                                                            <w:bottom w:val="none" w:sz="0" w:space="0" w:color="auto"/>
                                                            <w:right w:val="none" w:sz="0" w:space="0" w:color="auto"/>
                                                          </w:divBdr>
                                                          <w:divsChild>
                                                            <w:div w:id="670374699">
                                                              <w:marLeft w:val="0"/>
                                                              <w:marRight w:val="0"/>
                                                              <w:marTop w:val="0"/>
                                                              <w:marBottom w:val="0"/>
                                                              <w:divBdr>
                                                                <w:top w:val="none" w:sz="0" w:space="0" w:color="auto"/>
                                                                <w:left w:val="none" w:sz="0" w:space="0" w:color="auto"/>
                                                                <w:bottom w:val="none" w:sz="0" w:space="0" w:color="auto"/>
                                                                <w:right w:val="none" w:sz="0" w:space="0" w:color="auto"/>
                                                              </w:divBdr>
                                                              <w:divsChild>
                                                                <w:div w:id="11583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hyperlink" Target="https://github.com/jashkenas/coffeescript/wiki/List-of-languages-that-compile-to-JS" TargetMode="External"/><Relationship Id="rId39"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caniuse.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hyperlink" Target="http://caniuse.com/" TargetMode="External"/><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yperlink" Target="http://www.adequatelygood.com/JavaScript-Module-Pattern-In-Depth.html" TargetMode="Externa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hyperlink" Target="https://developer.mozilla.org/en-US/docs/Web/JavaScript/Reference/Strict_mod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TOOLS\TEMPLATE\CoursewareDev.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1612B-7E86-4571-8EB7-12C84105A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CoursewareDev.dot</Template>
  <TotalTime>13372</TotalTime>
  <Pages>49</Pages>
  <Words>10426</Words>
  <Characters>59430</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MAX003A1</vt:lpstr>
    </vt:vector>
  </TitlesOfParts>
  <Company>MAX Technical Training</Company>
  <LinksUpToDate>false</LinksUpToDate>
  <CharactersWithSpaces>69717</CharactersWithSpaces>
  <SharedDoc>false</SharedDoc>
  <HLinks>
    <vt:vector size="462" baseType="variant">
      <vt:variant>
        <vt:i4>1572916</vt:i4>
      </vt:variant>
      <vt:variant>
        <vt:i4>458</vt:i4>
      </vt:variant>
      <vt:variant>
        <vt:i4>0</vt:i4>
      </vt:variant>
      <vt:variant>
        <vt:i4>5</vt:i4>
      </vt:variant>
      <vt:variant>
        <vt:lpwstr/>
      </vt:variant>
      <vt:variant>
        <vt:lpwstr>_Toc269478857</vt:lpwstr>
      </vt:variant>
      <vt:variant>
        <vt:i4>1572916</vt:i4>
      </vt:variant>
      <vt:variant>
        <vt:i4>452</vt:i4>
      </vt:variant>
      <vt:variant>
        <vt:i4>0</vt:i4>
      </vt:variant>
      <vt:variant>
        <vt:i4>5</vt:i4>
      </vt:variant>
      <vt:variant>
        <vt:lpwstr/>
      </vt:variant>
      <vt:variant>
        <vt:lpwstr>_Toc269478856</vt:lpwstr>
      </vt:variant>
      <vt:variant>
        <vt:i4>1572916</vt:i4>
      </vt:variant>
      <vt:variant>
        <vt:i4>446</vt:i4>
      </vt:variant>
      <vt:variant>
        <vt:i4>0</vt:i4>
      </vt:variant>
      <vt:variant>
        <vt:i4>5</vt:i4>
      </vt:variant>
      <vt:variant>
        <vt:lpwstr/>
      </vt:variant>
      <vt:variant>
        <vt:lpwstr>_Toc269478855</vt:lpwstr>
      </vt:variant>
      <vt:variant>
        <vt:i4>1572916</vt:i4>
      </vt:variant>
      <vt:variant>
        <vt:i4>440</vt:i4>
      </vt:variant>
      <vt:variant>
        <vt:i4>0</vt:i4>
      </vt:variant>
      <vt:variant>
        <vt:i4>5</vt:i4>
      </vt:variant>
      <vt:variant>
        <vt:lpwstr/>
      </vt:variant>
      <vt:variant>
        <vt:lpwstr>_Toc269478854</vt:lpwstr>
      </vt:variant>
      <vt:variant>
        <vt:i4>1572916</vt:i4>
      </vt:variant>
      <vt:variant>
        <vt:i4>434</vt:i4>
      </vt:variant>
      <vt:variant>
        <vt:i4>0</vt:i4>
      </vt:variant>
      <vt:variant>
        <vt:i4>5</vt:i4>
      </vt:variant>
      <vt:variant>
        <vt:lpwstr/>
      </vt:variant>
      <vt:variant>
        <vt:lpwstr>_Toc269478853</vt:lpwstr>
      </vt:variant>
      <vt:variant>
        <vt:i4>1572916</vt:i4>
      </vt:variant>
      <vt:variant>
        <vt:i4>428</vt:i4>
      </vt:variant>
      <vt:variant>
        <vt:i4>0</vt:i4>
      </vt:variant>
      <vt:variant>
        <vt:i4>5</vt:i4>
      </vt:variant>
      <vt:variant>
        <vt:lpwstr/>
      </vt:variant>
      <vt:variant>
        <vt:lpwstr>_Toc269478852</vt:lpwstr>
      </vt:variant>
      <vt:variant>
        <vt:i4>1572916</vt:i4>
      </vt:variant>
      <vt:variant>
        <vt:i4>422</vt:i4>
      </vt:variant>
      <vt:variant>
        <vt:i4>0</vt:i4>
      </vt:variant>
      <vt:variant>
        <vt:i4>5</vt:i4>
      </vt:variant>
      <vt:variant>
        <vt:lpwstr/>
      </vt:variant>
      <vt:variant>
        <vt:lpwstr>_Toc269478851</vt:lpwstr>
      </vt:variant>
      <vt:variant>
        <vt:i4>1572916</vt:i4>
      </vt:variant>
      <vt:variant>
        <vt:i4>416</vt:i4>
      </vt:variant>
      <vt:variant>
        <vt:i4>0</vt:i4>
      </vt:variant>
      <vt:variant>
        <vt:i4>5</vt:i4>
      </vt:variant>
      <vt:variant>
        <vt:lpwstr/>
      </vt:variant>
      <vt:variant>
        <vt:lpwstr>_Toc269478850</vt:lpwstr>
      </vt:variant>
      <vt:variant>
        <vt:i4>1638452</vt:i4>
      </vt:variant>
      <vt:variant>
        <vt:i4>410</vt:i4>
      </vt:variant>
      <vt:variant>
        <vt:i4>0</vt:i4>
      </vt:variant>
      <vt:variant>
        <vt:i4>5</vt:i4>
      </vt:variant>
      <vt:variant>
        <vt:lpwstr/>
      </vt:variant>
      <vt:variant>
        <vt:lpwstr>_Toc269478849</vt:lpwstr>
      </vt:variant>
      <vt:variant>
        <vt:i4>1638452</vt:i4>
      </vt:variant>
      <vt:variant>
        <vt:i4>404</vt:i4>
      </vt:variant>
      <vt:variant>
        <vt:i4>0</vt:i4>
      </vt:variant>
      <vt:variant>
        <vt:i4>5</vt:i4>
      </vt:variant>
      <vt:variant>
        <vt:lpwstr/>
      </vt:variant>
      <vt:variant>
        <vt:lpwstr>_Toc269478848</vt:lpwstr>
      </vt:variant>
      <vt:variant>
        <vt:i4>1638452</vt:i4>
      </vt:variant>
      <vt:variant>
        <vt:i4>398</vt:i4>
      </vt:variant>
      <vt:variant>
        <vt:i4>0</vt:i4>
      </vt:variant>
      <vt:variant>
        <vt:i4>5</vt:i4>
      </vt:variant>
      <vt:variant>
        <vt:lpwstr/>
      </vt:variant>
      <vt:variant>
        <vt:lpwstr>_Toc269478847</vt:lpwstr>
      </vt:variant>
      <vt:variant>
        <vt:i4>1638452</vt:i4>
      </vt:variant>
      <vt:variant>
        <vt:i4>392</vt:i4>
      </vt:variant>
      <vt:variant>
        <vt:i4>0</vt:i4>
      </vt:variant>
      <vt:variant>
        <vt:i4>5</vt:i4>
      </vt:variant>
      <vt:variant>
        <vt:lpwstr/>
      </vt:variant>
      <vt:variant>
        <vt:lpwstr>_Toc269478846</vt:lpwstr>
      </vt:variant>
      <vt:variant>
        <vt:i4>1638452</vt:i4>
      </vt:variant>
      <vt:variant>
        <vt:i4>386</vt:i4>
      </vt:variant>
      <vt:variant>
        <vt:i4>0</vt:i4>
      </vt:variant>
      <vt:variant>
        <vt:i4>5</vt:i4>
      </vt:variant>
      <vt:variant>
        <vt:lpwstr/>
      </vt:variant>
      <vt:variant>
        <vt:lpwstr>_Toc269478845</vt:lpwstr>
      </vt:variant>
      <vt:variant>
        <vt:i4>1638452</vt:i4>
      </vt:variant>
      <vt:variant>
        <vt:i4>380</vt:i4>
      </vt:variant>
      <vt:variant>
        <vt:i4>0</vt:i4>
      </vt:variant>
      <vt:variant>
        <vt:i4>5</vt:i4>
      </vt:variant>
      <vt:variant>
        <vt:lpwstr/>
      </vt:variant>
      <vt:variant>
        <vt:lpwstr>_Toc269478844</vt:lpwstr>
      </vt:variant>
      <vt:variant>
        <vt:i4>1638452</vt:i4>
      </vt:variant>
      <vt:variant>
        <vt:i4>374</vt:i4>
      </vt:variant>
      <vt:variant>
        <vt:i4>0</vt:i4>
      </vt:variant>
      <vt:variant>
        <vt:i4>5</vt:i4>
      </vt:variant>
      <vt:variant>
        <vt:lpwstr/>
      </vt:variant>
      <vt:variant>
        <vt:lpwstr>_Toc269478843</vt:lpwstr>
      </vt:variant>
      <vt:variant>
        <vt:i4>1638452</vt:i4>
      </vt:variant>
      <vt:variant>
        <vt:i4>368</vt:i4>
      </vt:variant>
      <vt:variant>
        <vt:i4>0</vt:i4>
      </vt:variant>
      <vt:variant>
        <vt:i4>5</vt:i4>
      </vt:variant>
      <vt:variant>
        <vt:lpwstr/>
      </vt:variant>
      <vt:variant>
        <vt:lpwstr>_Toc269478842</vt:lpwstr>
      </vt:variant>
      <vt:variant>
        <vt:i4>1638452</vt:i4>
      </vt:variant>
      <vt:variant>
        <vt:i4>362</vt:i4>
      </vt:variant>
      <vt:variant>
        <vt:i4>0</vt:i4>
      </vt:variant>
      <vt:variant>
        <vt:i4>5</vt:i4>
      </vt:variant>
      <vt:variant>
        <vt:lpwstr/>
      </vt:variant>
      <vt:variant>
        <vt:lpwstr>_Toc269478841</vt:lpwstr>
      </vt:variant>
      <vt:variant>
        <vt:i4>1638452</vt:i4>
      </vt:variant>
      <vt:variant>
        <vt:i4>356</vt:i4>
      </vt:variant>
      <vt:variant>
        <vt:i4>0</vt:i4>
      </vt:variant>
      <vt:variant>
        <vt:i4>5</vt:i4>
      </vt:variant>
      <vt:variant>
        <vt:lpwstr/>
      </vt:variant>
      <vt:variant>
        <vt:lpwstr>_Toc269478840</vt:lpwstr>
      </vt:variant>
      <vt:variant>
        <vt:i4>1966132</vt:i4>
      </vt:variant>
      <vt:variant>
        <vt:i4>350</vt:i4>
      </vt:variant>
      <vt:variant>
        <vt:i4>0</vt:i4>
      </vt:variant>
      <vt:variant>
        <vt:i4>5</vt:i4>
      </vt:variant>
      <vt:variant>
        <vt:lpwstr/>
      </vt:variant>
      <vt:variant>
        <vt:lpwstr>_Toc269478839</vt:lpwstr>
      </vt:variant>
      <vt:variant>
        <vt:i4>1966132</vt:i4>
      </vt:variant>
      <vt:variant>
        <vt:i4>344</vt:i4>
      </vt:variant>
      <vt:variant>
        <vt:i4>0</vt:i4>
      </vt:variant>
      <vt:variant>
        <vt:i4>5</vt:i4>
      </vt:variant>
      <vt:variant>
        <vt:lpwstr/>
      </vt:variant>
      <vt:variant>
        <vt:lpwstr>_Toc269478838</vt:lpwstr>
      </vt:variant>
      <vt:variant>
        <vt:i4>1966132</vt:i4>
      </vt:variant>
      <vt:variant>
        <vt:i4>338</vt:i4>
      </vt:variant>
      <vt:variant>
        <vt:i4>0</vt:i4>
      </vt:variant>
      <vt:variant>
        <vt:i4>5</vt:i4>
      </vt:variant>
      <vt:variant>
        <vt:lpwstr/>
      </vt:variant>
      <vt:variant>
        <vt:lpwstr>_Toc269478837</vt:lpwstr>
      </vt:variant>
      <vt:variant>
        <vt:i4>1966132</vt:i4>
      </vt:variant>
      <vt:variant>
        <vt:i4>332</vt:i4>
      </vt:variant>
      <vt:variant>
        <vt:i4>0</vt:i4>
      </vt:variant>
      <vt:variant>
        <vt:i4>5</vt:i4>
      </vt:variant>
      <vt:variant>
        <vt:lpwstr/>
      </vt:variant>
      <vt:variant>
        <vt:lpwstr>_Toc269478836</vt:lpwstr>
      </vt:variant>
      <vt:variant>
        <vt:i4>1966132</vt:i4>
      </vt:variant>
      <vt:variant>
        <vt:i4>326</vt:i4>
      </vt:variant>
      <vt:variant>
        <vt:i4>0</vt:i4>
      </vt:variant>
      <vt:variant>
        <vt:i4>5</vt:i4>
      </vt:variant>
      <vt:variant>
        <vt:lpwstr/>
      </vt:variant>
      <vt:variant>
        <vt:lpwstr>_Toc269478835</vt:lpwstr>
      </vt:variant>
      <vt:variant>
        <vt:i4>1966132</vt:i4>
      </vt:variant>
      <vt:variant>
        <vt:i4>320</vt:i4>
      </vt:variant>
      <vt:variant>
        <vt:i4>0</vt:i4>
      </vt:variant>
      <vt:variant>
        <vt:i4>5</vt:i4>
      </vt:variant>
      <vt:variant>
        <vt:lpwstr/>
      </vt:variant>
      <vt:variant>
        <vt:lpwstr>_Toc269478834</vt:lpwstr>
      </vt:variant>
      <vt:variant>
        <vt:i4>1966132</vt:i4>
      </vt:variant>
      <vt:variant>
        <vt:i4>314</vt:i4>
      </vt:variant>
      <vt:variant>
        <vt:i4>0</vt:i4>
      </vt:variant>
      <vt:variant>
        <vt:i4>5</vt:i4>
      </vt:variant>
      <vt:variant>
        <vt:lpwstr/>
      </vt:variant>
      <vt:variant>
        <vt:lpwstr>_Toc269478833</vt:lpwstr>
      </vt:variant>
      <vt:variant>
        <vt:i4>1966132</vt:i4>
      </vt:variant>
      <vt:variant>
        <vt:i4>308</vt:i4>
      </vt:variant>
      <vt:variant>
        <vt:i4>0</vt:i4>
      </vt:variant>
      <vt:variant>
        <vt:i4>5</vt:i4>
      </vt:variant>
      <vt:variant>
        <vt:lpwstr/>
      </vt:variant>
      <vt:variant>
        <vt:lpwstr>_Toc269478832</vt:lpwstr>
      </vt:variant>
      <vt:variant>
        <vt:i4>1966132</vt:i4>
      </vt:variant>
      <vt:variant>
        <vt:i4>302</vt:i4>
      </vt:variant>
      <vt:variant>
        <vt:i4>0</vt:i4>
      </vt:variant>
      <vt:variant>
        <vt:i4>5</vt:i4>
      </vt:variant>
      <vt:variant>
        <vt:lpwstr/>
      </vt:variant>
      <vt:variant>
        <vt:lpwstr>_Toc269478831</vt:lpwstr>
      </vt:variant>
      <vt:variant>
        <vt:i4>1966132</vt:i4>
      </vt:variant>
      <vt:variant>
        <vt:i4>296</vt:i4>
      </vt:variant>
      <vt:variant>
        <vt:i4>0</vt:i4>
      </vt:variant>
      <vt:variant>
        <vt:i4>5</vt:i4>
      </vt:variant>
      <vt:variant>
        <vt:lpwstr/>
      </vt:variant>
      <vt:variant>
        <vt:lpwstr>_Toc269478830</vt:lpwstr>
      </vt:variant>
      <vt:variant>
        <vt:i4>2031668</vt:i4>
      </vt:variant>
      <vt:variant>
        <vt:i4>290</vt:i4>
      </vt:variant>
      <vt:variant>
        <vt:i4>0</vt:i4>
      </vt:variant>
      <vt:variant>
        <vt:i4>5</vt:i4>
      </vt:variant>
      <vt:variant>
        <vt:lpwstr/>
      </vt:variant>
      <vt:variant>
        <vt:lpwstr>_Toc269478829</vt:lpwstr>
      </vt:variant>
      <vt:variant>
        <vt:i4>2031668</vt:i4>
      </vt:variant>
      <vt:variant>
        <vt:i4>284</vt:i4>
      </vt:variant>
      <vt:variant>
        <vt:i4>0</vt:i4>
      </vt:variant>
      <vt:variant>
        <vt:i4>5</vt:i4>
      </vt:variant>
      <vt:variant>
        <vt:lpwstr/>
      </vt:variant>
      <vt:variant>
        <vt:lpwstr>_Toc269478828</vt:lpwstr>
      </vt:variant>
      <vt:variant>
        <vt:i4>2031668</vt:i4>
      </vt:variant>
      <vt:variant>
        <vt:i4>278</vt:i4>
      </vt:variant>
      <vt:variant>
        <vt:i4>0</vt:i4>
      </vt:variant>
      <vt:variant>
        <vt:i4>5</vt:i4>
      </vt:variant>
      <vt:variant>
        <vt:lpwstr/>
      </vt:variant>
      <vt:variant>
        <vt:lpwstr>_Toc269478827</vt:lpwstr>
      </vt:variant>
      <vt:variant>
        <vt:i4>2031668</vt:i4>
      </vt:variant>
      <vt:variant>
        <vt:i4>272</vt:i4>
      </vt:variant>
      <vt:variant>
        <vt:i4>0</vt:i4>
      </vt:variant>
      <vt:variant>
        <vt:i4>5</vt:i4>
      </vt:variant>
      <vt:variant>
        <vt:lpwstr/>
      </vt:variant>
      <vt:variant>
        <vt:lpwstr>_Toc269478826</vt:lpwstr>
      </vt:variant>
      <vt:variant>
        <vt:i4>2031668</vt:i4>
      </vt:variant>
      <vt:variant>
        <vt:i4>266</vt:i4>
      </vt:variant>
      <vt:variant>
        <vt:i4>0</vt:i4>
      </vt:variant>
      <vt:variant>
        <vt:i4>5</vt:i4>
      </vt:variant>
      <vt:variant>
        <vt:lpwstr/>
      </vt:variant>
      <vt:variant>
        <vt:lpwstr>_Toc269478825</vt:lpwstr>
      </vt:variant>
      <vt:variant>
        <vt:i4>2031668</vt:i4>
      </vt:variant>
      <vt:variant>
        <vt:i4>260</vt:i4>
      </vt:variant>
      <vt:variant>
        <vt:i4>0</vt:i4>
      </vt:variant>
      <vt:variant>
        <vt:i4>5</vt:i4>
      </vt:variant>
      <vt:variant>
        <vt:lpwstr/>
      </vt:variant>
      <vt:variant>
        <vt:lpwstr>_Toc269478824</vt:lpwstr>
      </vt:variant>
      <vt:variant>
        <vt:i4>2031668</vt:i4>
      </vt:variant>
      <vt:variant>
        <vt:i4>254</vt:i4>
      </vt:variant>
      <vt:variant>
        <vt:i4>0</vt:i4>
      </vt:variant>
      <vt:variant>
        <vt:i4>5</vt:i4>
      </vt:variant>
      <vt:variant>
        <vt:lpwstr/>
      </vt:variant>
      <vt:variant>
        <vt:lpwstr>_Toc269478823</vt:lpwstr>
      </vt:variant>
      <vt:variant>
        <vt:i4>2031668</vt:i4>
      </vt:variant>
      <vt:variant>
        <vt:i4>248</vt:i4>
      </vt:variant>
      <vt:variant>
        <vt:i4>0</vt:i4>
      </vt:variant>
      <vt:variant>
        <vt:i4>5</vt:i4>
      </vt:variant>
      <vt:variant>
        <vt:lpwstr/>
      </vt:variant>
      <vt:variant>
        <vt:lpwstr>_Toc269478822</vt:lpwstr>
      </vt:variant>
      <vt:variant>
        <vt:i4>2031668</vt:i4>
      </vt:variant>
      <vt:variant>
        <vt:i4>242</vt:i4>
      </vt:variant>
      <vt:variant>
        <vt:i4>0</vt:i4>
      </vt:variant>
      <vt:variant>
        <vt:i4>5</vt:i4>
      </vt:variant>
      <vt:variant>
        <vt:lpwstr/>
      </vt:variant>
      <vt:variant>
        <vt:lpwstr>_Toc269478821</vt:lpwstr>
      </vt:variant>
      <vt:variant>
        <vt:i4>2031668</vt:i4>
      </vt:variant>
      <vt:variant>
        <vt:i4>236</vt:i4>
      </vt:variant>
      <vt:variant>
        <vt:i4>0</vt:i4>
      </vt:variant>
      <vt:variant>
        <vt:i4>5</vt:i4>
      </vt:variant>
      <vt:variant>
        <vt:lpwstr/>
      </vt:variant>
      <vt:variant>
        <vt:lpwstr>_Toc269478820</vt:lpwstr>
      </vt:variant>
      <vt:variant>
        <vt:i4>1835060</vt:i4>
      </vt:variant>
      <vt:variant>
        <vt:i4>230</vt:i4>
      </vt:variant>
      <vt:variant>
        <vt:i4>0</vt:i4>
      </vt:variant>
      <vt:variant>
        <vt:i4>5</vt:i4>
      </vt:variant>
      <vt:variant>
        <vt:lpwstr/>
      </vt:variant>
      <vt:variant>
        <vt:lpwstr>_Toc269478819</vt:lpwstr>
      </vt:variant>
      <vt:variant>
        <vt:i4>1835060</vt:i4>
      </vt:variant>
      <vt:variant>
        <vt:i4>224</vt:i4>
      </vt:variant>
      <vt:variant>
        <vt:i4>0</vt:i4>
      </vt:variant>
      <vt:variant>
        <vt:i4>5</vt:i4>
      </vt:variant>
      <vt:variant>
        <vt:lpwstr/>
      </vt:variant>
      <vt:variant>
        <vt:lpwstr>_Toc269478818</vt:lpwstr>
      </vt:variant>
      <vt:variant>
        <vt:i4>1835060</vt:i4>
      </vt:variant>
      <vt:variant>
        <vt:i4>218</vt:i4>
      </vt:variant>
      <vt:variant>
        <vt:i4>0</vt:i4>
      </vt:variant>
      <vt:variant>
        <vt:i4>5</vt:i4>
      </vt:variant>
      <vt:variant>
        <vt:lpwstr/>
      </vt:variant>
      <vt:variant>
        <vt:lpwstr>_Toc269478817</vt:lpwstr>
      </vt:variant>
      <vt:variant>
        <vt:i4>1835060</vt:i4>
      </vt:variant>
      <vt:variant>
        <vt:i4>212</vt:i4>
      </vt:variant>
      <vt:variant>
        <vt:i4>0</vt:i4>
      </vt:variant>
      <vt:variant>
        <vt:i4>5</vt:i4>
      </vt:variant>
      <vt:variant>
        <vt:lpwstr/>
      </vt:variant>
      <vt:variant>
        <vt:lpwstr>_Toc269478816</vt:lpwstr>
      </vt:variant>
      <vt:variant>
        <vt:i4>1835060</vt:i4>
      </vt:variant>
      <vt:variant>
        <vt:i4>206</vt:i4>
      </vt:variant>
      <vt:variant>
        <vt:i4>0</vt:i4>
      </vt:variant>
      <vt:variant>
        <vt:i4>5</vt:i4>
      </vt:variant>
      <vt:variant>
        <vt:lpwstr/>
      </vt:variant>
      <vt:variant>
        <vt:lpwstr>_Toc269478815</vt:lpwstr>
      </vt:variant>
      <vt:variant>
        <vt:i4>1835060</vt:i4>
      </vt:variant>
      <vt:variant>
        <vt:i4>200</vt:i4>
      </vt:variant>
      <vt:variant>
        <vt:i4>0</vt:i4>
      </vt:variant>
      <vt:variant>
        <vt:i4>5</vt:i4>
      </vt:variant>
      <vt:variant>
        <vt:lpwstr/>
      </vt:variant>
      <vt:variant>
        <vt:lpwstr>_Toc269478814</vt:lpwstr>
      </vt:variant>
      <vt:variant>
        <vt:i4>1835060</vt:i4>
      </vt:variant>
      <vt:variant>
        <vt:i4>194</vt:i4>
      </vt:variant>
      <vt:variant>
        <vt:i4>0</vt:i4>
      </vt:variant>
      <vt:variant>
        <vt:i4>5</vt:i4>
      </vt:variant>
      <vt:variant>
        <vt:lpwstr/>
      </vt:variant>
      <vt:variant>
        <vt:lpwstr>_Toc269478813</vt:lpwstr>
      </vt:variant>
      <vt:variant>
        <vt:i4>1835060</vt:i4>
      </vt:variant>
      <vt:variant>
        <vt:i4>188</vt:i4>
      </vt:variant>
      <vt:variant>
        <vt:i4>0</vt:i4>
      </vt:variant>
      <vt:variant>
        <vt:i4>5</vt:i4>
      </vt:variant>
      <vt:variant>
        <vt:lpwstr/>
      </vt:variant>
      <vt:variant>
        <vt:lpwstr>_Toc269478812</vt:lpwstr>
      </vt:variant>
      <vt:variant>
        <vt:i4>1835060</vt:i4>
      </vt:variant>
      <vt:variant>
        <vt:i4>182</vt:i4>
      </vt:variant>
      <vt:variant>
        <vt:i4>0</vt:i4>
      </vt:variant>
      <vt:variant>
        <vt:i4>5</vt:i4>
      </vt:variant>
      <vt:variant>
        <vt:lpwstr/>
      </vt:variant>
      <vt:variant>
        <vt:lpwstr>_Toc269478811</vt:lpwstr>
      </vt:variant>
      <vt:variant>
        <vt:i4>1835060</vt:i4>
      </vt:variant>
      <vt:variant>
        <vt:i4>176</vt:i4>
      </vt:variant>
      <vt:variant>
        <vt:i4>0</vt:i4>
      </vt:variant>
      <vt:variant>
        <vt:i4>5</vt:i4>
      </vt:variant>
      <vt:variant>
        <vt:lpwstr/>
      </vt:variant>
      <vt:variant>
        <vt:lpwstr>_Toc269478810</vt:lpwstr>
      </vt:variant>
      <vt:variant>
        <vt:i4>1900596</vt:i4>
      </vt:variant>
      <vt:variant>
        <vt:i4>170</vt:i4>
      </vt:variant>
      <vt:variant>
        <vt:i4>0</vt:i4>
      </vt:variant>
      <vt:variant>
        <vt:i4>5</vt:i4>
      </vt:variant>
      <vt:variant>
        <vt:lpwstr/>
      </vt:variant>
      <vt:variant>
        <vt:lpwstr>_Toc269478809</vt:lpwstr>
      </vt:variant>
      <vt:variant>
        <vt:i4>1900596</vt:i4>
      </vt:variant>
      <vt:variant>
        <vt:i4>164</vt:i4>
      </vt:variant>
      <vt:variant>
        <vt:i4>0</vt:i4>
      </vt:variant>
      <vt:variant>
        <vt:i4>5</vt:i4>
      </vt:variant>
      <vt:variant>
        <vt:lpwstr/>
      </vt:variant>
      <vt:variant>
        <vt:lpwstr>_Toc269478808</vt:lpwstr>
      </vt:variant>
      <vt:variant>
        <vt:i4>1900596</vt:i4>
      </vt:variant>
      <vt:variant>
        <vt:i4>158</vt:i4>
      </vt:variant>
      <vt:variant>
        <vt:i4>0</vt:i4>
      </vt:variant>
      <vt:variant>
        <vt:i4>5</vt:i4>
      </vt:variant>
      <vt:variant>
        <vt:lpwstr/>
      </vt:variant>
      <vt:variant>
        <vt:lpwstr>_Toc269478807</vt:lpwstr>
      </vt:variant>
      <vt:variant>
        <vt:i4>1900596</vt:i4>
      </vt:variant>
      <vt:variant>
        <vt:i4>152</vt:i4>
      </vt:variant>
      <vt:variant>
        <vt:i4>0</vt:i4>
      </vt:variant>
      <vt:variant>
        <vt:i4>5</vt:i4>
      </vt:variant>
      <vt:variant>
        <vt:lpwstr/>
      </vt:variant>
      <vt:variant>
        <vt:lpwstr>_Toc269478806</vt:lpwstr>
      </vt:variant>
      <vt:variant>
        <vt:i4>1900596</vt:i4>
      </vt:variant>
      <vt:variant>
        <vt:i4>146</vt:i4>
      </vt:variant>
      <vt:variant>
        <vt:i4>0</vt:i4>
      </vt:variant>
      <vt:variant>
        <vt:i4>5</vt:i4>
      </vt:variant>
      <vt:variant>
        <vt:lpwstr/>
      </vt:variant>
      <vt:variant>
        <vt:lpwstr>_Toc269478805</vt:lpwstr>
      </vt:variant>
      <vt:variant>
        <vt:i4>1900596</vt:i4>
      </vt:variant>
      <vt:variant>
        <vt:i4>140</vt:i4>
      </vt:variant>
      <vt:variant>
        <vt:i4>0</vt:i4>
      </vt:variant>
      <vt:variant>
        <vt:i4>5</vt:i4>
      </vt:variant>
      <vt:variant>
        <vt:lpwstr/>
      </vt:variant>
      <vt:variant>
        <vt:lpwstr>_Toc269478804</vt:lpwstr>
      </vt:variant>
      <vt:variant>
        <vt:i4>1900596</vt:i4>
      </vt:variant>
      <vt:variant>
        <vt:i4>134</vt:i4>
      </vt:variant>
      <vt:variant>
        <vt:i4>0</vt:i4>
      </vt:variant>
      <vt:variant>
        <vt:i4>5</vt:i4>
      </vt:variant>
      <vt:variant>
        <vt:lpwstr/>
      </vt:variant>
      <vt:variant>
        <vt:lpwstr>_Toc269478803</vt:lpwstr>
      </vt:variant>
      <vt:variant>
        <vt:i4>1900596</vt:i4>
      </vt:variant>
      <vt:variant>
        <vt:i4>128</vt:i4>
      </vt:variant>
      <vt:variant>
        <vt:i4>0</vt:i4>
      </vt:variant>
      <vt:variant>
        <vt:i4>5</vt:i4>
      </vt:variant>
      <vt:variant>
        <vt:lpwstr/>
      </vt:variant>
      <vt:variant>
        <vt:lpwstr>_Toc269478802</vt:lpwstr>
      </vt:variant>
      <vt:variant>
        <vt:i4>1900596</vt:i4>
      </vt:variant>
      <vt:variant>
        <vt:i4>122</vt:i4>
      </vt:variant>
      <vt:variant>
        <vt:i4>0</vt:i4>
      </vt:variant>
      <vt:variant>
        <vt:i4>5</vt:i4>
      </vt:variant>
      <vt:variant>
        <vt:lpwstr/>
      </vt:variant>
      <vt:variant>
        <vt:lpwstr>_Toc269478801</vt:lpwstr>
      </vt:variant>
      <vt:variant>
        <vt:i4>1900596</vt:i4>
      </vt:variant>
      <vt:variant>
        <vt:i4>116</vt:i4>
      </vt:variant>
      <vt:variant>
        <vt:i4>0</vt:i4>
      </vt:variant>
      <vt:variant>
        <vt:i4>5</vt:i4>
      </vt:variant>
      <vt:variant>
        <vt:lpwstr/>
      </vt:variant>
      <vt:variant>
        <vt:lpwstr>_Toc269478800</vt:lpwstr>
      </vt:variant>
      <vt:variant>
        <vt:i4>1310779</vt:i4>
      </vt:variant>
      <vt:variant>
        <vt:i4>110</vt:i4>
      </vt:variant>
      <vt:variant>
        <vt:i4>0</vt:i4>
      </vt:variant>
      <vt:variant>
        <vt:i4>5</vt:i4>
      </vt:variant>
      <vt:variant>
        <vt:lpwstr/>
      </vt:variant>
      <vt:variant>
        <vt:lpwstr>_Toc269478799</vt:lpwstr>
      </vt:variant>
      <vt:variant>
        <vt:i4>1310779</vt:i4>
      </vt:variant>
      <vt:variant>
        <vt:i4>104</vt:i4>
      </vt:variant>
      <vt:variant>
        <vt:i4>0</vt:i4>
      </vt:variant>
      <vt:variant>
        <vt:i4>5</vt:i4>
      </vt:variant>
      <vt:variant>
        <vt:lpwstr/>
      </vt:variant>
      <vt:variant>
        <vt:lpwstr>_Toc269478798</vt:lpwstr>
      </vt:variant>
      <vt:variant>
        <vt:i4>1310779</vt:i4>
      </vt:variant>
      <vt:variant>
        <vt:i4>98</vt:i4>
      </vt:variant>
      <vt:variant>
        <vt:i4>0</vt:i4>
      </vt:variant>
      <vt:variant>
        <vt:i4>5</vt:i4>
      </vt:variant>
      <vt:variant>
        <vt:lpwstr/>
      </vt:variant>
      <vt:variant>
        <vt:lpwstr>_Toc269478797</vt:lpwstr>
      </vt:variant>
      <vt:variant>
        <vt:i4>1310779</vt:i4>
      </vt:variant>
      <vt:variant>
        <vt:i4>92</vt:i4>
      </vt:variant>
      <vt:variant>
        <vt:i4>0</vt:i4>
      </vt:variant>
      <vt:variant>
        <vt:i4>5</vt:i4>
      </vt:variant>
      <vt:variant>
        <vt:lpwstr/>
      </vt:variant>
      <vt:variant>
        <vt:lpwstr>_Toc269478796</vt:lpwstr>
      </vt:variant>
      <vt:variant>
        <vt:i4>1310779</vt:i4>
      </vt:variant>
      <vt:variant>
        <vt:i4>86</vt:i4>
      </vt:variant>
      <vt:variant>
        <vt:i4>0</vt:i4>
      </vt:variant>
      <vt:variant>
        <vt:i4>5</vt:i4>
      </vt:variant>
      <vt:variant>
        <vt:lpwstr/>
      </vt:variant>
      <vt:variant>
        <vt:lpwstr>_Toc269478795</vt:lpwstr>
      </vt:variant>
      <vt:variant>
        <vt:i4>1310779</vt:i4>
      </vt:variant>
      <vt:variant>
        <vt:i4>80</vt:i4>
      </vt:variant>
      <vt:variant>
        <vt:i4>0</vt:i4>
      </vt:variant>
      <vt:variant>
        <vt:i4>5</vt:i4>
      </vt:variant>
      <vt:variant>
        <vt:lpwstr/>
      </vt:variant>
      <vt:variant>
        <vt:lpwstr>_Toc269478794</vt:lpwstr>
      </vt:variant>
      <vt:variant>
        <vt:i4>1310779</vt:i4>
      </vt:variant>
      <vt:variant>
        <vt:i4>74</vt:i4>
      </vt:variant>
      <vt:variant>
        <vt:i4>0</vt:i4>
      </vt:variant>
      <vt:variant>
        <vt:i4>5</vt:i4>
      </vt:variant>
      <vt:variant>
        <vt:lpwstr/>
      </vt:variant>
      <vt:variant>
        <vt:lpwstr>_Toc269478793</vt:lpwstr>
      </vt:variant>
      <vt:variant>
        <vt:i4>1310779</vt:i4>
      </vt:variant>
      <vt:variant>
        <vt:i4>68</vt:i4>
      </vt:variant>
      <vt:variant>
        <vt:i4>0</vt:i4>
      </vt:variant>
      <vt:variant>
        <vt:i4>5</vt:i4>
      </vt:variant>
      <vt:variant>
        <vt:lpwstr/>
      </vt:variant>
      <vt:variant>
        <vt:lpwstr>_Toc269478792</vt:lpwstr>
      </vt:variant>
      <vt:variant>
        <vt:i4>1310779</vt:i4>
      </vt:variant>
      <vt:variant>
        <vt:i4>62</vt:i4>
      </vt:variant>
      <vt:variant>
        <vt:i4>0</vt:i4>
      </vt:variant>
      <vt:variant>
        <vt:i4>5</vt:i4>
      </vt:variant>
      <vt:variant>
        <vt:lpwstr/>
      </vt:variant>
      <vt:variant>
        <vt:lpwstr>_Toc269478791</vt:lpwstr>
      </vt:variant>
      <vt:variant>
        <vt:i4>1310779</vt:i4>
      </vt:variant>
      <vt:variant>
        <vt:i4>56</vt:i4>
      </vt:variant>
      <vt:variant>
        <vt:i4>0</vt:i4>
      </vt:variant>
      <vt:variant>
        <vt:i4>5</vt:i4>
      </vt:variant>
      <vt:variant>
        <vt:lpwstr/>
      </vt:variant>
      <vt:variant>
        <vt:lpwstr>_Toc269478790</vt:lpwstr>
      </vt:variant>
      <vt:variant>
        <vt:i4>1376315</vt:i4>
      </vt:variant>
      <vt:variant>
        <vt:i4>50</vt:i4>
      </vt:variant>
      <vt:variant>
        <vt:i4>0</vt:i4>
      </vt:variant>
      <vt:variant>
        <vt:i4>5</vt:i4>
      </vt:variant>
      <vt:variant>
        <vt:lpwstr/>
      </vt:variant>
      <vt:variant>
        <vt:lpwstr>_Toc269478789</vt:lpwstr>
      </vt:variant>
      <vt:variant>
        <vt:i4>1376315</vt:i4>
      </vt:variant>
      <vt:variant>
        <vt:i4>44</vt:i4>
      </vt:variant>
      <vt:variant>
        <vt:i4>0</vt:i4>
      </vt:variant>
      <vt:variant>
        <vt:i4>5</vt:i4>
      </vt:variant>
      <vt:variant>
        <vt:lpwstr/>
      </vt:variant>
      <vt:variant>
        <vt:lpwstr>_Toc269478788</vt:lpwstr>
      </vt:variant>
      <vt:variant>
        <vt:i4>1376315</vt:i4>
      </vt:variant>
      <vt:variant>
        <vt:i4>38</vt:i4>
      </vt:variant>
      <vt:variant>
        <vt:i4>0</vt:i4>
      </vt:variant>
      <vt:variant>
        <vt:i4>5</vt:i4>
      </vt:variant>
      <vt:variant>
        <vt:lpwstr/>
      </vt:variant>
      <vt:variant>
        <vt:lpwstr>_Toc269478787</vt:lpwstr>
      </vt:variant>
      <vt:variant>
        <vt:i4>1376315</vt:i4>
      </vt:variant>
      <vt:variant>
        <vt:i4>32</vt:i4>
      </vt:variant>
      <vt:variant>
        <vt:i4>0</vt:i4>
      </vt:variant>
      <vt:variant>
        <vt:i4>5</vt:i4>
      </vt:variant>
      <vt:variant>
        <vt:lpwstr/>
      </vt:variant>
      <vt:variant>
        <vt:lpwstr>_Toc269478786</vt:lpwstr>
      </vt:variant>
      <vt:variant>
        <vt:i4>1376315</vt:i4>
      </vt:variant>
      <vt:variant>
        <vt:i4>26</vt:i4>
      </vt:variant>
      <vt:variant>
        <vt:i4>0</vt:i4>
      </vt:variant>
      <vt:variant>
        <vt:i4>5</vt:i4>
      </vt:variant>
      <vt:variant>
        <vt:lpwstr/>
      </vt:variant>
      <vt:variant>
        <vt:lpwstr>_Toc269478785</vt:lpwstr>
      </vt:variant>
      <vt:variant>
        <vt:i4>1376315</vt:i4>
      </vt:variant>
      <vt:variant>
        <vt:i4>20</vt:i4>
      </vt:variant>
      <vt:variant>
        <vt:i4>0</vt:i4>
      </vt:variant>
      <vt:variant>
        <vt:i4>5</vt:i4>
      </vt:variant>
      <vt:variant>
        <vt:lpwstr/>
      </vt:variant>
      <vt:variant>
        <vt:lpwstr>_Toc269478784</vt:lpwstr>
      </vt:variant>
      <vt:variant>
        <vt:i4>1376315</vt:i4>
      </vt:variant>
      <vt:variant>
        <vt:i4>14</vt:i4>
      </vt:variant>
      <vt:variant>
        <vt:i4>0</vt:i4>
      </vt:variant>
      <vt:variant>
        <vt:i4>5</vt:i4>
      </vt:variant>
      <vt:variant>
        <vt:lpwstr/>
      </vt:variant>
      <vt:variant>
        <vt:lpwstr>_Toc269478783</vt:lpwstr>
      </vt:variant>
      <vt:variant>
        <vt:i4>1376315</vt:i4>
      </vt:variant>
      <vt:variant>
        <vt:i4>8</vt:i4>
      </vt:variant>
      <vt:variant>
        <vt:i4>0</vt:i4>
      </vt:variant>
      <vt:variant>
        <vt:i4>5</vt:i4>
      </vt:variant>
      <vt:variant>
        <vt:lpwstr/>
      </vt:variant>
      <vt:variant>
        <vt:lpwstr>_Toc269478782</vt:lpwstr>
      </vt:variant>
      <vt:variant>
        <vt:i4>1376315</vt:i4>
      </vt:variant>
      <vt:variant>
        <vt:i4>2</vt:i4>
      </vt:variant>
      <vt:variant>
        <vt:i4>0</vt:i4>
      </vt:variant>
      <vt:variant>
        <vt:i4>5</vt:i4>
      </vt:variant>
      <vt:variant>
        <vt:lpwstr/>
      </vt:variant>
      <vt:variant>
        <vt:lpwstr>_Toc269478781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MAX003A1</dc:title>
  <dc:subject>JavaScript for Developers</dc:subject>
  <dc:creator>Michael T. Smith</dc:creator>
  <cp:keywords/>
  <dc:description>Copyright (c) 2017 MAX Technical Training</dc:description>
  <cp:lastModifiedBy>Mike Smith</cp:lastModifiedBy>
  <cp:revision>99</cp:revision>
  <cp:lastPrinted>2017-03-27T01:12:00Z</cp:lastPrinted>
  <dcterms:created xsi:type="dcterms:W3CDTF">2017-01-24T03:49:00Z</dcterms:created>
  <dcterms:modified xsi:type="dcterms:W3CDTF">2017-05-01T02:27:00Z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3.1.1207</vt:lpwstr>
  </property>
</Properties>
</file>