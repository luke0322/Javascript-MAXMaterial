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3D0" w:rsidRDefault="00E603D0" w:rsidP="00E603D0"/>
    <w:p w:rsidR="00E603D0" w:rsidRDefault="00E603D0" w:rsidP="00E603D0"/>
    <w:p w:rsidR="00E603D0" w:rsidRDefault="00E603D0" w:rsidP="00E603D0"/>
    <w:p w:rsidR="00E603D0" w:rsidRDefault="00E603D0" w:rsidP="00E603D0"/>
    <w:p w:rsidR="00E603D0" w:rsidRDefault="00E603D0" w:rsidP="00E603D0"/>
    <w:p w:rsidR="008E6CEB" w:rsidRDefault="00E26800" w:rsidP="00F44CF7">
      <w:pPr>
        <w:ind w:right="-7"/>
        <w:jc w:val="center"/>
        <w:rPr>
          <w:sz w:val="58"/>
          <w:szCs w:val="58"/>
        </w:rPr>
      </w:pPr>
      <w:r>
        <w:rPr>
          <w:sz w:val="58"/>
          <w:szCs w:val="58"/>
        </w:rPr>
        <w:t>JavaScript</w:t>
      </w:r>
    </w:p>
    <w:p w:rsidR="00C11936" w:rsidRDefault="00C11936" w:rsidP="00F44CF7">
      <w:pPr>
        <w:ind w:right="-7"/>
        <w:jc w:val="center"/>
        <w:rPr>
          <w:sz w:val="56"/>
          <w:szCs w:val="58"/>
        </w:rPr>
      </w:pPr>
      <w:r>
        <w:rPr>
          <w:sz w:val="58"/>
          <w:szCs w:val="58"/>
        </w:rPr>
        <w:t>for Developers</w:t>
      </w:r>
    </w:p>
    <w:p w:rsidR="00285AF6" w:rsidRPr="006529A7" w:rsidRDefault="00285AF6" w:rsidP="00F44CF7">
      <w:pPr>
        <w:ind w:right="-7"/>
        <w:jc w:val="center"/>
        <w:rPr>
          <w:sz w:val="56"/>
          <w:szCs w:val="58"/>
        </w:rPr>
      </w:pPr>
    </w:p>
    <w:p w:rsidR="008E6CEB" w:rsidRPr="00C466F6" w:rsidRDefault="008F5D55" w:rsidP="00F44CF7">
      <w:pPr>
        <w:ind w:right="-7"/>
        <w:jc w:val="center"/>
        <w:rPr>
          <w:sz w:val="28"/>
          <w:szCs w:val="60"/>
        </w:rPr>
      </w:pPr>
      <w:r w:rsidRPr="008F5D55">
        <w:rPr>
          <w:sz w:val="28"/>
          <w:szCs w:val="58"/>
        </w:rPr>
        <w:t>55244AC</w:t>
      </w:r>
      <w:r>
        <w:rPr>
          <w:sz w:val="28"/>
          <w:szCs w:val="58"/>
        </w:rPr>
        <w:t xml:space="preserve"> / </w:t>
      </w:r>
      <w:r w:rsidR="00953300" w:rsidRPr="00953300">
        <w:rPr>
          <w:sz w:val="28"/>
          <w:szCs w:val="58"/>
        </w:rPr>
        <w:t>MAX00</w:t>
      </w:r>
      <w:r w:rsidR="00C11936">
        <w:rPr>
          <w:sz w:val="28"/>
          <w:szCs w:val="58"/>
        </w:rPr>
        <w:t>3</w:t>
      </w:r>
      <w:r w:rsidR="00953300" w:rsidRPr="00953300">
        <w:rPr>
          <w:sz w:val="28"/>
          <w:szCs w:val="58"/>
        </w:rPr>
        <w:t>AC</w:t>
      </w:r>
    </w:p>
    <w:p w:rsidR="00E603D0" w:rsidRDefault="00E603D0" w:rsidP="00E603D0"/>
    <w:p w:rsidR="00E603D0" w:rsidRDefault="00E603D0" w:rsidP="00E603D0"/>
    <w:p w:rsidR="00E603D0" w:rsidRDefault="00E603D0" w:rsidP="00E603D0">
      <w:r>
        <w:br w:type="page"/>
      </w:r>
    </w:p>
    <w:p w:rsidR="00E603D0" w:rsidRDefault="00E603D0" w:rsidP="00E603D0"/>
    <w:p w:rsidR="00E603D0" w:rsidRDefault="00E603D0" w:rsidP="00E603D0"/>
    <w:p w:rsidR="00E603D0" w:rsidRPr="005A5DDB" w:rsidRDefault="00E603D0" w:rsidP="00E603D0">
      <w:pPr>
        <w:rPr>
          <w:b/>
        </w:rPr>
      </w:pPr>
      <w:r w:rsidRPr="005A5DDB">
        <w:rPr>
          <w:b/>
        </w:rPr>
        <w:t xml:space="preserve">Audience: </w:t>
      </w:r>
    </w:p>
    <w:p w:rsidR="00E603D0" w:rsidRDefault="006B5A93" w:rsidP="00E603D0">
      <w:r>
        <w:t>Developers with a foundation in C# or Java who need a solid introduction to JavaScript</w:t>
      </w:r>
      <w:r w:rsidR="00236E83">
        <w:t>.</w:t>
      </w:r>
      <w:r w:rsidR="00E603D0">
        <w:t xml:space="preserve"> </w:t>
      </w:r>
    </w:p>
    <w:p w:rsidR="00E603D0" w:rsidRDefault="00E603D0" w:rsidP="00E603D0"/>
    <w:p w:rsidR="00E603D0" w:rsidRPr="005A5DDB" w:rsidRDefault="00E603D0" w:rsidP="00E603D0">
      <w:pPr>
        <w:rPr>
          <w:b/>
        </w:rPr>
      </w:pPr>
      <w:r w:rsidRPr="005A5DDB">
        <w:rPr>
          <w:b/>
        </w:rPr>
        <w:t xml:space="preserve">Prerequisites: </w:t>
      </w:r>
    </w:p>
    <w:p w:rsidR="00285AF6" w:rsidRDefault="006B5A93" w:rsidP="00285AF6">
      <w:r>
        <w:t>Basic programming skills using C# or Java.</w:t>
      </w:r>
    </w:p>
    <w:p w:rsidR="00E603D0" w:rsidRDefault="00E603D0" w:rsidP="00E603D0"/>
    <w:p w:rsidR="00E603D0" w:rsidRDefault="00E603D0" w:rsidP="00E603D0"/>
    <w:p w:rsidR="00E603D0" w:rsidRDefault="00E603D0" w:rsidP="00E603D0">
      <w:r>
        <w:t>AUTHOR</w:t>
      </w:r>
    </w:p>
    <w:p w:rsidR="00E603D0" w:rsidRDefault="00E603D0" w:rsidP="00E603D0">
      <w:r>
        <w:t>Michael T Smith</w:t>
      </w:r>
      <w:r w:rsidR="00721F85">
        <w:br/>
        <w:t>Microsoft Certified Trainer</w:t>
      </w:r>
      <w:r w:rsidR="00721F85">
        <w:br/>
        <w:t>SharePoint</w:t>
      </w:r>
      <w:r w:rsidR="00EE3A9B">
        <w:t xml:space="preserve"> / Office Servers and Services</w:t>
      </w:r>
      <w:r w:rsidR="00721F85">
        <w:t xml:space="preserve"> MVP</w:t>
      </w:r>
      <w:r>
        <w:br/>
        <w:t xml:space="preserve">Senior Instructor, </w:t>
      </w:r>
      <w:r w:rsidR="00416958">
        <w:t>MAX</w:t>
      </w:r>
      <w:r>
        <w:t xml:space="preserve"> Technical Training</w:t>
      </w:r>
    </w:p>
    <w:p w:rsidR="00E603D0" w:rsidRDefault="00E603D0" w:rsidP="00E603D0"/>
    <w:p w:rsidR="00E603D0" w:rsidRDefault="00E603D0" w:rsidP="00E603D0">
      <w:r>
        <w:t>COPYRIGHT</w:t>
      </w:r>
    </w:p>
    <w:p w:rsidR="00E603D0" w:rsidRDefault="00553490" w:rsidP="00E603D0">
      <w:r>
        <w:t xml:space="preserve">© </w:t>
      </w:r>
      <w:r w:rsidR="00721F85">
        <w:t>201</w:t>
      </w:r>
      <w:r w:rsidR="00236E83">
        <w:t>7</w:t>
      </w:r>
      <w:r w:rsidR="00E603D0">
        <w:t xml:space="preserve"> </w:t>
      </w:r>
      <w:r w:rsidR="00986917">
        <w:t>MAX</w:t>
      </w:r>
      <w:r w:rsidR="00E603D0">
        <w:t xml:space="preserve"> Technical Training, Inc. All Rights Reserved. This manual and any training materials supplied with it are copyrighted with all rights reserved. No part of this publication may be reproduced, transmitted, transcribed, stored in a retrieval system or translated into any language in any form by any means without the w</w:t>
      </w:r>
    </w:p>
    <w:p w:rsidR="00F558C3" w:rsidRDefault="00F558C3" w:rsidP="00E603D0">
      <w:r>
        <w:t>Portions copyright Microsmith, Inc. Used with permission.</w:t>
      </w:r>
    </w:p>
    <w:p w:rsidR="00F558C3" w:rsidRDefault="00F558C3" w:rsidP="00E603D0"/>
    <w:p w:rsidR="00E603D0" w:rsidRDefault="00E603D0" w:rsidP="00E603D0">
      <w:r>
        <w:t>TRADEMARKS</w:t>
      </w:r>
    </w:p>
    <w:p w:rsidR="00E603D0" w:rsidRDefault="00E603D0" w:rsidP="00E603D0">
      <w:r>
        <w:t>Brand names, company names and product names used herein are trademarks or registered trademarks of their respective companies.</w:t>
      </w:r>
    </w:p>
    <w:p w:rsidR="00E603D0" w:rsidRDefault="00E603D0" w:rsidP="00E603D0"/>
    <w:p w:rsidR="00E603D0" w:rsidRPr="0069096E" w:rsidRDefault="00986917" w:rsidP="00E603D0">
      <w:r>
        <w:t>MAX</w:t>
      </w:r>
      <w:r w:rsidR="00E603D0">
        <w:t xml:space="preserve"> Technical Training, Inc. </w:t>
      </w:r>
      <w:r w:rsidR="00E603D0">
        <w:br/>
      </w:r>
      <w:r w:rsidR="00E603D0" w:rsidRPr="0069096E">
        <w:t xml:space="preserve">4900 Parkway Drive, Suite 160 </w:t>
      </w:r>
      <w:r w:rsidR="00E603D0">
        <w:br/>
      </w:r>
      <w:r w:rsidR="00E603D0" w:rsidRPr="0069096E">
        <w:t>Mason, OH 45040</w:t>
      </w:r>
      <w:r w:rsidR="00E603D0">
        <w:br/>
      </w:r>
      <w:r w:rsidR="00E603D0" w:rsidRPr="0069096E">
        <w:t>513.322.8888</w:t>
      </w:r>
    </w:p>
    <w:p w:rsidR="00E603D0" w:rsidRDefault="00E603D0" w:rsidP="00E603D0"/>
    <w:p w:rsidR="00E603D0" w:rsidRDefault="0073260D" w:rsidP="00E603D0">
      <w:r w:rsidRPr="0073260D">
        <w:t>55244AC</w:t>
      </w:r>
      <w:r>
        <w:t xml:space="preserve"> / </w:t>
      </w:r>
      <w:r w:rsidR="005F5425" w:rsidRPr="00EE7CC9">
        <w:t>MA-</w:t>
      </w:r>
      <w:r w:rsidR="00C11936">
        <w:t>003AC</w:t>
      </w:r>
      <w:r w:rsidR="000B2905">
        <w:t xml:space="preserve"> </w:t>
      </w:r>
      <w:r w:rsidR="000E1102">
        <w:t>7</w:t>
      </w:r>
      <w:r w:rsidR="002B45F0">
        <w:t>/</w:t>
      </w:r>
      <w:r w:rsidR="005E1EB7">
        <w:t>30</w:t>
      </w:r>
      <w:r w:rsidR="000B2905">
        <w:t>/</w:t>
      </w:r>
      <w:r w:rsidR="005E1EB7">
        <w:t>20</w:t>
      </w:r>
      <w:r w:rsidR="000B2905">
        <w:t>1</w:t>
      </w:r>
      <w:r w:rsidR="00236E83">
        <w:t>7</w:t>
      </w:r>
    </w:p>
    <w:p w:rsidR="00E603D0" w:rsidRDefault="00E603D0" w:rsidP="00E603D0"/>
    <w:p w:rsidR="00E603D0" w:rsidRDefault="00E603D0" w:rsidP="00E603D0">
      <w:pPr>
        <w:sectPr w:rsidR="00E603D0" w:rsidSect="001F2F01">
          <w:headerReference w:type="default" r:id="rId8"/>
          <w:footerReference w:type="even" r:id="rId9"/>
          <w:footerReference w:type="default" r:id="rId10"/>
          <w:headerReference w:type="first" r:id="rId11"/>
          <w:footerReference w:type="first" r:id="rId12"/>
          <w:pgSz w:w="12240" w:h="15840" w:code="1"/>
          <w:pgMar w:top="-1397" w:right="1296" w:bottom="-994" w:left="1296" w:header="806" w:footer="202" w:gutter="475"/>
          <w:cols w:space="720"/>
          <w:titlePg/>
        </w:sectPr>
      </w:pPr>
    </w:p>
    <w:p w:rsidR="0069096E" w:rsidRPr="00456C2D" w:rsidRDefault="0069096E" w:rsidP="007972D8">
      <w:pPr>
        <w:jc w:val="center"/>
        <w:rPr>
          <w:sz w:val="48"/>
          <w:szCs w:val="48"/>
        </w:rPr>
      </w:pPr>
      <w:r w:rsidRPr="00456C2D">
        <w:rPr>
          <w:sz w:val="48"/>
          <w:szCs w:val="48"/>
        </w:rPr>
        <w:lastRenderedPageBreak/>
        <w:t>Table of Contents</w:t>
      </w:r>
    </w:p>
    <w:p w:rsidR="0069096E" w:rsidRPr="0069096E" w:rsidRDefault="0069096E" w:rsidP="0069096E"/>
    <w:p w:rsidR="0073260D" w:rsidRDefault="000714B8">
      <w:pPr>
        <w:pStyle w:val="TOC1"/>
        <w:rPr>
          <w:rFonts w:asciiTheme="minorHAnsi" w:eastAsiaTheme="minorEastAsia" w:hAnsiTheme="minorHAnsi" w:cstheme="minorBidi"/>
          <w:b w:val="0"/>
          <w:noProof/>
          <w:sz w:val="22"/>
          <w:szCs w:val="22"/>
        </w:rPr>
      </w:pPr>
      <w:r>
        <w:fldChar w:fldCharType="begin"/>
      </w:r>
      <w:r w:rsidR="00633C6B">
        <w:instrText xml:space="preserve"> TOC \o "1-3" \h \z \u </w:instrText>
      </w:r>
      <w:r>
        <w:fldChar w:fldCharType="separate"/>
      </w:r>
      <w:hyperlink w:anchor="_Toc490232424" w:history="1">
        <w:r w:rsidR="0073260D" w:rsidRPr="00A4072E">
          <w:rPr>
            <w:rStyle w:val="Hyperlink"/>
            <w:noProof/>
          </w:rPr>
          <w:t>Module 1: Basic Scripting</w:t>
        </w:r>
        <w:r w:rsidR="0073260D">
          <w:rPr>
            <w:noProof/>
            <w:webHidden/>
          </w:rPr>
          <w:tab/>
        </w:r>
        <w:r w:rsidR="0073260D">
          <w:rPr>
            <w:noProof/>
            <w:webHidden/>
          </w:rPr>
          <w:fldChar w:fldCharType="begin"/>
        </w:r>
        <w:r w:rsidR="0073260D">
          <w:rPr>
            <w:noProof/>
            <w:webHidden/>
          </w:rPr>
          <w:instrText xml:space="preserve"> PAGEREF _Toc490232424 \h </w:instrText>
        </w:r>
        <w:r w:rsidR="0073260D">
          <w:rPr>
            <w:noProof/>
            <w:webHidden/>
          </w:rPr>
        </w:r>
        <w:r w:rsidR="0073260D">
          <w:rPr>
            <w:noProof/>
            <w:webHidden/>
          </w:rPr>
          <w:fldChar w:fldCharType="separate"/>
        </w:r>
        <w:r w:rsidR="0073260D">
          <w:rPr>
            <w:noProof/>
            <w:webHidden/>
          </w:rPr>
          <w:t>4</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25" w:history="1">
        <w:r w:rsidR="0073260D" w:rsidRPr="00A4072E">
          <w:rPr>
            <w:rStyle w:val="Hyperlink"/>
            <w:noProof/>
          </w:rPr>
          <w:t>JavaScript Basics</w:t>
        </w:r>
        <w:r w:rsidR="0073260D">
          <w:rPr>
            <w:noProof/>
            <w:webHidden/>
          </w:rPr>
          <w:tab/>
        </w:r>
        <w:r w:rsidR="0073260D">
          <w:rPr>
            <w:noProof/>
            <w:webHidden/>
          </w:rPr>
          <w:fldChar w:fldCharType="begin"/>
        </w:r>
        <w:r w:rsidR="0073260D">
          <w:rPr>
            <w:noProof/>
            <w:webHidden/>
          </w:rPr>
          <w:instrText xml:space="preserve"> PAGEREF _Toc490232425 \h </w:instrText>
        </w:r>
        <w:r w:rsidR="0073260D">
          <w:rPr>
            <w:noProof/>
            <w:webHidden/>
          </w:rPr>
        </w:r>
        <w:r w:rsidR="0073260D">
          <w:rPr>
            <w:noProof/>
            <w:webHidden/>
          </w:rPr>
          <w:fldChar w:fldCharType="separate"/>
        </w:r>
        <w:r w:rsidR="0073260D">
          <w:rPr>
            <w:noProof/>
            <w:webHidden/>
          </w:rPr>
          <w:t>4</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26" w:history="1">
        <w:r w:rsidR="0073260D" w:rsidRPr="00A4072E">
          <w:rPr>
            <w:rStyle w:val="Hyperlink"/>
            <w:noProof/>
          </w:rPr>
          <w:t>JavaScript or ECMAScript?</w:t>
        </w:r>
        <w:r w:rsidR="0073260D">
          <w:rPr>
            <w:noProof/>
            <w:webHidden/>
          </w:rPr>
          <w:tab/>
        </w:r>
        <w:r w:rsidR="0073260D">
          <w:rPr>
            <w:noProof/>
            <w:webHidden/>
          </w:rPr>
          <w:fldChar w:fldCharType="begin"/>
        </w:r>
        <w:r w:rsidR="0073260D">
          <w:rPr>
            <w:noProof/>
            <w:webHidden/>
          </w:rPr>
          <w:instrText xml:space="preserve"> PAGEREF _Toc490232426 \h </w:instrText>
        </w:r>
        <w:r w:rsidR="0073260D">
          <w:rPr>
            <w:noProof/>
            <w:webHidden/>
          </w:rPr>
        </w:r>
        <w:r w:rsidR="0073260D">
          <w:rPr>
            <w:noProof/>
            <w:webHidden/>
          </w:rPr>
          <w:fldChar w:fldCharType="separate"/>
        </w:r>
        <w:r w:rsidR="0073260D">
          <w:rPr>
            <w:noProof/>
            <w:webHidden/>
          </w:rPr>
          <w:t>4</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27" w:history="1">
        <w:r w:rsidR="0073260D" w:rsidRPr="00A4072E">
          <w:rPr>
            <w:rStyle w:val="Hyperlink"/>
            <w:noProof/>
          </w:rPr>
          <w:t>Which Version of JavaScript am I Using?</w:t>
        </w:r>
        <w:r w:rsidR="0073260D">
          <w:rPr>
            <w:noProof/>
            <w:webHidden/>
          </w:rPr>
          <w:tab/>
        </w:r>
        <w:r w:rsidR="0073260D">
          <w:rPr>
            <w:noProof/>
            <w:webHidden/>
          </w:rPr>
          <w:fldChar w:fldCharType="begin"/>
        </w:r>
        <w:r w:rsidR="0073260D">
          <w:rPr>
            <w:noProof/>
            <w:webHidden/>
          </w:rPr>
          <w:instrText xml:space="preserve"> PAGEREF _Toc490232427 \h </w:instrText>
        </w:r>
        <w:r w:rsidR="0073260D">
          <w:rPr>
            <w:noProof/>
            <w:webHidden/>
          </w:rPr>
        </w:r>
        <w:r w:rsidR="0073260D">
          <w:rPr>
            <w:noProof/>
            <w:webHidden/>
          </w:rPr>
          <w:fldChar w:fldCharType="separate"/>
        </w:r>
        <w:r w:rsidR="0073260D">
          <w:rPr>
            <w:noProof/>
            <w:webHidden/>
          </w:rPr>
          <w:t>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28" w:history="1">
        <w:r w:rsidR="0073260D" w:rsidRPr="00A4072E">
          <w:rPr>
            <w:rStyle w:val="Hyperlink"/>
            <w:noProof/>
          </w:rPr>
          <w:t>Shims, Shivs, and Polyfills</w:t>
        </w:r>
        <w:r w:rsidR="0073260D">
          <w:rPr>
            <w:noProof/>
            <w:webHidden/>
          </w:rPr>
          <w:tab/>
        </w:r>
        <w:r w:rsidR="0073260D">
          <w:rPr>
            <w:noProof/>
            <w:webHidden/>
          </w:rPr>
          <w:fldChar w:fldCharType="begin"/>
        </w:r>
        <w:r w:rsidR="0073260D">
          <w:rPr>
            <w:noProof/>
            <w:webHidden/>
          </w:rPr>
          <w:instrText xml:space="preserve"> PAGEREF _Toc490232428 \h </w:instrText>
        </w:r>
        <w:r w:rsidR="0073260D">
          <w:rPr>
            <w:noProof/>
            <w:webHidden/>
          </w:rPr>
        </w:r>
        <w:r w:rsidR="0073260D">
          <w:rPr>
            <w:noProof/>
            <w:webHidden/>
          </w:rPr>
          <w:fldChar w:fldCharType="separate"/>
        </w:r>
        <w:r w:rsidR="0073260D">
          <w:rPr>
            <w:noProof/>
            <w:webHidden/>
          </w:rPr>
          <w:t>5</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29" w:history="1">
        <w:r w:rsidR="0073260D" w:rsidRPr="00A4072E">
          <w:rPr>
            <w:rStyle w:val="Hyperlink"/>
            <w:noProof/>
          </w:rPr>
          <w:t>JavaScript</w:t>
        </w:r>
        <w:r w:rsidR="0073260D">
          <w:rPr>
            <w:noProof/>
            <w:webHidden/>
          </w:rPr>
          <w:tab/>
        </w:r>
        <w:r w:rsidR="0073260D">
          <w:rPr>
            <w:noProof/>
            <w:webHidden/>
          </w:rPr>
          <w:fldChar w:fldCharType="begin"/>
        </w:r>
        <w:r w:rsidR="0073260D">
          <w:rPr>
            <w:noProof/>
            <w:webHidden/>
          </w:rPr>
          <w:instrText xml:space="preserve"> PAGEREF _Toc490232429 \h </w:instrText>
        </w:r>
        <w:r w:rsidR="0073260D">
          <w:rPr>
            <w:noProof/>
            <w:webHidden/>
          </w:rPr>
        </w:r>
        <w:r w:rsidR="0073260D">
          <w:rPr>
            <w:noProof/>
            <w:webHidden/>
          </w:rPr>
          <w:fldChar w:fldCharType="separate"/>
        </w:r>
        <w:r w:rsidR="0073260D">
          <w:rPr>
            <w:noProof/>
            <w:webHidden/>
          </w:rPr>
          <w:t>5</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30" w:history="1">
        <w:r w:rsidR="0073260D" w:rsidRPr="00A4072E">
          <w:rPr>
            <w:rStyle w:val="Hyperlink"/>
            <w:noProof/>
          </w:rPr>
          <w:t>Writing and Testing JavaScript</w:t>
        </w:r>
        <w:r w:rsidR="0073260D">
          <w:rPr>
            <w:noProof/>
            <w:webHidden/>
          </w:rPr>
          <w:tab/>
        </w:r>
        <w:r w:rsidR="0073260D">
          <w:rPr>
            <w:noProof/>
            <w:webHidden/>
          </w:rPr>
          <w:fldChar w:fldCharType="begin"/>
        </w:r>
        <w:r w:rsidR="0073260D">
          <w:rPr>
            <w:noProof/>
            <w:webHidden/>
          </w:rPr>
          <w:instrText xml:space="preserve"> PAGEREF _Toc490232430 \h </w:instrText>
        </w:r>
        <w:r w:rsidR="0073260D">
          <w:rPr>
            <w:noProof/>
            <w:webHidden/>
          </w:rPr>
        </w:r>
        <w:r w:rsidR="0073260D">
          <w:rPr>
            <w:noProof/>
            <w:webHidden/>
          </w:rPr>
          <w:fldChar w:fldCharType="separate"/>
        </w:r>
        <w:r w:rsidR="0073260D">
          <w:rPr>
            <w:noProof/>
            <w:webHidden/>
          </w:rPr>
          <w:t>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31" w:history="1">
        <w:r w:rsidR="0073260D" w:rsidRPr="00A4072E">
          <w:rPr>
            <w:rStyle w:val="Hyperlink"/>
            <w:noProof/>
          </w:rPr>
          <w:t>Editors</w:t>
        </w:r>
        <w:r w:rsidR="0073260D">
          <w:rPr>
            <w:noProof/>
            <w:webHidden/>
          </w:rPr>
          <w:tab/>
        </w:r>
        <w:r w:rsidR="0073260D">
          <w:rPr>
            <w:noProof/>
            <w:webHidden/>
          </w:rPr>
          <w:fldChar w:fldCharType="begin"/>
        </w:r>
        <w:r w:rsidR="0073260D">
          <w:rPr>
            <w:noProof/>
            <w:webHidden/>
          </w:rPr>
          <w:instrText xml:space="preserve"> PAGEREF _Toc490232431 \h </w:instrText>
        </w:r>
        <w:r w:rsidR="0073260D">
          <w:rPr>
            <w:noProof/>
            <w:webHidden/>
          </w:rPr>
        </w:r>
        <w:r w:rsidR="0073260D">
          <w:rPr>
            <w:noProof/>
            <w:webHidden/>
          </w:rPr>
          <w:fldChar w:fldCharType="separate"/>
        </w:r>
        <w:r w:rsidR="0073260D">
          <w:rPr>
            <w:noProof/>
            <w:webHidden/>
          </w:rPr>
          <w:t>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32" w:history="1">
        <w:r w:rsidR="0073260D" w:rsidRPr="00A4072E">
          <w:rPr>
            <w:rStyle w:val="Hyperlink"/>
            <w:noProof/>
          </w:rPr>
          <w:t>A Demonstration of Using the Browser’s F12 Tools</w:t>
        </w:r>
        <w:r w:rsidR="0073260D">
          <w:rPr>
            <w:noProof/>
            <w:webHidden/>
          </w:rPr>
          <w:tab/>
        </w:r>
        <w:r w:rsidR="0073260D">
          <w:rPr>
            <w:noProof/>
            <w:webHidden/>
          </w:rPr>
          <w:fldChar w:fldCharType="begin"/>
        </w:r>
        <w:r w:rsidR="0073260D">
          <w:rPr>
            <w:noProof/>
            <w:webHidden/>
          </w:rPr>
          <w:instrText xml:space="preserve"> PAGEREF _Toc490232432 \h </w:instrText>
        </w:r>
        <w:r w:rsidR="0073260D">
          <w:rPr>
            <w:noProof/>
            <w:webHidden/>
          </w:rPr>
        </w:r>
        <w:r w:rsidR="0073260D">
          <w:rPr>
            <w:noProof/>
            <w:webHidden/>
          </w:rPr>
          <w:fldChar w:fldCharType="separate"/>
        </w:r>
        <w:r w:rsidR="0073260D">
          <w:rPr>
            <w:noProof/>
            <w:webHidden/>
          </w:rPr>
          <w:t>7</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33" w:history="1">
        <w:r w:rsidR="0073260D" w:rsidRPr="00A4072E">
          <w:rPr>
            <w:rStyle w:val="Hyperlink"/>
            <w:noProof/>
          </w:rPr>
          <w:t>Key Parts of a Script</w:t>
        </w:r>
        <w:r w:rsidR="0073260D">
          <w:rPr>
            <w:noProof/>
            <w:webHidden/>
          </w:rPr>
          <w:tab/>
        </w:r>
        <w:r w:rsidR="0073260D">
          <w:rPr>
            <w:noProof/>
            <w:webHidden/>
          </w:rPr>
          <w:fldChar w:fldCharType="begin"/>
        </w:r>
        <w:r w:rsidR="0073260D">
          <w:rPr>
            <w:noProof/>
            <w:webHidden/>
          </w:rPr>
          <w:instrText xml:space="preserve"> PAGEREF _Toc490232433 \h </w:instrText>
        </w:r>
        <w:r w:rsidR="0073260D">
          <w:rPr>
            <w:noProof/>
            <w:webHidden/>
          </w:rPr>
        </w:r>
        <w:r w:rsidR="0073260D">
          <w:rPr>
            <w:noProof/>
            <w:webHidden/>
          </w:rPr>
          <w:fldChar w:fldCharType="separate"/>
        </w:r>
        <w:r w:rsidR="0073260D">
          <w:rPr>
            <w:noProof/>
            <w:webHidden/>
          </w:rPr>
          <w:t>8</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34" w:history="1">
        <w:r w:rsidR="0073260D" w:rsidRPr="00A4072E">
          <w:rPr>
            <w:rStyle w:val="Hyperlink"/>
            <w:noProof/>
          </w:rPr>
          <w:t>Useless Trivia!</w:t>
        </w:r>
        <w:r w:rsidR="0073260D">
          <w:rPr>
            <w:noProof/>
            <w:webHidden/>
          </w:rPr>
          <w:tab/>
        </w:r>
        <w:r w:rsidR="0073260D">
          <w:rPr>
            <w:noProof/>
            <w:webHidden/>
          </w:rPr>
          <w:fldChar w:fldCharType="begin"/>
        </w:r>
        <w:r w:rsidR="0073260D">
          <w:rPr>
            <w:noProof/>
            <w:webHidden/>
          </w:rPr>
          <w:instrText xml:space="preserve"> PAGEREF _Toc490232434 \h </w:instrText>
        </w:r>
        <w:r w:rsidR="0073260D">
          <w:rPr>
            <w:noProof/>
            <w:webHidden/>
          </w:rPr>
        </w:r>
        <w:r w:rsidR="0073260D">
          <w:rPr>
            <w:noProof/>
            <w:webHidden/>
          </w:rPr>
          <w:fldChar w:fldCharType="separate"/>
        </w:r>
        <w:r w:rsidR="0073260D">
          <w:rPr>
            <w:noProof/>
            <w:webHidden/>
          </w:rPr>
          <w:t>21</w:t>
        </w:r>
        <w:r w:rsidR="0073260D">
          <w:rPr>
            <w:noProof/>
            <w:webHidden/>
          </w:rPr>
          <w:fldChar w:fldCharType="end"/>
        </w:r>
      </w:hyperlink>
    </w:p>
    <w:p w:rsidR="0073260D" w:rsidRDefault="00915662">
      <w:pPr>
        <w:pStyle w:val="TOC1"/>
        <w:rPr>
          <w:rFonts w:asciiTheme="minorHAnsi" w:eastAsiaTheme="minorEastAsia" w:hAnsiTheme="minorHAnsi" w:cstheme="minorBidi"/>
          <w:b w:val="0"/>
          <w:noProof/>
          <w:sz w:val="22"/>
          <w:szCs w:val="22"/>
        </w:rPr>
      </w:pPr>
      <w:hyperlink w:anchor="_Toc490232435" w:history="1">
        <w:r w:rsidR="0073260D" w:rsidRPr="00A4072E">
          <w:rPr>
            <w:rStyle w:val="Hyperlink"/>
            <w:noProof/>
          </w:rPr>
          <w:t>Module 2: The Document Object Model</w:t>
        </w:r>
        <w:r w:rsidR="0073260D">
          <w:rPr>
            <w:noProof/>
            <w:webHidden/>
          </w:rPr>
          <w:tab/>
        </w:r>
        <w:r w:rsidR="0073260D">
          <w:rPr>
            <w:noProof/>
            <w:webHidden/>
          </w:rPr>
          <w:fldChar w:fldCharType="begin"/>
        </w:r>
        <w:r w:rsidR="0073260D">
          <w:rPr>
            <w:noProof/>
            <w:webHidden/>
          </w:rPr>
          <w:instrText xml:space="preserve"> PAGEREF _Toc490232435 \h </w:instrText>
        </w:r>
        <w:r w:rsidR="0073260D">
          <w:rPr>
            <w:noProof/>
            <w:webHidden/>
          </w:rPr>
        </w:r>
        <w:r w:rsidR="0073260D">
          <w:rPr>
            <w:noProof/>
            <w:webHidden/>
          </w:rPr>
          <w:fldChar w:fldCharType="separate"/>
        </w:r>
        <w:r w:rsidR="0073260D">
          <w:rPr>
            <w:noProof/>
            <w:webHidden/>
          </w:rPr>
          <w:t>22</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36" w:history="1">
        <w:r w:rsidR="0073260D" w:rsidRPr="00A4072E">
          <w:rPr>
            <w:rStyle w:val="Hyperlink"/>
            <w:noProof/>
          </w:rPr>
          <w:t>The DOM</w:t>
        </w:r>
        <w:r w:rsidR="0073260D">
          <w:rPr>
            <w:noProof/>
            <w:webHidden/>
          </w:rPr>
          <w:tab/>
        </w:r>
        <w:r w:rsidR="0073260D">
          <w:rPr>
            <w:noProof/>
            <w:webHidden/>
          </w:rPr>
          <w:fldChar w:fldCharType="begin"/>
        </w:r>
        <w:r w:rsidR="0073260D">
          <w:rPr>
            <w:noProof/>
            <w:webHidden/>
          </w:rPr>
          <w:instrText xml:space="preserve"> PAGEREF _Toc490232436 \h </w:instrText>
        </w:r>
        <w:r w:rsidR="0073260D">
          <w:rPr>
            <w:noProof/>
            <w:webHidden/>
          </w:rPr>
        </w:r>
        <w:r w:rsidR="0073260D">
          <w:rPr>
            <w:noProof/>
            <w:webHidden/>
          </w:rPr>
          <w:fldChar w:fldCharType="separate"/>
        </w:r>
        <w:r w:rsidR="0073260D">
          <w:rPr>
            <w:noProof/>
            <w:webHidden/>
          </w:rPr>
          <w:t>22</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37" w:history="1">
        <w:r w:rsidR="0073260D" w:rsidRPr="00A4072E">
          <w:rPr>
            <w:rStyle w:val="Hyperlink"/>
            <w:noProof/>
          </w:rPr>
          <w:t>Accessing Objects from the DOM</w:t>
        </w:r>
        <w:r w:rsidR="0073260D">
          <w:rPr>
            <w:noProof/>
            <w:webHidden/>
          </w:rPr>
          <w:tab/>
        </w:r>
        <w:r w:rsidR="0073260D">
          <w:rPr>
            <w:noProof/>
            <w:webHidden/>
          </w:rPr>
          <w:fldChar w:fldCharType="begin"/>
        </w:r>
        <w:r w:rsidR="0073260D">
          <w:rPr>
            <w:noProof/>
            <w:webHidden/>
          </w:rPr>
          <w:instrText xml:space="preserve"> PAGEREF _Toc490232437 \h </w:instrText>
        </w:r>
        <w:r w:rsidR="0073260D">
          <w:rPr>
            <w:noProof/>
            <w:webHidden/>
          </w:rPr>
        </w:r>
        <w:r w:rsidR="0073260D">
          <w:rPr>
            <w:noProof/>
            <w:webHidden/>
          </w:rPr>
          <w:fldChar w:fldCharType="separate"/>
        </w:r>
        <w:r w:rsidR="0073260D">
          <w:rPr>
            <w:noProof/>
            <w:webHidden/>
          </w:rPr>
          <w:t>22</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38" w:history="1">
        <w:r w:rsidR="0073260D" w:rsidRPr="00A4072E">
          <w:rPr>
            <w:rStyle w:val="Hyperlink"/>
            <w:noProof/>
          </w:rPr>
          <w:t>Document Properties</w:t>
        </w:r>
        <w:r w:rsidR="0073260D">
          <w:rPr>
            <w:noProof/>
            <w:webHidden/>
          </w:rPr>
          <w:tab/>
        </w:r>
        <w:r w:rsidR="0073260D">
          <w:rPr>
            <w:noProof/>
            <w:webHidden/>
          </w:rPr>
          <w:fldChar w:fldCharType="begin"/>
        </w:r>
        <w:r w:rsidR="0073260D">
          <w:rPr>
            <w:noProof/>
            <w:webHidden/>
          </w:rPr>
          <w:instrText xml:space="preserve"> PAGEREF _Toc490232438 \h </w:instrText>
        </w:r>
        <w:r w:rsidR="0073260D">
          <w:rPr>
            <w:noProof/>
            <w:webHidden/>
          </w:rPr>
        </w:r>
        <w:r w:rsidR="0073260D">
          <w:rPr>
            <w:noProof/>
            <w:webHidden/>
          </w:rPr>
          <w:fldChar w:fldCharType="separate"/>
        </w:r>
        <w:r w:rsidR="0073260D">
          <w:rPr>
            <w:noProof/>
            <w:webHidden/>
          </w:rPr>
          <w:t>23</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39" w:history="1">
        <w:r w:rsidR="0073260D" w:rsidRPr="00A4072E">
          <w:rPr>
            <w:rStyle w:val="Hyperlink"/>
            <w:noProof/>
          </w:rPr>
          <w:t>Document Methods to Find Elements</w:t>
        </w:r>
        <w:r w:rsidR="0073260D">
          <w:rPr>
            <w:noProof/>
            <w:webHidden/>
          </w:rPr>
          <w:tab/>
        </w:r>
        <w:r w:rsidR="0073260D">
          <w:rPr>
            <w:noProof/>
            <w:webHidden/>
          </w:rPr>
          <w:fldChar w:fldCharType="begin"/>
        </w:r>
        <w:r w:rsidR="0073260D">
          <w:rPr>
            <w:noProof/>
            <w:webHidden/>
          </w:rPr>
          <w:instrText xml:space="preserve"> PAGEREF _Toc490232439 \h </w:instrText>
        </w:r>
        <w:r w:rsidR="0073260D">
          <w:rPr>
            <w:noProof/>
            <w:webHidden/>
          </w:rPr>
        </w:r>
        <w:r w:rsidR="0073260D">
          <w:rPr>
            <w:noProof/>
            <w:webHidden/>
          </w:rPr>
          <w:fldChar w:fldCharType="separate"/>
        </w:r>
        <w:r w:rsidR="0073260D">
          <w:rPr>
            <w:noProof/>
            <w:webHidden/>
          </w:rPr>
          <w:t>23</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40" w:history="1">
        <w:r w:rsidR="0073260D" w:rsidRPr="00A4072E">
          <w:rPr>
            <w:rStyle w:val="Hyperlink"/>
            <w:noProof/>
          </w:rPr>
          <w:t>Responding to Events</w:t>
        </w:r>
        <w:r w:rsidR="0073260D">
          <w:rPr>
            <w:noProof/>
            <w:webHidden/>
          </w:rPr>
          <w:tab/>
        </w:r>
        <w:r w:rsidR="0073260D">
          <w:rPr>
            <w:noProof/>
            <w:webHidden/>
          </w:rPr>
          <w:fldChar w:fldCharType="begin"/>
        </w:r>
        <w:r w:rsidR="0073260D">
          <w:rPr>
            <w:noProof/>
            <w:webHidden/>
          </w:rPr>
          <w:instrText xml:space="preserve"> PAGEREF _Toc490232440 \h </w:instrText>
        </w:r>
        <w:r w:rsidR="0073260D">
          <w:rPr>
            <w:noProof/>
            <w:webHidden/>
          </w:rPr>
        </w:r>
        <w:r w:rsidR="0073260D">
          <w:rPr>
            <w:noProof/>
            <w:webHidden/>
          </w:rPr>
          <w:fldChar w:fldCharType="separate"/>
        </w:r>
        <w:r w:rsidR="0073260D">
          <w:rPr>
            <w:noProof/>
            <w:webHidden/>
          </w:rPr>
          <w:t>25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1" w:history="1">
        <w:r w:rsidR="0073260D" w:rsidRPr="00A4072E">
          <w:rPr>
            <w:rStyle w:val="Hyperlink"/>
            <w:noProof/>
          </w:rPr>
          <w:t>Common Events</w:t>
        </w:r>
        <w:r w:rsidR="0073260D">
          <w:rPr>
            <w:noProof/>
            <w:webHidden/>
          </w:rPr>
          <w:tab/>
        </w:r>
        <w:r w:rsidR="0073260D">
          <w:rPr>
            <w:noProof/>
            <w:webHidden/>
          </w:rPr>
          <w:fldChar w:fldCharType="begin"/>
        </w:r>
        <w:r w:rsidR="0073260D">
          <w:rPr>
            <w:noProof/>
            <w:webHidden/>
          </w:rPr>
          <w:instrText xml:space="preserve"> PAGEREF _Toc490232441 \h </w:instrText>
        </w:r>
        <w:r w:rsidR="0073260D">
          <w:rPr>
            <w:noProof/>
            <w:webHidden/>
          </w:rPr>
        </w:r>
        <w:r w:rsidR="0073260D">
          <w:rPr>
            <w:noProof/>
            <w:webHidden/>
          </w:rPr>
          <w:fldChar w:fldCharType="separate"/>
        </w:r>
        <w:r w:rsidR="0073260D">
          <w:rPr>
            <w:noProof/>
            <w:webHidden/>
          </w:rPr>
          <w:t>25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2" w:history="1">
        <w:r w:rsidR="0073260D" w:rsidRPr="00A4072E">
          <w:rPr>
            <w:rStyle w:val="Hyperlink"/>
            <w:noProof/>
          </w:rPr>
          <w:t>Adding Event Handler Code</w:t>
        </w:r>
        <w:r w:rsidR="0073260D">
          <w:rPr>
            <w:noProof/>
            <w:webHidden/>
          </w:rPr>
          <w:tab/>
        </w:r>
        <w:r w:rsidR="0073260D">
          <w:rPr>
            <w:noProof/>
            <w:webHidden/>
          </w:rPr>
          <w:fldChar w:fldCharType="begin"/>
        </w:r>
        <w:r w:rsidR="0073260D">
          <w:rPr>
            <w:noProof/>
            <w:webHidden/>
          </w:rPr>
          <w:instrText xml:space="preserve"> PAGEREF _Toc490232442 \h </w:instrText>
        </w:r>
        <w:r w:rsidR="0073260D">
          <w:rPr>
            <w:noProof/>
            <w:webHidden/>
          </w:rPr>
        </w:r>
        <w:r w:rsidR="0073260D">
          <w:rPr>
            <w:noProof/>
            <w:webHidden/>
          </w:rPr>
          <w:fldChar w:fldCharType="separate"/>
        </w:r>
        <w:r w:rsidR="0073260D">
          <w:rPr>
            <w:noProof/>
            <w:webHidden/>
          </w:rPr>
          <w:t>25</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43" w:history="1">
        <w:r w:rsidR="0073260D" w:rsidRPr="00A4072E">
          <w:rPr>
            <w:rStyle w:val="Hyperlink"/>
            <w:noProof/>
          </w:rPr>
          <w:t>Event Bubbling / Event Propagation</w:t>
        </w:r>
        <w:r w:rsidR="0073260D">
          <w:rPr>
            <w:noProof/>
            <w:webHidden/>
          </w:rPr>
          <w:tab/>
        </w:r>
        <w:r w:rsidR="0073260D">
          <w:rPr>
            <w:noProof/>
            <w:webHidden/>
          </w:rPr>
          <w:fldChar w:fldCharType="begin"/>
        </w:r>
        <w:r w:rsidR="0073260D">
          <w:rPr>
            <w:noProof/>
            <w:webHidden/>
          </w:rPr>
          <w:instrText xml:space="preserve"> PAGEREF _Toc490232443 \h </w:instrText>
        </w:r>
        <w:r w:rsidR="0073260D">
          <w:rPr>
            <w:noProof/>
            <w:webHidden/>
          </w:rPr>
        </w:r>
        <w:r w:rsidR="0073260D">
          <w:rPr>
            <w:noProof/>
            <w:webHidden/>
          </w:rPr>
          <w:fldChar w:fldCharType="separate"/>
        </w:r>
        <w:r w:rsidR="0073260D">
          <w:rPr>
            <w:noProof/>
            <w:webHidden/>
          </w:rPr>
          <w:t>26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4" w:history="1">
        <w:r w:rsidR="0073260D" w:rsidRPr="00A4072E">
          <w:rPr>
            <w:rStyle w:val="Hyperlink"/>
            <w:noProof/>
          </w:rPr>
          <w:t>Stopping Event Propagation</w:t>
        </w:r>
        <w:r w:rsidR="0073260D">
          <w:rPr>
            <w:noProof/>
            <w:webHidden/>
          </w:rPr>
          <w:tab/>
        </w:r>
        <w:r w:rsidR="0073260D">
          <w:rPr>
            <w:noProof/>
            <w:webHidden/>
          </w:rPr>
          <w:fldChar w:fldCharType="begin"/>
        </w:r>
        <w:r w:rsidR="0073260D">
          <w:rPr>
            <w:noProof/>
            <w:webHidden/>
          </w:rPr>
          <w:instrText xml:space="preserve"> PAGEREF _Toc490232444 \h </w:instrText>
        </w:r>
        <w:r w:rsidR="0073260D">
          <w:rPr>
            <w:noProof/>
            <w:webHidden/>
          </w:rPr>
        </w:r>
        <w:r w:rsidR="0073260D">
          <w:rPr>
            <w:noProof/>
            <w:webHidden/>
          </w:rPr>
          <w:fldChar w:fldCharType="separate"/>
        </w:r>
        <w:r w:rsidR="0073260D">
          <w:rPr>
            <w:noProof/>
            <w:webHidden/>
          </w:rPr>
          <w:t>27</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45" w:history="1">
        <w:r w:rsidR="0073260D" w:rsidRPr="00A4072E">
          <w:rPr>
            <w:rStyle w:val="Hyperlink"/>
            <w:noProof/>
          </w:rPr>
          <w:t>Adding Elements to the DOM</w:t>
        </w:r>
        <w:r w:rsidR="0073260D">
          <w:rPr>
            <w:noProof/>
            <w:webHidden/>
          </w:rPr>
          <w:tab/>
        </w:r>
        <w:r w:rsidR="0073260D">
          <w:rPr>
            <w:noProof/>
            <w:webHidden/>
          </w:rPr>
          <w:fldChar w:fldCharType="begin"/>
        </w:r>
        <w:r w:rsidR="0073260D">
          <w:rPr>
            <w:noProof/>
            <w:webHidden/>
          </w:rPr>
          <w:instrText xml:space="preserve"> PAGEREF _Toc490232445 \h </w:instrText>
        </w:r>
        <w:r w:rsidR="0073260D">
          <w:rPr>
            <w:noProof/>
            <w:webHidden/>
          </w:rPr>
        </w:r>
        <w:r w:rsidR="0073260D">
          <w:rPr>
            <w:noProof/>
            <w:webHidden/>
          </w:rPr>
          <w:fldChar w:fldCharType="separate"/>
        </w:r>
        <w:r w:rsidR="0073260D">
          <w:rPr>
            <w:noProof/>
            <w:webHidden/>
          </w:rPr>
          <w:t>28</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6" w:history="1">
        <w:r w:rsidR="0073260D" w:rsidRPr="00A4072E">
          <w:rPr>
            <w:rStyle w:val="Hyperlink"/>
            <w:noProof/>
          </w:rPr>
          <w:t>Create HTML from Strings</w:t>
        </w:r>
        <w:r w:rsidR="0073260D">
          <w:rPr>
            <w:noProof/>
            <w:webHidden/>
          </w:rPr>
          <w:tab/>
        </w:r>
        <w:r w:rsidR="0073260D">
          <w:rPr>
            <w:noProof/>
            <w:webHidden/>
          </w:rPr>
          <w:fldChar w:fldCharType="begin"/>
        </w:r>
        <w:r w:rsidR="0073260D">
          <w:rPr>
            <w:noProof/>
            <w:webHidden/>
          </w:rPr>
          <w:instrText xml:space="preserve"> PAGEREF _Toc490232446 \h </w:instrText>
        </w:r>
        <w:r w:rsidR="0073260D">
          <w:rPr>
            <w:noProof/>
            <w:webHidden/>
          </w:rPr>
        </w:r>
        <w:r w:rsidR="0073260D">
          <w:rPr>
            <w:noProof/>
            <w:webHidden/>
          </w:rPr>
          <w:fldChar w:fldCharType="separate"/>
        </w:r>
        <w:r w:rsidR="0073260D">
          <w:rPr>
            <w:noProof/>
            <w:webHidden/>
          </w:rPr>
          <w:t>28</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7" w:history="1">
        <w:r w:rsidR="0073260D" w:rsidRPr="00A4072E">
          <w:rPr>
            <w:rStyle w:val="Hyperlink"/>
            <w:noProof/>
          </w:rPr>
          <w:t>Creating New Elements</w:t>
        </w:r>
        <w:r w:rsidR="0073260D">
          <w:rPr>
            <w:noProof/>
            <w:webHidden/>
          </w:rPr>
          <w:tab/>
        </w:r>
        <w:r w:rsidR="0073260D">
          <w:rPr>
            <w:noProof/>
            <w:webHidden/>
          </w:rPr>
          <w:fldChar w:fldCharType="begin"/>
        </w:r>
        <w:r w:rsidR="0073260D">
          <w:rPr>
            <w:noProof/>
            <w:webHidden/>
          </w:rPr>
          <w:instrText xml:space="preserve"> PAGEREF _Toc490232447 \h </w:instrText>
        </w:r>
        <w:r w:rsidR="0073260D">
          <w:rPr>
            <w:noProof/>
            <w:webHidden/>
          </w:rPr>
        </w:r>
        <w:r w:rsidR="0073260D">
          <w:rPr>
            <w:noProof/>
            <w:webHidden/>
          </w:rPr>
          <w:fldChar w:fldCharType="separate"/>
        </w:r>
        <w:r w:rsidR="0073260D">
          <w:rPr>
            <w:noProof/>
            <w:webHidden/>
          </w:rPr>
          <w:t>29</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8" w:history="1">
        <w:r w:rsidR="0073260D" w:rsidRPr="00A4072E">
          <w:rPr>
            <w:rStyle w:val="Hyperlink"/>
            <w:noProof/>
          </w:rPr>
          <w:t>Adding Attributes to New Elements</w:t>
        </w:r>
        <w:r w:rsidR="0073260D">
          <w:rPr>
            <w:noProof/>
            <w:webHidden/>
          </w:rPr>
          <w:tab/>
        </w:r>
        <w:r w:rsidR="0073260D">
          <w:rPr>
            <w:noProof/>
            <w:webHidden/>
          </w:rPr>
          <w:fldChar w:fldCharType="begin"/>
        </w:r>
        <w:r w:rsidR="0073260D">
          <w:rPr>
            <w:noProof/>
            <w:webHidden/>
          </w:rPr>
          <w:instrText xml:space="preserve"> PAGEREF _Toc490232448 \h </w:instrText>
        </w:r>
        <w:r w:rsidR="0073260D">
          <w:rPr>
            <w:noProof/>
            <w:webHidden/>
          </w:rPr>
        </w:r>
        <w:r w:rsidR="0073260D">
          <w:rPr>
            <w:noProof/>
            <w:webHidden/>
          </w:rPr>
          <w:fldChar w:fldCharType="separate"/>
        </w:r>
        <w:r w:rsidR="0073260D">
          <w:rPr>
            <w:noProof/>
            <w:webHidden/>
          </w:rPr>
          <w:t>30</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49" w:history="1">
        <w:r w:rsidR="0073260D" w:rsidRPr="00A4072E">
          <w:rPr>
            <w:rStyle w:val="Hyperlink"/>
            <w:noProof/>
          </w:rPr>
          <w:t>Adding Text Inside of a New Element</w:t>
        </w:r>
        <w:r w:rsidR="0073260D">
          <w:rPr>
            <w:noProof/>
            <w:webHidden/>
          </w:rPr>
          <w:tab/>
        </w:r>
        <w:r w:rsidR="0073260D">
          <w:rPr>
            <w:noProof/>
            <w:webHidden/>
          </w:rPr>
          <w:fldChar w:fldCharType="begin"/>
        </w:r>
        <w:r w:rsidR="0073260D">
          <w:rPr>
            <w:noProof/>
            <w:webHidden/>
          </w:rPr>
          <w:instrText xml:space="preserve"> PAGEREF _Toc490232449 \h </w:instrText>
        </w:r>
        <w:r w:rsidR="0073260D">
          <w:rPr>
            <w:noProof/>
            <w:webHidden/>
          </w:rPr>
        </w:r>
        <w:r w:rsidR="0073260D">
          <w:rPr>
            <w:noProof/>
            <w:webHidden/>
          </w:rPr>
          <w:fldChar w:fldCharType="separate"/>
        </w:r>
        <w:r w:rsidR="0073260D">
          <w:rPr>
            <w:noProof/>
            <w:webHidden/>
          </w:rPr>
          <w:t>31</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50" w:history="1">
        <w:r w:rsidR="0073260D" w:rsidRPr="00A4072E">
          <w:rPr>
            <w:rStyle w:val="Hyperlink"/>
            <w:noProof/>
          </w:rPr>
          <w:t>Removing Elements from the DOM</w:t>
        </w:r>
        <w:r w:rsidR="0073260D">
          <w:rPr>
            <w:noProof/>
            <w:webHidden/>
          </w:rPr>
          <w:tab/>
        </w:r>
        <w:r w:rsidR="0073260D">
          <w:rPr>
            <w:noProof/>
            <w:webHidden/>
          </w:rPr>
          <w:fldChar w:fldCharType="begin"/>
        </w:r>
        <w:r w:rsidR="0073260D">
          <w:rPr>
            <w:noProof/>
            <w:webHidden/>
          </w:rPr>
          <w:instrText xml:space="preserve"> PAGEREF _Toc490232450 \h </w:instrText>
        </w:r>
        <w:r w:rsidR="0073260D">
          <w:rPr>
            <w:noProof/>
            <w:webHidden/>
          </w:rPr>
        </w:r>
        <w:r w:rsidR="0073260D">
          <w:rPr>
            <w:noProof/>
            <w:webHidden/>
          </w:rPr>
          <w:fldChar w:fldCharType="separate"/>
        </w:r>
        <w:r w:rsidR="0073260D">
          <w:rPr>
            <w:noProof/>
            <w:webHidden/>
          </w:rPr>
          <w:t>31</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51" w:history="1">
        <w:r w:rsidR="0073260D" w:rsidRPr="00A4072E">
          <w:rPr>
            <w:rStyle w:val="Hyperlink"/>
            <w:noProof/>
          </w:rPr>
          <w:t>Delete in Reverse Order</w:t>
        </w:r>
        <w:r w:rsidR="0073260D">
          <w:rPr>
            <w:noProof/>
            <w:webHidden/>
          </w:rPr>
          <w:tab/>
        </w:r>
        <w:r w:rsidR="0073260D">
          <w:rPr>
            <w:noProof/>
            <w:webHidden/>
          </w:rPr>
          <w:fldChar w:fldCharType="begin"/>
        </w:r>
        <w:r w:rsidR="0073260D">
          <w:rPr>
            <w:noProof/>
            <w:webHidden/>
          </w:rPr>
          <w:instrText xml:space="preserve"> PAGEREF _Toc490232451 \h </w:instrText>
        </w:r>
        <w:r w:rsidR="0073260D">
          <w:rPr>
            <w:noProof/>
            <w:webHidden/>
          </w:rPr>
        </w:r>
        <w:r w:rsidR="0073260D">
          <w:rPr>
            <w:noProof/>
            <w:webHidden/>
          </w:rPr>
          <w:fldChar w:fldCharType="separate"/>
        </w:r>
        <w:r w:rsidR="0073260D">
          <w:rPr>
            <w:noProof/>
            <w:webHidden/>
          </w:rPr>
          <w:t>33</w:t>
        </w:r>
        <w:r w:rsidR="0073260D">
          <w:rPr>
            <w:noProof/>
            <w:webHidden/>
          </w:rPr>
          <w:fldChar w:fldCharType="end"/>
        </w:r>
      </w:hyperlink>
    </w:p>
    <w:p w:rsidR="0073260D" w:rsidRDefault="00915662">
      <w:pPr>
        <w:pStyle w:val="TOC1"/>
        <w:rPr>
          <w:rFonts w:asciiTheme="minorHAnsi" w:eastAsiaTheme="minorEastAsia" w:hAnsiTheme="minorHAnsi" w:cstheme="minorBidi"/>
          <w:b w:val="0"/>
          <w:noProof/>
          <w:sz w:val="22"/>
          <w:szCs w:val="22"/>
        </w:rPr>
      </w:pPr>
      <w:hyperlink w:anchor="_Toc490232452" w:history="1">
        <w:r w:rsidR="0073260D" w:rsidRPr="00A4072E">
          <w:rPr>
            <w:rStyle w:val="Hyperlink"/>
            <w:noProof/>
          </w:rPr>
          <w:t>Module 3: Introduction to jQuery</w:t>
        </w:r>
        <w:r w:rsidR="0073260D">
          <w:rPr>
            <w:noProof/>
            <w:webHidden/>
          </w:rPr>
          <w:tab/>
        </w:r>
        <w:r w:rsidR="0073260D">
          <w:rPr>
            <w:noProof/>
            <w:webHidden/>
          </w:rPr>
          <w:fldChar w:fldCharType="begin"/>
        </w:r>
        <w:r w:rsidR="0073260D">
          <w:rPr>
            <w:noProof/>
            <w:webHidden/>
          </w:rPr>
          <w:instrText xml:space="preserve"> PAGEREF _Toc490232452 \h </w:instrText>
        </w:r>
        <w:r w:rsidR="0073260D">
          <w:rPr>
            <w:noProof/>
            <w:webHidden/>
          </w:rPr>
        </w:r>
        <w:r w:rsidR="0073260D">
          <w:rPr>
            <w:noProof/>
            <w:webHidden/>
          </w:rPr>
          <w:fldChar w:fldCharType="separate"/>
        </w:r>
        <w:r w:rsidR="0073260D">
          <w:rPr>
            <w:noProof/>
            <w:webHidden/>
          </w:rPr>
          <w:t>35</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53" w:history="1">
        <w:r w:rsidR="0073260D" w:rsidRPr="00A4072E">
          <w:rPr>
            <w:rStyle w:val="Hyperlink"/>
            <w:noProof/>
          </w:rPr>
          <w:t>jQuery</w:t>
        </w:r>
        <w:r w:rsidR="0073260D">
          <w:rPr>
            <w:noProof/>
            <w:webHidden/>
          </w:rPr>
          <w:tab/>
        </w:r>
        <w:r w:rsidR="0073260D">
          <w:rPr>
            <w:noProof/>
            <w:webHidden/>
          </w:rPr>
          <w:fldChar w:fldCharType="begin"/>
        </w:r>
        <w:r w:rsidR="0073260D">
          <w:rPr>
            <w:noProof/>
            <w:webHidden/>
          </w:rPr>
          <w:instrText xml:space="preserve"> PAGEREF _Toc490232453 \h </w:instrText>
        </w:r>
        <w:r w:rsidR="0073260D">
          <w:rPr>
            <w:noProof/>
            <w:webHidden/>
          </w:rPr>
        </w:r>
        <w:r w:rsidR="0073260D">
          <w:rPr>
            <w:noProof/>
            <w:webHidden/>
          </w:rPr>
          <w:fldChar w:fldCharType="separate"/>
        </w:r>
        <w:r w:rsidR="0073260D">
          <w:rPr>
            <w:noProof/>
            <w:webHidden/>
          </w:rPr>
          <w:t>35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54" w:history="1">
        <w:r w:rsidR="0073260D" w:rsidRPr="00A4072E">
          <w:rPr>
            <w:rStyle w:val="Hyperlink"/>
            <w:noProof/>
          </w:rPr>
          <w:t>First the negatives:</w:t>
        </w:r>
        <w:r w:rsidR="0073260D">
          <w:rPr>
            <w:noProof/>
            <w:webHidden/>
          </w:rPr>
          <w:tab/>
        </w:r>
        <w:r w:rsidR="0073260D">
          <w:rPr>
            <w:noProof/>
            <w:webHidden/>
          </w:rPr>
          <w:fldChar w:fldCharType="begin"/>
        </w:r>
        <w:r w:rsidR="0073260D">
          <w:rPr>
            <w:noProof/>
            <w:webHidden/>
          </w:rPr>
          <w:instrText xml:space="preserve"> PAGEREF _Toc490232454 \h </w:instrText>
        </w:r>
        <w:r w:rsidR="0073260D">
          <w:rPr>
            <w:noProof/>
            <w:webHidden/>
          </w:rPr>
        </w:r>
        <w:r w:rsidR="0073260D">
          <w:rPr>
            <w:noProof/>
            <w:webHidden/>
          </w:rPr>
          <w:fldChar w:fldCharType="separate"/>
        </w:r>
        <w:r w:rsidR="0073260D">
          <w:rPr>
            <w:noProof/>
            <w:webHidden/>
          </w:rPr>
          <w:t>35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55" w:history="1">
        <w:r w:rsidR="0073260D" w:rsidRPr="00A4072E">
          <w:rPr>
            <w:rStyle w:val="Hyperlink"/>
            <w:noProof/>
          </w:rPr>
          <w:t>And then the positives:</w:t>
        </w:r>
        <w:r w:rsidR="0073260D">
          <w:rPr>
            <w:noProof/>
            <w:webHidden/>
          </w:rPr>
          <w:tab/>
        </w:r>
        <w:r w:rsidR="0073260D">
          <w:rPr>
            <w:noProof/>
            <w:webHidden/>
          </w:rPr>
          <w:fldChar w:fldCharType="begin"/>
        </w:r>
        <w:r w:rsidR="0073260D">
          <w:rPr>
            <w:noProof/>
            <w:webHidden/>
          </w:rPr>
          <w:instrText xml:space="preserve"> PAGEREF _Toc490232455 \h </w:instrText>
        </w:r>
        <w:r w:rsidR="0073260D">
          <w:rPr>
            <w:noProof/>
            <w:webHidden/>
          </w:rPr>
        </w:r>
        <w:r w:rsidR="0073260D">
          <w:rPr>
            <w:noProof/>
            <w:webHidden/>
          </w:rPr>
          <w:fldChar w:fldCharType="separate"/>
        </w:r>
        <w:r w:rsidR="0073260D">
          <w:rPr>
            <w:noProof/>
            <w:webHidden/>
          </w:rPr>
          <w:t>35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56" w:history="1">
        <w:r w:rsidR="0073260D" w:rsidRPr="00A4072E">
          <w:rPr>
            <w:rStyle w:val="Hyperlink"/>
            <w:noProof/>
          </w:rPr>
          <w:t>JavaScript vs. jQuery</w:t>
        </w:r>
        <w:r w:rsidR="0073260D">
          <w:rPr>
            <w:noProof/>
            <w:webHidden/>
          </w:rPr>
          <w:tab/>
        </w:r>
        <w:r w:rsidR="0073260D">
          <w:rPr>
            <w:noProof/>
            <w:webHidden/>
          </w:rPr>
          <w:fldChar w:fldCharType="begin"/>
        </w:r>
        <w:r w:rsidR="0073260D">
          <w:rPr>
            <w:noProof/>
            <w:webHidden/>
          </w:rPr>
          <w:instrText xml:space="preserve"> PAGEREF _Toc490232456 \h </w:instrText>
        </w:r>
        <w:r w:rsidR="0073260D">
          <w:rPr>
            <w:noProof/>
            <w:webHidden/>
          </w:rPr>
        </w:r>
        <w:r w:rsidR="0073260D">
          <w:rPr>
            <w:noProof/>
            <w:webHidden/>
          </w:rPr>
          <w:fldChar w:fldCharType="separate"/>
        </w:r>
        <w:r w:rsidR="0073260D">
          <w:rPr>
            <w:noProof/>
            <w:webHidden/>
          </w:rPr>
          <w:t>36</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57" w:history="1">
        <w:r w:rsidR="0073260D" w:rsidRPr="00A4072E">
          <w:rPr>
            <w:rStyle w:val="Hyperlink"/>
            <w:noProof/>
          </w:rPr>
          <w:t>Take a Peek…</w:t>
        </w:r>
        <w:r w:rsidR="0073260D">
          <w:rPr>
            <w:noProof/>
            <w:webHidden/>
          </w:rPr>
          <w:tab/>
        </w:r>
        <w:r w:rsidR="0073260D">
          <w:rPr>
            <w:noProof/>
            <w:webHidden/>
          </w:rPr>
          <w:fldChar w:fldCharType="begin"/>
        </w:r>
        <w:r w:rsidR="0073260D">
          <w:rPr>
            <w:noProof/>
            <w:webHidden/>
          </w:rPr>
          <w:instrText xml:space="preserve"> PAGEREF _Toc490232457 \h </w:instrText>
        </w:r>
        <w:r w:rsidR="0073260D">
          <w:rPr>
            <w:noProof/>
            <w:webHidden/>
          </w:rPr>
        </w:r>
        <w:r w:rsidR="0073260D">
          <w:rPr>
            <w:noProof/>
            <w:webHidden/>
          </w:rPr>
          <w:fldChar w:fldCharType="separate"/>
        </w:r>
        <w:r w:rsidR="0073260D">
          <w:rPr>
            <w:noProof/>
            <w:webHidden/>
          </w:rPr>
          <w:t>36</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58" w:history="1">
        <w:r w:rsidR="0073260D" w:rsidRPr="00A4072E">
          <w:rPr>
            <w:rStyle w:val="Hyperlink"/>
            <w:noProof/>
          </w:rPr>
          <w:t>Downloading the jQuery Library</w:t>
        </w:r>
        <w:r w:rsidR="0073260D">
          <w:rPr>
            <w:noProof/>
            <w:webHidden/>
          </w:rPr>
          <w:tab/>
        </w:r>
        <w:r w:rsidR="0073260D">
          <w:rPr>
            <w:noProof/>
            <w:webHidden/>
          </w:rPr>
          <w:fldChar w:fldCharType="begin"/>
        </w:r>
        <w:r w:rsidR="0073260D">
          <w:rPr>
            <w:noProof/>
            <w:webHidden/>
          </w:rPr>
          <w:instrText xml:space="preserve"> PAGEREF _Toc490232458 \h </w:instrText>
        </w:r>
        <w:r w:rsidR="0073260D">
          <w:rPr>
            <w:noProof/>
            <w:webHidden/>
          </w:rPr>
        </w:r>
        <w:r w:rsidR="0073260D">
          <w:rPr>
            <w:noProof/>
            <w:webHidden/>
          </w:rPr>
          <w:fldChar w:fldCharType="separate"/>
        </w:r>
        <w:r w:rsidR="0073260D">
          <w:rPr>
            <w:noProof/>
            <w:webHidden/>
          </w:rPr>
          <w:t>37</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59" w:history="1">
        <w:r w:rsidR="0073260D" w:rsidRPr="00A4072E">
          <w:rPr>
            <w:rStyle w:val="Hyperlink"/>
            <w:noProof/>
          </w:rPr>
          <w:t>jQuery Versions</w:t>
        </w:r>
        <w:r w:rsidR="0073260D">
          <w:rPr>
            <w:noProof/>
            <w:webHidden/>
          </w:rPr>
          <w:tab/>
        </w:r>
        <w:r w:rsidR="0073260D">
          <w:rPr>
            <w:noProof/>
            <w:webHidden/>
          </w:rPr>
          <w:fldChar w:fldCharType="begin"/>
        </w:r>
        <w:r w:rsidR="0073260D">
          <w:rPr>
            <w:noProof/>
            <w:webHidden/>
          </w:rPr>
          <w:instrText xml:space="preserve"> PAGEREF _Toc490232459 \h </w:instrText>
        </w:r>
        <w:r w:rsidR="0073260D">
          <w:rPr>
            <w:noProof/>
            <w:webHidden/>
          </w:rPr>
        </w:r>
        <w:r w:rsidR="0073260D">
          <w:rPr>
            <w:noProof/>
            <w:webHidden/>
          </w:rPr>
          <w:fldChar w:fldCharType="separate"/>
        </w:r>
        <w:r w:rsidR="0073260D">
          <w:rPr>
            <w:noProof/>
            <w:webHidden/>
          </w:rPr>
          <w:t>37</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60" w:history="1">
        <w:r w:rsidR="0073260D" w:rsidRPr="00A4072E">
          <w:rPr>
            <w:rStyle w:val="Hyperlink"/>
            <w:noProof/>
          </w:rPr>
          <w:t>Linking to the Library</w:t>
        </w:r>
        <w:r w:rsidR="0073260D">
          <w:rPr>
            <w:noProof/>
            <w:webHidden/>
          </w:rPr>
          <w:tab/>
        </w:r>
        <w:r w:rsidR="0073260D">
          <w:rPr>
            <w:noProof/>
            <w:webHidden/>
          </w:rPr>
          <w:fldChar w:fldCharType="begin"/>
        </w:r>
        <w:r w:rsidR="0073260D">
          <w:rPr>
            <w:noProof/>
            <w:webHidden/>
          </w:rPr>
          <w:instrText xml:space="preserve"> PAGEREF _Toc490232460 \h </w:instrText>
        </w:r>
        <w:r w:rsidR="0073260D">
          <w:rPr>
            <w:noProof/>
            <w:webHidden/>
          </w:rPr>
        </w:r>
        <w:r w:rsidR="0073260D">
          <w:rPr>
            <w:noProof/>
            <w:webHidden/>
          </w:rPr>
          <w:fldChar w:fldCharType="separate"/>
        </w:r>
        <w:r w:rsidR="0073260D">
          <w:rPr>
            <w:noProof/>
            <w:webHidden/>
          </w:rPr>
          <w:t>37</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1" w:history="1">
        <w:r w:rsidR="0073260D" w:rsidRPr="00A4072E">
          <w:rPr>
            <w:rStyle w:val="Hyperlink"/>
            <w:noProof/>
          </w:rPr>
          <w:t>“jQuery.” vs. “$.”</w:t>
        </w:r>
        <w:r w:rsidR="0073260D">
          <w:rPr>
            <w:noProof/>
            <w:webHidden/>
          </w:rPr>
          <w:tab/>
        </w:r>
        <w:r w:rsidR="0073260D">
          <w:rPr>
            <w:noProof/>
            <w:webHidden/>
          </w:rPr>
          <w:fldChar w:fldCharType="begin"/>
        </w:r>
        <w:r w:rsidR="0073260D">
          <w:rPr>
            <w:noProof/>
            <w:webHidden/>
          </w:rPr>
          <w:instrText xml:space="preserve"> PAGEREF _Toc490232461 \h </w:instrText>
        </w:r>
        <w:r w:rsidR="0073260D">
          <w:rPr>
            <w:noProof/>
            <w:webHidden/>
          </w:rPr>
        </w:r>
        <w:r w:rsidR="0073260D">
          <w:rPr>
            <w:noProof/>
            <w:webHidden/>
          </w:rPr>
          <w:fldChar w:fldCharType="separate"/>
        </w:r>
        <w:r w:rsidR="0073260D">
          <w:rPr>
            <w:noProof/>
            <w:webHidden/>
          </w:rPr>
          <w:t>38</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2" w:history="1">
        <w:r w:rsidR="0073260D" w:rsidRPr="00A4072E">
          <w:rPr>
            <w:rStyle w:val="Hyperlink"/>
            <w:noProof/>
          </w:rPr>
          <w:t>Controlling When Your Code Runs</w:t>
        </w:r>
        <w:r w:rsidR="0073260D">
          <w:rPr>
            <w:noProof/>
            <w:webHidden/>
          </w:rPr>
          <w:tab/>
        </w:r>
        <w:r w:rsidR="0073260D">
          <w:rPr>
            <w:noProof/>
            <w:webHidden/>
          </w:rPr>
          <w:fldChar w:fldCharType="begin"/>
        </w:r>
        <w:r w:rsidR="0073260D">
          <w:rPr>
            <w:noProof/>
            <w:webHidden/>
          </w:rPr>
          <w:instrText xml:space="preserve"> PAGEREF _Toc490232462 \h </w:instrText>
        </w:r>
        <w:r w:rsidR="0073260D">
          <w:rPr>
            <w:noProof/>
            <w:webHidden/>
          </w:rPr>
        </w:r>
        <w:r w:rsidR="0073260D">
          <w:rPr>
            <w:noProof/>
            <w:webHidden/>
          </w:rPr>
          <w:fldChar w:fldCharType="separate"/>
        </w:r>
        <w:r w:rsidR="0073260D">
          <w:rPr>
            <w:noProof/>
            <w:webHidden/>
          </w:rPr>
          <w:t>38</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3" w:history="1">
        <w:r w:rsidR="0073260D" w:rsidRPr="00A4072E">
          <w:rPr>
            <w:rStyle w:val="Hyperlink"/>
            <w:noProof/>
          </w:rPr>
          <w:t>Selecting Elements using jQuery</w:t>
        </w:r>
        <w:r w:rsidR="0073260D">
          <w:rPr>
            <w:noProof/>
            <w:webHidden/>
          </w:rPr>
          <w:tab/>
        </w:r>
        <w:r w:rsidR="0073260D">
          <w:rPr>
            <w:noProof/>
            <w:webHidden/>
          </w:rPr>
          <w:fldChar w:fldCharType="begin"/>
        </w:r>
        <w:r w:rsidR="0073260D">
          <w:rPr>
            <w:noProof/>
            <w:webHidden/>
          </w:rPr>
          <w:instrText xml:space="preserve"> PAGEREF _Toc490232463 \h </w:instrText>
        </w:r>
        <w:r w:rsidR="0073260D">
          <w:rPr>
            <w:noProof/>
            <w:webHidden/>
          </w:rPr>
        </w:r>
        <w:r w:rsidR="0073260D">
          <w:rPr>
            <w:noProof/>
            <w:webHidden/>
          </w:rPr>
          <w:fldChar w:fldCharType="separate"/>
        </w:r>
        <w:r w:rsidR="0073260D">
          <w:rPr>
            <w:noProof/>
            <w:webHidden/>
          </w:rPr>
          <w:t>39</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4" w:history="1">
        <w:r w:rsidR="0073260D" w:rsidRPr="00A4072E">
          <w:rPr>
            <w:rStyle w:val="Hyperlink"/>
            <w:noProof/>
          </w:rPr>
          <w:t>Working with the Data Returned by jQuery</w:t>
        </w:r>
        <w:r w:rsidR="0073260D">
          <w:rPr>
            <w:noProof/>
            <w:webHidden/>
          </w:rPr>
          <w:tab/>
        </w:r>
        <w:r w:rsidR="0073260D">
          <w:rPr>
            <w:noProof/>
            <w:webHidden/>
          </w:rPr>
          <w:fldChar w:fldCharType="begin"/>
        </w:r>
        <w:r w:rsidR="0073260D">
          <w:rPr>
            <w:noProof/>
            <w:webHidden/>
          </w:rPr>
          <w:instrText xml:space="preserve"> PAGEREF _Toc490232464 \h </w:instrText>
        </w:r>
        <w:r w:rsidR="0073260D">
          <w:rPr>
            <w:noProof/>
            <w:webHidden/>
          </w:rPr>
        </w:r>
        <w:r w:rsidR="0073260D">
          <w:rPr>
            <w:noProof/>
            <w:webHidden/>
          </w:rPr>
          <w:fldChar w:fldCharType="separate"/>
        </w:r>
        <w:r w:rsidR="0073260D">
          <w:rPr>
            <w:noProof/>
            <w:webHidden/>
          </w:rPr>
          <w:t>39</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5" w:history="1">
        <w:r w:rsidR="0073260D" w:rsidRPr="00A4072E">
          <w:rPr>
            <w:rStyle w:val="Hyperlink"/>
            <w:noProof/>
          </w:rPr>
          <w:t>Setting CSS Properties</w:t>
        </w:r>
        <w:r w:rsidR="0073260D">
          <w:rPr>
            <w:noProof/>
            <w:webHidden/>
          </w:rPr>
          <w:tab/>
        </w:r>
        <w:r w:rsidR="0073260D">
          <w:rPr>
            <w:noProof/>
            <w:webHidden/>
          </w:rPr>
          <w:fldChar w:fldCharType="begin"/>
        </w:r>
        <w:r w:rsidR="0073260D">
          <w:rPr>
            <w:noProof/>
            <w:webHidden/>
          </w:rPr>
          <w:instrText xml:space="preserve"> PAGEREF _Toc490232465 \h </w:instrText>
        </w:r>
        <w:r w:rsidR="0073260D">
          <w:rPr>
            <w:noProof/>
            <w:webHidden/>
          </w:rPr>
        </w:r>
        <w:r w:rsidR="0073260D">
          <w:rPr>
            <w:noProof/>
            <w:webHidden/>
          </w:rPr>
          <w:fldChar w:fldCharType="separate"/>
        </w:r>
        <w:r w:rsidR="0073260D">
          <w:rPr>
            <w:noProof/>
            <w:webHidden/>
          </w:rPr>
          <w:t>40</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6" w:history="1">
        <w:r w:rsidR="0073260D" w:rsidRPr="00A4072E">
          <w:rPr>
            <w:rStyle w:val="Hyperlink"/>
            <w:noProof/>
          </w:rPr>
          <w:t>Running a Function Against the jQuery Return Set</w:t>
        </w:r>
        <w:r w:rsidR="0073260D">
          <w:rPr>
            <w:noProof/>
            <w:webHidden/>
          </w:rPr>
          <w:tab/>
        </w:r>
        <w:r w:rsidR="0073260D">
          <w:rPr>
            <w:noProof/>
            <w:webHidden/>
          </w:rPr>
          <w:fldChar w:fldCharType="begin"/>
        </w:r>
        <w:r w:rsidR="0073260D">
          <w:rPr>
            <w:noProof/>
            <w:webHidden/>
          </w:rPr>
          <w:instrText xml:space="preserve"> PAGEREF _Toc490232466 \h </w:instrText>
        </w:r>
        <w:r w:rsidR="0073260D">
          <w:rPr>
            <w:noProof/>
            <w:webHidden/>
          </w:rPr>
        </w:r>
        <w:r w:rsidR="0073260D">
          <w:rPr>
            <w:noProof/>
            <w:webHidden/>
          </w:rPr>
          <w:fldChar w:fldCharType="separate"/>
        </w:r>
        <w:r w:rsidR="0073260D">
          <w:rPr>
            <w:noProof/>
            <w:webHidden/>
          </w:rPr>
          <w:t>40</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67" w:history="1">
        <w:r w:rsidR="0073260D" w:rsidRPr="00A4072E">
          <w:rPr>
            <w:rStyle w:val="Hyperlink"/>
            <w:noProof/>
          </w:rPr>
          <w:t>.each()</w:t>
        </w:r>
        <w:r w:rsidR="0073260D">
          <w:rPr>
            <w:noProof/>
            <w:webHidden/>
          </w:rPr>
          <w:tab/>
        </w:r>
        <w:r w:rsidR="0073260D">
          <w:rPr>
            <w:noProof/>
            <w:webHidden/>
          </w:rPr>
          <w:fldChar w:fldCharType="begin"/>
        </w:r>
        <w:r w:rsidR="0073260D">
          <w:rPr>
            <w:noProof/>
            <w:webHidden/>
          </w:rPr>
          <w:instrText xml:space="preserve"> PAGEREF _Toc490232467 \h </w:instrText>
        </w:r>
        <w:r w:rsidR="0073260D">
          <w:rPr>
            <w:noProof/>
            <w:webHidden/>
          </w:rPr>
        </w:r>
        <w:r w:rsidR="0073260D">
          <w:rPr>
            <w:noProof/>
            <w:webHidden/>
          </w:rPr>
          <w:fldChar w:fldCharType="separate"/>
        </w:r>
        <w:r w:rsidR="0073260D">
          <w:rPr>
            <w:noProof/>
            <w:webHidden/>
          </w:rPr>
          <w:t>41</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8" w:history="1">
        <w:r w:rsidR="0073260D" w:rsidRPr="00A4072E">
          <w:rPr>
            <w:rStyle w:val="Hyperlink"/>
            <w:noProof/>
          </w:rPr>
          <w:t>jQuery DOM Manipulation Methods</w:t>
        </w:r>
        <w:r w:rsidR="0073260D">
          <w:rPr>
            <w:noProof/>
            <w:webHidden/>
          </w:rPr>
          <w:tab/>
        </w:r>
        <w:r w:rsidR="0073260D">
          <w:rPr>
            <w:noProof/>
            <w:webHidden/>
          </w:rPr>
          <w:fldChar w:fldCharType="begin"/>
        </w:r>
        <w:r w:rsidR="0073260D">
          <w:rPr>
            <w:noProof/>
            <w:webHidden/>
          </w:rPr>
          <w:instrText xml:space="preserve"> PAGEREF _Toc490232468 \h </w:instrText>
        </w:r>
        <w:r w:rsidR="0073260D">
          <w:rPr>
            <w:noProof/>
            <w:webHidden/>
          </w:rPr>
        </w:r>
        <w:r w:rsidR="0073260D">
          <w:rPr>
            <w:noProof/>
            <w:webHidden/>
          </w:rPr>
          <w:fldChar w:fldCharType="separate"/>
        </w:r>
        <w:r w:rsidR="0073260D">
          <w:rPr>
            <w:noProof/>
            <w:webHidden/>
          </w:rPr>
          <w:t>41</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69" w:history="1">
        <w:r w:rsidR="0073260D" w:rsidRPr="00A4072E">
          <w:rPr>
            <w:rStyle w:val="Hyperlink"/>
            <w:noProof/>
          </w:rPr>
          <w:t>jQuery Effects and Animations</w:t>
        </w:r>
        <w:r w:rsidR="0073260D">
          <w:rPr>
            <w:noProof/>
            <w:webHidden/>
          </w:rPr>
          <w:tab/>
        </w:r>
        <w:r w:rsidR="0073260D">
          <w:rPr>
            <w:noProof/>
            <w:webHidden/>
          </w:rPr>
          <w:fldChar w:fldCharType="begin"/>
        </w:r>
        <w:r w:rsidR="0073260D">
          <w:rPr>
            <w:noProof/>
            <w:webHidden/>
          </w:rPr>
          <w:instrText xml:space="preserve"> PAGEREF _Toc490232469 \h </w:instrText>
        </w:r>
        <w:r w:rsidR="0073260D">
          <w:rPr>
            <w:noProof/>
            <w:webHidden/>
          </w:rPr>
        </w:r>
        <w:r w:rsidR="0073260D">
          <w:rPr>
            <w:noProof/>
            <w:webHidden/>
          </w:rPr>
          <w:fldChar w:fldCharType="separate"/>
        </w:r>
        <w:r w:rsidR="0073260D">
          <w:rPr>
            <w:noProof/>
            <w:webHidden/>
          </w:rPr>
          <w:t>41</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0" w:history="1">
        <w:r w:rsidR="0073260D" w:rsidRPr="00A4072E">
          <w:rPr>
            <w:rStyle w:val="Hyperlink"/>
            <w:noProof/>
          </w:rPr>
          <w:t>jQuery Utility Methods</w:t>
        </w:r>
        <w:r w:rsidR="0073260D">
          <w:rPr>
            <w:noProof/>
            <w:webHidden/>
          </w:rPr>
          <w:tab/>
        </w:r>
        <w:r w:rsidR="0073260D">
          <w:rPr>
            <w:noProof/>
            <w:webHidden/>
          </w:rPr>
          <w:fldChar w:fldCharType="begin"/>
        </w:r>
        <w:r w:rsidR="0073260D">
          <w:rPr>
            <w:noProof/>
            <w:webHidden/>
          </w:rPr>
          <w:instrText xml:space="preserve"> PAGEREF _Toc490232470 \h </w:instrText>
        </w:r>
        <w:r w:rsidR="0073260D">
          <w:rPr>
            <w:noProof/>
            <w:webHidden/>
          </w:rPr>
        </w:r>
        <w:r w:rsidR="0073260D">
          <w:rPr>
            <w:noProof/>
            <w:webHidden/>
          </w:rPr>
          <w:fldChar w:fldCharType="separate"/>
        </w:r>
        <w:r w:rsidR="0073260D">
          <w:rPr>
            <w:noProof/>
            <w:webHidden/>
          </w:rPr>
          <w:t>42</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1" w:history="1">
        <w:r w:rsidR="0073260D" w:rsidRPr="00A4072E">
          <w:rPr>
            <w:rStyle w:val="Hyperlink"/>
            <w:noProof/>
          </w:rPr>
          <w:t>jQuery Plug-ins</w:t>
        </w:r>
        <w:r w:rsidR="0073260D">
          <w:rPr>
            <w:noProof/>
            <w:webHidden/>
          </w:rPr>
          <w:tab/>
        </w:r>
        <w:r w:rsidR="0073260D">
          <w:rPr>
            <w:noProof/>
            <w:webHidden/>
          </w:rPr>
          <w:fldChar w:fldCharType="begin"/>
        </w:r>
        <w:r w:rsidR="0073260D">
          <w:rPr>
            <w:noProof/>
            <w:webHidden/>
          </w:rPr>
          <w:instrText xml:space="preserve"> PAGEREF _Toc490232471 \h </w:instrText>
        </w:r>
        <w:r w:rsidR="0073260D">
          <w:rPr>
            <w:noProof/>
            <w:webHidden/>
          </w:rPr>
        </w:r>
        <w:r w:rsidR="0073260D">
          <w:rPr>
            <w:noProof/>
            <w:webHidden/>
          </w:rPr>
          <w:fldChar w:fldCharType="separate"/>
        </w:r>
        <w:r w:rsidR="0073260D">
          <w:rPr>
            <w:noProof/>
            <w:webHidden/>
          </w:rPr>
          <w:t>42</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2" w:history="1">
        <w:r w:rsidR="0073260D" w:rsidRPr="00A4072E">
          <w:rPr>
            <w:rStyle w:val="Hyperlink"/>
            <w:noProof/>
          </w:rPr>
          <w:t>Useless Trivia!</w:t>
        </w:r>
        <w:r w:rsidR="0073260D">
          <w:rPr>
            <w:noProof/>
            <w:webHidden/>
          </w:rPr>
          <w:tab/>
        </w:r>
        <w:r w:rsidR="0073260D">
          <w:rPr>
            <w:noProof/>
            <w:webHidden/>
          </w:rPr>
          <w:fldChar w:fldCharType="begin"/>
        </w:r>
        <w:r w:rsidR="0073260D">
          <w:rPr>
            <w:noProof/>
            <w:webHidden/>
          </w:rPr>
          <w:instrText xml:space="preserve"> PAGEREF _Toc490232472 \h </w:instrText>
        </w:r>
        <w:r w:rsidR="0073260D">
          <w:rPr>
            <w:noProof/>
            <w:webHidden/>
          </w:rPr>
        </w:r>
        <w:r w:rsidR="0073260D">
          <w:rPr>
            <w:noProof/>
            <w:webHidden/>
          </w:rPr>
          <w:fldChar w:fldCharType="separate"/>
        </w:r>
        <w:r w:rsidR="0073260D">
          <w:rPr>
            <w:noProof/>
            <w:webHidden/>
          </w:rPr>
          <w:t>42</w:t>
        </w:r>
        <w:r w:rsidR="0073260D">
          <w:rPr>
            <w:noProof/>
            <w:webHidden/>
          </w:rPr>
          <w:fldChar w:fldCharType="end"/>
        </w:r>
      </w:hyperlink>
    </w:p>
    <w:p w:rsidR="0073260D" w:rsidRDefault="00915662">
      <w:pPr>
        <w:pStyle w:val="TOC1"/>
        <w:rPr>
          <w:rFonts w:asciiTheme="minorHAnsi" w:eastAsiaTheme="minorEastAsia" w:hAnsiTheme="minorHAnsi" w:cstheme="minorBidi"/>
          <w:b w:val="0"/>
          <w:noProof/>
          <w:sz w:val="22"/>
          <w:szCs w:val="22"/>
        </w:rPr>
      </w:pPr>
      <w:hyperlink w:anchor="_Toc490232473" w:history="1">
        <w:r w:rsidR="0073260D" w:rsidRPr="00A4072E">
          <w:rPr>
            <w:rStyle w:val="Hyperlink"/>
            <w:noProof/>
          </w:rPr>
          <w:t>Module 4: Ajax and Web Services</w:t>
        </w:r>
        <w:r w:rsidR="0073260D">
          <w:rPr>
            <w:noProof/>
            <w:webHidden/>
          </w:rPr>
          <w:tab/>
        </w:r>
        <w:r w:rsidR="0073260D">
          <w:rPr>
            <w:noProof/>
            <w:webHidden/>
          </w:rPr>
          <w:fldChar w:fldCharType="begin"/>
        </w:r>
        <w:r w:rsidR="0073260D">
          <w:rPr>
            <w:noProof/>
            <w:webHidden/>
          </w:rPr>
          <w:instrText xml:space="preserve"> PAGEREF _Toc490232473 \h </w:instrText>
        </w:r>
        <w:r w:rsidR="0073260D">
          <w:rPr>
            <w:noProof/>
            <w:webHidden/>
          </w:rPr>
        </w:r>
        <w:r w:rsidR="0073260D">
          <w:rPr>
            <w:noProof/>
            <w:webHidden/>
          </w:rPr>
          <w:fldChar w:fldCharType="separate"/>
        </w:r>
        <w:r w:rsidR="0073260D">
          <w:rPr>
            <w:noProof/>
            <w:webHidden/>
          </w:rPr>
          <w:t>43</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4" w:history="1">
        <w:r w:rsidR="0073260D" w:rsidRPr="00A4072E">
          <w:rPr>
            <w:rStyle w:val="Hyperlink"/>
            <w:noProof/>
          </w:rPr>
          <w:t>Web Services</w:t>
        </w:r>
        <w:r w:rsidR="0073260D">
          <w:rPr>
            <w:noProof/>
            <w:webHidden/>
          </w:rPr>
          <w:tab/>
        </w:r>
        <w:r w:rsidR="0073260D">
          <w:rPr>
            <w:noProof/>
            <w:webHidden/>
          </w:rPr>
          <w:fldChar w:fldCharType="begin"/>
        </w:r>
        <w:r w:rsidR="0073260D">
          <w:rPr>
            <w:noProof/>
            <w:webHidden/>
          </w:rPr>
          <w:instrText xml:space="preserve"> PAGEREF _Toc490232474 \h </w:instrText>
        </w:r>
        <w:r w:rsidR="0073260D">
          <w:rPr>
            <w:noProof/>
            <w:webHidden/>
          </w:rPr>
        </w:r>
        <w:r w:rsidR="0073260D">
          <w:rPr>
            <w:noProof/>
            <w:webHidden/>
          </w:rPr>
          <w:fldChar w:fldCharType="separate"/>
        </w:r>
        <w:r w:rsidR="0073260D">
          <w:rPr>
            <w:noProof/>
            <w:webHidden/>
          </w:rPr>
          <w:t>43</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5" w:history="1">
        <w:r w:rsidR="0073260D" w:rsidRPr="00A4072E">
          <w:rPr>
            <w:rStyle w:val="Hyperlink"/>
            <w:noProof/>
          </w:rPr>
          <w:t>HTTP Verbs</w:t>
        </w:r>
        <w:r w:rsidR="0073260D">
          <w:rPr>
            <w:noProof/>
            <w:webHidden/>
          </w:rPr>
          <w:tab/>
        </w:r>
        <w:r w:rsidR="0073260D">
          <w:rPr>
            <w:noProof/>
            <w:webHidden/>
          </w:rPr>
          <w:fldChar w:fldCharType="begin"/>
        </w:r>
        <w:r w:rsidR="0073260D">
          <w:rPr>
            <w:noProof/>
            <w:webHidden/>
          </w:rPr>
          <w:instrText xml:space="preserve"> PAGEREF _Toc490232475 \h </w:instrText>
        </w:r>
        <w:r w:rsidR="0073260D">
          <w:rPr>
            <w:noProof/>
            <w:webHidden/>
          </w:rPr>
        </w:r>
        <w:r w:rsidR="0073260D">
          <w:rPr>
            <w:noProof/>
            <w:webHidden/>
          </w:rPr>
          <w:fldChar w:fldCharType="separate"/>
        </w:r>
        <w:r w:rsidR="0073260D">
          <w:rPr>
            <w:noProof/>
            <w:webHidden/>
          </w:rPr>
          <w:t>44</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6" w:history="1">
        <w:r w:rsidR="0073260D" w:rsidRPr="00A4072E">
          <w:rPr>
            <w:rStyle w:val="Hyperlink"/>
            <w:noProof/>
          </w:rPr>
          <w:t>Data Formats</w:t>
        </w:r>
        <w:r w:rsidR="0073260D">
          <w:rPr>
            <w:noProof/>
            <w:webHidden/>
          </w:rPr>
          <w:tab/>
        </w:r>
        <w:r w:rsidR="0073260D">
          <w:rPr>
            <w:noProof/>
            <w:webHidden/>
          </w:rPr>
          <w:fldChar w:fldCharType="begin"/>
        </w:r>
        <w:r w:rsidR="0073260D">
          <w:rPr>
            <w:noProof/>
            <w:webHidden/>
          </w:rPr>
          <w:instrText xml:space="preserve"> PAGEREF _Toc490232476 \h </w:instrText>
        </w:r>
        <w:r w:rsidR="0073260D">
          <w:rPr>
            <w:noProof/>
            <w:webHidden/>
          </w:rPr>
        </w:r>
        <w:r w:rsidR="0073260D">
          <w:rPr>
            <w:noProof/>
            <w:webHidden/>
          </w:rPr>
          <w:fldChar w:fldCharType="separate"/>
        </w:r>
        <w:r w:rsidR="0073260D">
          <w:rPr>
            <w:noProof/>
            <w:webHidden/>
          </w:rPr>
          <w:t>44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77" w:history="1">
        <w:r w:rsidR="0073260D" w:rsidRPr="00A4072E">
          <w:rPr>
            <w:rStyle w:val="Hyperlink"/>
            <w:noProof/>
          </w:rPr>
          <w:t>XML</w:t>
        </w:r>
        <w:r w:rsidR="0073260D">
          <w:rPr>
            <w:noProof/>
            <w:webHidden/>
          </w:rPr>
          <w:tab/>
        </w:r>
        <w:r w:rsidR="0073260D">
          <w:rPr>
            <w:noProof/>
            <w:webHidden/>
          </w:rPr>
          <w:fldChar w:fldCharType="begin"/>
        </w:r>
        <w:r w:rsidR="0073260D">
          <w:rPr>
            <w:noProof/>
            <w:webHidden/>
          </w:rPr>
          <w:instrText xml:space="preserve"> PAGEREF _Toc490232477 \h </w:instrText>
        </w:r>
        <w:r w:rsidR="0073260D">
          <w:rPr>
            <w:noProof/>
            <w:webHidden/>
          </w:rPr>
        </w:r>
        <w:r w:rsidR="0073260D">
          <w:rPr>
            <w:noProof/>
            <w:webHidden/>
          </w:rPr>
          <w:fldChar w:fldCharType="separate"/>
        </w:r>
        <w:r w:rsidR="0073260D">
          <w:rPr>
            <w:noProof/>
            <w:webHidden/>
          </w:rPr>
          <w:t>44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78" w:history="1">
        <w:r w:rsidR="0073260D" w:rsidRPr="00A4072E">
          <w:rPr>
            <w:rStyle w:val="Hyperlink"/>
            <w:noProof/>
          </w:rPr>
          <w:t>JSON</w:t>
        </w:r>
        <w:r w:rsidR="0073260D">
          <w:rPr>
            <w:noProof/>
            <w:webHidden/>
          </w:rPr>
          <w:tab/>
        </w:r>
        <w:r w:rsidR="0073260D">
          <w:rPr>
            <w:noProof/>
            <w:webHidden/>
          </w:rPr>
          <w:fldChar w:fldCharType="begin"/>
        </w:r>
        <w:r w:rsidR="0073260D">
          <w:rPr>
            <w:noProof/>
            <w:webHidden/>
          </w:rPr>
          <w:instrText xml:space="preserve"> PAGEREF _Toc490232478 \h </w:instrText>
        </w:r>
        <w:r w:rsidR="0073260D">
          <w:rPr>
            <w:noProof/>
            <w:webHidden/>
          </w:rPr>
        </w:r>
        <w:r w:rsidR="0073260D">
          <w:rPr>
            <w:noProof/>
            <w:webHidden/>
          </w:rPr>
          <w:fldChar w:fldCharType="separate"/>
        </w:r>
        <w:r w:rsidR="0073260D">
          <w:rPr>
            <w:noProof/>
            <w:webHidden/>
          </w:rPr>
          <w:t>45</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79" w:history="1">
        <w:r w:rsidR="0073260D" w:rsidRPr="00A4072E">
          <w:rPr>
            <w:rStyle w:val="Hyperlink"/>
            <w:noProof/>
          </w:rPr>
          <w:t>Ajax</w:t>
        </w:r>
        <w:r w:rsidR="0073260D">
          <w:rPr>
            <w:noProof/>
            <w:webHidden/>
          </w:rPr>
          <w:tab/>
        </w:r>
        <w:r w:rsidR="0073260D">
          <w:rPr>
            <w:noProof/>
            <w:webHidden/>
          </w:rPr>
          <w:fldChar w:fldCharType="begin"/>
        </w:r>
        <w:r w:rsidR="0073260D">
          <w:rPr>
            <w:noProof/>
            <w:webHidden/>
          </w:rPr>
          <w:instrText xml:space="preserve"> PAGEREF _Toc490232479 \h </w:instrText>
        </w:r>
        <w:r w:rsidR="0073260D">
          <w:rPr>
            <w:noProof/>
            <w:webHidden/>
          </w:rPr>
        </w:r>
        <w:r w:rsidR="0073260D">
          <w:rPr>
            <w:noProof/>
            <w:webHidden/>
          </w:rPr>
          <w:fldChar w:fldCharType="separate"/>
        </w:r>
        <w:r w:rsidR="0073260D">
          <w:rPr>
            <w:noProof/>
            <w:webHidden/>
          </w:rPr>
          <w:t>47</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80" w:history="1">
        <w:r w:rsidR="0073260D" w:rsidRPr="00A4072E">
          <w:rPr>
            <w:rStyle w:val="Hyperlink"/>
            <w:noProof/>
          </w:rPr>
          <w:t>Calling Web Services using JavaScript</w:t>
        </w:r>
        <w:r w:rsidR="0073260D">
          <w:rPr>
            <w:noProof/>
            <w:webHidden/>
          </w:rPr>
          <w:tab/>
        </w:r>
        <w:r w:rsidR="0073260D">
          <w:rPr>
            <w:noProof/>
            <w:webHidden/>
          </w:rPr>
          <w:fldChar w:fldCharType="begin"/>
        </w:r>
        <w:r w:rsidR="0073260D">
          <w:rPr>
            <w:noProof/>
            <w:webHidden/>
          </w:rPr>
          <w:instrText xml:space="preserve"> PAGEREF _Toc490232480 \h </w:instrText>
        </w:r>
        <w:r w:rsidR="0073260D">
          <w:rPr>
            <w:noProof/>
            <w:webHidden/>
          </w:rPr>
        </w:r>
        <w:r w:rsidR="0073260D">
          <w:rPr>
            <w:noProof/>
            <w:webHidden/>
          </w:rPr>
          <w:fldChar w:fldCharType="separate"/>
        </w:r>
        <w:r w:rsidR="0073260D">
          <w:rPr>
            <w:noProof/>
            <w:webHidden/>
          </w:rPr>
          <w:t>48</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81" w:history="1">
        <w:r w:rsidR="0073260D" w:rsidRPr="00A4072E">
          <w:rPr>
            <w:rStyle w:val="Hyperlink"/>
            <w:noProof/>
          </w:rPr>
          <w:t>Calling Web Services from Ajax and jQuery</w:t>
        </w:r>
        <w:r w:rsidR="0073260D">
          <w:rPr>
            <w:noProof/>
            <w:webHidden/>
          </w:rPr>
          <w:tab/>
        </w:r>
        <w:r w:rsidR="0073260D">
          <w:rPr>
            <w:noProof/>
            <w:webHidden/>
          </w:rPr>
          <w:fldChar w:fldCharType="begin"/>
        </w:r>
        <w:r w:rsidR="0073260D">
          <w:rPr>
            <w:noProof/>
            <w:webHidden/>
          </w:rPr>
          <w:instrText xml:space="preserve"> PAGEREF _Toc490232481 \h </w:instrText>
        </w:r>
        <w:r w:rsidR="0073260D">
          <w:rPr>
            <w:noProof/>
            <w:webHidden/>
          </w:rPr>
        </w:r>
        <w:r w:rsidR="0073260D">
          <w:rPr>
            <w:noProof/>
            <w:webHidden/>
          </w:rPr>
          <w:fldChar w:fldCharType="separate"/>
        </w:r>
        <w:r w:rsidR="0073260D">
          <w:rPr>
            <w:noProof/>
            <w:webHidden/>
          </w:rPr>
          <w:t>48</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82" w:history="1">
        <w:r w:rsidR="0073260D" w:rsidRPr="00A4072E">
          <w:rPr>
            <w:rStyle w:val="Hyperlink"/>
            <w:noProof/>
          </w:rPr>
          <w:t>RESTful Web Services</w:t>
        </w:r>
        <w:r w:rsidR="0073260D">
          <w:rPr>
            <w:noProof/>
            <w:webHidden/>
          </w:rPr>
          <w:tab/>
        </w:r>
        <w:r w:rsidR="0073260D">
          <w:rPr>
            <w:noProof/>
            <w:webHidden/>
          </w:rPr>
          <w:fldChar w:fldCharType="begin"/>
        </w:r>
        <w:r w:rsidR="0073260D">
          <w:rPr>
            <w:noProof/>
            <w:webHidden/>
          </w:rPr>
          <w:instrText xml:space="preserve"> PAGEREF _Toc490232482 \h </w:instrText>
        </w:r>
        <w:r w:rsidR="0073260D">
          <w:rPr>
            <w:noProof/>
            <w:webHidden/>
          </w:rPr>
        </w:r>
        <w:r w:rsidR="0073260D">
          <w:rPr>
            <w:noProof/>
            <w:webHidden/>
          </w:rPr>
          <w:fldChar w:fldCharType="separate"/>
        </w:r>
        <w:r w:rsidR="0073260D">
          <w:rPr>
            <w:noProof/>
            <w:webHidden/>
          </w:rPr>
          <w:t>50</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83" w:history="1">
        <w:r w:rsidR="0073260D" w:rsidRPr="00A4072E">
          <w:rPr>
            <w:rStyle w:val="Hyperlink"/>
            <w:noProof/>
          </w:rPr>
          <w:t>REST:</w:t>
        </w:r>
        <w:r w:rsidR="0073260D">
          <w:rPr>
            <w:noProof/>
            <w:webHidden/>
          </w:rPr>
          <w:tab/>
        </w:r>
        <w:r w:rsidR="0073260D">
          <w:rPr>
            <w:noProof/>
            <w:webHidden/>
          </w:rPr>
          <w:fldChar w:fldCharType="begin"/>
        </w:r>
        <w:r w:rsidR="0073260D">
          <w:rPr>
            <w:noProof/>
            <w:webHidden/>
          </w:rPr>
          <w:instrText xml:space="preserve"> PAGEREF _Toc490232483 \h </w:instrText>
        </w:r>
        <w:r w:rsidR="0073260D">
          <w:rPr>
            <w:noProof/>
            <w:webHidden/>
          </w:rPr>
        </w:r>
        <w:r w:rsidR="0073260D">
          <w:rPr>
            <w:noProof/>
            <w:webHidden/>
          </w:rPr>
          <w:fldChar w:fldCharType="separate"/>
        </w:r>
        <w:r w:rsidR="0073260D">
          <w:rPr>
            <w:noProof/>
            <w:webHidden/>
          </w:rPr>
          <w:t>50</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84" w:history="1">
        <w:r w:rsidR="0073260D" w:rsidRPr="00A4072E">
          <w:rPr>
            <w:rStyle w:val="Hyperlink"/>
            <w:noProof/>
          </w:rPr>
          <w:t>OData</w:t>
        </w:r>
        <w:r w:rsidR="0073260D">
          <w:rPr>
            <w:noProof/>
            <w:webHidden/>
          </w:rPr>
          <w:tab/>
        </w:r>
        <w:r w:rsidR="0073260D">
          <w:rPr>
            <w:noProof/>
            <w:webHidden/>
          </w:rPr>
          <w:fldChar w:fldCharType="begin"/>
        </w:r>
        <w:r w:rsidR="0073260D">
          <w:rPr>
            <w:noProof/>
            <w:webHidden/>
          </w:rPr>
          <w:instrText xml:space="preserve"> PAGEREF _Toc490232484 \h </w:instrText>
        </w:r>
        <w:r w:rsidR="0073260D">
          <w:rPr>
            <w:noProof/>
            <w:webHidden/>
          </w:rPr>
        </w:r>
        <w:r w:rsidR="0073260D">
          <w:rPr>
            <w:noProof/>
            <w:webHidden/>
          </w:rPr>
          <w:fldChar w:fldCharType="separate"/>
        </w:r>
        <w:r w:rsidR="0073260D">
          <w:rPr>
            <w:noProof/>
            <w:webHidden/>
          </w:rPr>
          <w:t>50</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85" w:history="1">
        <w:r w:rsidR="0073260D" w:rsidRPr="00A4072E">
          <w:rPr>
            <w:rStyle w:val="Hyperlink"/>
            <w:noProof/>
          </w:rPr>
          <w:t>Service Metadata Document</w:t>
        </w:r>
        <w:r w:rsidR="0073260D">
          <w:rPr>
            <w:noProof/>
            <w:webHidden/>
          </w:rPr>
          <w:tab/>
        </w:r>
        <w:r w:rsidR="0073260D">
          <w:rPr>
            <w:noProof/>
            <w:webHidden/>
          </w:rPr>
          <w:fldChar w:fldCharType="begin"/>
        </w:r>
        <w:r w:rsidR="0073260D">
          <w:rPr>
            <w:noProof/>
            <w:webHidden/>
          </w:rPr>
          <w:instrText xml:space="preserve"> PAGEREF _Toc490232485 \h </w:instrText>
        </w:r>
        <w:r w:rsidR="0073260D">
          <w:rPr>
            <w:noProof/>
            <w:webHidden/>
          </w:rPr>
        </w:r>
        <w:r w:rsidR="0073260D">
          <w:rPr>
            <w:noProof/>
            <w:webHidden/>
          </w:rPr>
          <w:fldChar w:fldCharType="separate"/>
        </w:r>
        <w:r w:rsidR="0073260D">
          <w:rPr>
            <w:noProof/>
            <w:webHidden/>
          </w:rPr>
          <w:t>51</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86" w:history="1">
        <w:r w:rsidR="0073260D" w:rsidRPr="00A4072E">
          <w:rPr>
            <w:rStyle w:val="Hyperlink"/>
            <w:noProof/>
          </w:rPr>
          <w:t>Data Format</w:t>
        </w:r>
        <w:r w:rsidR="0073260D">
          <w:rPr>
            <w:noProof/>
            <w:webHidden/>
          </w:rPr>
          <w:tab/>
        </w:r>
        <w:r w:rsidR="0073260D">
          <w:rPr>
            <w:noProof/>
            <w:webHidden/>
          </w:rPr>
          <w:fldChar w:fldCharType="begin"/>
        </w:r>
        <w:r w:rsidR="0073260D">
          <w:rPr>
            <w:noProof/>
            <w:webHidden/>
          </w:rPr>
          <w:instrText xml:space="preserve"> PAGEREF _Toc490232486 \h </w:instrText>
        </w:r>
        <w:r w:rsidR="0073260D">
          <w:rPr>
            <w:noProof/>
            <w:webHidden/>
          </w:rPr>
        </w:r>
        <w:r w:rsidR="0073260D">
          <w:rPr>
            <w:noProof/>
            <w:webHidden/>
          </w:rPr>
          <w:fldChar w:fldCharType="separate"/>
        </w:r>
        <w:r w:rsidR="0073260D">
          <w:rPr>
            <w:noProof/>
            <w:webHidden/>
          </w:rPr>
          <w:t>51</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87" w:history="1">
        <w:r w:rsidR="0073260D" w:rsidRPr="00A4072E">
          <w:rPr>
            <w:rStyle w:val="Hyperlink"/>
            <w:noProof/>
          </w:rPr>
          <w:t>OData is very case sensitive</w:t>
        </w:r>
        <w:r w:rsidR="0073260D">
          <w:rPr>
            <w:noProof/>
            <w:webHidden/>
          </w:rPr>
          <w:tab/>
        </w:r>
        <w:r w:rsidR="0073260D">
          <w:rPr>
            <w:noProof/>
            <w:webHidden/>
          </w:rPr>
          <w:fldChar w:fldCharType="begin"/>
        </w:r>
        <w:r w:rsidR="0073260D">
          <w:rPr>
            <w:noProof/>
            <w:webHidden/>
          </w:rPr>
          <w:instrText xml:space="preserve"> PAGEREF _Toc490232487 \h </w:instrText>
        </w:r>
        <w:r w:rsidR="0073260D">
          <w:rPr>
            <w:noProof/>
            <w:webHidden/>
          </w:rPr>
        </w:r>
        <w:r w:rsidR="0073260D">
          <w:rPr>
            <w:noProof/>
            <w:webHidden/>
          </w:rPr>
          <w:fldChar w:fldCharType="separate"/>
        </w:r>
        <w:r w:rsidR="0073260D">
          <w:rPr>
            <w:noProof/>
            <w:webHidden/>
          </w:rPr>
          <w:t>53</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88" w:history="1">
        <w:r w:rsidR="0073260D" w:rsidRPr="00A4072E">
          <w:rPr>
            <w:rStyle w:val="Hyperlink"/>
            <w:noProof/>
          </w:rPr>
          <w:t>OData Queries</w:t>
        </w:r>
        <w:r w:rsidR="0073260D">
          <w:rPr>
            <w:noProof/>
            <w:webHidden/>
          </w:rPr>
          <w:tab/>
        </w:r>
        <w:r w:rsidR="0073260D">
          <w:rPr>
            <w:noProof/>
            <w:webHidden/>
          </w:rPr>
          <w:fldChar w:fldCharType="begin"/>
        </w:r>
        <w:r w:rsidR="0073260D">
          <w:rPr>
            <w:noProof/>
            <w:webHidden/>
          </w:rPr>
          <w:instrText xml:space="preserve"> PAGEREF _Toc490232488 \h </w:instrText>
        </w:r>
        <w:r w:rsidR="0073260D">
          <w:rPr>
            <w:noProof/>
            <w:webHidden/>
          </w:rPr>
        </w:r>
        <w:r w:rsidR="0073260D">
          <w:rPr>
            <w:noProof/>
            <w:webHidden/>
          </w:rPr>
          <w:fldChar w:fldCharType="separate"/>
        </w:r>
        <w:r w:rsidR="0073260D">
          <w:rPr>
            <w:noProof/>
            <w:webHidden/>
          </w:rPr>
          <w:t>53</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89" w:history="1">
        <w:r w:rsidR="0073260D" w:rsidRPr="00A4072E">
          <w:rPr>
            <w:rStyle w:val="Hyperlink"/>
            <w:noProof/>
          </w:rPr>
          <w:t>OData Updates</w:t>
        </w:r>
        <w:r w:rsidR="0073260D">
          <w:rPr>
            <w:noProof/>
            <w:webHidden/>
          </w:rPr>
          <w:tab/>
        </w:r>
        <w:r w:rsidR="0073260D">
          <w:rPr>
            <w:noProof/>
            <w:webHidden/>
          </w:rPr>
          <w:fldChar w:fldCharType="begin"/>
        </w:r>
        <w:r w:rsidR="0073260D">
          <w:rPr>
            <w:noProof/>
            <w:webHidden/>
          </w:rPr>
          <w:instrText xml:space="preserve"> PAGEREF _Toc490232489 \h </w:instrText>
        </w:r>
        <w:r w:rsidR="0073260D">
          <w:rPr>
            <w:noProof/>
            <w:webHidden/>
          </w:rPr>
        </w:r>
        <w:r w:rsidR="0073260D">
          <w:rPr>
            <w:noProof/>
            <w:webHidden/>
          </w:rPr>
          <w:fldChar w:fldCharType="separate"/>
        </w:r>
        <w:r w:rsidR="0073260D">
          <w:rPr>
            <w:noProof/>
            <w:webHidden/>
          </w:rPr>
          <w:t>56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0" w:history="1">
        <w:r w:rsidR="0073260D" w:rsidRPr="00A4072E">
          <w:rPr>
            <w:rStyle w:val="Hyperlink"/>
            <w:noProof/>
          </w:rPr>
          <w:t>Examples</w:t>
        </w:r>
        <w:r w:rsidR="0073260D">
          <w:rPr>
            <w:noProof/>
            <w:webHidden/>
          </w:rPr>
          <w:tab/>
        </w:r>
        <w:r w:rsidR="0073260D">
          <w:rPr>
            <w:noProof/>
            <w:webHidden/>
          </w:rPr>
          <w:fldChar w:fldCharType="begin"/>
        </w:r>
        <w:r w:rsidR="0073260D">
          <w:rPr>
            <w:noProof/>
            <w:webHidden/>
          </w:rPr>
          <w:instrText xml:space="preserve"> PAGEREF _Toc490232490 \h </w:instrText>
        </w:r>
        <w:r w:rsidR="0073260D">
          <w:rPr>
            <w:noProof/>
            <w:webHidden/>
          </w:rPr>
        </w:r>
        <w:r w:rsidR="0073260D">
          <w:rPr>
            <w:noProof/>
            <w:webHidden/>
          </w:rPr>
          <w:fldChar w:fldCharType="separate"/>
        </w:r>
        <w:r w:rsidR="0073260D">
          <w:rPr>
            <w:noProof/>
            <w:webHidden/>
          </w:rPr>
          <w:t>57</w:t>
        </w:r>
        <w:r w:rsidR="0073260D">
          <w:rPr>
            <w:noProof/>
            <w:webHidden/>
          </w:rPr>
          <w:fldChar w:fldCharType="end"/>
        </w:r>
      </w:hyperlink>
    </w:p>
    <w:p w:rsidR="0073260D" w:rsidRDefault="00915662">
      <w:pPr>
        <w:pStyle w:val="TOC1"/>
        <w:rPr>
          <w:rFonts w:asciiTheme="minorHAnsi" w:eastAsiaTheme="minorEastAsia" w:hAnsiTheme="minorHAnsi" w:cstheme="minorBidi"/>
          <w:b w:val="0"/>
          <w:noProof/>
          <w:sz w:val="22"/>
          <w:szCs w:val="22"/>
        </w:rPr>
      </w:pPr>
      <w:hyperlink w:anchor="_Toc490232491" w:history="1">
        <w:r w:rsidR="0073260D" w:rsidRPr="00A4072E">
          <w:rPr>
            <w:rStyle w:val="Hyperlink"/>
            <w:noProof/>
          </w:rPr>
          <w:t>Module 5: Diving in Deeper!</w:t>
        </w:r>
        <w:r w:rsidR="0073260D">
          <w:rPr>
            <w:noProof/>
            <w:webHidden/>
          </w:rPr>
          <w:tab/>
        </w:r>
        <w:r w:rsidR="0073260D">
          <w:rPr>
            <w:noProof/>
            <w:webHidden/>
          </w:rPr>
          <w:fldChar w:fldCharType="begin"/>
        </w:r>
        <w:r w:rsidR="0073260D">
          <w:rPr>
            <w:noProof/>
            <w:webHidden/>
          </w:rPr>
          <w:instrText xml:space="preserve"> PAGEREF _Toc490232491 \h </w:instrText>
        </w:r>
        <w:r w:rsidR="0073260D">
          <w:rPr>
            <w:noProof/>
            <w:webHidden/>
          </w:rPr>
        </w:r>
        <w:r w:rsidR="0073260D">
          <w:rPr>
            <w:noProof/>
            <w:webHidden/>
          </w:rPr>
          <w:fldChar w:fldCharType="separate"/>
        </w:r>
        <w:r w:rsidR="0073260D">
          <w:rPr>
            <w:noProof/>
            <w:webHidden/>
          </w:rPr>
          <w:t>59</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92" w:history="1">
        <w:r w:rsidR="0073260D" w:rsidRPr="00A4072E">
          <w:rPr>
            <w:rStyle w:val="Hyperlink"/>
            <w:noProof/>
          </w:rPr>
          <w:t>Is JavaScript Compiled?</w:t>
        </w:r>
        <w:r w:rsidR="0073260D">
          <w:rPr>
            <w:noProof/>
            <w:webHidden/>
          </w:rPr>
          <w:tab/>
        </w:r>
        <w:r w:rsidR="0073260D">
          <w:rPr>
            <w:noProof/>
            <w:webHidden/>
          </w:rPr>
          <w:fldChar w:fldCharType="begin"/>
        </w:r>
        <w:r w:rsidR="0073260D">
          <w:rPr>
            <w:noProof/>
            <w:webHidden/>
          </w:rPr>
          <w:instrText xml:space="preserve"> PAGEREF _Toc490232492 \h </w:instrText>
        </w:r>
        <w:r w:rsidR="0073260D">
          <w:rPr>
            <w:noProof/>
            <w:webHidden/>
          </w:rPr>
        </w:r>
        <w:r w:rsidR="0073260D">
          <w:rPr>
            <w:noProof/>
            <w:webHidden/>
          </w:rPr>
          <w:fldChar w:fldCharType="separate"/>
        </w:r>
        <w:r w:rsidR="0073260D">
          <w:rPr>
            <w:noProof/>
            <w:webHidden/>
          </w:rPr>
          <w:t>59</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493" w:history="1">
        <w:r w:rsidR="0073260D" w:rsidRPr="00A4072E">
          <w:rPr>
            <w:rStyle w:val="Hyperlink"/>
            <w:noProof/>
          </w:rPr>
          <w:t>Data Types and Objects</w:t>
        </w:r>
        <w:r w:rsidR="0073260D">
          <w:rPr>
            <w:noProof/>
            <w:webHidden/>
          </w:rPr>
          <w:tab/>
        </w:r>
        <w:r w:rsidR="0073260D">
          <w:rPr>
            <w:noProof/>
            <w:webHidden/>
          </w:rPr>
          <w:fldChar w:fldCharType="begin"/>
        </w:r>
        <w:r w:rsidR="0073260D">
          <w:rPr>
            <w:noProof/>
            <w:webHidden/>
          </w:rPr>
          <w:instrText xml:space="preserve"> PAGEREF _Toc490232493 \h </w:instrText>
        </w:r>
        <w:r w:rsidR="0073260D">
          <w:rPr>
            <w:noProof/>
            <w:webHidden/>
          </w:rPr>
        </w:r>
        <w:r w:rsidR="0073260D">
          <w:rPr>
            <w:noProof/>
            <w:webHidden/>
          </w:rPr>
          <w:fldChar w:fldCharType="separate"/>
        </w:r>
        <w:r w:rsidR="0073260D">
          <w:rPr>
            <w:noProof/>
            <w:webHidden/>
          </w:rPr>
          <w:t>62</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4" w:history="1">
        <w:r w:rsidR="0073260D" w:rsidRPr="00A4072E">
          <w:rPr>
            <w:rStyle w:val="Hyperlink"/>
            <w:noProof/>
          </w:rPr>
          <w:t>JavaScript Primitives</w:t>
        </w:r>
        <w:r w:rsidR="0073260D">
          <w:rPr>
            <w:noProof/>
            <w:webHidden/>
          </w:rPr>
          <w:tab/>
        </w:r>
        <w:r w:rsidR="0073260D">
          <w:rPr>
            <w:noProof/>
            <w:webHidden/>
          </w:rPr>
          <w:fldChar w:fldCharType="begin"/>
        </w:r>
        <w:r w:rsidR="0073260D">
          <w:rPr>
            <w:noProof/>
            <w:webHidden/>
          </w:rPr>
          <w:instrText xml:space="preserve"> PAGEREF _Toc490232494 \h </w:instrText>
        </w:r>
        <w:r w:rsidR="0073260D">
          <w:rPr>
            <w:noProof/>
            <w:webHidden/>
          </w:rPr>
        </w:r>
        <w:r w:rsidR="0073260D">
          <w:rPr>
            <w:noProof/>
            <w:webHidden/>
          </w:rPr>
          <w:fldChar w:fldCharType="separate"/>
        </w:r>
        <w:r w:rsidR="0073260D">
          <w:rPr>
            <w:noProof/>
            <w:webHidden/>
          </w:rPr>
          <w:t>62</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5" w:history="1">
        <w:r w:rsidR="0073260D" w:rsidRPr="00A4072E">
          <w:rPr>
            <w:rStyle w:val="Hyperlink"/>
            <w:noProof/>
          </w:rPr>
          <w:t>JavaScript Default Objects</w:t>
        </w:r>
        <w:r w:rsidR="0073260D">
          <w:rPr>
            <w:noProof/>
            <w:webHidden/>
          </w:rPr>
          <w:tab/>
        </w:r>
        <w:r w:rsidR="0073260D">
          <w:rPr>
            <w:noProof/>
            <w:webHidden/>
          </w:rPr>
          <w:fldChar w:fldCharType="begin"/>
        </w:r>
        <w:r w:rsidR="0073260D">
          <w:rPr>
            <w:noProof/>
            <w:webHidden/>
          </w:rPr>
          <w:instrText xml:space="preserve"> PAGEREF _Toc490232495 \h </w:instrText>
        </w:r>
        <w:r w:rsidR="0073260D">
          <w:rPr>
            <w:noProof/>
            <w:webHidden/>
          </w:rPr>
        </w:r>
        <w:r w:rsidR="0073260D">
          <w:rPr>
            <w:noProof/>
            <w:webHidden/>
          </w:rPr>
          <w:fldChar w:fldCharType="separate"/>
        </w:r>
        <w:r w:rsidR="0073260D">
          <w:rPr>
            <w:noProof/>
            <w:webHidden/>
          </w:rPr>
          <w:t>62</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6" w:history="1">
        <w:r w:rsidR="0073260D" w:rsidRPr="00A4072E">
          <w:rPr>
            <w:rStyle w:val="Hyperlink"/>
            <w:noProof/>
          </w:rPr>
          <w:t>Window Methods</w:t>
        </w:r>
        <w:r w:rsidR="0073260D">
          <w:rPr>
            <w:noProof/>
            <w:webHidden/>
          </w:rPr>
          <w:tab/>
        </w:r>
        <w:r w:rsidR="0073260D">
          <w:rPr>
            <w:noProof/>
            <w:webHidden/>
          </w:rPr>
          <w:fldChar w:fldCharType="begin"/>
        </w:r>
        <w:r w:rsidR="0073260D">
          <w:rPr>
            <w:noProof/>
            <w:webHidden/>
          </w:rPr>
          <w:instrText xml:space="preserve"> PAGEREF _Toc490232496 \h </w:instrText>
        </w:r>
        <w:r w:rsidR="0073260D">
          <w:rPr>
            <w:noProof/>
            <w:webHidden/>
          </w:rPr>
        </w:r>
        <w:r w:rsidR="0073260D">
          <w:rPr>
            <w:noProof/>
            <w:webHidden/>
          </w:rPr>
          <w:fldChar w:fldCharType="separate"/>
        </w:r>
        <w:r w:rsidR="0073260D">
          <w:rPr>
            <w:noProof/>
            <w:webHidden/>
          </w:rPr>
          <w:t>63</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7" w:history="1">
        <w:r w:rsidR="0073260D" w:rsidRPr="00A4072E">
          <w:rPr>
            <w:rStyle w:val="Hyperlink"/>
            <w:noProof/>
          </w:rPr>
          <w:t>Navigator Properties</w:t>
        </w:r>
        <w:r w:rsidR="0073260D">
          <w:rPr>
            <w:noProof/>
            <w:webHidden/>
          </w:rPr>
          <w:tab/>
        </w:r>
        <w:r w:rsidR="0073260D">
          <w:rPr>
            <w:noProof/>
            <w:webHidden/>
          </w:rPr>
          <w:fldChar w:fldCharType="begin"/>
        </w:r>
        <w:r w:rsidR="0073260D">
          <w:rPr>
            <w:noProof/>
            <w:webHidden/>
          </w:rPr>
          <w:instrText xml:space="preserve"> PAGEREF _Toc490232497 \h </w:instrText>
        </w:r>
        <w:r w:rsidR="0073260D">
          <w:rPr>
            <w:noProof/>
            <w:webHidden/>
          </w:rPr>
        </w:r>
        <w:r w:rsidR="0073260D">
          <w:rPr>
            <w:noProof/>
            <w:webHidden/>
          </w:rPr>
          <w:fldChar w:fldCharType="separate"/>
        </w:r>
        <w:r w:rsidR="0073260D">
          <w:rPr>
            <w:noProof/>
            <w:webHidden/>
          </w:rPr>
          <w:t>64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8" w:history="1">
        <w:r w:rsidR="0073260D" w:rsidRPr="00A4072E">
          <w:rPr>
            <w:rStyle w:val="Hyperlink"/>
            <w:noProof/>
          </w:rPr>
          <w:t>JavaScript Objects</w:t>
        </w:r>
        <w:r w:rsidR="0073260D">
          <w:rPr>
            <w:noProof/>
            <w:webHidden/>
          </w:rPr>
          <w:tab/>
        </w:r>
        <w:r w:rsidR="0073260D">
          <w:rPr>
            <w:noProof/>
            <w:webHidden/>
          </w:rPr>
          <w:fldChar w:fldCharType="begin"/>
        </w:r>
        <w:r w:rsidR="0073260D">
          <w:rPr>
            <w:noProof/>
            <w:webHidden/>
          </w:rPr>
          <w:instrText xml:space="preserve"> PAGEREF _Toc490232498 \h </w:instrText>
        </w:r>
        <w:r w:rsidR="0073260D">
          <w:rPr>
            <w:noProof/>
            <w:webHidden/>
          </w:rPr>
        </w:r>
        <w:r w:rsidR="0073260D">
          <w:rPr>
            <w:noProof/>
            <w:webHidden/>
          </w:rPr>
          <w:fldChar w:fldCharType="separate"/>
        </w:r>
        <w:r w:rsidR="0073260D">
          <w:rPr>
            <w:noProof/>
            <w:webHidden/>
          </w:rPr>
          <w:t>64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499" w:history="1">
        <w:r w:rsidR="0073260D" w:rsidRPr="00A4072E">
          <w:rPr>
            <w:rStyle w:val="Hyperlink"/>
            <w:noProof/>
          </w:rPr>
          <w:t>Accessing Object Properties</w:t>
        </w:r>
        <w:r w:rsidR="0073260D">
          <w:rPr>
            <w:noProof/>
            <w:webHidden/>
          </w:rPr>
          <w:tab/>
        </w:r>
        <w:r w:rsidR="0073260D">
          <w:rPr>
            <w:noProof/>
            <w:webHidden/>
          </w:rPr>
          <w:fldChar w:fldCharType="begin"/>
        </w:r>
        <w:r w:rsidR="0073260D">
          <w:rPr>
            <w:noProof/>
            <w:webHidden/>
          </w:rPr>
          <w:instrText xml:space="preserve"> PAGEREF _Toc490232499 \h </w:instrText>
        </w:r>
        <w:r w:rsidR="0073260D">
          <w:rPr>
            <w:noProof/>
            <w:webHidden/>
          </w:rPr>
        </w:r>
        <w:r w:rsidR="0073260D">
          <w:rPr>
            <w:noProof/>
            <w:webHidden/>
          </w:rPr>
          <w:fldChar w:fldCharType="separate"/>
        </w:r>
        <w:r w:rsidR="0073260D">
          <w:rPr>
            <w:noProof/>
            <w:webHidden/>
          </w:rPr>
          <w:t>65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0" w:history="1">
        <w:r w:rsidR="0073260D" w:rsidRPr="00A4072E">
          <w:rPr>
            <w:rStyle w:val="Hyperlink"/>
            <w:noProof/>
          </w:rPr>
          <w:t>JavaScript Numbers</w:t>
        </w:r>
        <w:r w:rsidR="0073260D">
          <w:rPr>
            <w:noProof/>
            <w:webHidden/>
          </w:rPr>
          <w:tab/>
        </w:r>
        <w:r w:rsidR="0073260D">
          <w:rPr>
            <w:noProof/>
            <w:webHidden/>
          </w:rPr>
          <w:fldChar w:fldCharType="begin"/>
        </w:r>
        <w:r w:rsidR="0073260D">
          <w:rPr>
            <w:noProof/>
            <w:webHidden/>
          </w:rPr>
          <w:instrText xml:space="preserve"> PAGEREF _Toc490232500 \h </w:instrText>
        </w:r>
        <w:r w:rsidR="0073260D">
          <w:rPr>
            <w:noProof/>
            <w:webHidden/>
          </w:rPr>
        </w:r>
        <w:r w:rsidR="0073260D">
          <w:rPr>
            <w:noProof/>
            <w:webHidden/>
          </w:rPr>
          <w:fldChar w:fldCharType="separate"/>
        </w:r>
        <w:r w:rsidR="0073260D">
          <w:rPr>
            <w:noProof/>
            <w:webHidden/>
          </w:rPr>
          <w:t>66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1" w:history="1">
        <w:r w:rsidR="0073260D" w:rsidRPr="00A4072E">
          <w:rPr>
            <w:rStyle w:val="Hyperlink"/>
            <w:noProof/>
          </w:rPr>
          <w:t>JavaScript Strings</w:t>
        </w:r>
        <w:r w:rsidR="0073260D">
          <w:rPr>
            <w:noProof/>
            <w:webHidden/>
          </w:rPr>
          <w:tab/>
        </w:r>
        <w:r w:rsidR="0073260D">
          <w:rPr>
            <w:noProof/>
            <w:webHidden/>
          </w:rPr>
          <w:fldChar w:fldCharType="begin"/>
        </w:r>
        <w:r w:rsidR="0073260D">
          <w:rPr>
            <w:noProof/>
            <w:webHidden/>
          </w:rPr>
          <w:instrText xml:space="preserve"> PAGEREF _Toc490232501 \h </w:instrText>
        </w:r>
        <w:r w:rsidR="0073260D">
          <w:rPr>
            <w:noProof/>
            <w:webHidden/>
          </w:rPr>
        </w:r>
        <w:r w:rsidR="0073260D">
          <w:rPr>
            <w:noProof/>
            <w:webHidden/>
          </w:rPr>
          <w:fldChar w:fldCharType="separate"/>
        </w:r>
        <w:r w:rsidR="0073260D">
          <w:rPr>
            <w:noProof/>
            <w:webHidden/>
          </w:rPr>
          <w:t>69</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502" w:history="1">
        <w:r w:rsidR="0073260D" w:rsidRPr="00A4072E">
          <w:rPr>
            <w:rStyle w:val="Hyperlink"/>
            <w:noProof/>
          </w:rPr>
          <w:t>Extending Data Types</w:t>
        </w:r>
        <w:r w:rsidR="0073260D">
          <w:rPr>
            <w:noProof/>
            <w:webHidden/>
          </w:rPr>
          <w:tab/>
        </w:r>
        <w:r w:rsidR="0073260D">
          <w:rPr>
            <w:noProof/>
            <w:webHidden/>
          </w:rPr>
          <w:fldChar w:fldCharType="begin"/>
        </w:r>
        <w:r w:rsidR="0073260D">
          <w:rPr>
            <w:noProof/>
            <w:webHidden/>
          </w:rPr>
          <w:instrText xml:space="preserve"> PAGEREF _Toc490232502 \h </w:instrText>
        </w:r>
        <w:r w:rsidR="0073260D">
          <w:rPr>
            <w:noProof/>
            <w:webHidden/>
          </w:rPr>
        </w:r>
        <w:r w:rsidR="0073260D">
          <w:rPr>
            <w:noProof/>
            <w:webHidden/>
          </w:rPr>
          <w:fldChar w:fldCharType="separate"/>
        </w:r>
        <w:r w:rsidR="0073260D">
          <w:rPr>
            <w:noProof/>
            <w:webHidden/>
          </w:rPr>
          <w:t>71</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503" w:history="1">
        <w:r w:rsidR="0073260D" w:rsidRPr="00A4072E">
          <w:rPr>
            <w:rStyle w:val="Hyperlink"/>
            <w:noProof/>
          </w:rPr>
          <w:t>Variables</w:t>
        </w:r>
        <w:r w:rsidR="0073260D">
          <w:rPr>
            <w:noProof/>
            <w:webHidden/>
          </w:rPr>
          <w:tab/>
        </w:r>
        <w:r w:rsidR="0073260D">
          <w:rPr>
            <w:noProof/>
            <w:webHidden/>
          </w:rPr>
          <w:fldChar w:fldCharType="begin"/>
        </w:r>
        <w:r w:rsidR="0073260D">
          <w:rPr>
            <w:noProof/>
            <w:webHidden/>
          </w:rPr>
          <w:instrText xml:space="preserve"> PAGEREF _Toc490232503 \h </w:instrText>
        </w:r>
        <w:r w:rsidR="0073260D">
          <w:rPr>
            <w:noProof/>
            <w:webHidden/>
          </w:rPr>
        </w:r>
        <w:r w:rsidR="0073260D">
          <w:rPr>
            <w:noProof/>
            <w:webHidden/>
          </w:rPr>
          <w:fldChar w:fldCharType="separate"/>
        </w:r>
        <w:r w:rsidR="0073260D">
          <w:rPr>
            <w:noProof/>
            <w:webHidden/>
          </w:rPr>
          <w:t>73</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4" w:history="1">
        <w:r w:rsidR="0073260D" w:rsidRPr="00A4072E">
          <w:rPr>
            <w:rStyle w:val="Hyperlink"/>
            <w:noProof/>
          </w:rPr>
          <w:t>Scopes</w:t>
        </w:r>
        <w:r w:rsidR="0073260D">
          <w:rPr>
            <w:noProof/>
            <w:webHidden/>
          </w:rPr>
          <w:tab/>
        </w:r>
        <w:r w:rsidR="0073260D">
          <w:rPr>
            <w:noProof/>
            <w:webHidden/>
          </w:rPr>
          <w:fldChar w:fldCharType="begin"/>
        </w:r>
        <w:r w:rsidR="0073260D">
          <w:rPr>
            <w:noProof/>
            <w:webHidden/>
          </w:rPr>
          <w:instrText xml:space="preserve"> PAGEREF _Toc490232504 \h </w:instrText>
        </w:r>
        <w:r w:rsidR="0073260D">
          <w:rPr>
            <w:noProof/>
            <w:webHidden/>
          </w:rPr>
        </w:r>
        <w:r w:rsidR="0073260D">
          <w:rPr>
            <w:noProof/>
            <w:webHidden/>
          </w:rPr>
          <w:fldChar w:fldCharType="separate"/>
        </w:r>
        <w:r w:rsidR="0073260D">
          <w:rPr>
            <w:noProof/>
            <w:webHidden/>
          </w:rPr>
          <w:t>73</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5" w:history="1">
        <w:r w:rsidR="0073260D" w:rsidRPr="00A4072E">
          <w:rPr>
            <w:rStyle w:val="Hyperlink"/>
            <w:noProof/>
          </w:rPr>
          <w:t>Hoisting</w:t>
        </w:r>
        <w:r w:rsidR="0073260D">
          <w:rPr>
            <w:noProof/>
            <w:webHidden/>
          </w:rPr>
          <w:tab/>
        </w:r>
        <w:r w:rsidR="0073260D">
          <w:rPr>
            <w:noProof/>
            <w:webHidden/>
          </w:rPr>
          <w:fldChar w:fldCharType="begin"/>
        </w:r>
        <w:r w:rsidR="0073260D">
          <w:rPr>
            <w:noProof/>
            <w:webHidden/>
          </w:rPr>
          <w:instrText xml:space="preserve"> PAGEREF _Toc490232505 \h </w:instrText>
        </w:r>
        <w:r w:rsidR="0073260D">
          <w:rPr>
            <w:noProof/>
            <w:webHidden/>
          </w:rPr>
        </w:r>
        <w:r w:rsidR="0073260D">
          <w:rPr>
            <w:noProof/>
            <w:webHidden/>
          </w:rPr>
          <w:fldChar w:fldCharType="separate"/>
        </w:r>
        <w:r w:rsidR="0073260D">
          <w:rPr>
            <w:noProof/>
            <w:webHidden/>
          </w:rPr>
          <w:t>74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6" w:history="1">
        <w:r w:rsidR="0073260D" w:rsidRPr="00A4072E">
          <w:rPr>
            <w:rStyle w:val="Hyperlink"/>
            <w:noProof/>
          </w:rPr>
          <w:t>Strict Mode</w:t>
        </w:r>
        <w:r w:rsidR="0073260D">
          <w:rPr>
            <w:noProof/>
            <w:webHidden/>
          </w:rPr>
          <w:tab/>
        </w:r>
        <w:r w:rsidR="0073260D">
          <w:rPr>
            <w:noProof/>
            <w:webHidden/>
          </w:rPr>
          <w:fldChar w:fldCharType="begin"/>
        </w:r>
        <w:r w:rsidR="0073260D">
          <w:rPr>
            <w:noProof/>
            <w:webHidden/>
          </w:rPr>
          <w:instrText xml:space="preserve"> PAGEREF _Toc490232506 \h </w:instrText>
        </w:r>
        <w:r w:rsidR="0073260D">
          <w:rPr>
            <w:noProof/>
            <w:webHidden/>
          </w:rPr>
        </w:r>
        <w:r w:rsidR="0073260D">
          <w:rPr>
            <w:noProof/>
            <w:webHidden/>
          </w:rPr>
          <w:fldChar w:fldCharType="separate"/>
        </w:r>
        <w:r w:rsidR="0073260D">
          <w:rPr>
            <w:noProof/>
            <w:webHidden/>
          </w:rPr>
          <w:t>74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7" w:history="1">
        <w:r w:rsidR="0073260D" w:rsidRPr="00A4072E">
          <w:rPr>
            <w:rStyle w:val="Hyperlink"/>
            <w:noProof/>
          </w:rPr>
          <w:t>Creating Variables</w:t>
        </w:r>
        <w:r w:rsidR="0073260D">
          <w:rPr>
            <w:noProof/>
            <w:webHidden/>
          </w:rPr>
          <w:tab/>
        </w:r>
        <w:r w:rsidR="0073260D">
          <w:rPr>
            <w:noProof/>
            <w:webHidden/>
          </w:rPr>
          <w:fldChar w:fldCharType="begin"/>
        </w:r>
        <w:r w:rsidR="0073260D">
          <w:rPr>
            <w:noProof/>
            <w:webHidden/>
          </w:rPr>
          <w:instrText xml:space="preserve"> PAGEREF _Toc490232507 \h </w:instrText>
        </w:r>
        <w:r w:rsidR="0073260D">
          <w:rPr>
            <w:noProof/>
            <w:webHidden/>
          </w:rPr>
        </w:r>
        <w:r w:rsidR="0073260D">
          <w:rPr>
            <w:noProof/>
            <w:webHidden/>
          </w:rPr>
          <w:fldChar w:fldCharType="separate"/>
        </w:r>
        <w:r w:rsidR="0073260D">
          <w:rPr>
            <w:noProof/>
            <w:webHidden/>
          </w:rPr>
          <w:t>75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8" w:history="1">
        <w:r w:rsidR="0073260D" w:rsidRPr="00A4072E">
          <w:rPr>
            <w:rStyle w:val="Hyperlink"/>
            <w:noProof/>
          </w:rPr>
          <w:t>Deleting Variables</w:t>
        </w:r>
        <w:r w:rsidR="0073260D">
          <w:rPr>
            <w:noProof/>
            <w:webHidden/>
          </w:rPr>
          <w:tab/>
        </w:r>
        <w:r w:rsidR="0073260D">
          <w:rPr>
            <w:noProof/>
            <w:webHidden/>
          </w:rPr>
          <w:fldChar w:fldCharType="begin"/>
        </w:r>
        <w:r w:rsidR="0073260D">
          <w:rPr>
            <w:noProof/>
            <w:webHidden/>
          </w:rPr>
          <w:instrText xml:space="preserve"> PAGEREF _Toc490232508 \h </w:instrText>
        </w:r>
        <w:r w:rsidR="0073260D">
          <w:rPr>
            <w:noProof/>
            <w:webHidden/>
          </w:rPr>
        </w:r>
        <w:r w:rsidR="0073260D">
          <w:rPr>
            <w:noProof/>
            <w:webHidden/>
          </w:rPr>
          <w:fldChar w:fldCharType="separate"/>
        </w:r>
        <w:r w:rsidR="0073260D">
          <w:rPr>
            <w:noProof/>
            <w:webHidden/>
          </w:rPr>
          <w:t>75</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09" w:history="1">
        <w:r w:rsidR="0073260D" w:rsidRPr="00A4072E">
          <w:rPr>
            <w:rStyle w:val="Hyperlink"/>
            <w:noProof/>
          </w:rPr>
          <w:t>The delete Statement</w:t>
        </w:r>
        <w:r w:rsidR="0073260D">
          <w:rPr>
            <w:noProof/>
            <w:webHidden/>
          </w:rPr>
          <w:tab/>
        </w:r>
        <w:r w:rsidR="0073260D">
          <w:rPr>
            <w:noProof/>
            <w:webHidden/>
          </w:rPr>
          <w:fldChar w:fldCharType="begin"/>
        </w:r>
        <w:r w:rsidR="0073260D">
          <w:rPr>
            <w:noProof/>
            <w:webHidden/>
          </w:rPr>
          <w:instrText xml:space="preserve"> PAGEREF _Toc490232509 \h </w:instrText>
        </w:r>
        <w:r w:rsidR="0073260D">
          <w:rPr>
            <w:noProof/>
            <w:webHidden/>
          </w:rPr>
        </w:r>
        <w:r w:rsidR="0073260D">
          <w:rPr>
            <w:noProof/>
            <w:webHidden/>
          </w:rPr>
          <w:fldChar w:fldCharType="separate"/>
        </w:r>
        <w:r w:rsidR="0073260D">
          <w:rPr>
            <w:noProof/>
            <w:webHidden/>
          </w:rPr>
          <w:t>75</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510" w:history="1">
        <w:r w:rsidR="0073260D" w:rsidRPr="00A4072E">
          <w:rPr>
            <w:rStyle w:val="Hyperlink"/>
            <w:noProof/>
          </w:rPr>
          <w:t>Functions</w:t>
        </w:r>
        <w:r w:rsidR="0073260D">
          <w:rPr>
            <w:noProof/>
            <w:webHidden/>
          </w:rPr>
          <w:tab/>
        </w:r>
        <w:r w:rsidR="0073260D">
          <w:rPr>
            <w:noProof/>
            <w:webHidden/>
          </w:rPr>
          <w:fldChar w:fldCharType="begin"/>
        </w:r>
        <w:r w:rsidR="0073260D">
          <w:rPr>
            <w:noProof/>
            <w:webHidden/>
          </w:rPr>
          <w:instrText xml:space="preserve"> PAGEREF _Toc490232510 \h </w:instrText>
        </w:r>
        <w:r w:rsidR="0073260D">
          <w:rPr>
            <w:noProof/>
            <w:webHidden/>
          </w:rPr>
        </w:r>
        <w:r w:rsidR="0073260D">
          <w:rPr>
            <w:noProof/>
            <w:webHidden/>
          </w:rPr>
          <w:fldChar w:fldCharType="separate"/>
        </w:r>
        <w:r w:rsidR="0073260D">
          <w:rPr>
            <w:noProof/>
            <w:webHidden/>
          </w:rPr>
          <w:t>76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11" w:history="1">
        <w:r w:rsidR="0073260D" w:rsidRPr="00A4072E">
          <w:rPr>
            <w:rStyle w:val="Hyperlink"/>
            <w:noProof/>
          </w:rPr>
          <w:t>Function FAQ</w:t>
        </w:r>
        <w:r w:rsidR="0073260D">
          <w:rPr>
            <w:noProof/>
            <w:webHidden/>
          </w:rPr>
          <w:tab/>
        </w:r>
        <w:r w:rsidR="0073260D">
          <w:rPr>
            <w:noProof/>
            <w:webHidden/>
          </w:rPr>
          <w:fldChar w:fldCharType="begin"/>
        </w:r>
        <w:r w:rsidR="0073260D">
          <w:rPr>
            <w:noProof/>
            <w:webHidden/>
          </w:rPr>
          <w:instrText xml:space="preserve"> PAGEREF _Toc490232511 \h </w:instrText>
        </w:r>
        <w:r w:rsidR="0073260D">
          <w:rPr>
            <w:noProof/>
            <w:webHidden/>
          </w:rPr>
        </w:r>
        <w:r w:rsidR="0073260D">
          <w:rPr>
            <w:noProof/>
            <w:webHidden/>
          </w:rPr>
          <w:fldChar w:fldCharType="separate"/>
        </w:r>
        <w:r w:rsidR="0073260D">
          <w:rPr>
            <w:noProof/>
            <w:webHidden/>
          </w:rPr>
          <w:t>76</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12" w:history="1">
        <w:r w:rsidR="0073260D" w:rsidRPr="00A4072E">
          <w:rPr>
            <w:rStyle w:val="Hyperlink"/>
            <w:noProof/>
          </w:rPr>
          <w:t>Anonymous Functions</w:t>
        </w:r>
        <w:r w:rsidR="0073260D">
          <w:rPr>
            <w:noProof/>
            <w:webHidden/>
          </w:rPr>
          <w:tab/>
        </w:r>
        <w:r w:rsidR="0073260D">
          <w:rPr>
            <w:noProof/>
            <w:webHidden/>
          </w:rPr>
          <w:fldChar w:fldCharType="begin"/>
        </w:r>
        <w:r w:rsidR="0073260D">
          <w:rPr>
            <w:noProof/>
            <w:webHidden/>
          </w:rPr>
          <w:instrText xml:space="preserve"> PAGEREF _Toc490232512 \h </w:instrText>
        </w:r>
        <w:r w:rsidR="0073260D">
          <w:rPr>
            <w:noProof/>
            <w:webHidden/>
          </w:rPr>
        </w:r>
        <w:r w:rsidR="0073260D">
          <w:rPr>
            <w:noProof/>
            <w:webHidden/>
          </w:rPr>
          <w:fldChar w:fldCharType="separate"/>
        </w:r>
        <w:r w:rsidR="0073260D">
          <w:rPr>
            <w:noProof/>
            <w:webHidden/>
          </w:rPr>
          <w:t>77</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13" w:history="1">
        <w:r w:rsidR="0073260D" w:rsidRPr="00A4072E">
          <w:rPr>
            <w:rStyle w:val="Hyperlink"/>
            <w:noProof/>
          </w:rPr>
          <w:t>Closures</w:t>
        </w:r>
        <w:r w:rsidR="0073260D">
          <w:rPr>
            <w:noProof/>
            <w:webHidden/>
          </w:rPr>
          <w:tab/>
        </w:r>
        <w:r w:rsidR="0073260D">
          <w:rPr>
            <w:noProof/>
            <w:webHidden/>
          </w:rPr>
          <w:fldChar w:fldCharType="begin"/>
        </w:r>
        <w:r w:rsidR="0073260D">
          <w:rPr>
            <w:noProof/>
            <w:webHidden/>
          </w:rPr>
          <w:instrText xml:space="preserve"> PAGEREF _Toc490232513 \h </w:instrText>
        </w:r>
        <w:r w:rsidR="0073260D">
          <w:rPr>
            <w:noProof/>
            <w:webHidden/>
          </w:rPr>
        </w:r>
        <w:r w:rsidR="0073260D">
          <w:rPr>
            <w:noProof/>
            <w:webHidden/>
          </w:rPr>
          <w:fldChar w:fldCharType="separate"/>
        </w:r>
        <w:r w:rsidR="0073260D">
          <w:rPr>
            <w:noProof/>
            <w:webHidden/>
          </w:rPr>
          <w:t>77</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14" w:history="1">
        <w:r w:rsidR="0073260D" w:rsidRPr="00A4072E">
          <w:rPr>
            <w:rStyle w:val="Hyperlink"/>
            <w:noProof/>
          </w:rPr>
          <w:t>Self-Invoking / Immediately Invoked Functions</w:t>
        </w:r>
        <w:r w:rsidR="0073260D">
          <w:rPr>
            <w:noProof/>
            <w:webHidden/>
          </w:rPr>
          <w:tab/>
        </w:r>
        <w:r w:rsidR="0073260D">
          <w:rPr>
            <w:noProof/>
            <w:webHidden/>
          </w:rPr>
          <w:fldChar w:fldCharType="begin"/>
        </w:r>
        <w:r w:rsidR="0073260D">
          <w:rPr>
            <w:noProof/>
            <w:webHidden/>
          </w:rPr>
          <w:instrText xml:space="preserve"> PAGEREF _Toc490232514 \h </w:instrText>
        </w:r>
        <w:r w:rsidR="0073260D">
          <w:rPr>
            <w:noProof/>
            <w:webHidden/>
          </w:rPr>
        </w:r>
        <w:r w:rsidR="0073260D">
          <w:rPr>
            <w:noProof/>
            <w:webHidden/>
          </w:rPr>
          <w:fldChar w:fldCharType="separate"/>
        </w:r>
        <w:r w:rsidR="0073260D">
          <w:rPr>
            <w:noProof/>
            <w:webHidden/>
          </w:rPr>
          <w:t>79</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515" w:history="1">
        <w:r w:rsidR="0073260D" w:rsidRPr="00A4072E">
          <w:rPr>
            <w:rStyle w:val="Hyperlink"/>
            <w:noProof/>
          </w:rPr>
          <w:t>The “this” Keyword</w:t>
        </w:r>
        <w:r w:rsidR="0073260D">
          <w:rPr>
            <w:noProof/>
            <w:webHidden/>
          </w:rPr>
          <w:tab/>
        </w:r>
        <w:r w:rsidR="0073260D">
          <w:rPr>
            <w:noProof/>
            <w:webHidden/>
          </w:rPr>
          <w:fldChar w:fldCharType="begin"/>
        </w:r>
        <w:r w:rsidR="0073260D">
          <w:rPr>
            <w:noProof/>
            <w:webHidden/>
          </w:rPr>
          <w:instrText xml:space="preserve"> PAGEREF _Toc490232515 \h </w:instrText>
        </w:r>
        <w:r w:rsidR="0073260D">
          <w:rPr>
            <w:noProof/>
            <w:webHidden/>
          </w:rPr>
        </w:r>
        <w:r w:rsidR="0073260D">
          <w:rPr>
            <w:noProof/>
            <w:webHidden/>
          </w:rPr>
          <w:fldChar w:fldCharType="separate"/>
        </w:r>
        <w:r w:rsidR="0073260D">
          <w:rPr>
            <w:noProof/>
            <w:webHidden/>
          </w:rPr>
          <w:t>80</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516" w:history="1">
        <w:r w:rsidR="0073260D" w:rsidRPr="00A4072E">
          <w:rPr>
            <w:rStyle w:val="Hyperlink"/>
            <w:noProof/>
          </w:rPr>
          <w:t>Errors</w:t>
        </w:r>
        <w:r w:rsidR="0073260D">
          <w:rPr>
            <w:noProof/>
            <w:webHidden/>
          </w:rPr>
          <w:tab/>
        </w:r>
        <w:r w:rsidR="0073260D">
          <w:rPr>
            <w:noProof/>
            <w:webHidden/>
          </w:rPr>
          <w:fldChar w:fldCharType="begin"/>
        </w:r>
        <w:r w:rsidR="0073260D">
          <w:rPr>
            <w:noProof/>
            <w:webHidden/>
          </w:rPr>
          <w:instrText xml:space="preserve"> PAGEREF _Toc490232516 \h </w:instrText>
        </w:r>
        <w:r w:rsidR="0073260D">
          <w:rPr>
            <w:noProof/>
            <w:webHidden/>
          </w:rPr>
        </w:r>
        <w:r w:rsidR="0073260D">
          <w:rPr>
            <w:noProof/>
            <w:webHidden/>
          </w:rPr>
          <w:fldChar w:fldCharType="separate"/>
        </w:r>
        <w:r w:rsidR="0073260D">
          <w:rPr>
            <w:noProof/>
            <w:webHidden/>
          </w:rPr>
          <w:t>82</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17" w:history="1">
        <w:r w:rsidR="0073260D" w:rsidRPr="00A4072E">
          <w:rPr>
            <w:rStyle w:val="Hyperlink"/>
            <w:noProof/>
          </w:rPr>
          <w:t>Try Catch Finally Blocks</w:t>
        </w:r>
        <w:r w:rsidR="0073260D">
          <w:rPr>
            <w:noProof/>
            <w:webHidden/>
          </w:rPr>
          <w:tab/>
        </w:r>
        <w:r w:rsidR="0073260D">
          <w:rPr>
            <w:noProof/>
            <w:webHidden/>
          </w:rPr>
          <w:fldChar w:fldCharType="begin"/>
        </w:r>
        <w:r w:rsidR="0073260D">
          <w:rPr>
            <w:noProof/>
            <w:webHidden/>
          </w:rPr>
          <w:instrText xml:space="preserve"> PAGEREF _Toc490232517 \h </w:instrText>
        </w:r>
        <w:r w:rsidR="0073260D">
          <w:rPr>
            <w:noProof/>
            <w:webHidden/>
          </w:rPr>
        </w:r>
        <w:r w:rsidR="0073260D">
          <w:rPr>
            <w:noProof/>
            <w:webHidden/>
          </w:rPr>
          <w:fldChar w:fldCharType="separate"/>
        </w:r>
        <w:r w:rsidR="0073260D">
          <w:rPr>
            <w:noProof/>
            <w:webHidden/>
          </w:rPr>
          <w:t>83</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18" w:history="1">
        <w:r w:rsidR="0073260D" w:rsidRPr="00A4072E">
          <w:rPr>
            <w:rStyle w:val="Hyperlink"/>
            <w:noProof/>
          </w:rPr>
          <w:t>The window.onerror Function</w:t>
        </w:r>
        <w:r w:rsidR="0073260D">
          <w:rPr>
            <w:noProof/>
            <w:webHidden/>
          </w:rPr>
          <w:tab/>
        </w:r>
        <w:r w:rsidR="0073260D">
          <w:rPr>
            <w:noProof/>
            <w:webHidden/>
          </w:rPr>
          <w:fldChar w:fldCharType="begin"/>
        </w:r>
        <w:r w:rsidR="0073260D">
          <w:rPr>
            <w:noProof/>
            <w:webHidden/>
          </w:rPr>
          <w:instrText xml:space="preserve"> PAGEREF _Toc490232518 \h </w:instrText>
        </w:r>
        <w:r w:rsidR="0073260D">
          <w:rPr>
            <w:noProof/>
            <w:webHidden/>
          </w:rPr>
        </w:r>
        <w:r w:rsidR="0073260D">
          <w:rPr>
            <w:noProof/>
            <w:webHidden/>
          </w:rPr>
          <w:fldChar w:fldCharType="separate"/>
        </w:r>
        <w:r w:rsidR="0073260D">
          <w:rPr>
            <w:noProof/>
            <w:webHidden/>
          </w:rPr>
          <w:t>83</w:t>
        </w:r>
        <w:r w:rsidR="0073260D">
          <w:rPr>
            <w:noProof/>
            <w:webHidden/>
          </w:rPr>
          <w:fldChar w:fldCharType="end"/>
        </w:r>
      </w:hyperlink>
    </w:p>
    <w:p w:rsidR="0073260D" w:rsidRDefault="00915662">
      <w:pPr>
        <w:pStyle w:val="TOC2"/>
        <w:rPr>
          <w:rFonts w:asciiTheme="minorHAnsi" w:eastAsiaTheme="minorEastAsia" w:hAnsiTheme="minorHAnsi" w:cstheme="minorBidi"/>
          <w:noProof/>
          <w:sz w:val="22"/>
          <w:szCs w:val="22"/>
        </w:rPr>
      </w:pPr>
      <w:hyperlink w:anchor="_Toc490232519" w:history="1">
        <w:r w:rsidR="0073260D" w:rsidRPr="00A4072E">
          <w:rPr>
            <w:rStyle w:val="Hyperlink"/>
            <w:noProof/>
          </w:rPr>
          <w:t>Recursion</w:t>
        </w:r>
        <w:r w:rsidR="0073260D">
          <w:rPr>
            <w:noProof/>
            <w:webHidden/>
          </w:rPr>
          <w:tab/>
        </w:r>
        <w:r w:rsidR="0073260D">
          <w:rPr>
            <w:noProof/>
            <w:webHidden/>
          </w:rPr>
          <w:fldChar w:fldCharType="begin"/>
        </w:r>
        <w:r w:rsidR="0073260D">
          <w:rPr>
            <w:noProof/>
            <w:webHidden/>
          </w:rPr>
          <w:instrText xml:space="preserve"> PAGEREF _Toc490232519 \h </w:instrText>
        </w:r>
        <w:r w:rsidR="0073260D">
          <w:rPr>
            <w:noProof/>
            <w:webHidden/>
          </w:rPr>
        </w:r>
        <w:r w:rsidR="0073260D">
          <w:rPr>
            <w:noProof/>
            <w:webHidden/>
          </w:rPr>
          <w:fldChar w:fldCharType="separate"/>
        </w:r>
        <w:r w:rsidR="0073260D">
          <w:rPr>
            <w:noProof/>
            <w:webHidden/>
          </w:rPr>
          <w:t>84</w:t>
        </w:r>
        <w:r w:rsidR="0073260D">
          <w:rPr>
            <w:noProof/>
            <w:webHidden/>
          </w:rPr>
          <w:fldChar w:fldCharType="end"/>
        </w:r>
      </w:hyperlink>
    </w:p>
    <w:p w:rsidR="0073260D" w:rsidRDefault="00915662">
      <w:pPr>
        <w:pStyle w:val="TOC3"/>
        <w:rPr>
          <w:rFonts w:asciiTheme="minorHAnsi" w:eastAsiaTheme="minorEastAsia" w:hAnsiTheme="minorHAnsi" w:cstheme="minorBidi"/>
          <w:noProof/>
          <w:sz w:val="22"/>
          <w:szCs w:val="22"/>
        </w:rPr>
      </w:pPr>
      <w:hyperlink w:anchor="_Toc490232520" w:history="1">
        <w:r w:rsidR="0073260D" w:rsidRPr="00A4072E">
          <w:rPr>
            <w:rStyle w:val="Hyperlink"/>
            <w:noProof/>
          </w:rPr>
          <w:t>A Factorial Example</w:t>
        </w:r>
        <w:r w:rsidR="0073260D">
          <w:rPr>
            <w:noProof/>
            <w:webHidden/>
          </w:rPr>
          <w:tab/>
        </w:r>
        <w:r w:rsidR="0073260D">
          <w:rPr>
            <w:noProof/>
            <w:webHidden/>
          </w:rPr>
          <w:fldChar w:fldCharType="begin"/>
        </w:r>
        <w:r w:rsidR="0073260D">
          <w:rPr>
            <w:noProof/>
            <w:webHidden/>
          </w:rPr>
          <w:instrText xml:space="preserve"> PAGEREF _Toc490232520 \h </w:instrText>
        </w:r>
        <w:r w:rsidR="0073260D">
          <w:rPr>
            <w:noProof/>
            <w:webHidden/>
          </w:rPr>
        </w:r>
        <w:r w:rsidR="0073260D">
          <w:rPr>
            <w:noProof/>
            <w:webHidden/>
          </w:rPr>
          <w:fldChar w:fldCharType="separate"/>
        </w:r>
        <w:r w:rsidR="0073260D">
          <w:rPr>
            <w:noProof/>
            <w:webHidden/>
          </w:rPr>
          <w:t>84</w:t>
        </w:r>
        <w:r w:rsidR="0073260D">
          <w:rPr>
            <w:noProof/>
            <w:webHidden/>
          </w:rPr>
          <w:fldChar w:fldCharType="end"/>
        </w:r>
      </w:hyperlink>
    </w:p>
    <w:p w:rsidR="00512B80" w:rsidRDefault="000714B8" w:rsidP="005243B9">
      <w:pPr>
        <w:rPr>
          <w:rFonts w:ascii="Arial Narrow" w:hAnsi="Arial Narrow"/>
          <w:b/>
          <w:sz w:val="24"/>
        </w:rPr>
      </w:pPr>
      <w:r>
        <w:rPr>
          <w:rFonts w:ascii="Arial Narrow" w:hAnsi="Arial Narrow"/>
          <w:sz w:val="24"/>
        </w:rPr>
        <w:fldChar w:fldCharType="end"/>
      </w:r>
    </w:p>
    <w:p w:rsidR="00E603D0" w:rsidRDefault="00E603D0" w:rsidP="005243B9">
      <w:pPr>
        <w:rPr>
          <w:rFonts w:ascii="Arial Narrow" w:hAnsi="Arial Narrow"/>
          <w:b/>
          <w:sz w:val="24"/>
        </w:rPr>
      </w:pPr>
    </w:p>
    <w:p w:rsidR="00E603D0" w:rsidRDefault="00E603D0" w:rsidP="00E603D0">
      <w:pPr>
        <w:sectPr w:rsidR="00E603D0" w:rsidSect="007972D8">
          <w:headerReference w:type="even" r:id="rId13"/>
          <w:headerReference w:type="default" r:id="rId14"/>
          <w:headerReference w:type="first" r:id="rId15"/>
          <w:pgSz w:w="12240" w:h="15840" w:code="1"/>
          <w:pgMar w:top="-1397" w:right="1296" w:bottom="-994" w:left="1296" w:header="806" w:footer="202" w:gutter="475"/>
          <w:pgNumType w:start="1"/>
          <w:cols w:space="720"/>
          <w:titlePg/>
        </w:sectPr>
      </w:pPr>
    </w:p>
    <w:p w:rsidR="003B6757" w:rsidRDefault="003B6757" w:rsidP="00D24264">
      <w:pPr>
        <w:pStyle w:val="Heading1"/>
      </w:pPr>
      <w:bookmarkStart w:id="0" w:name="_Toc490232424"/>
      <w:r>
        <w:lastRenderedPageBreak/>
        <w:t xml:space="preserve">Module </w:t>
      </w:r>
      <w:r w:rsidR="00086620">
        <w:t>1</w:t>
      </w:r>
      <w:r>
        <w:t>: Basic Scripting</w:t>
      </w:r>
      <w:bookmarkEnd w:id="0"/>
    </w:p>
    <w:p w:rsidR="003B6757" w:rsidRDefault="00702D84" w:rsidP="003B6757">
      <w:r>
        <w:t>JavaScript has been described as a simple scripting language</w:t>
      </w:r>
      <w:r w:rsidR="000157BC">
        <w:t>,</w:t>
      </w:r>
      <w:r>
        <w:t xml:space="preserve"> and </w:t>
      </w:r>
      <w:r w:rsidR="000157BC">
        <w:t>at the same time described</w:t>
      </w:r>
      <w:r w:rsidR="00086620">
        <w:t xml:space="preserve"> </w:t>
      </w:r>
      <w:r>
        <w:t xml:space="preserve">as a complex object oriented language. In this </w:t>
      </w:r>
      <w:r w:rsidR="000157BC">
        <w:t>module,</w:t>
      </w:r>
      <w:r>
        <w:t xml:space="preserve"> we will explore basic scripting. Many of the topics in the module will be expanded upon in later sections of this course.</w:t>
      </w:r>
    </w:p>
    <w:p w:rsidR="00702D84" w:rsidRDefault="00702D84" w:rsidP="003B6757"/>
    <w:p w:rsidR="003B6757" w:rsidRDefault="003B6757" w:rsidP="003B6757">
      <w:pPr>
        <w:pStyle w:val="Heading2"/>
      </w:pPr>
      <w:bookmarkStart w:id="1" w:name="_Toc490232425"/>
      <w:r>
        <w:t>JavaScript Basics</w:t>
      </w:r>
      <w:bookmarkEnd w:id="1"/>
    </w:p>
    <w:p w:rsidR="003B6757" w:rsidRDefault="003B6757" w:rsidP="003B6757">
      <w:r>
        <w:t>In this module we will look at the basics to:</w:t>
      </w:r>
    </w:p>
    <w:p w:rsidR="003B6757" w:rsidRDefault="003B6757" w:rsidP="007E3AA4">
      <w:pPr>
        <w:pStyle w:val="ListParagraph"/>
        <w:numPr>
          <w:ilvl w:val="0"/>
          <w:numId w:val="35"/>
        </w:numPr>
      </w:pPr>
      <w:r>
        <w:t>write and call a JavaScript function</w:t>
      </w:r>
      <w:r w:rsidR="007D4A4B">
        <w:t>,</w:t>
      </w:r>
    </w:p>
    <w:p w:rsidR="003B6757" w:rsidRDefault="003B6757" w:rsidP="007E3AA4">
      <w:pPr>
        <w:pStyle w:val="ListParagraph"/>
        <w:numPr>
          <w:ilvl w:val="0"/>
          <w:numId w:val="35"/>
        </w:numPr>
      </w:pPr>
      <w:r>
        <w:t>find HTML elements in a web page</w:t>
      </w:r>
      <w:r w:rsidR="007D4A4B">
        <w:t>,</w:t>
      </w:r>
    </w:p>
    <w:p w:rsidR="003B6757" w:rsidRDefault="003B6757" w:rsidP="007E3AA4">
      <w:pPr>
        <w:pStyle w:val="ListParagraph"/>
        <w:numPr>
          <w:ilvl w:val="0"/>
          <w:numId w:val="35"/>
        </w:numPr>
      </w:pPr>
      <w:r>
        <w:t>change properties of HTML elements</w:t>
      </w:r>
      <w:r w:rsidR="007D4A4B">
        <w:t>,</w:t>
      </w:r>
    </w:p>
    <w:p w:rsidR="003B6757" w:rsidRDefault="003B6757" w:rsidP="007E3AA4">
      <w:pPr>
        <w:pStyle w:val="ListParagraph"/>
        <w:numPr>
          <w:ilvl w:val="0"/>
          <w:numId w:val="35"/>
        </w:numPr>
      </w:pPr>
      <w:r>
        <w:t>write loops</w:t>
      </w:r>
      <w:r w:rsidR="007D4A4B">
        <w:t>,</w:t>
      </w:r>
    </w:p>
    <w:p w:rsidR="003B6757" w:rsidRDefault="003B6757" w:rsidP="007E3AA4">
      <w:pPr>
        <w:pStyle w:val="ListParagraph"/>
        <w:numPr>
          <w:ilvl w:val="0"/>
          <w:numId w:val="35"/>
        </w:numPr>
      </w:pPr>
      <w:r>
        <w:t>test strings and values (IF statements)</w:t>
      </w:r>
      <w:r w:rsidR="007D4A4B">
        <w:t>,</w:t>
      </w:r>
    </w:p>
    <w:p w:rsidR="003B6757" w:rsidRDefault="003B6757" w:rsidP="007E3AA4">
      <w:pPr>
        <w:pStyle w:val="ListParagraph"/>
        <w:numPr>
          <w:ilvl w:val="0"/>
          <w:numId w:val="35"/>
        </w:numPr>
      </w:pPr>
      <w:r>
        <w:t>and a few more…</w:t>
      </w:r>
    </w:p>
    <w:p w:rsidR="003B6757" w:rsidRDefault="003B6757" w:rsidP="003B6757"/>
    <w:p w:rsidR="00882FC8" w:rsidRDefault="00882FC8" w:rsidP="00882FC8">
      <w:pPr>
        <w:pStyle w:val="Heading2"/>
      </w:pPr>
      <w:bookmarkStart w:id="2" w:name="_Toc490232426"/>
      <w:r>
        <w:t>JavaScript or ECMAScript?</w:t>
      </w:r>
      <w:bookmarkEnd w:id="2"/>
    </w:p>
    <w:p w:rsidR="00882FC8" w:rsidRDefault="00882FC8" w:rsidP="00882FC8">
      <w:r>
        <w:t xml:space="preserve">JavaScript was a creation of Netscape in 1995. Other browser manufactures created their own versions of JavaScript with new, different or incompatible features. ECMAScript is a standard created by </w:t>
      </w:r>
      <w:proofErr w:type="spellStart"/>
      <w:r>
        <w:t>Ecma</w:t>
      </w:r>
      <w:proofErr w:type="spellEnd"/>
      <w:r>
        <w:t xml:space="preserve"> International to standardize the language. ECMAScript has evolved with multiple editions</w:t>
      </w:r>
      <w:r w:rsidR="001811BC">
        <w:t xml:space="preserve"> over the years:</w:t>
      </w:r>
      <w:r>
        <w:t xml:space="preserve"> 1, 2, 3, 5, 5.1, 6 and 7.</w:t>
      </w:r>
      <w:r w:rsidR="001811BC">
        <w:t xml:space="preserve"> (There was no 4</w:t>
      </w:r>
      <w:r w:rsidR="001811BC" w:rsidRPr="001811BC">
        <w:rPr>
          <w:vertAlign w:val="superscript"/>
        </w:rPr>
        <w:t>th</w:t>
      </w:r>
      <w:r w:rsidR="001811BC">
        <w:t xml:space="preserve"> edition!)</w:t>
      </w:r>
      <w:r>
        <w:t xml:space="preserve"> Starting with</w:t>
      </w:r>
      <w:r w:rsidR="006841D3">
        <w:t xml:space="preserve"> the 6</w:t>
      </w:r>
      <w:r w:rsidR="006841D3" w:rsidRPr="006841D3">
        <w:rPr>
          <w:vertAlign w:val="superscript"/>
        </w:rPr>
        <w:t>th</w:t>
      </w:r>
      <w:r w:rsidR="006841D3">
        <w:t xml:space="preserve"> edition ECMAScript was renamed </w:t>
      </w:r>
      <w:r w:rsidR="001811BC">
        <w:t>using year</w:t>
      </w:r>
      <w:r w:rsidR="00786BAA">
        <w:t xml:space="preserve"> number</w:t>
      </w:r>
      <w:r w:rsidR="001811BC">
        <w:t>s instead of version numbers.</w:t>
      </w:r>
      <w:r w:rsidR="006841D3">
        <w:t xml:space="preserve"> ECMAScript </w:t>
      </w:r>
      <w:r w:rsidR="001811BC">
        <w:t xml:space="preserve">6 </w:t>
      </w:r>
      <w:r w:rsidR="006841D3">
        <w:t>is now called ECMAScript 2015 and the 7</w:t>
      </w:r>
      <w:r w:rsidR="006841D3" w:rsidRPr="006841D3">
        <w:rPr>
          <w:vertAlign w:val="superscript"/>
        </w:rPr>
        <w:t>th</w:t>
      </w:r>
      <w:r w:rsidR="006841D3">
        <w:t xml:space="preserve"> edition is ECMAScript 2016. </w:t>
      </w:r>
    </w:p>
    <w:p w:rsidR="006841D3" w:rsidRDefault="006841D3" w:rsidP="00896F1C">
      <w:pPr>
        <w:pStyle w:val="ListParagraph"/>
        <w:numPr>
          <w:ilvl w:val="0"/>
          <w:numId w:val="58"/>
        </w:numPr>
      </w:pPr>
      <w:r>
        <w:t>Most modern browsers implement most of ECMAScript 2015 and some of ECMAScript 2016.</w:t>
      </w:r>
    </w:p>
    <w:p w:rsidR="006841D3" w:rsidRDefault="006841D3" w:rsidP="00896F1C">
      <w:pPr>
        <w:pStyle w:val="ListParagraph"/>
        <w:numPr>
          <w:ilvl w:val="0"/>
          <w:numId w:val="58"/>
        </w:numPr>
      </w:pPr>
      <w:r>
        <w:t>Many browsers have non-ECMAScript features.</w:t>
      </w:r>
    </w:p>
    <w:p w:rsidR="006841D3" w:rsidRDefault="006841D3" w:rsidP="00896F1C">
      <w:pPr>
        <w:pStyle w:val="ListParagraph"/>
        <w:numPr>
          <w:ilvl w:val="0"/>
          <w:numId w:val="58"/>
        </w:numPr>
      </w:pPr>
      <w:r>
        <w:t>Throughout the web you will find both “ECMAScript” and “JavaScript” used to refer to the language. In this course we will use the more generic “JavaScript” name.</w:t>
      </w:r>
    </w:p>
    <w:p w:rsidR="00882FC8" w:rsidRDefault="00882FC8" w:rsidP="00882FC8"/>
    <w:p w:rsidR="006841D3" w:rsidRDefault="006841D3" w:rsidP="006841D3">
      <w:pPr>
        <w:pStyle w:val="Heading2"/>
      </w:pPr>
      <w:bookmarkStart w:id="3" w:name="_Toc490232427"/>
      <w:r>
        <w:t>Which Version of JavaScript am I Using?</w:t>
      </w:r>
      <w:bookmarkEnd w:id="3"/>
    </w:p>
    <w:p w:rsidR="006841D3" w:rsidRDefault="006841D3" w:rsidP="006841D3">
      <w:r>
        <w:t xml:space="preserve">JavaScript does not have a </w:t>
      </w:r>
      <w:r w:rsidR="00051748">
        <w:t>built-in</w:t>
      </w:r>
      <w:r>
        <w:t xml:space="preserve"> version property that you can check. Instead, you will need to test to see if a feature exists. Even if there was a version number available, you could not depend on it as each browser vendor has chosen to implement different subsets</w:t>
      </w:r>
      <w:r w:rsidR="004201FF">
        <w:t xml:space="preserve"> and supersets</w:t>
      </w:r>
      <w:r>
        <w:t xml:space="preserve"> of the language.</w:t>
      </w:r>
    </w:p>
    <w:p w:rsidR="006841D3" w:rsidRPr="006841D3" w:rsidRDefault="006841D3" w:rsidP="006841D3">
      <w:r>
        <w:t>Here are a few resources to help sort out which versions are “out there” and which features are supported by which browser.</w:t>
      </w:r>
    </w:p>
    <w:p w:rsidR="006841D3" w:rsidRDefault="006841D3" w:rsidP="00896F1C">
      <w:pPr>
        <w:pStyle w:val="ListParagraph"/>
        <w:numPr>
          <w:ilvl w:val="0"/>
          <w:numId w:val="59"/>
        </w:numPr>
      </w:pPr>
      <w:r w:rsidRPr="006841D3">
        <w:t>https://en.wikipedia.org/wiki/ECMAScript</w:t>
      </w:r>
    </w:p>
    <w:p w:rsidR="006841D3" w:rsidRDefault="006841D3" w:rsidP="00896F1C">
      <w:pPr>
        <w:pStyle w:val="ListParagraph"/>
        <w:numPr>
          <w:ilvl w:val="0"/>
          <w:numId w:val="59"/>
        </w:numPr>
      </w:pPr>
      <w:r w:rsidRPr="006841D3">
        <w:lastRenderedPageBreak/>
        <w:t>https://en.wikipedia.org/wiki/JavaScript#Version_history</w:t>
      </w:r>
    </w:p>
    <w:p w:rsidR="006841D3" w:rsidRDefault="006841D3" w:rsidP="00896F1C">
      <w:pPr>
        <w:pStyle w:val="ListParagraph"/>
        <w:numPr>
          <w:ilvl w:val="0"/>
          <w:numId w:val="59"/>
        </w:numPr>
      </w:pPr>
      <w:r w:rsidRPr="006841D3">
        <w:t>http://kangax.github.io/compat-table/es5/</w:t>
      </w:r>
      <w:r w:rsidR="007D4A4B">
        <w:t xml:space="preserve"> and </w:t>
      </w:r>
      <w:r w:rsidRPr="006841D3">
        <w:t>http://kangax.github.io/compat-table/es6/</w:t>
      </w:r>
    </w:p>
    <w:p w:rsidR="006841D3" w:rsidRDefault="006841D3" w:rsidP="00896F1C">
      <w:pPr>
        <w:pStyle w:val="ListParagraph"/>
        <w:numPr>
          <w:ilvl w:val="0"/>
          <w:numId w:val="59"/>
        </w:numPr>
      </w:pPr>
      <w:r>
        <w:t>http://caniuse.com</w:t>
      </w:r>
    </w:p>
    <w:p w:rsidR="00F46B6A" w:rsidRDefault="00F46B6A" w:rsidP="002A61AE"/>
    <w:p w:rsidR="002A61AE" w:rsidRDefault="002A61AE" w:rsidP="002A61AE">
      <w:r>
        <w:t>To check for support for a feature:</w:t>
      </w:r>
    </w:p>
    <w:p w:rsidR="002A61AE" w:rsidRDefault="002A61AE" w:rsidP="007E3AA4">
      <w:pPr>
        <w:pStyle w:val="ListParagraph"/>
        <w:numPr>
          <w:ilvl w:val="0"/>
          <w:numId w:val="33"/>
        </w:numPr>
      </w:pPr>
      <w:r>
        <w:t>Lookup the feature here: http://caniuse.com</w:t>
      </w:r>
    </w:p>
    <w:p w:rsidR="002A61AE" w:rsidRDefault="002A61AE" w:rsidP="007E3AA4">
      <w:pPr>
        <w:pStyle w:val="ListParagraph"/>
        <w:numPr>
          <w:ilvl w:val="0"/>
          <w:numId w:val="33"/>
        </w:numPr>
      </w:pPr>
      <w:r>
        <w:t xml:space="preserve">Detect at runtime using </w:t>
      </w:r>
      <w:r w:rsidRPr="00115A12">
        <w:t>https://modernizr.com</w:t>
      </w:r>
    </w:p>
    <w:p w:rsidR="006841D3" w:rsidRDefault="006841D3" w:rsidP="00882FC8"/>
    <w:p w:rsidR="002A61AE" w:rsidRDefault="002A61AE" w:rsidP="002A61AE">
      <w:pPr>
        <w:pStyle w:val="Heading3"/>
      </w:pPr>
      <w:bookmarkStart w:id="4" w:name="_Toc490232428"/>
      <w:r>
        <w:t xml:space="preserve">Shims, </w:t>
      </w:r>
      <w:proofErr w:type="spellStart"/>
      <w:r>
        <w:t>Shivs</w:t>
      </w:r>
      <w:proofErr w:type="spellEnd"/>
      <w:r>
        <w:t xml:space="preserve">, and </w:t>
      </w:r>
      <w:proofErr w:type="spellStart"/>
      <w:r>
        <w:t>Polyfills</w:t>
      </w:r>
      <w:bookmarkEnd w:id="4"/>
      <w:proofErr w:type="spellEnd"/>
    </w:p>
    <w:p w:rsidR="002A61AE" w:rsidRDefault="002A61AE" w:rsidP="002A61AE">
      <w:r>
        <w:t xml:space="preserve">As all browsers have not implemented HTML and CSS to the same level, or even the same way, we will need tools to “level the playing field”. Shims are wedges that you use to level, adjust or tweak things. In the world of HTML, shims are typically CSS and JavaScript that you add to your page to make browsers </w:t>
      </w:r>
      <w:r w:rsidR="004201FF">
        <w:t xml:space="preserve">appear </w:t>
      </w:r>
      <w:r>
        <w:t xml:space="preserve">more compatible, let older browsers support new features, and just make the developers life a bit easier. A “shiv” is the same as a “shim”, and the term is most often associated with “HTML5shiv.js”. </w:t>
      </w:r>
    </w:p>
    <w:p w:rsidR="002A61AE" w:rsidRDefault="002A61AE" w:rsidP="002A61AE">
      <w:r>
        <w:t xml:space="preserve">A “polyfill” is a shim that implements a modern </w:t>
      </w:r>
      <w:r w:rsidR="00786BAA">
        <w:t>Application Programming Interface (</w:t>
      </w:r>
      <w:r>
        <w:t>API</w:t>
      </w:r>
      <w:r w:rsidR="00786BAA">
        <w:t>)</w:t>
      </w:r>
      <w:r>
        <w:t xml:space="preserve"> in an older browser without impacting newer browsers that already support the API. If the polyfill is removed from a newer browser that does not need it, it will make no change to functionality. A shim makes changes so all browsers behave the same. As an example, “normalize.css” changes the default margins and removing normalize.css may change the layout of the page.</w:t>
      </w:r>
      <w:r w:rsidR="00786BAA">
        <w:t xml:space="preserve"> Other </w:t>
      </w:r>
      <w:proofErr w:type="spellStart"/>
      <w:r w:rsidR="00786BAA">
        <w:t>Polyfills</w:t>
      </w:r>
      <w:proofErr w:type="spellEnd"/>
      <w:r w:rsidR="00786BAA">
        <w:t xml:space="preserve"> add support for new HTML5 features in older browsers.</w:t>
      </w:r>
    </w:p>
    <w:p w:rsidR="002A61AE" w:rsidRDefault="002A61AE" w:rsidP="002A61AE">
      <w:r>
        <w:t>The three terms are often used interchangeably.</w:t>
      </w:r>
    </w:p>
    <w:p w:rsidR="002A61AE" w:rsidRDefault="002A61AE" w:rsidP="002A61AE">
      <w:r>
        <w:t xml:space="preserve">For a list of shims, </w:t>
      </w:r>
      <w:proofErr w:type="spellStart"/>
      <w:r>
        <w:t>shivs</w:t>
      </w:r>
      <w:proofErr w:type="spellEnd"/>
      <w:r>
        <w:t xml:space="preserve"> and </w:t>
      </w:r>
      <w:proofErr w:type="spellStart"/>
      <w:r>
        <w:t>polyfills</w:t>
      </w:r>
      <w:proofErr w:type="spellEnd"/>
      <w:r>
        <w:t xml:space="preserve"> see: </w:t>
      </w:r>
      <w:r>
        <w:br/>
        <w:t xml:space="preserve">    </w:t>
      </w:r>
      <w:r w:rsidRPr="00A1496F">
        <w:t>https://github.com/Modernizr/Modernizr/wiki/HTML5-Cross-browser-Polyfills</w:t>
      </w:r>
    </w:p>
    <w:p w:rsidR="002A61AE" w:rsidRDefault="002A61AE" w:rsidP="00882FC8"/>
    <w:p w:rsidR="00882FC8" w:rsidRDefault="00882FC8" w:rsidP="00882FC8">
      <w:pPr>
        <w:pStyle w:val="Heading2"/>
      </w:pPr>
      <w:bookmarkStart w:id="5" w:name="_Toc490232429"/>
      <w:r>
        <w:t>JavaScript</w:t>
      </w:r>
      <w:bookmarkEnd w:id="5"/>
    </w:p>
    <w:p w:rsidR="00882FC8" w:rsidRPr="00FD6A1B" w:rsidRDefault="00882FC8" w:rsidP="00882FC8">
      <w:r>
        <w:t xml:space="preserve">JavaScript is an </w:t>
      </w:r>
      <w:r w:rsidR="00786BAA">
        <w:t>object-oriented</w:t>
      </w:r>
      <w:r>
        <w:t xml:space="preserve"> language. As </w:t>
      </w:r>
      <w:r w:rsidR="004201FF">
        <w:t xml:space="preserve">with </w:t>
      </w:r>
      <w:r>
        <w:t xml:space="preserve">most </w:t>
      </w:r>
      <w:r w:rsidR="00786BAA">
        <w:t xml:space="preserve">programming </w:t>
      </w:r>
      <w:r>
        <w:t xml:space="preserve">languages, JavaScript has no user interface and must be used within a host application. In this </w:t>
      </w:r>
      <w:r w:rsidR="00786BAA">
        <w:t>course,</w:t>
      </w:r>
      <w:r>
        <w:t xml:space="preserve"> we will only consider one host application, the web browser. The </w:t>
      </w:r>
      <w:r w:rsidR="004201FF">
        <w:t>top-level</w:t>
      </w:r>
      <w:r>
        <w:t xml:space="preserve"> </w:t>
      </w:r>
      <w:r w:rsidR="00786BAA">
        <w:t xml:space="preserve">browser </w:t>
      </w:r>
      <w:r>
        <w:t xml:space="preserve">object </w:t>
      </w:r>
      <w:r w:rsidR="00786BAA">
        <w:t>seen by JavaScript</w:t>
      </w:r>
      <w:r>
        <w:t xml:space="preserve"> is named “</w:t>
      </w:r>
      <w:r w:rsidRPr="006B48BE">
        <w:rPr>
          <w:rStyle w:val="ScreenTextChar"/>
        </w:rPr>
        <w:t>window</w:t>
      </w:r>
      <w:r>
        <w:t xml:space="preserve">”. All other objects, including core JavaScript objects, are properties of this object. In tabbed browsers, each tab has its own </w:t>
      </w:r>
      <w:r w:rsidRPr="006B48BE">
        <w:rPr>
          <w:rStyle w:val="ScreenTextChar"/>
        </w:rPr>
        <w:t>window</w:t>
      </w:r>
      <w:r>
        <w:t xml:space="preserve"> object.</w:t>
      </w:r>
    </w:p>
    <w:p w:rsidR="00882FC8" w:rsidRPr="00786BAA" w:rsidRDefault="00882FC8" w:rsidP="00882FC8">
      <w:pPr>
        <w:rPr>
          <w:b/>
        </w:rPr>
      </w:pPr>
      <w:r w:rsidRPr="00786BAA">
        <w:rPr>
          <w:b/>
        </w:rPr>
        <w:t>JavaScript:</w:t>
      </w:r>
    </w:p>
    <w:p w:rsidR="00882FC8" w:rsidRDefault="00882FC8" w:rsidP="007E3AA4">
      <w:pPr>
        <w:pStyle w:val="ListParagraph"/>
        <w:numPr>
          <w:ilvl w:val="0"/>
          <w:numId w:val="43"/>
        </w:numPr>
      </w:pPr>
      <w:r w:rsidRPr="00786BAA">
        <w:rPr>
          <w:b/>
        </w:rPr>
        <w:t>Is not Java!</w:t>
      </w:r>
      <w:r>
        <w:t xml:space="preserve"> While both share many constructs with the rest of the C family of languages, it is not derived from Java.</w:t>
      </w:r>
    </w:p>
    <w:p w:rsidR="00882FC8" w:rsidRDefault="00882FC8" w:rsidP="007E3AA4">
      <w:pPr>
        <w:pStyle w:val="ListParagraph"/>
        <w:numPr>
          <w:ilvl w:val="0"/>
          <w:numId w:val="43"/>
        </w:numPr>
      </w:pPr>
      <w:r w:rsidRPr="00786BAA">
        <w:rPr>
          <w:b/>
        </w:rPr>
        <w:t>Is object oriented.</w:t>
      </w:r>
      <w:r>
        <w:t xml:space="preserve"> For that matter, everything </w:t>
      </w:r>
      <w:r w:rsidR="00786BAA">
        <w:t xml:space="preserve">in JavaScript </w:t>
      </w:r>
      <w:r>
        <w:t>is an object! But JavaScript does not use classes, class instances or class-style inheritance.</w:t>
      </w:r>
    </w:p>
    <w:p w:rsidR="00882FC8" w:rsidRDefault="00882FC8" w:rsidP="007E3AA4">
      <w:pPr>
        <w:pStyle w:val="ListParagraph"/>
        <w:numPr>
          <w:ilvl w:val="0"/>
          <w:numId w:val="43"/>
        </w:numPr>
      </w:pPr>
      <w:r w:rsidRPr="00786BAA">
        <w:rPr>
          <w:b/>
        </w:rPr>
        <w:t>Is not a standalone application.</w:t>
      </w:r>
      <w:r>
        <w:t xml:space="preserve"> You cannot create a JavaScript console application to run from the desktop. JavaScript is embedded into a host applications, and for our discussions, JavaScript is embedded in a web browser.</w:t>
      </w:r>
    </w:p>
    <w:p w:rsidR="00882FC8" w:rsidRDefault="00882FC8" w:rsidP="007E3AA4">
      <w:pPr>
        <w:pStyle w:val="ListParagraph"/>
        <w:numPr>
          <w:ilvl w:val="0"/>
          <w:numId w:val="43"/>
        </w:numPr>
      </w:pPr>
      <w:r w:rsidRPr="00786BAA">
        <w:rPr>
          <w:b/>
        </w:rPr>
        <w:t>Has no user interface.</w:t>
      </w:r>
      <w:r>
        <w:t xml:space="preserve"> Any interaction with a user will be through the host. In the case of a browser this the browser’s debugging console, a web page or </w:t>
      </w:r>
      <w:r w:rsidR="00786BAA">
        <w:t>features</w:t>
      </w:r>
      <w:r>
        <w:t xml:space="preserve"> like the </w:t>
      </w:r>
      <w:r w:rsidRPr="00882FC8">
        <w:rPr>
          <w:rStyle w:val="ScreenTextChar"/>
        </w:rPr>
        <w:t>alert()</w:t>
      </w:r>
      <w:r>
        <w:t xml:space="preserve"> popup.</w:t>
      </w:r>
    </w:p>
    <w:p w:rsidR="00882FC8" w:rsidRDefault="00882FC8" w:rsidP="003B6757"/>
    <w:p w:rsidR="00DD04E2" w:rsidRDefault="00DD04E2" w:rsidP="003B6757">
      <w:pPr>
        <w:pStyle w:val="Heading2"/>
      </w:pPr>
      <w:bookmarkStart w:id="6" w:name="_Toc490232430"/>
      <w:r>
        <w:lastRenderedPageBreak/>
        <w:t>Writing and Testing JavaScript</w:t>
      </w:r>
      <w:bookmarkEnd w:id="6"/>
    </w:p>
    <w:p w:rsidR="00DD04E2" w:rsidRDefault="00DD04E2" w:rsidP="00DD04E2">
      <w:pPr>
        <w:pStyle w:val="Heading3"/>
      </w:pPr>
      <w:bookmarkStart w:id="7" w:name="_Toc490232431"/>
      <w:r>
        <w:t>Editors</w:t>
      </w:r>
      <w:bookmarkEnd w:id="7"/>
    </w:p>
    <w:p w:rsidR="00DD04E2" w:rsidRDefault="00DD04E2" w:rsidP="00DD04E2">
      <w:r>
        <w:t>While you can write JavaScript using just a text editor like Notepad, you will get the best results from a dedicated HTML / JavaScript editor.</w:t>
      </w:r>
    </w:p>
    <w:p w:rsidR="00DD04E2" w:rsidRDefault="00DD04E2" w:rsidP="00DD04E2">
      <w:r>
        <w:t>Common HTML / JavaScript editor features:</w:t>
      </w:r>
    </w:p>
    <w:p w:rsidR="00DD04E2" w:rsidRDefault="00DD04E2" w:rsidP="00896F1C">
      <w:pPr>
        <w:pStyle w:val="ListParagraph"/>
        <w:numPr>
          <w:ilvl w:val="0"/>
          <w:numId w:val="61"/>
        </w:numPr>
      </w:pPr>
      <w:r>
        <w:t>Keyword highlighting using colors.</w:t>
      </w:r>
    </w:p>
    <w:p w:rsidR="00DD04E2" w:rsidRDefault="00DD04E2" w:rsidP="00896F1C">
      <w:pPr>
        <w:pStyle w:val="ListParagraph"/>
        <w:numPr>
          <w:ilvl w:val="0"/>
          <w:numId w:val="61"/>
        </w:numPr>
      </w:pPr>
      <w:r>
        <w:t>Auto indenting for nested HTML tags or JavaScript code.</w:t>
      </w:r>
    </w:p>
    <w:p w:rsidR="00DD04E2" w:rsidRDefault="00DD04E2" w:rsidP="00896F1C">
      <w:pPr>
        <w:pStyle w:val="ListParagraph"/>
        <w:numPr>
          <w:ilvl w:val="0"/>
          <w:numId w:val="61"/>
        </w:numPr>
      </w:pPr>
      <w:r>
        <w:t>IntelliSense and autocomplete to validate code as you type.</w:t>
      </w:r>
    </w:p>
    <w:p w:rsidR="00DD04E2" w:rsidRDefault="00DD04E2" w:rsidP="00896F1C">
      <w:pPr>
        <w:pStyle w:val="ListParagraph"/>
        <w:numPr>
          <w:ilvl w:val="0"/>
          <w:numId w:val="61"/>
        </w:numPr>
      </w:pPr>
      <w:r>
        <w:t xml:space="preserve">Snippets to </w:t>
      </w:r>
      <w:r w:rsidR="007D4A4B">
        <w:t xml:space="preserve">automatically </w:t>
      </w:r>
      <w:r>
        <w:t>write common code structures</w:t>
      </w:r>
      <w:r w:rsidR="007D4A4B">
        <w:t xml:space="preserve"> for you</w:t>
      </w:r>
      <w:r>
        <w:t>.</w:t>
      </w:r>
    </w:p>
    <w:p w:rsidR="00DD04E2" w:rsidRDefault="00DD04E2" w:rsidP="00896F1C">
      <w:pPr>
        <w:pStyle w:val="ListParagraph"/>
        <w:numPr>
          <w:ilvl w:val="0"/>
          <w:numId w:val="61"/>
        </w:numPr>
      </w:pPr>
      <w:r>
        <w:t>Debugging integration with popular browsers.</w:t>
      </w:r>
    </w:p>
    <w:p w:rsidR="00F46B6A" w:rsidRDefault="00F46B6A" w:rsidP="00DD04E2"/>
    <w:p w:rsidR="00DD04E2" w:rsidRDefault="00DD04E2" w:rsidP="00DD04E2">
      <w:r>
        <w:t>Examples of HTML / CSS editors.</w:t>
      </w:r>
    </w:p>
    <w:p w:rsidR="00DD04E2" w:rsidRDefault="00DD04E2" w:rsidP="00896F1C">
      <w:pPr>
        <w:pStyle w:val="ListParagraph"/>
        <w:numPr>
          <w:ilvl w:val="0"/>
          <w:numId w:val="62"/>
        </w:numPr>
      </w:pPr>
      <w:proofErr w:type="spellStart"/>
      <w:r>
        <w:t>Aptana</w:t>
      </w:r>
      <w:proofErr w:type="spellEnd"/>
      <w:r>
        <w:t xml:space="preserve"> Studio</w:t>
      </w:r>
    </w:p>
    <w:p w:rsidR="00DD04E2" w:rsidRDefault="00DD04E2" w:rsidP="00896F1C">
      <w:pPr>
        <w:pStyle w:val="ListParagraph"/>
        <w:numPr>
          <w:ilvl w:val="0"/>
          <w:numId w:val="62"/>
        </w:numPr>
      </w:pPr>
      <w:r>
        <w:t>Adobe Dreamweaver</w:t>
      </w:r>
    </w:p>
    <w:p w:rsidR="00DD04E2" w:rsidRDefault="00DD04E2" w:rsidP="00896F1C">
      <w:pPr>
        <w:pStyle w:val="ListParagraph"/>
        <w:numPr>
          <w:ilvl w:val="0"/>
          <w:numId w:val="62"/>
        </w:numPr>
      </w:pPr>
      <w:r>
        <w:t>Visual Studio</w:t>
      </w:r>
    </w:p>
    <w:p w:rsidR="00DD04E2" w:rsidRDefault="00DD04E2" w:rsidP="00896F1C">
      <w:pPr>
        <w:pStyle w:val="ListParagraph"/>
        <w:numPr>
          <w:ilvl w:val="0"/>
          <w:numId w:val="62"/>
        </w:numPr>
      </w:pPr>
      <w:r>
        <w:t>Visual Studio Code</w:t>
      </w:r>
    </w:p>
    <w:p w:rsidR="00F46B6A" w:rsidRDefault="00F46B6A" w:rsidP="00DD04E2"/>
    <w:p w:rsidR="00DD04E2" w:rsidRDefault="00DD04E2" w:rsidP="00DD04E2">
      <w:r>
        <w:t>Tools to test and debug JavaScript:</w:t>
      </w:r>
    </w:p>
    <w:p w:rsidR="00DD04E2" w:rsidRDefault="00DD04E2" w:rsidP="00896F1C">
      <w:pPr>
        <w:pStyle w:val="ListParagraph"/>
        <w:numPr>
          <w:ilvl w:val="0"/>
          <w:numId w:val="63"/>
        </w:numPr>
      </w:pPr>
      <w:r>
        <w:t>Browser built-in F12 developer tools</w:t>
      </w:r>
      <w:r w:rsidR="007D4A4B">
        <w:t>.</w:t>
      </w:r>
    </w:p>
    <w:p w:rsidR="00DD04E2" w:rsidRDefault="00EA4EAA" w:rsidP="00896F1C">
      <w:pPr>
        <w:pStyle w:val="ListParagraph"/>
        <w:numPr>
          <w:ilvl w:val="0"/>
          <w:numId w:val="63"/>
        </w:numPr>
      </w:pPr>
      <w:r>
        <w:t>Browser and editor integration</w:t>
      </w:r>
      <w:r w:rsidR="00F46B6A">
        <w:t xml:space="preserve"> such as Visual Studio and Internet Explorer</w:t>
      </w:r>
      <w:r w:rsidR="007D4A4B">
        <w:t>.</w:t>
      </w:r>
    </w:p>
    <w:p w:rsidR="00EA4EAA" w:rsidRDefault="00EA4EAA" w:rsidP="00896F1C">
      <w:pPr>
        <w:pStyle w:val="ListParagraph"/>
        <w:numPr>
          <w:ilvl w:val="0"/>
          <w:numId w:val="63"/>
        </w:numPr>
      </w:pPr>
      <w:r>
        <w:t>Online tools like:</w:t>
      </w:r>
    </w:p>
    <w:p w:rsidR="007B1D8C" w:rsidRDefault="007B1D8C" w:rsidP="00896F1C">
      <w:pPr>
        <w:pStyle w:val="ListParagraph"/>
        <w:numPr>
          <w:ilvl w:val="1"/>
          <w:numId w:val="63"/>
        </w:numPr>
      </w:pPr>
      <w:r>
        <w:t xml:space="preserve">W3Schools JavaScript editor: </w:t>
      </w:r>
      <w:r w:rsidRPr="007B1D8C">
        <w:t>https://www.w3schools.com/JS/tryit.asp?filename=tryjs_events</w:t>
      </w:r>
    </w:p>
    <w:p w:rsidR="007B1D8C" w:rsidRDefault="007B1D8C" w:rsidP="00896F1C">
      <w:pPr>
        <w:pStyle w:val="ListParagraph"/>
        <w:numPr>
          <w:ilvl w:val="1"/>
          <w:numId w:val="63"/>
        </w:numPr>
      </w:pPr>
      <w:proofErr w:type="spellStart"/>
      <w:r>
        <w:t>Quackit</w:t>
      </w:r>
      <w:proofErr w:type="spellEnd"/>
      <w:r>
        <w:t xml:space="preserve">: </w:t>
      </w:r>
      <w:r w:rsidRPr="007B1D8C">
        <w:t>http://www.quackit.com/html/online-html-editor/</w:t>
      </w:r>
    </w:p>
    <w:p w:rsidR="007B1D8C" w:rsidRDefault="007B1D8C" w:rsidP="00896F1C">
      <w:pPr>
        <w:pStyle w:val="ListParagraph"/>
        <w:numPr>
          <w:ilvl w:val="1"/>
          <w:numId w:val="63"/>
        </w:numPr>
      </w:pPr>
      <w:r>
        <w:t xml:space="preserve">HTML-Online: </w:t>
      </w:r>
      <w:r w:rsidRPr="007B1D8C">
        <w:t>https://html-online.com/editor/</w:t>
      </w:r>
    </w:p>
    <w:p w:rsidR="00EA4EAA" w:rsidRDefault="00EA4EAA" w:rsidP="00896F1C">
      <w:pPr>
        <w:pStyle w:val="ListParagraph"/>
        <w:numPr>
          <w:ilvl w:val="1"/>
          <w:numId w:val="63"/>
        </w:numPr>
      </w:pPr>
      <w:r>
        <w:t xml:space="preserve">JS Fiddle: </w:t>
      </w:r>
      <w:r w:rsidRPr="00EA4EAA">
        <w:t>https://jsfiddle.net/</w:t>
      </w:r>
    </w:p>
    <w:p w:rsidR="00EA4EAA" w:rsidRDefault="00EA4EAA" w:rsidP="00896F1C">
      <w:pPr>
        <w:pStyle w:val="ListParagraph"/>
        <w:numPr>
          <w:ilvl w:val="2"/>
          <w:numId w:val="63"/>
        </w:numPr>
      </w:pPr>
      <w:r>
        <w:t>You can do live testing of HTML, CSS and JavaScript</w:t>
      </w:r>
      <w:r w:rsidR="00F46B6A">
        <w:t xml:space="preserve"> using JS Fiddle</w:t>
      </w:r>
      <w:r>
        <w:t>.</w:t>
      </w:r>
    </w:p>
    <w:p w:rsidR="00EA4EAA" w:rsidRDefault="00EA4EAA" w:rsidP="00896F1C">
      <w:pPr>
        <w:pStyle w:val="ListParagraph"/>
        <w:numPr>
          <w:ilvl w:val="2"/>
          <w:numId w:val="63"/>
        </w:numPr>
      </w:pPr>
      <w:r>
        <w:t xml:space="preserve">You can save and share examples of your code. (Here’s the link to the example </w:t>
      </w:r>
      <w:r w:rsidR="007D4A4B">
        <w:t xml:space="preserve">displayed </w:t>
      </w:r>
      <w:r>
        <w:t xml:space="preserve">below: </w:t>
      </w:r>
      <w:r w:rsidRPr="00EA4EAA">
        <w:t>https://jsfiddle.net/emjdpxdo/1/</w:t>
      </w:r>
      <w:r>
        <w:t>)</w:t>
      </w:r>
      <w:r>
        <w:br/>
      </w:r>
      <w:r>
        <w:rPr>
          <w:noProof/>
        </w:rPr>
        <w:drawing>
          <wp:inline distT="0" distB="0" distL="0" distR="0" wp14:anchorId="410705DC" wp14:editId="203BCF38">
            <wp:extent cx="4121349" cy="123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335"/>
                    <a:stretch/>
                  </pic:blipFill>
                  <pic:spPr bwMode="auto">
                    <a:xfrm>
                      <a:off x="0" y="0"/>
                      <a:ext cx="4148173" cy="1242475"/>
                    </a:xfrm>
                    <a:prstGeom prst="rect">
                      <a:avLst/>
                    </a:prstGeom>
                    <a:ln>
                      <a:noFill/>
                    </a:ln>
                    <a:extLst>
                      <a:ext uri="{53640926-AAD7-44D8-BBD7-CCE9431645EC}">
                        <a14:shadowObscured xmlns:a14="http://schemas.microsoft.com/office/drawing/2010/main"/>
                      </a:ext>
                    </a:extLst>
                  </pic:spPr>
                </pic:pic>
              </a:graphicData>
            </a:graphic>
          </wp:inline>
        </w:drawing>
      </w:r>
    </w:p>
    <w:p w:rsidR="00EA4EAA" w:rsidRDefault="00EA4EAA" w:rsidP="00896F1C">
      <w:pPr>
        <w:pStyle w:val="ListParagraph"/>
        <w:numPr>
          <w:ilvl w:val="1"/>
          <w:numId w:val="63"/>
        </w:numPr>
      </w:pPr>
      <w:r>
        <w:t xml:space="preserve">JS.do:  </w:t>
      </w:r>
      <w:r w:rsidRPr="00EA4EAA">
        <w:t>http://js.do/</w:t>
      </w:r>
    </w:p>
    <w:p w:rsidR="00DD04E2" w:rsidRDefault="00DD04E2" w:rsidP="00DD04E2"/>
    <w:p w:rsidR="007B1D8C" w:rsidRDefault="00072718" w:rsidP="007B1D8C">
      <w:pPr>
        <w:pStyle w:val="Heading3"/>
      </w:pPr>
      <w:bookmarkStart w:id="8" w:name="_Toc490232432"/>
      <w:r>
        <w:t>A Demo</w:t>
      </w:r>
      <w:r w:rsidR="007D4A4B">
        <w:t>nstration</w:t>
      </w:r>
      <w:r>
        <w:t xml:space="preserve"> of </w:t>
      </w:r>
      <w:r w:rsidR="007B1D8C">
        <w:t>Using the Browser’s F12 Tools</w:t>
      </w:r>
      <w:bookmarkEnd w:id="8"/>
    </w:p>
    <w:p w:rsidR="007B1D8C" w:rsidRDefault="007B1D8C" w:rsidP="007B1D8C">
      <w:r>
        <w:t>Note: The steps below are for Internet Explorer</w:t>
      </w:r>
      <w:r w:rsidR="007D4A4B">
        <w:t xml:space="preserve"> 11</w:t>
      </w:r>
      <w:r>
        <w:t>, but are similar for other browsers.</w:t>
      </w:r>
    </w:p>
    <w:p w:rsidR="007B1D8C" w:rsidRDefault="007B1D8C" w:rsidP="00896F1C">
      <w:pPr>
        <w:pStyle w:val="ListParagraph"/>
        <w:numPr>
          <w:ilvl w:val="0"/>
          <w:numId w:val="64"/>
        </w:numPr>
      </w:pPr>
      <w:r>
        <w:t>Open Internet Explorer (or Microsoft Edge).</w:t>
      </w:r>
    </w:p>
    <w:p w:rsidR="007B1D8C" w:rsidRDefault="007B1D8C" w:rsidP="00896F1C">
      <w:pPr>
        <w:pStyle w:val="ListParagraph"/>
        <w:numPr>
          <w:ilvl w:val="0"/>
          <w:numId w:val="64"/>
        </w:numPr>
      </w:pPr>
      <w:r>
        <w:t xml:space="preserve">Press F12 or click </w:t>
      </w:r>
      <w:r w:rsidRPr="00072718">
        <w:rPr>
          <w:rStyle w:val="ScreenTextChar"/>
        </w:rPr>
        <w:t>Tools</w:t>
      </w:r>
      <w:r>
        <w:t xml:space="preserve"> and </w:t>
      </w:r>
      <w:r w:rsidRPr="00072718">
        <w:rPr>
          <w:rStyle w:val="ScreenTextChar"/>
        </w:rPr>
        <w:t>F12 Developer Tools</w:t>
      </w:r>
      <w:r>
        <w:t>.</w:t>
      </w:r>
    </w:p>
    <w:p w:rsidR="007B1D8C" w:rsidRDefault="007B1D8C" w:rsidP="00896F1C">
      <w:pPr>
        <w:pStyle w:val="ListParagraph"/>
        <w:numPr>
          <w:ilvl w:val="0"/>
          <w:numId w:val="64"/>
        </w:numPr>
      </w:pPr>
      <w:r>
        <w:t xml:space="preserve">Click the </w:t>
      </w:r>
      <w:r w:rsidRPr="00072718">
        <w:rPr>
          <w:rStyle w:val="ScreenTextChar"/>
        </w:rPr>
        <w:t>Console</w:t>
      </w:r>
      <w:r>
        <w:t xml:space="preserve"> tab.</w:t>
      </w:r>
    </w:p>
    <w:p w:rsidR="007B1D8C" w:rsidRDefault="007D4A4B" w:rsidP="00896F1C">
      <w:pPr>
        <w:pStyle w:val="ListParagraph"/>
        <w:numPr>
          <w:ilvl w:val="0"/>
          <w:numId w:val="64"/>
        </w:numPr>
      </w:pPr>
      <w:r>
        <w:t>At the console prompt at the bottom of the window, e</w:t>
      </w:r>
      <w:r w:rsidR="007B1D8C">
        <w:t xml:space="preserve">nter </w:t>
      </w:r>
      <w:r w:rsidR="00072718">
        <w:t xml:space="preserve">some </w:t>
      </w:r>
      <w:r w:rsidR="007B1D8C">
        <w:t>JavaScript to test…</w:t>
      </w:r>
    </w:p>
    <w:p w:rsidR="00CC09CA" w:rsidRDefault="00CC09CA" w:rsidP="00896F1C">
      <w:pPr>
        <w:pStyle w:val="ListParagraph"/>
        <w:numPr>
          <w:ilvl w:val="1"/>
          <w:numId w:val="64"/>
        </w:numPr>
      </w:pPr>
      <w:r>
        <w:t xml:space="preserve">Example:  </w:t>
      </w:r>
      <w:r w:rsidRPr="00CC09CA">
        <w:rPr>
          <w:rStyle w:val="ScreenTextChar"/>
        </w:rPr>
        <w:t>alert("Hello!")</w:t>
      </w:r>
      <w:r>
        <w:t xml:space="preserve">   </w:t>
      </w:r>
    </w:p>
    <w:p w:rsidR="00CC09CA" w:rsidRDefault="00CC09CA" w:rsidP="00896F1C">
      <w:pPr>
        <w:pStyle w:val="ListParagraph"/>
        <w:numPr>
          <w:ilvl w:val="1"/>
          <w:numId w:val="64"/>
        </w:numPr>
      </w:pPr>
      <w:r>
        <w:t>And press Enter.</w:t>
      </w:r>
    </w:p>
    <w:p w:rsidR="00CC09CA" w:rsidRDefault="00CC09CA" w:rsidP="00896F1C">
      <w:pPr>
        <w:pStyle w:val="ListParagraph"/>
        <w:numPr>
          <w:ilvl w:val="0"/>
          <w:numId w:val="64"/>
        </w:numPr>
      </w:pPr>
      <w:r>
        <w:t>Visit a web site</w:t>
      </w:r>
      <w:r w:rsidR="009D5677">
        <w:t xml:space="preserve"> </w:t>
      </w:r>
      <w:r>
        <w:t>and interrogate the Document Object Model of the page:</w:t>
      </w:r>
    </w:p>
    <w:p w:rsidR="007D4A4B" w:rsidRDefault="007D4A4B" w:rsidP="00896F1C">
      <w:pPr>
        <w:pStyle w:val="ListParagraph"/>
        <w:numPr>
          <w:ilvl w:val="1"/>
          <w:numId w:val="64"/>
        </w:numPr>
      </w:pPr>
      <w:r>
        <w:t xml:space="preserve">Visit a web site such as </w:t>
      </w:r>
      <w:r w:rsidRPr="009D5677">
        <w:t>www.wikipedia.org</w:t>
      </w:r>
      <w:r>
        <w:t xml:space="preserve">. </w:t>
      </w:r>
    </w:p>
    <w:p w:rsidR="00CC09CA" w:rsidRDefault="00CC09CA" w:rsidP="00896F1C">
      <w:pPr>
        <w:pStyle w:val="ListParagraph"/>
        <w:numPr>
          <w:ilvl w:val="1"/>
          <w:numId w:val="64"/>
        </w:numPr>
      </w:pPr>
      <w:r>
        <w:t>Examples</w:t>
      </w:r>
      <w:r w:rsidR="00072718">
        <w:t xml:space="preserve"> to </w:t>
      </w:r>
      <w:r w:rsidR="007D4A4B">
        <w:t>try</w:t>
      </w:r>
      <w:r w:rsidR="00072718">
        <w:t xml:space="preserve"> into the Console tab</w:t>
      </w:r>
      <w:r>
        <w:t xml:space="preserve">:  </w:t>
      </w:r>
      <w:r w:rsidR="00072718">
        <w:t>(Type the example and press Enter.)</w:t>
      </w:r>
    </w:p>
    <w:p w:rsidR="00CC09CA" w:rsidRDefault="00CC09CA" w:rsidP="00896F1C">
      <w:pPr>
        <w:pStyle w:val="ListParagraph"/>
        <w:numPr>
          <w:ilvl w:val="2"/>
          <w:numId w:val="64"/>
        </w:numPr>
      </w:pPr>
      <w:r w:rsidRPr="00CC09CA">
        <w:rPr>
          <w:rStyle w:val="ScreenTextChar"/>
        </w:rPr>
        <w:t>document.title</w:t>
      </w:r>
      <w:r>
        <w:t xml:space="preserve">     // displays the &lt;title&gt; text</w:t>
      </w:r>
    </w:p>
    <w:p w:rsidR="00CC09CA" w:rsidRDefault="00CC09CA" w:rsidP="00896F1C">
      <w:pPr>
        <w:pStyle w:val="ListParagraph"/>
        <w:numPr>
          <w:ilvl w:val="2"/>
          <w:numId w:val="64"/>
        </w:numPr>
      </w:pPr>
      <w:r w:rsidRPr="00CC09CA">
        <w:rPr>
          <w:rStyle w:val="ScreenTextChar"/>
        </w:rPr>
        <w:t>document.title = "Hello world"</w:t>
      </w:r>
      <w:r>
        <w:t xml:space="preserve">   // changes the &lt;title&gt; text</w:t>
      </w:r>
      <w:r w:rsidR="009D5677">
        <w:t xml:space="preserve"> (but only in the in memory version)</w:t>
      </w:r>
    </w:p>
    <w:p w:rsidR="00CC09CA" w:rsidRDefault="00CC09CA" w:rsidP="00896F1C">
      <w:pPr>
        <w:pStyle w:val="ListParagraph"/>
        <w:numPr>
          <w:ilvl w:val="2"/>
          <w:numId w:val="64"/>
        </w:numPr>
      </w:pPr>
      <w:r w:rsidRPr="00CC09CA">
        <w:rPr>
          <w:rStyle w:val="ScreenTextChar"/>
        </w:rPr>
        <w:t>document.getElementsByTagName("table")</w:t>
      </w:r>
      <w:r>
        <w:t xml:space="preserve"> // displays the collection of tables</w:t>
      </w:r>
      <w:r>
        <w:br/>
        <w:t xml:space="preserve">      </w:t>
      </w:r>
      <w:r w:rsidRPr="00CC09CA">
        <w:rPr>
          <w:rStyle w:val="ScreenTextChar"/>
        </w:rPr>
        <w:t>&lt;HtmlCollection length="0"&gt;&lt;/HtmlCollection&gt;</w:t>
      </w:r>
      <w:r>
        <w:t xml:space="preserve">  (</w:t>
      </w:r>
      <w:r w:rsidR="009D5677">
        <w:t xml:space="preserve">0 = </w:t>
      </w:r>
      <w:r>
        <w:t>no tables found!)</w:t>
      </w:r>
    </w:p>
    <w:p w:rsidR="00CC09CA" w:rsidRDefault="00CC09CA" w:rsidP="00896F1C">
      <w:pPr>
        <w:pStyle w:val="ListParagraph"/>
        <w:numPr>
          <w:ilvl w:val="2"/>
          <w:numId w:val="64"/>
        </w:numPr>
      </w:pPr>
      <w:r w:rsidRPr="00CC09CA">
        <w:rPr>
          <w:rStyle w:val="ScreenTextChar"/>
        </w:rPr>
        <w:t>document.getElementsByTagName("div")</w:t>
      </w:r>
      <w:r>
        <w:t xml:space="preserve">  // displays the collection of </w:t>
      </w:r>
      <w:proofErr w:type="spellStart"/>
      <w:r>
        <w:t>divs.</w:t>
      </w:r>
      <w:proofErr w:type="spellEnd"/>
      <w:r>
        <w:br/>
        <w:t xml:space="preserve">     </w:t>
      </w:r>
      <w:r w:rsidRPr="00CC09CA">
        <w:rPr>
          <w:rStyle w:val="ScreenTextChar"/>
        </w:rPr>
        <w:t xml:space="preserve">&lt;HtmlCollection length="51"&gt;...&lt;/HtmlCollection&gt; </w:t>
      </w:r>
      <w:r>
        <w:t xml:space="preserve"> </w:t>
      </w:r>
      <w:r>
        <w:br/>
        <w:t xml:space="preserve">     (51 </w:t>
      </w:r>
      <w:proofErr w:type="spellStart"/>
      <w:r>
        <w:t>divs</w:t>
      </w:r>
      <w:proofErr w:type="spellEnd"/>
      <w:r>
        <w:t xml:space="preserve"> in this example)</w:t>
      </w:r>
    </w:p>
    <w:p w:rsidR="00CC09CA" w:rsidRDefault="00CC09CA" w:rsidP="00896F1C">
      <w:pPr>
        <w:pStyle w:val="ListParagraph"/>
        <w:numPr>
          <w:ilvl w:val="0"/>
          <w:numId w:val="64"/>
        </w:numPr>
      </w:pPr>
      <w:r>
        <w:t>Explore the DOM:</w:t>
      </w:r>
    </w:p>
    <w:p w:rsidR="00CC09CA" w:rsidRDefault="00CC09CA" w:rsidP="00896F1C">
      <w:pPr>
        <w:pStyle w:val="ListParagraph"/>
        <w:numPr>
          <w:ilvl w:val="1"/>
          <w:numId w:val="64"/>
        </w:numPr>
      </w:pPr>
      <w:r>
        <w:t xml:space="preserve">Click the </w:t>
      </w:r>
      <w:r w:rsidRPr="00072718">
        <w:rPr>
          <w:rStyle w:val="ScreenTextChar"/>
        </w:rPr>
        <w:t>DOM Explorer</w:t>
      </w:r>
      <w:r>
        <w:t xml:space="preserve"> tab.</w:t>
      </w:r>
      <w:r w:rsidR="00072718">
        <w:t xml:space="preserve"> (The Inspector tab in Firefox </w:t>
      </w:r>
      <w:r w:rsidR="007D4A4B">
        <w:t xml:space="preserve">and </w:t>
      </w:r>
      <w:r w:rsidR="00072718">
        <w:t>the Elements tab in Chrome.)</w:t>
      </w:r>
    </w:p>
    <w:p w:rsidR="00CC09CA" w:rsidRDefault="00CC09CA" w:rsidP="00896F1C">
      <w:pPr>
        <w:pStyle w:val="ListParagraph"/>
        <w:numPr>
          <w:ilvl w:val="1"/>
          <w:numId w:val="64"/>
        </w:numPr>
      </w:pPr>
      <w:r>
        <w:t xml:space="preserve">Expand the </w:t>
      </w:r>
      <w:r w:rsidRPr="00072718">
        <w:rPr>
          <w:rStyle w:val="ScreenTextChar"/>
        </w:rPr>
        <w:t>&lt;head&gt;</w:t>
      </w:r>
      <w:r>
        <w:t xml:space="preserve"> element.</w:t>
      </w:r>
      <w:r>
        <w:br/>
      </w:r>
      <w:r>
        <w:rPr>
          <w:noProof/>
        </w:rPr>
        <w:drawing>
          <wp:inline distT="0" distB="0" distL="0" distR="0" wp14:anchorId="20664237" wp14:editId="3E12F02E">
            <wp:extent cx="1409822" cy="3124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822" cy="312447"/>
                    </a:xfrm>
                    <a:prstGeom prst="rect">
                      <a:avLst/>
                    </a:prstGeom>
                  </pic:spPr>
                </pic:pic>
              </a:graphicData>
            </a:graphic>
          </wp:inline>
        </w:drawing>
      </w:r>
    </w:p>
    <w:p w:rsidR="00CC09CA" w:rsidRDefault="00CC09CA" w:rsidP="00896F1C">
      <w:pPr>
        <w:pStyle w:val="ListParagraph"/>
        <w:numPr>
          <w:ilvl w:val="1"/>
          <w:numId w:val="64"/>
        </w:numPr>
      </w:pPr>
      <w:r>
        <w:t xml:space="preserve">Find the </w:t>
      </w:r>
      <w:r w:rsidRPr="00072718">
        <w:rPr>
          <w:rStyle w:val="ScreenTextChar"/>
        </w:rPr>
        <w:t>&lt;title&gt;</w:t>
      </w:r>
      <w:r>
        <w:t xml:space="preserve"> element.</w:t>
      </w:r>
      <w:r>
        <w:br/>
      </w:r>
      <w:r>
        <w:rPr>
          <w:noProof/>
        </w:rPr>
        <w:drawing>
          <wp:inline distT="0" distB="0" distL="0" distR="0" wp14:anchorId="53D79588" wp14:editId="4F65F649">
            <wp:extent cx="1729890" cy="1600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9890" cy="160034"/>
                    </a:xfrm>
                    <a:prstGeom prst="rect">
                      <a:avLst/>
                    </a:prstGeom>
                  </pic:spPr>
                </pic:pic>
              </a:graphicData>
            </a:graphic>
          </wp:inline>
        </w:drawing>
      </w:r>
    </w:p>
    <w:p w:rsidR="00CC09CA" w:rsidRDefault="00CC09CA" w:rsidP="00896F1C">
      <w:pPr>
        <w:pStyle w:val="ListParagraph"/>
        <w:numPr>
          <w:ilvl w:val="1"/>
          <w:numId w:val="64"/>
        </w:numPr>
      </w:pPr>
      <w:r>
        <w:t xml:space="preserve">Change the contents of the </w:t>
      </w:r>
      <w:r w:rsidRPr="00072718">
        <w:rPr>
          <w:rStyle w:val="ScreenTextChar"/>
        </w:rPr>
        <w:t>&lt;title&gt;</w:t>
      </w:r>
      <w:r>
        <w:t xml:space="preserve"> element.</w:t>
      </w:r>
    </w:p>
    <w:p w:rsidR="00CC09CA" w:rsidRDefault="00CC09CA" w:rsidP="00896F1C">
      <w:pPr>
        <w:pStyle w:val="ListParagraph"/>
        <w:numPr>
          <w:ilvl w:val="2"/>
          <w:numId w:val="64"/>
        </w:numPr>
      </w:pPr>
      <w:r>
        <w:t>Double-click the text, enter the new text and press Enter.</w:t>
      </w:r>
      <w:r>
        <w:br/>
      </w:r>
      <w:r>
        <w:rPr>
          <w:noProof/>
        </w:rPr>
        <w:drawing>
          <wp:inline distT="0" distB="0" distL="0" distR="0" wp14:anchorId="409F6644" wp14:editId="609FDEA1">
            <wp:extent cx="937341" cy="57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7341" cy="571550"/>
                    </a:xfrm>
                    <a:prstGeom prst="rect">
                      <a:avLst/>
                    </a:prstGeom>
                  </pic:spPr>
                </pic:pic>
              </a:graphicData>
            </a:graphic>
          </wp:inline>
        </w:drawing>
      </w:r>
    </w:p>
    <w:p w:rsidR="00CC09CA" w:rsidRDefault="00CC09CA" w:rsidP="00896F1C">
      <w:pPr>
        <w:pStyle w:val="ListParagraph"/>
        <w:numPr>
          <w:ilvl w:val="2"/>
          <w:numId w:val="64"/>
        </w:numPr>
      </w:pPr>
      <w:r>
        <w:t>Confirm that the text in the browser’s tab has changed.</w:t>
      </w:r>
    </w:p>
    <w:p w:rsidR="007B1D8C" w:rsidRDefault="00072718" w:rsidP="007B1D8C">
      <w:r>
        <w:t>Notes:</w:t>
      </w:r>
    </w:p>
    <w:p w:rsidR="00072718" w:rsidRDefault="00072718" w:rsidP="00896F1C">
      <w:pPr>
        <w:pStyle w:val="ListParagraph"/>
        <w:numPr>
          <w:ilvl w:val="0"/>
          <w:numId w:val="65"/>
        </w:numPr>
      </w:pPr>
      <w:r>
        <w:t>Changes made using JavaScript</w:t>
      </w:r>
      <w:r w:rsidR="007D4A4B">
        <w:t xml:space="preserve"> code</w:t>
      </w:r>
      <w:r>
        <w:t xml:space="preserve"> or the editing of the HTML and CSS </w:t>
      </w:r>
      <w:r w:rsidR="007D4A4B">
        <w:t xml:space="preserve">in the F12 tools </w:t>
      </w:r>
      <w:r>
        <w:t>will not change the original page. Refreshing the browser will restore the original page.</w:t>
      </w:r>
    </w:p>
    <w:p w:rsidR="00072718" w:rsidRDefault="00072718" w:rsidP="00896F1C">
      <w:pPr>
        <w:pStyle w:val="ListParagraph"/>
        <w:numPr>
          <w:ilvl w:val="0"/>
          <w:numId w:val="65"/>
        </w:numPr>
      </w:pPr>
      <w:r>
        <w:t>While you can edit element values and attributes, you cannot write new HTML code from the DOM Explorer.</w:t>
      </w:r>
    </w:p>
    <w:p w:rsidR="00072718" w:rsidRPr="007B1D8C" w:rsidRDefault="00072718" w:rsidP="00072718"/>
    <w:p w:rsidR="003B6757" w:rsidRDefault="003B6757" w:rsidP="003B6757">
      <w:pPr>
        <w:pStyle w:val="Heading2"/>
      </w:pPr>
      <w:bookmarkStart w:id="9" w:name="_Toc490232433"/>
      <w:r>
        <w:lastRenderedPageBreak/>
        <w:t xml:space="preserve">Key </w:t>
      </w:r>
      <w:r w:rsidR="00572C75">
        <w:t>P</w:t>
      </w:r>
      <w:r>
        <w:t xml:space="preserve">arts of a </w:t>
      </w:r>
      <w:r w:rsidR="00572C75">
        <w:t>S</w:t>
      </w:r>
      <w:r>
        <w:t>cript</w:t>
      </w:r>
      <w:bookmarkEnd w:id="9"/>
    </w:p>
    <w:p w:rsidR="006841D3" w:rsidRPr="006841D3" w:rsidRDefault="006841D3" w:rsidP="006841D3"/>
    <w:p w:rsidR="003B6757" w:rsidRDefault="003B6757" w:rsidP="003B6757">
      <w:pPr>
        <w:pStyle w:val="Heading4"/>
      </w:pPr>
      <w:r>
        <w:t xml:space="preserve">Basic JavaScript Syntax </w:t>
      </w:r>
    </w:p>
    <w:p w:rsidR="003B6757" w:rsidRDefault="003B6757" w:rsidP="003B6757">
      <w:r>
        <w:t>JavaScript is written inside of &lt;script&gt; tags embedded in tag attributes</w:t>
      </w:r>
      <w:r w:rsidR="00702D84">
        <w:t>, called from HTML element events (</w:t>
      </w:r>
      <w:proofErr w:type="spellStart"/>
      <w:r w:rsidR="00702D84" w:rsidRPr="00F46B6A">
        <w:rPr>
          <w:rStyle w:val="ScreenTextChar"/>
        </w:rPr>
        <w:t>onclick</w:t>
      </w:r>
      <w:proofErr w:type="spellEnd"/>
      <w:r w:rsidR="00702D84">
        <w:t>)</w:t>
      </w:r>
      <w:r>
        <w:t xml:space="preserve"> or loaded from </w:t>
      </w:r>
      <w:r w:rsidR="00945E0C">
        <w:t xml:space="preserve">linked </w:t>
      </w:r>
      <w:r>
        <w:t xml:space="preserve">text files. </w:t>
      </w:r>
    </w:p>
    <w:p w:rsidR="003B6757" w:rsidRDefault="003B6757" w:rsidP="003B6757">
      <w:r>
        <w:t>This example displays a popup message from a script block:</w:t>
      </w:r>
    </w:p>
    <w:p w:rsidR="00E271C7" w:rsidRDefault="00E271C7" w:rsidP="003B6757">
      <w:r>
        <w:rPr>
          <w:noProof/>
        </w:rPr>
        <w:drawing>
          <wp:inline distT="0" distB="0" distL="0" distR="0" wp14:anchorId="36226B5F" wp14:editId="3E4CC7D7">
            <wp:extent cx="2278577" cy="777307"/>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8577" cy="777307"/>
                    </a:xfrm>
                    <a:prstGeom prst="rect">
                      <a:avLst/>
                    </a:prstGeom>
                  </pic:spPr>
                </pic:pic>
              </a:graphicData>
            </a:graphic>
          </wp:inline>
        </w:drawing>
      </w:r>
    </w:p>
    <w:p w:rsidR="003B6757" w:rsidRDefault="003B6757" w:rsidP="003B6757">
      <w:r>
        <w:t xml:space="preserve">Note: The </w:t>
      </w:r>
      <w:r w:rsidR="00641ECD">
        <w:t>“</w:t>
      </w:r>
      <w:r>
        <w:t>type</w:t>
      </w:r>
      <w:r w:rsidR="00641ECD">
        <w:t>”</w:t>
      </w:r>
      <w:r>
        <w:t xml:space="preserve"> attribute is optional in HTML 5 and required in earlier versions.</w:t>
      </w:r>
    </w:p>
    <w:p w:rsidR="003B6757" w:rsidRDefault="003B6757" w:rsidP="003B6757"/>
    <w:p w:rsidR="007806A2" w:rsidRDefault="003B6757" w:rsidP="007806A2">
      <w:pPr>
        <w:pStyle w:val="Heading5"/>
      </w:pPr>
      <w:r>
        <w:t xml:space="preserve">JavaScript can also be directly called from </w:t>
      </w:r>
      <w:r w:rsidR="00702D84">
        <w:t>element</w:t>
      </w:r>
      <w:r>
        <w:t xml:space="preserve"> events</w:t>
      </w:r>
      <w:r w:rsidR="00F46B6A">
        <w:t>.</w:t>
      </w:r>
    </w:p>
    <w:p w:rsidR="003B6757" w:rsidRDefault="007806A2" w:rsidP="003B6757">
      <w:r>
        <w:t xml:space="preserve">For example, </w:t>
      </w:r>
      <w:r w:rsidR="003B6757">
        <w:t>"</w:t>
      </w:r>
      <w:proofErr w:type="spellStart"/>
      <w:r w:rsidR="003B6757">
        <w:t>onclick</w:t>
      </w:r>
      <w:proofErr w:type="spellEnd"/>
      <w:r w:rsidR="003B6757">
        <w:t xml:space="preserve">" is </w:t>
      </w:r>
      <w:r w:rsidR="00F46B6A">
        <w:t>the</w:t>
      </w:r>
      <w:r w:rsidR="003B6757">
        <w:t xml:space="preserve"> event</w:t>
      </w:r>
      <w:r w:rsidR="00F46B6A">
        <w:t xml:space="preserve"> raised when a use clicks a button</w:t>
      </w:r>
      <w:r>
        <w:t>.</w:t>
      </w:r>
    </w:p>
    <w:p w:rsidR="003B6757" w:rsidRDefault="00E271C7" w:rsidP="003B6757">
      <w:r>
        <w:rPr>
          <w:noProof/>
        </w:rPr>
        <w:drawing>
          <wp:inline distT="0" distB="0" distL="0" distR="0" wp14:anchorId="5E81F4A3" wp14:editId="36525014">
            <wp:extent cx="3779848" cy="1981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9848" cy="198137"/>
                    </a:xfrm>
                    <a:prstGeom prst="rect">
                      <a:avLst/>
                    </a:prstGeom>
                  </pic:spPr>
                </pic:pic>
              </a:graphicData>
            </a:graphic>
          </wp:inline>
        </w:drawing>
      </w:r>
    </w:p>
    <w:p w:rsidR="00E271C7" w:rsidRDefault="00E271C7" w:rsidP="003B6757"/>
    <w:p w:rsidR="007806A2" w:rsidRDefault="007806A2" w:rsidP="007806A2">
      <w:pPr>
        <w:pStyle w:val="Heading5"/>
      </w:pPr>
      <w:r>
        <w:t>JavaScript can be loaded from files.</w:t>
      </w:r>
    </w:p>
    <w:p w:rsidR="007806A2" w:rsidRDefault="007806A2" w:rsidP="003B6757">
      <w:r>
        <w:t>The &lt;script&gt; tag can also be used to load JavaScript from a file.</w:t>
      </w:r>
    </w:p>
    <w:p w:rsidR="00A27AB7" w:rsidRDefault="00A27AB7" w:rsidP="003B6757">
      <w:r>
        <w:t xml:space="preserve">    </w:t>
      </w:r>
      <w:r w:rsidR="00154259">
        <w:rPr>
          <w:noProof/>
        </w:rPr>
        <w:drawing>
          <wp:inline distT="0" distB="0" distL="0" distR="0">
            <wp:extent cx="2956560" cy="167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6560" cy="167640"/>
                    </a:xfrm>
                    <a:prstGeom prst="rect">
                      <a:avLst/>
                    </a:prstGeom>
                    <a:noFill/>
                    <a:ln>
                      <a:noFill/>
                    </a:ln>
                  </pic:spPr>
                </pic:pic>
              </a:graphicData>
            </a:graphic>
          </wp:inline>
        </w:drawing>
      </w:r>
    </w:p>
    <w:p w:rsidR="00E271C7" w:rsidRDefault="00E271C7" w:rsidP="003B6757"/>
    <w:p w:rsidR="007806A2" w:rsidRDefault="00E271C7" w:rsidP="00E271C7">
      <w:pPr>
        <w:pStyle w:val="Heading5"/>
      </w:pPr>
      <w:r>
        <w:t>&lt;script&gt; tag n</w:t>
      </w:r>
      <w:r w:rsidR="007806A2">
        <w:t>otes:</w:t>
      </w:r>
    </w:p>
    <w:p w:rsidR="00F46B6A" w:rsidRDefault="00F46B6A" w:rsidP="00896F1C">
      <w:pPr>
        <w:pStyle w:val="ListParagraph"/>
        <w:numPr>
          <w:ilvl w:val="0"/>
          <w:numId w:val="73"/>
        </w:numPr>
      </w:pPr>
      <w:r>
        <w:t xml:space="preserve">If the </w:t>
      </w:r>
      <w:r w:rsidRPr="00A27AB7">
        <w:rPr>
          <w:rStyle w:val="ScreenTextChar"/>
        </w:rPr>
        <w:t>s</w:t>
      </w:r>
      <w:r w:rsidR="00DB7C7D">
        <w:rPr>
          <w:rStyle w:val="ScreenTextChar"/>
        </w:rPr>
        <w:t>r</w:t>
      </w:r>
      <w:r w:rsidRPr="00A27AB7">
        <w:rPr>
          <w:rStyle w:val="ScreenTextChar"/>
        </w:rPr>
        <w:t>c</w:t>
      </w:r>
      <w:r>
        <w:t xml:space="preserve"> attribute is present, then the content </w:t>
      </w:r>
      <w:r w:rsidR="00E271C7">
        <w:t xml:space="preserve">(text between the start and end tags) </w:t>
      </w:r>
      <w:r>
        <w:t xml:space="preserve">must be empty.  &lt;script </w:t>
      </w:r>
      <w:proofErr w:type="spellStart"/>
      <w:r>
        <w:t>src</w:t>
      </w:r>
      <w:proofErr w:type="spellEnd"/>
      <w:r>
        <w:t>="…”&gt;&lt;/script&gt;</w:t>
      </w:r>
    </w:p>
    <w:p w:rsidR="007806A2" w:rsidRDefault="007806A2" w:rsidP="00896F1C">
      <w:pPr>
        <w:pStyle w:val="ListParagraph"/>
        <w:numPr>
          <w:ilvl w:val="0"/>
          <w:numId w:val="73"/>
        </w:numPr>
      </w:pPr>
      <w:r>
        <w:t xml:space="preserve">Even though </w:t>
      </w:r>
      <w:r w:rsidR="00A27AB7">
        <w:t xml:space="preserve">when using the </w:t>
      </w:r>
      <w:r w:rsidR="00A27AB7" w:rsidRPr="00A27AB7">
        <w:rPr>
          <w:rStyle w:val="ScreenTextChar"/>
        </w:rPr>
        <w:t>src</w:t>
      </w:r>
      <w:r w:rsidR="00A27AB7">
        <w:t xml:space="preserve"> attribute </w:t>
      </w:r>
      <w:r>
        <w:t xml:space="preserve">there is no content between the &lt;script&gt; tags, this tag cannot be </w:t>
      </w:r>
      <w:proofErr w:type="spellStart"/>
      <w:r>
        <w:t>self closed</w:t>
      </w:r>
      <w:proofErr w:type="spellEnd"/>
      <w:r>
        <w:t xml:space="preserve"> (/&gt;) and must have an end tag. </w:t>
      </w:r>
    </w:p>
    <w:p w:rsidR="007806A2" w:rsidRDefault="007806A2" w:rsidP="00896F1C">
      <w:pPr>
        <w:pStyle w:val="ListParagraph"/>
        <w:numPr>
          <w:ilvl w:val="0"/>
          <w:numId w:val="73"/>
        </w:numPr>
      </w:pPr>
      <w:r>
        <w:t>By default, &lt;script&gt; tags are “blocking” and will stop the loading of page content until the entire script file has been downloaded.</w:t>
      </w:r>
    </w:p>
    <w:p w:rsidR="007806A2" w:rsidRDefault="007806A2" w:rsidP="00896F1C">
      <w:pPr>
        <w:pStyle w:val="ListParagraph"/>
        <w:numPr>
          <w:ilvl w:val="1"/>
          <w:numId w:val="73"/>
        </w:numPr>
      </w:pPr>
      <w:r>
        <w:t xml:space="preserve">In some cases, placing these script tags at the end of the page (i.e. just before &lt;/body&gt;) is a good practice. All </w:t>
      </w:r>
      <w:r w:rsidR="00CC2500">
        <w:t xml:space="preserve">other </w:t>
      </w:r>
      <w:r>
        <w:t>content will be loaded before the JavaScript is loaded.</w:t>
      </w:r>
    </w:p>
    <w:p w:rsidR="007806A2" w:rsidRDefault="007806A2" w:rsidP="00896F1C">
      <w:pPr>
        <w:pStyle w:val="ListParagraph"/>
        <w:numPr>
          <w:ilvl w:val="1"/>
          <w:numId w:val="73"/>
        </w:numPr>
      </w:pPr>
      <w:r>
        <w:t>&lt;script&gt; tags that load external files (i.e. include “</w:t>
      </w:r>
      <w:proofErr w:type="spellStart"/>
      <w:r w:rsidRPr="00A27AB7">
        <w:rPr>
          <w:rStyle w:val="ScreenTextChar"/>
        </w:rPr>
        <w:t>src</w:t>
      </w:r>
      <w:proofErr w:type="spellEnd"/>
      <w:r w:rsidRPr="00A27AB7">
        <w:rPr>
          <w:rStyle w:val="ScreenTextChar"/>
        </w:rPr>
        <w:t>=</w:t>
      </w:r>
      <w:r>
        <w:t>”</w:t>
      </w:r>
      <w:r w:rsidR="00A27AB7">
        <w:t>)</w:t>
      </w:r>
      <w:r>
        <w:t xml:space="preserve"> can also include the “</w:t>
      </w:r>
      <w:r w:rsidRPr="00A27AB7">
        <w:rPr>
          <w:rStyle w:val="ScreenTextChar"/>
        </w:rPr>
        <w:t>defer</w:t>
      </w:r>
      <w:r>
        <w:t xml:space="preserve">” attribute. This will start downloads of these files in parallel to other page content, and defer their execution until just before the </w:t>
      </w:r>
      <w:proofErr w:type="spellStart"/>
      <w:r w:rsidRPr="007806A2">
        <w:t>DOMContentLoaded</w:t>
      </w:r>
      <w:proofErr w:type="spellEnd"/>
      <w:r>
        <w:t xml:space="preserve"> event fires. (</w:t>
      </w:r>
      <w:proofErr w:type="spellStart"/>
      <w:r w:rsidRPr="007806A2">
        <w:t>DOMContentLoaded</w:t>
      </w:r>
      <w:proofErr w:type="spellEnd"/>
      <w:r>
        <w:t xml:space="preserve"> fires just after all of the HTML has been downloaded a</w:t>
      </w:r>
      <w:r w:rsidR="00A27AB7">
        <w:t>nd</w:t>
      </w:r>
      <w:r>
        <w:t xml:space="preserve"> parsed.</w:t>
      </w:r>
      <w:r w:rsidR="002F6299">
        <w:t xml:space="preserve"> It does not wait for stylesheets, images or </w:t>
      </w:r>
      <w:proofErr w:type="spellStart"/>
      <w:r w:rsidR="002F6299">
        <w:t>subframes</w:t>
      </w:r>
      <w:proofErr w:type="spellEnd"/>
      <w:r w:rsidR="002F6299">
        <w:t xml:space="preserve"> to finish loading.)</w:t>
      </w:r>
    </w:p>
    <w:p w:rsidR="00A27AB7" w:rsidRDefault="00A27AB7" w:rsidP="00896F1C">
      <w:pPr>
        <w:pStyle w:val="ListParagraph"/>
        <w:numPr>
          <w:ilvl w:val="1"/>
          <w:numId w:val="73"/>
        </w:numPr>
      </w:pPr>
      <w:r>
        <w:t>&lt;script&gt; tags that load external files (i.e. include “</w:t>
      </w:r>
      <w:proofErr w:type="spellStart"/>
      <w:r w:rsidRPr="00A27AB7">
        <w:rPr>
          <w:rStyle w:val="ScreenTextChar"/>
        </w:rPr>
        <w:t>src</w:t>
      </w:r>
      <w:proofErr w:type="spellEnd"/>
      <w:r w:rsidRPr="00A27AB7">
        <w:rPr>
          <w:rStyle w:val="ScreenTextChar"/>
        </w:rPr>
        <w:t>=</w:t>
      </w:r>
      <w:r>
        <w:t>”) can also include the “</w:t>
      </w:r>
      <w:proofErr w:type="spellStart"/>
      <w:r>
        <w:rPr>
          <w:rStyle w:val="ScreenTextChar"/>
        </w:rPr>
        <w:t>async</w:t>
      </w:r>
      <w:proofErr w:type="spellEnd"/>
      <w:r>
        <w:t>” attribute. The script will be executed as soon as it is loaded and will run in parallel with the rest of the page is still loading.</w:t>
      </w:r>
    </w:p>
    <w:p w:rsidR="00A27AB7" w:rsidRDefault="00A27AB7" w:rsidP="00896F1C">
      <w:pPr>
        <w:pStyle w:val="ListParagraph"/>
        <w:numPr>
          <w:ilvl w:val="0"/>
          <w:numId w:val="73"/>
        </w:numPr>
      </w:pPr>
      <w:r>
        <w:t>The &lt;</w:t>
      </w:r>
      <w:proofErr w:type="spellStart"/>
      <w:r>
        <w:t>noscript</w:t>
      </w:r>
      <w:proofErr w:type="spellEnd"/>
      <w:r>
        <w:t>&gt; block can be used to display a message to users who have turned off JavaScript in their browser.</w:t>
      </w:r>
      <w:r>
        <w:br/>
        <w:t xml:space="preserve">    </w:t>
      </w:r>
      <w:r>
        <w:rPr>
          <w:noProof/>
        </w:rPr>
        <w:drawing>
          <wp:inline distT="0" distB="0" distL="0" distR="0" wp14:anchorId="6752A140" wp14:editId="1CC20F29">
            <wp:extent cx="4212320" cy="1314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2320" cy="131456"/>
                    </a:xfrm>
                    <a:prstGeom prst="rect">
                      <a:avLst/>
                    </a:prstGeom>
                  </pic:spPr>
                </pic:pic>
              </a:graphicData>
            </a:graphic>
          </wp:inline>
        </w:drawing>
      </w:r>
    </w:p>
    <w:p w:rsidR="00A27AB7" w:rsidRDefault="00A27AB7" w:rsidP="00896F1C">
      <w:pPr>
        <w:pStyle w:val="ListParagraph"/>
        <w:numPr>
          <w:ilvl w:val="0"/>
          <w:numId w:val="73"/>
        </w:numPr>
      </w:pPr>
      <w:r>
        <w:lastRenderedPageBreak/>
        <w:t>The type attribute is optional with HTML5, but required for older versions. If omitted, it will default to “text/JavaScript”.</w:t>
      </w:r>
      <w:r w:rsidR="00E271C7">
        <w:t xml:space="preserve"> “Required” means the specification says it is required. Most browsers do not require it.</w:t>
      </w:r>
    </w:p>
    <w:p w:rsidR="0041643F" w:rsidRDefault="0041643F" w:rsidP="003B6757"/>
    <w:p w:rsidR="003B6757" w:rsidRDefault="003B6757" w:rsidP="003B6757">
      <w:pPr>
        <w:pStyle w:val="Heading4"/>
      </w:pPr>
      <w:r>
        <w:t>JavaScript is written as a series of statements separated by semicolons</w:t>
      </w:r>
      <w:r w:rsidR="00F46B6A">
        <w:t>.</w:t>
      </w:r>
    </w:p>
    <w:p w:rsidR="00F46B6A" w:rsidRPr="00F46B6A" w:rsidRDefault="00F46B6A" w:rsidP="00F46B6A">
      <w:r>
        <w:t>Four statements, written on four lines.</w:t>
      </w:r>
    </w:p>
    <w:p w:rsidR="00E271C7" w:rsidRDefault="00E271C7" w:rsidP="003B6757">
      <w:r>
        <w:rPr>
          <w:noProof/>
        </w:rPr>
        <w:drawing>
          <wp:inline distT="0" distB="0" distL="0" distR="0" wp14:anchorId="6FAA693C" wp14:editId="167DA202">
            <wp:extent cx="1272650"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2650" cy="983065"/>
                    </a:xfrm>
                    <a:prstGeom prst="rect">
                      <a:avLst/>
                    </a:prstGeom>
                  </pic:spPr>
                </pic:pic>
              </a:graphicData>
            </a:graphic>
          </wp:inline>
        </w:drawing>
      </w:r>
    </w:p>
    <w:p w:rsidR="00DD3F9F" w:rsidRDefault="00DD3F9F" w:rsidP="003B6757">
      <w:r>
        <w:t>The following is identical to the above code.</w:t>
      </w:r>
      <w:r w:rsidR="00F46B6A">
        <w:t xml:space="preserve"> Four statements on one line.</w:t>
      </w:r>
    </w:p>
    <w:p w:rsidR="00E271C7" w:rsidRDefault="00E271C7" w:rsidP="003B6757">
      <w:r>
        <w:rPr>
          <w:noProof/>
        </w:rPr>
        <w:drawing>
          <wp:inline distT="0" distB="0" distL="0" distR="0" wp14:anchorId="16256A4E" wp14:editId="641CDC41">
            <wp:extent cx="2872989" cy="198137"/>
            <wp:effectExtent l="0" t="0" r="381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989" cy="198137"/>
                    </a:xfrm>
                    <a:prstGeom prst="rect">
                      <a:avLst/>
                    </a:prstGeom>
                  </pic:spPr>
                </pic:pic>
              </a:graphicData>
            </a:graphic>
          </wp:inline>
        </w:drawing>
      </w:r>
    </w:p>
    <w:p w:rsidR="003B6757" w:rsidRDefault="003B6757" w:rsidP="003B6757">
      <w:r>
        <w:t>The semicolons are often omitted when each statement is on its own line.</w:t>
      </w:r>
    </w:p>
    <w:p w:rsidR="00D66A1D" w:rsidRDefault="00E271C7" w:rsidP="00DD3F9F">
      <w:r>
        <w:rPr>
          <w:noProof/>
        </w:rPr>
        <w:drawing>
          <wp:inline distT="0" distB="0" distL="0" distR="0" wp14:anchorId="38A09CC6" wp14:editId="37DA7624">
            <wp:extent cx="1204064" cy="99068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4064" cy="990686"/>
                    </a:xfrm>
                    <a:prstGeom prst="rect">
                      <a:avLst/>
                    </a:prstGeom>
                  </pic:spPr>
                </pic:pic>
              </a:graphicData>
            </a:graphic>
          </wp:inline>
        </w:drawing>
      </w:r>
    </w:p>
    <w:p w:rsidR="00E271C7" w:rsidRDefault="00E271C7" w:rsidP="00DD3F9F"/>
    <w:p w:rsidR="003B6757" w:rsidRDefault="003B6757" w:rsidP="00175B5E">
      <w:pPr>
        <w:pStyle w:val="Heading4"/>
      </w:pPr>
      <w:r>
        <w:t>JavaScript is "case sensitive"</w:t>
      </w:r>
    </w:p>
    <w:p w:rsidR="003B6757" w:rsidRDefault="003B6757" w:rsidP="003B6757">
      <w:r>
        <w:t xml:space="preserve">These examples </w:t>
      </w:r>
      <w:r w:rsidR="00733AAE">
        <w:t xml:space="preserve">will </w:t>
      </w:r>
      <w:r>
        <w:t>fail:</w:t>
      </w:r>
    </w:p>
    <w:p w:rsidR="003B6757" w:rsidRDefault="00E271C7" w:rsidP="003B6757">
      <w:r>
        <w:rPr>
          <w:noProof/>
        </w:rPr>
        <w:drawing>
          <wp:inline distT="0" distB="0" distL="0" distR="0" wp14:anchorId="14D63130" wp14:editId="57BE215B">
            <wp:extent cx="2712955" cy="1005927"/>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2955" cy="1005927"/>
                    </a:xfrm>
                    <a:prstGeom prst="rect">
                      <a:avLst/>
                    </a:prstGeom>
                  </pic:spPr>
                </pic:pic>
              </a:graphicData>
            </a:graphic>
          </wp:inline>
        </w:drawing>
      </w:r>
    </w:p>
    <w:p w:rsidR="003B6757" w:rsidRDefault="003B6757" w:rsidP="00175B5E">
      <w:pPr>
        <w:pStyle w:val="ScreenText"/>
      </w:pPr>
      <w:r>
        <w:t xml:space="preserve">These examples </w:t>
      </w:r>
      <w:r w:rsidR="00733AAE">
        <w:t xml:space="preserve">will </w:t>
      </w:r>
      <w:r>
        <w:t>work:</w:t>
      </w:r>
    </w:p>
    <w:p w:rsidR="003B6757" w:rsidRDefault="00E271C7" w:rsidP="003B6757">
      <w:r>
        <w:rPr>
          <w:noProof/>
        </w:rPr>
        <w:drawing>
          <wp:inline distT="0" distB="0" distL="0" distR="0" wp14:anchorId="3EF117AC" wp14:editId="582F7024">
            <wp:extent cx="2476715" cy="510584"/>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715" cy="510584"/>
                    </a:xfrm>
                    <a:prstGeom prst="rect">
                      <a:avLst/>
                    </a:prstGeom>
                  </pic:spPr>
                </pic:pic>
              </a:graphicData>
            </a:graphic>
          </wp:inline>
        </w:drawing>
      </w:r>
    </w:p>
    <w:p w:rsidR="00E271C7" w:rsidRDefault="00E271C7" w:rsidP="003B6757"/>
    <w:p w:rsidR="002A61AE" w:rsidRDefault="002A61AE" w:rsidP="002A61AE">
      <w:r>
        <w:t>Notes:</w:t>
      </w:r>
    </w:p>
    <w:p w:rsidR="002A61AE" w:rsidRDefault="002A61AE" w:rsidP="00896F1C">
      <w:pPr>
        <w:pStyle w:val="ListParagraph"/>
        <w:numPr>
          <w:ilvl w:val="0"/>
          <w:numId w:val="60"/>
        </w:numPr>
      </w:pPr>
      <w:r>
        <w:t>JavaScript is very case sensitive. The following are all different variables: “</w:t>
      </w:r>
      <w:proofErr w:type="spellStart"/>
      <w:r>
        <w:t>bankaccount</w:t>
      </w:r>
      <w:proofErr w:type="spellEnd"/>
      <w:r>
        <w:t>”, “</w:t>
      </w:r>
      <w:proofErr w:type="spellStart"/>
      <w:r>
        <w:t>BankAccount</w:t>
      </w:r>
      <w:proofErr w:type="spellEnd"/>
      <w:r>
        <w:t xml:space="preserve">”, “BANKACCOUNT”. </w:t>
      </w:r>
    </w:p>
    <w:p w:rsidR="002A61AE" w:rsidRDefault="002A61AE" w:rsidP="007E3AA4">
      <w:pPr>
        <w:pStyle w:val="ListParagraph"/>
        <w:numPr>
          <w:ilvl w:val="0"/>
          <w:numId w:val="32"/>
        </w:numPr>
      </w:pPr>
      <w:r>
        <w:t xml:space="preserve">With the exception of </w:t>
      </w:r>
      <w:r w:rsidR="00E271C7">
        <w:t xml:space="preserve">the </w:t>
      </w:r>
      <w:r>
        <w:t>Math and JSON</w:t>
      </w:r>
      <w:r w:rsidR="00E271C7">
        <w:t xml:space="preserve"> object</w:t>
      </w:r>
      <w:r>
        <w:t>, most of the keywords and methods in JavaScript start with a lowercase letter.</w:t>
      </w:r>
    </w:p>
    <w:p w:rsidR="002A61AE" w:rsidRDefault="00E271C7" w:rsidP="007E3AA4">
      <w:pPr>
        <w:pStyle w:val="ListParagraph"/>
        <w:numPr>
          <w:ilvl w:val="0"/>
          <w:numId w:val="32"/>
        </w:numPr>
      </w:pPr>
      <w:r>
        <w:t xml:space="preserve">In general, </w:t>
      </w:r>
      <w:r w:rsidR="00CC2500">
        <w:t>f</w:t>
      </w:r>
      <w:r w:rsidR="002A61AE">
        <w:t>unction libraries like Math and JSON use capital letters.</w:t>
      </w:r>
    </w:p>
    <w:p w:rsidR="002A61AE" w:rsidRDefault="002A61AE" w:rsidP="003B6757"/>
    <w:p w:rsidR="00175B5E" w:rsidRDefault="00175B5E" w:rsidP="00175B5E">
      <w:pPr>
        <w:pStyle w:val="Heading4"/>
      </w:pPr>
      <w:r>
        <w:t>Comments</w:t>
      </w:r>
    </w:p>
    <w:p w:rsidR="00175B5E" w:rsidRDefault="00175B5E" w:rsidP="00175B5E">
      <w:r>
        <w:t xml:space="preserve">The two toughest coding things you will have to do </w:t>
      </w:r>
      <w:r w:rsidR="00F46B6A">
        <w:t xml:space="preserve">as a developer </w:t>
      </w:r>
      <w:r>
        <w:t xml:space="preserve">is figure out someone else's code, or </w:t>
      </w:r>
      <w:r w:rsidR="00F46B6A">
        <w:t xml:space="preserve">your own code </w:t>
      </w:r>
      <w:r>
        <w:t xml:space="preserve">six months after you have written it. </w:t>
      </w:r>
      <w:r w:rsidR="00D66A1D">
        <w:t>D</w:t>
      </w:r>
      <w:r>
        <w:t>ocument your work</w:t>
      </w:r>
      <w:r w:rsidR="00D66A1D">
        <w:t>!</w:t>
      </w:r>
      <w:r>
        <w:t xml:space="preserve"> Add comments to explain what you did, or where you borrowed the code from.  </w:t>
      </w:r>
    </w:p>
    <w:p w:rsidR="00F46B6A" w:rsidRDefault="00F46B6A" w:rsidP="00175B5E">
      <w:r>
        <w:t xml:space="preserve">Any text that follows two slashes (“//”) is ignored. </w:t>
      </w:r>
      <w:r w:rsidR="00BD454B">
        <w:t xml:space="preserve"> Any text between /*” and “*/” is ignored.</w:t>
      </w:r>
    </w:p>
    <w:p w:rsidR="00175B5E" w:rsidRDefault="00175B5E" w:rsidP="00175B5E">
      <w:r>
        <w:t>Add a comment as a single line:</w:t>
      </w:r>
    </w:p>
    <w:p w:rsidR="00175B5E" w:rsidRDefault="00E271C7" w:rsidP="00175B5E">
      <w:r>
        <w:rPr>
          <w:noProof/>
        </w:rPr>
        <w:drawing>
          <wp:inline distT="0" distB="0" distL="0" distR="0" wp14:anchorId="349B9F77" wp14:editId="52E23AD4">
            <wp:extent cx="3970020" cy="373380"/>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909"/>
                    <a:stretch/>
                  </pic:blipFill>
                  <pic:spPr bwMode="auto">
                    <a:xfrm>
                      <a:off x="0" y="0"/>
                      <a:ext cx="3970364" cy="373412"/>
                    </a:xfrm>
                    <a:prstGeom prst="rect">
                      <a:avLst/>
                    </a:prstGeom>
                    <a:ln>
                      <a:noFill/>
                    </a:ln>
                    <a:extLst>
                      <a:ext uri="{53640926-AAD7-44D8-BBD7-CCE9431645EC}">
                        <a14:shadowObscured xmlns:a14="http://schemas.microsoft.com/office/drawing/2010/main"/>
                      </a:ext>
                    </a:extLst>
                  </pic:spPr>
                </pic:pic>
              </a:graphicData>
            </a:graphic>
          </wp:inline>
        </w:drawing>
      </w:r>
    </w:p>
    <w:p w:rsidR="00175B5E" w:rsidRDefault="00175B5E" w:rsidP="00175B5E">
      <w:r>
        <w:t>Add a comment to the end of a line:</w:t>
      </w:r>
    </w:p>
    <w:p w:rsidR="00175B5E" w:rsidRDefault="00E271C7" w:rsidP="00175B5E">
      <w:r>
        <w:rPr>
          <w:noProof/>
        </w:rPr>
        <w:drawing>
          <wp:inline distT="0" distB="0" distL="0" distR="0" wp14:anchorId="2F239D19" wp14:editId="481BA1E6">
            <wp:extent cx="4457699" cy="403860"/>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14516"/>
                    <a:stretch/>
                  </pic:blipFill>
                  <pic:spPr bwMode="auto">
                    <a:xfrm>
                      <a:off x="0" y="0"/>
                      <a:ext cx="4458086" cy="403895"/>
                    </a:xfrm>
                    <a:prstGeom prst="rect">
                      <a:avLst/>
                    </a:prstGeom>
                    <a:ln>
                      <a:noFill/>
                    </a:ln>
                    <a:extLst>
                      <a:ext uri="{53640926-AAD7-44D8-BBD7-CCE9431645EC}">
                        <a14:shadowObscured xmlns:a14="http://schemas.microsoft.com/office/drawing/2010/main"/>
                      </a:ext>
                    </a:extLst>
                  </pic:spPr>
                </pic:pic>
              </a:graphicData>
            </a:graphic>
          </wp:inline>
        </w:drawing>
      </w:r>
    </w:p>
    <w:p w:rsidR="00175B5E" w:rsidRDefault="00175B5E" w:rsidP="00175B5E">
      <w:r>
        <w:t>Add a block of comments between "/*" and "*/":</w:t>
      </w:r>
    </w:p>
    <w:p w:rsidR="00BD454B" w:rsidRDefault="00E271C7" w:rsidP="00171203">
      <w:r>
        <w:rPr>
          <w:noProof/>
        </w:rPr>
        <w:drawing>
          <wp:inline distT="0" distB="0" distL="0" distR="0" wp14:anchorId="5DFCF087" wp14:editId="7C6E502B">
            <wp:extent cx="4122420" cy="1158240"/>
            <wp:effectExtent l="0" t="0" r="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90"/>
                    <a:stretch/>
                  </pic:blipFill>
                  <pic:spPr bwMode="auto">
                    <a:xfrm>
                      <a:off x="0" y="0"/>
                      <a:ext cx="4122777" cy="1158340"/>
                    </a:xfrm>
                    <a:prstGeom prst="rect">
                      <a:avLst/>
                    </a:prstGeom>
                    <a:ln>
                      <a:noFill/>
                    </a:ln>
                    <a:extLst>
                      <a:ext uri="{53640926-AAD7-44D8-BBD7-CCE9431645EC}">
                        <a14:shadowObscured xmlns:a14="http://schemas.microsoft.com/office/drawing/2010/main"/>
                      </a:ext>
                    </a:extLst>
                  </pic:spPr>
                </pic:pic>
              </a:graphicData>
            </a:graphic>
          </wp:inline>
        </w:drawing>
      </w:r>
    </w:p>
    <w:p w:rsidR="003B6757" w:rsidRDefault="003B6757" w:rsidP="003B6757"/>
    <w:p w:rsidR="00175B5E" w:rsidRDefault="00175B5E" w:rsidP="00175B5E">
      <w:pPr>
        <w:pStyle w:val="Heading4"/>
      </w:pPr>
      <w:r>
        <w:t>Code Blocks</w:t>
      </w:r>
    </w:p>
    <w:p w:rsidR="00BD454B" w:rsidRDefault="00175B5E" w:rsidP="00175B5E">
      <w:r>
        <w:t>JavaScript</w:t>
      </w:r>
      <w:r w:rsidR="00BD454B">
        <w:t xml:space="preserve"> structures</w:t>
      </w:r>
      <w:r>
        <w:t xml:space="preserve"> work with blocks of code that are enclosed with</w:t>
      </w:r>
      <w:r w:rsidR="00D66A1D">
        <w:t>in</w:t>
      </w:r>
      <w:r>
        <w:t xml:space="preserve"> curly brackets. Many of the JavaScript blocks that you will find in this course are for IF, FOR and FUNCTION statements.</w:t>
      </w:r>
      <w:r w:rsidR="00D66A1D">
        <w:t xml:space="preserve"> Code blocks are frequent</w:t>
      </w:r>
      <w:r w:rsidR="00BD454B">
        <w:t>ly</w:t>
      </w:r>
      <w:r w:rsidR="00D66A1D">
        <w:t xml:space="preserve"> nested inside of other code blocks.</w:t>
      </w:r>
      <w:r>
        <w:t xml:space="preserve"> </w:t>
      </w:r>
    </w:p>
    <w:p w:rsidR="00175B5E" w:rsidRDefault="00175B5E" w:rsidP="00175B5E">
      <w:r>
        <w:t>Here's an example of using a FOR loop to repeat a block of code for each TD element found in the page. It includes several nested code blocks.</w:t>
      </w:r>
    </w:p>
    <w:p w:rsidR="00175B5E" w:rsidRDefault="00171203" w:rsidP="00175B5E">
      <w:r>
        <w:rPr>
          <w:noProof/>
        </w:rPr>
        <w:drawing>
          <wp:inline distT="0" distB="0" distL="0" distR="0" wp14:anchorId="7B03D8B6" wp14:editId="31DB6CC8">
            <wp:extent cx="5143946" cy="2377646"/>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946" cy="2377646"/>
                    </a:xfrm>
                    <a:prstGeom prst="rect">
                      <a:avLst/>
                    </a:prstGeom>
                  </pic:spPr>
                </pic:pic>
              </a:graphicData>
            </a:graphic>
          </wp:inline>
        </w:drawing>
      </w:r>
    </w:p>
    <w:p w:rsidR="00171203" w:rsidRDefault="00171203" w:rsidP="00175B5E"/>
    <w:p w:rsidR="00175B5E" w:rsidRDefault="00175B5E" w:rsidP="00175B5E">
      <w:r>
        <w:lastRenderedPageBreak/>
        <w:t xml:space="preserve">While the </w:t>
      </w:r>
      <w:r w:rsidR="00171203">
        <w:t xml:space="preserve">curly </w:t>
      </w:r>
      <w:r>
        <w:t xml:space="preserve">brackets are required when the block has more than one line of code, they are optional if the block has </w:t>
      </w:r>
      <w:r w:rsidR="00D66A1D">
        <w:t xml:space="preserve">only </w:t>
      </w:r>
      <w:r>
        <w:t xml:space="preserve">one line. </w:t>
      </w:r>
      <w:r w:rsidRPr="00175B5E">
        <w:rPr>
          <w:i/>
        </w:rPr>
        <w:t>Your code will be easier to understand if you always add the brackets</w:t>
      </w:r>
      <w:r>
        <w:t>.</w:t>
      </w:r>
    </w:p>
    <w:p w:rsidR="00175B5E" w:rsidRDefault="00BD454B" w:rsidP="00175B5E">
      <w:r>
        <w:t>This works without the brackets.</w:t>
      </w:r>
    </w:p>
    <w:p w:rsidR="00175B5E" w:rsidRDefault="00171203" w:rsidP="00175B5E">
      <w:r>
        <w:rPr>
          <w:noProof/>
        </w:rPr>
        <w:drawing>
          <wp:inline distT="0" distB="0" distL="0" distR="0" wp14:anchorId="742A185B" wp14:editId="6647CEEE">
            <wp:extent cx="2164268" cy="548688"/>
            <wp:effectExtent l="0" t="0" r="762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4268" cy="548688"/>
                    </a:xfrm>
                    <a:prstGeom prst="rect">
                      <a:avLst/>
                    </a:prstGeom>
                  </pic:spPr>
                </pic:pic>
              </a:graphicData>
            </a:graphic>
          </wp:inline>
        </w:drawing>
      </w:r>
    </w:p>
    <w:p w:rsidR="00175B5E" w:rsidRDefault="00175B5E" w:rsidP="00175B5E">
      <w:r>
        <w:t>But this is easier to understand as the brackets show which lines of code</w:t>
      </w:r>
      <w:r w:rsidR="00D66A1D">
        <w:t xml:space="preserve"> that</w:t>
      </w:r>
      <w:r w:rsidR="00BD454B">
        <w:t xml:space="preserve"> are used with the FOR.</w:t>
      </w:r>
    </w:p>
    <w:p w:rsidR="00175B5E" w:rsidRDefault="00171203" w:rsidP="00175B5E">
      <w:r>
        <w:rPr>
          <w:noProof/>
        </w:rPr>
        <w:drawing>
          <wp:inline distT="0" distB="0" distL="0" distR="0" wp14:anchorId="6DD2AC85" wp14:editId="670EFCB2">
            <wp:extent cx="2110923" cy="845893"/>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0923" cy="845893"/>
                    </a:xfrm>
                    <a:prstGeom prst="rect">
                      <a:avLst/>
                    </a:prstGeom>
                  </pic:spPr>
                </pic:pic>
              </a:graphicData>
            </a:graphic>
          </wp:inline>
        </w:drawing>
      </w:r>
    </w:p>
    <w:p w:rsidR="00171203" w:rsidRDefault="00171203" w:rsidP="00175B5E"/>
    <w:p w:rsidR="00175B5E" w:rsidRDefault="00175B5E" w:rsidP="00175B5E">
      <w:pPr>
        <w:pStyle w:val="Heading4"/>
      </w:pPr>
      <w:r>
        <w:t>Spaces, line breaks and semicolons</w:t>
      </w:r>
    </w:p>
    <w:p w:rsidR="00175B5E" w:rsidRDefault="00175B5E" w:rsidP="00175B5E">
      <w:r>
        <w:t>While JavaScript generally does not need line breaks, indents or extra spaces, these will make the code much easier for humans to read. Semicolons are the "official" end of line punctuation, but code will still work if the line of code ends with a line break. Semicolons are not needed after closing curly brackets ( } ).</w:t>
      </w:r>
    </w:p>
    <w:p w:rsidR="00175B5E" w:rsidRDefault="00175B5E" w:rsidP="00175B5E">
      <w:r>
        <w:t xml:space="preserve">The following works as one long line of code, but is </w:t>
      </w:r>
      <w:r w:rsidR="00BD454B">
        <w:t xml:space="preserve">very </w:t>
      </w:r>
      <w:r>
        <w:t>hard to read and debug:</w:t>
      </w:r>
    </w:p>
    <w:p w:rsidR="00175B5E" w:rsidRDefault="00171203" w:rsidP="00175B5E">
      <w:r>
        <w:rPr>
          <w:noProof/>
        </w:rPr>
        <w:drawing>
          <wp:inline distT="0" distB="0" distL="0" distR="0" wp14:anchorId="485F3618" wp14:editId="0B59E856">
            <wp:extent cx="5585944" cy="472481"/>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472481"/>
                    </a:xfrm>
                    <a:prstGeom prst="rect">
                      <a:avLst/>
                    </a:prstGeom>
                  </pic:spPr>
                </pic:pic>
              </a:graphicData>
            </a:graphic>
          </wp:inline>
        </w:drawing>
      </w:r>
    </w:p>
    <w:p w:rsidR="00175B5E" w:rsidRDefault="00175B5E" w:rsidP="00175B5E">
      <w:r>
        <w:t>This code is much easier to read</w:t>
      </w:r>
      <w:r w:rsidR="00171203">
        <w:t xml:space="preserve"> when nicely formatted</w:t>
      </w:r>
      <w:r>
        <w:t>, and you can easily see if you are missing a bracket somewhere:</w:t>
      </w:r>
    </w:p>
    <w:p w:rsidR="00175B5E" w:rsidRDefault="00171203" w:rsidP="00175B5E">
      <w:r>
        <w:rPr>
          <w:noProof/>
        </w:rPr>
        <w:drawing>
          <wp:inline distT="0" distB="0" distL="0" distR="0" wp14:anchorId="09AD33B2" wp14:editId="52F3FC64">
            <wp:extent cx="4656223" cy="2408129"/>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6223" cy="2408129"/>
                    </a:xfrm>
                    <a:prstGeom prst="rect">
                      <a:avLst/>
                    </a:prstGeom>
                  </pic:spPr>
                </pic:pic>
              </a:graphicData>
            </a:graphic>
          </wp:inline>
        </w:drawing>
      </w:r>
    </w:p>
    <w:p w:rsidR="00171203" w:rsidRDefault="00171203" w:rsidP="00175B5E"/>
    <w:p w:rsidR="00175B5E" w:rsidRDefault="00BD454B" w:rsidP="00175B5E">
      <w:r>
        <w:t>Many</w:t>
      </w:r>
      <w:r w:rsidR="00175B5E">
        <w:t xml:space="preserve"> JavaScript libraries do look like the first example. By removing the excess characters and comments you can shrink the file size and reduce download time, but at the expense of readability. If you do this, keep in mind that end of line semicolons are required</w:t>
      </w:r>
      <w:r w:rsidR="00171203">
        <w:t>,</w:t>
      </w:r>
      <w:r w:rsidR="00175B5E">
        <w:t xml:space="preserve"> and that while block comments ( /* … */ ) will work, </w:t>
      </w:r>
      <w:r w:rsidR="00171203">
        <w:t>double slash (</w:t>
      </w:r>
      <w:r w:rsidR="00175B5E">
        <w:t>"//"</w:t>
      </w:r>
      <w:r w:rsidR="00171203">
        <w:t>)</w:t>
      </w:r>
      <w:r w:rsidR="00175B5E">
        <w:t xml:space="preserve"> comments will not.</w:t>
      </w:r>
    </w:p>
    <w:p w:rsidR="00175B5E" w:rsidRDefault="00175B5E" w:rsidP="003B6757"/>
    <w:p w:rsidR="00175B5E" w:rsidRDefault="00175B5E" w:rsidP="00175B5E">
      <w:pPr>
        <w:pStyle w:val="Heading4"/>
      </w:pPr>
      <w:r>
        <w:lastRenderedPageBreak/>
        <w:t xml:space="preserve">JavaScript Variables </w:t>
      </w:r>
    </w:p>
    <w:p w:rsidR="00175B5E" w:rsidRPr="00175B5E" w:rsidRDefault="00175B5E" w:rsidP="00175B5E">
      <w:pPr>
        <w:rPr>
          <w:i/>
        </w:rPr>
      </w:pPr>
      <w:r w:rsidRPr="00175B5E">
        <w:rPr>
          <w:i/>
        </w:rPr>
        <w:t xml:space="preserve">Note: This is a very brief introduction to variables. They are covered in depth in </w:t>
      </w:r>
      <w:r w:rsidR="00BD454B">
        <w:rPr>
          <w:i/>
        </w:rPr>
        <w:t>a later</w:t>
      </w:r>
      <w:r w:rsidRPr="00175B5E">
        <w:rPr>
          <w:i/>
        </w:rPr>
        <w:t xml:space="preserve"> module.</w:t>
      </w:r>
    </w:p>
    <w:p w:rsidR="00175B5E" w:rsidRDefault="00175B5E" w:rsidP="00175B5E">
      <w:r>
        <w:t xml:space="preserve">Variables are not assigned data types when they are created as in C# or VB.NET. </w:t>
      </w:r>
    </w:p>
    <w:p w:rsidR="00175B5E" w:rsidRDefault="00171203" w:rsidP="00175B5E">
      <w:r>
        <w:rPr>
          <w:noProof/>
        </w:rPr>
        <w:drawing>
          <wp:inline distT="0" distB="0" distL="0" distR="0" wp14:anchorId="4FF84A59" wp14:editId="24C6B99B">
            <wp:extent cx="3741744" cy="998307"/>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1744" cy="998307"/>
                    </a:xfrm>
                    <a:prstGeom prst="rect">
                      <a:avLst/>
                    </a:prstGeom>
                  </pic:spPr>
                </pic:pic>
              </a:graphicData>
            </a:graphic>
          </wp:inline>
        </w:drawing>
      </w:r>
    </w:p>
    <w:p w:rsidR="00D66A1D" w:rsidRDefault="00D66A1D" w:rsidP="00175B5E">
      <w:r>
        <w:t>Multiple variables can be declared in a single statement;</w:t>
      </w:r>
    </w:p>
    <w:p w:rsidR="00D66A1D" w:rsidRDefault="00171203" w:rsidP="00175B5E">
      <w:r>
        <w:rPr>
          <w:noProof/>
        </w:rPr>
        <w:drawing>
          <wp:inline distT="0" distB="0" distL="0" distR="0" wp14:anchorId="5355EE6C" wp14:editId="477E6B3F">
            <wp:extent cx="4983912" cy="480102"/>
            <wp:effectExtent l="0" t="0" r="762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480102"/>
                    </a:xfrm>
                    <a:prstGeom prst="rect">
                      <a:avLst/>
                    </a:prstGeom>
                  </pic:spPr>
                </pic:pic>
              </a:graphicData>
            </a:graphic>
          </wp:inline>
        </w:drawing>
      </w:r>
    </w:p>
    <w:p w:rsidR="00171203" w:rsidRDefault="00171203" w:rsidP="00175B5E"/>
    <w:p w:rsidR="00175B5E" w:rsidRDefault="00175B5E" w:rsidP="00175B5E">
      <w:r>
        <w:t xml:space="preserve">Variables can store simple data types such as strings and numbers. A variable can also store an object such as an HTML element (tag). This example finds a table with an ID of "table1" and stores </w:t>
      </w:r>
      <w:r w:rsidR="003A0F5A">
        <w:t xml:space="preserve">it </w:t>
      </w:r>
      <w:r>
        <w:t>in a variable named "</w:t>
      </w:r>
      <w:proofErr w:type="spellStart"/>
      <w:r>
        <w:t>ata</w:t>
      </w:r>
      <w:r w:rsidR="00BD454B">
        <w:t>ble</w:t>
      </w:r>
      <w:proofErr w:type="spellEnd"/>
      <w:r w:rsidR="00BD454B">
        <w:t>" and then changes a property of th</w:t>
      </w:r>
      <w:r w:rsidR="00171203">
        <w:t>at</w:t>
      </w:r>
      <w:r w:rsidR="00BD454B">
        <w:t xml:space="preserve"> table. </w:t>
      </w:r>
    </w:p>
    <w:p w:rsidR="00175B5E" w:rsidRDefault="00171203" w:rsidP="00175B5E">
      <w:r>
        <w:rPr>
          <w:noProof/>
        </w:rPr>
        <w:drawing>
          <wp:inline distT="0" distB="0" distL="0" distR="0" wp14:anchorId="05CDA1E1" wp14:editId="59A6345D">
            <wp:extent cx="3360711" cy="34293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0711" cy="342930"/>
                    </a:xfrm>
                    <a:prstGeom prst="rect">
                      <a:avLst/>
                    </a:prstGeom>
                  </pic:spPr>
                </pic:pic>
              </a:graphicData>
            </a:graphic>
          </wp:inline>
        </w:drawing>
      </w:r>
    </w:p>
    <w:p w:rsidR="00ED6F85" w:rsidRDefault="00ED6F85" w:rsidP="00175B5E"/>
    <w:p w:rsidR="00925E2F" w:rsidRDefault="00925E2F" w:rsidP="00925E2F">
      <w:pPr>
        <w:pStyle w:val="Heading4"/>
      </w:pPr>
      <w:r>
        <w:t>Arrays</w:t>
      </w:r>
    </w:p>
    <w:p w:rsidR="00175B5E" w:rsidRDefault="00175B5E" w:rsidP="00175B5E">
      <w:r>
        <w:t>Variables can store arrays, in</w:t>
      </w:r>
      <w:r w:rsidR="00BD454B">
        <w:t>cluding arrays of HTML elements. Arrays can be initialized by listing array elements between square brackets</w:t>
      </w:r>
      <w:r w:rsidR="00ED6F85">
        <w:t xml:space="preserve"> or from a collection source like </w:t>
      </w:r>
      <w:proofErr w:type="spellStart"/>
      <w:r w:rsidR="00ED6F85">
        <w:t>document.getElementsByTagName</w:t>
      </w:r>
      <w:proofErr w:type="spellEnd"/>
      <w:r w:rsidR="00BD454B">
        <w:t xml:space="preserve">. </w:t>
      </w:r>
    </w:p>
    <w:p w:rsidR="00175B5E" w:rsidRDefault="00171203" w:rsidP="00175B5E">
      <w:r>
        <w:rPr>
          <w:noProof/>
        </w:rPr>
        <w:drawing>
          <wp:inline distT="0" distB="0" distL="0" distR="0" wp14:anchorId="74AA4EB1" wp14:editId="1744CFC5">
            <wp:extent cx="4694327" cy="777307"/>
            <wp:effectExtent l="0" t="0" r="0" b="381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4327" cy="777307"/>
                    </a:xfrm>
                    <a:prstGeom prst="rect">
                      <a:avLst/>
                    </a:prstGeom>
                  </pic:spPr>
                </pic:pic>
              </a:graphicData>
            </a:graphic>
          </wp:inline>
        </w:drawing>
      </w:r>
    </w:p>
    <w:p w:rsidR="00ED6F85" w:rsidRDefault="00ED6F85" w:rsidP="00175B5E"/>
    <w:p w:rsidR="00175B5E" w:rsidRDefault="00175B5E" w:rsidP="00175B5E">
      <w:r>
        <w:t>Individual array elements are addressed by using an indexer ( [</w:t>
      </w:r>
      <w:r w:rsidRPr="00533ADD">
        <w:rPr>
          <w:i/>
        </w:rPr>
        <w:t>index</w:t>
      </w:r>
      <w:r w:rsidR="00533ADD">
        <w:t>] ) that starts with zero. An array of ten elements would have items with indexes from 0 to 9.</w:t>
      </w:r>
    </w:p>
    <w:p w:rsidR="00175B5E" w:rsidRDefault="00171203" w:rsidP="00175B5E">
      <w:r>
        <w:rPr>
          <w:noProof/>
        </w:rPr>
        <w:drawing>
          <wp:inline distT="0" distB="0" distL="0" distR="0" wp14:anchorId="7A316FD9" wp14:editId="7FE6D15F">
            <wp:extent cx="5387807" cy="1082134"/>
            <wp:effectExtent l="0" t="0" r="3810" b="381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7807" cy="1082134"/>
                    </a:xfrm>
                    <a:prstGeom prst="rect">
                      <a:avLst/>
                    </a:prstGeom>
                  </pic:spPr>
                </pic:pic>
              </a:graphicData>
            </a:graphic>
          </wp:inline>
        </w:drawing>
      </w:r>
    </w:p>
    <w:p w:rsidR="00ED6F85" w:rsidRDefault="00ED6F85" w:rsidP="00175B5E"/>
    <w:p w:rsidR="00175B5E" w:rsidRDefault="00175B5E" w:rsidP="00175B5E">
      <w:r>
        <w:t xml:space="preserve">Arrays can be </w:t>
      </w:r>
      <w:r w:rsidR="00533ADD">
        <w:t>expanded</w:t>
      </w:r>
      <w:r>
        <w:t xml:space="preserve"> in code by adding ne</w:t>
      </w:r>
      <w:r w:rsidR="00533ADD">
        <w:t>w items to the end of the array. The following creates an empty array and then adds three items.</w:t>
      </w:r>
    </w:p>
    <w:p w:rsidR="00175B5E" w:rsidRDefault="00171203" w:rsidP="00175B5E">
      <w:r>
        <w:rPr>
          <w:noProof/>
        </w:rPr>
        <w:lastRenderedPageBreak/>
        <w:drawing>
          <wp:inline distT="0" distB="0" distL="0" distR="0" wp14:anchorId="4F20C8D4" wp14:editId="496B2269">
            <wp:extent cx="4679085" cy="792549"/>
            <wp:effectExtent l="0" t="0" r="762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085" cy="792549"/>
                    </a:xfrm>
                    <a:prstGeom prst="rect">
                      <a:avLst/>
                    </a:prstGeom>
                  </pic:spPr>
                </pic:pic>
              </a:graphicData>
            </a:graphic>
          </wp:inline>
        </w:drawing>
      </w:r>
    </w:p>
    <w:p w:rsidR="00171203" w:rsidRDefault="00171203" w:rsidP="00171203"/>
    <w:p w:rsidR="00533ADD" w:rsidRDefault="00533ADD" w:rsidP="00175B5E">
      <w:r>
        <w:t xml:space="preserve">Arrays can also be expanded using the </w:t>
      </w:r>
      <w:r w:rsidRPr="00533ADD">
        <w:rPr>
          <w:rStyle w:val="ScreenTextChar"/>
        </w:rPr>
        <w:t>push</w:t>
      </w:r>
      <w:r>
        <w:t xml:space="preserve"> method. </w:t>
      </w:r>
    </w:p>
    <w:p w:rsidR="00533ADD" w:rsidRDefault="00171203" w:rsidP="00175B5E">
      <w:r>
        <w:rPr>
          <w:noProof/>
        </w:rPr>
        <w:drawing>
          <wp:inline distT="0" distB="0" distL="0" distR="0" wp14:anchorId="103DCD2F" wp14:editId="2C22D17F">
            <wp:extent cx="4069433" cy="152413"/>
            <wp:effectExtent l="0" t="0" r="762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9433" cy="152413"/>
                    </a:xfrm>
                    <a:prstGeom prst="rect">
                      <a:avLst/>
                    </a:prstGeom>
                  </pic:spPr>
                </pic:pic>
              </a:graphicData>
            </a:graphic>
          </wp:inline>
        </w:drawing>
      </w:r>
    </w:p>
    <w:p w:rsidR="00171203" w:rsidRDefault="00171203" w:rsidP="00175B5E"/>
    <w:p w:rsidR="00533ADD" w:rsidRDefault="00533ADD" w:rsidP="00175B5E">
      <w:r>
        <w:t xml:space="preserve">The last element of an array can </w:t>
      </w:r>
      <w:r w:rsidR="00ED6F85">
        <w:t xml:space="preserve">be </w:t>
      </w:r>
      <w:r>
        <w:t xml:space="preserve">retrieved and </w:t>
      </w:r>
      <w:r w:rsidR="00666EC1">
        <w:t xml:space="preserve">then </w:t>
      </w:r>
      <w:r>
        <w:t xml:space="preserve">deleted from the array using </w:t>
      </w:r>
      <w:r w:rsidRPr="00171203">
        <w:rPr>
          <w:rStyle w:val="ScreenTextChar"/>
        </w:rPr>
        <w:t>pop</w:t>
      </w:r>
      <w:r>
        <w:t xml:space="preserve">. You can use </w:t>
      </w:r>
      <w:r w:rsidRPr="00615E9B">
        <w:rPr>
          <w:rStyle w:val="ScreenTextChar"/>
        </w:rPr>
        <w:t>push</w:t>
      </w:r>
      <w:r>
        <w:t xml:space="preserve"> and </w:t>
      </w:r>
      <w:r w:rsidRPr="00615E9B">
        <w:rPr>
          <w:rStyle w:val="ScreenTextChar"/>
        </w:rPr>
        <w:t>pop</w:t>
      </w:r>
      <w:r>
        <w:t xml:space="preserve"> to create a stack (first in, last out) structure.</w:t>
      </w:r>
    </w:p>
    <w:p w:rsidR="00533ADD" w:rsidRDefault="00615E9B" w:rsidP="00175B5E">
      <w:r>
        <w:rPr>
          <w:noProof/>
        </w:rPr>
        <w:drawing>
          <wp:inline distT="0" distB="0" distL="0" distR="0" wp14:anchorId="4A055659" wp14:editId="74404BBF">
            <wp:extent cx="4503810" cy="167655"/>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3810" cy="167655"/>
                    </a:xfrm>
                    <a:prstGeom prst="rect">
                      <a:avLst/>
                    </a:prstGeom>
                  </pic:spPr>
                </pic:pic>
              </a:graphicData>
            </a:graphic>
          </wp:inline>
        </w:drawing>
      </w:r>
    </w:p>
    <w:p w:rsidR="00615E9B" w:rsidRDefault="00615E9B" w:rsidP="00175B5E"/>
    <w:p w:rsidR="00175B5E" w:rsidRDefault="00175B5E" w:rsidP="00175B5E">
      <w:r>
        <w:t>Arrays can also be created by defining a list of items between square brackets:</w:t>
      </w:r>
    </w:p>
    <w:p w:rsidR="00175B5E" w:rsidRDefault="00615E9B" w:rsidP="00175B5E">
      <w:r>
        <w:rPr>
          <w:noProof/>
        </w:rPr>
        <w:drawing>
          <wp:inline distT="0" distB="0" distL="0" distR="0" wp14:anchorId="6463B3F8" wp14:editId="3D518788">
            <wp:extent cx="2758679" cy="152413"/>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8679" cy="152413"/>
                    </a:xfrm>
                    <a:prstGeom prst="rect">
                      <a:avLst/>
                    </a:prstGeom>
                  </pic:spPr>
                </pic:pic>
              </a:graphicData>
            </a:graphic>
          </wp:inline>
        </w:drawing>
      </w:r>
    </w:p>
    <w:p w:rsidR="00615E9B" w:rsidRDefault="00615E9B" w:rsidP="00175B5E"/>
    <w:p w:rsidR="00175B5E" w:rsidRDefault="00175B5E" w:rsidP="00175B5E">
      <w:r>
        <w:t>Arrays are often accessed using a FOR loop:</w:t>
      </w:r>
    </w:p>
    <w:p w:rsidR="00175B5E" w:rsidRDefault="00615E9B" w:rsidP="00175B5E">
      <w:r>
        <w:rPr>
          <w:noProof/>
        </w:rPr>
        <w:drawing>
          <wp:inline distT="0" distB="0" distL="0" distR="0" wp14:anchorId="00E03D4E" wp14:editId="0D060344">
            <wp:extent cx="2888230" cy="640135"/>
            <wp:effectExtent l="0" t="0" r="762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8230" cy="640135"/>
                    </a:xfrm>
                    <a:prstGeom prst="rect">
                      <a:avLst/>
                    </a:prstGeom>
                  </pic:spPr>
                </pic:pic>
              </a:graphicData>
            </a:graphic>
          </wp:inline>
        </w:drawing>
      </w:r>
    </w:p>
    <w:p w:rsidR="003A0F5A" w:rsidRDefault="003A0F5A" w:rsidP="00175B5E"/>
    <w:p w:rsidR="00175B5E" w:rsidRDefault="00175B5E" w:rsidP="00175B5E">
      <w:pPr>
        <w:pStyle w:val="Heading4"/>
      </w:pPr>
      <w:r>
        <w:t>JavaScript Functions</w:t>
      </w:r>
    </w:p>
    <w:p w:rsidR="00175B5E" w:rsidRPr="00175B5E" w:rsidRDefault="00175B5E" w:rsidP="00175B5E">
      <w:pPr>
        <w:rPr>
          <w:i/>
        </w:rPr>
      </w:pPr>
      <w:r w:rsidRPr="00175B5E">
        <w:rPr>
          <w:i/>
        </w:rPr>
        <w:t xml:space="preserve">Note: This is a very brief introduction to functions. They are covered in depth </w:t>
      </w:r>
      <w:r w:rsidR="00925E2F">
        <w:rPr>
          <w:i/>
        </w:rPr>
        <w:t>in M</w:t>
      </w:r>
      <w:r w:rsidRPr="00175B5E">
        <w:rPr>
          <w:i/>
        </w:rPr>
        <w:t>odule</w:t>
      </w:r>
      <w:r w:rsidR="00925E2F">
        <w:rPr>
          <w:i/>
        </w:rPr>
        <w:t xml:space="preserve"> 5</w:t>
      </w:r>
      <w:r w:rsidRPr="00175B5E">
        <w:rPr>
          <w:i/>
        </w:rPr>
        <w:t>.</w:t>
      </w:r>
    </w:p>
    <w:p w:rsidR="00175B5E" w:rsidRDefault="00175B5E" w:rsidP="00175B5E">
      <w:r>
        <w:t>Functions are "reusable blocks of code" that you can write once and then call one or many times from other code.</w:t>
      </w:r>
      <w:r w:rsidR="00666EC1">
        <w:t xml:space="preserve"> Functions are declare</w:t>
      </w:r>
      <w:r w:rsidR="00ED6F85">
        <w:t xml:space="preserve">d with the “function” keyword, </w:t>
      </w:r>
      <w:r w:rsidR="00666EC1">
        <w:t>include zero to many parameters and a code block enclosed by curly brackets ( {…} ).</w:t>
      </w:r>
    </w:p>
    <w:p w:rsidR="006841D3" w:rsidRPr="00ED6F85" w:rsidRDefault="006841D3" w:rsidP="00175B5E">
      <w:pPr>
        <w:rPr>
          <w:b/>
        </w:rPr>
      </w:pPr>
      <w:r w:rsidRPr="00ED6F85">
        <w:rPr>
          <w:b/>
        </w:rPr>
        <w:t>Notes:</w:t>
      </w:r>
    </w:p>
    <w:p w:rsidR="006841D3" w:rsidRDefault="006841D3" w:rsidP="007E3AA4">
      <w:pPr>
        <w:pStyle w:val="ListParagraph"/>
        <w:numPr>
          <w:ilvl w:val="0"/>
          <w:numId w:val="11"/>
        </w:numPr>
      </w:pPr>
      <w:r w:rsidRPr="00ED6F85">
        <w:rPr>
          <w:b/>
        </w:rPr>
        <w:t>Functions are stored as variables.</w:t>
      </w:r>
      <w:r>
        <w:t xml:space="preserve"> If a </w:t>
      </w:r>
      <w:r w:rsidR="00ED6F85">
        <w:t>script</w:t>
      </w:r>
      <w:r>
        <w:t xml:space="preserve"> has a variable named “foo” and a function named “foo” then the variable will always be overwritten by the function, regardless of the order in the code.</w:t>
      </w:r>
    </w:p>
    <w:p w:rsidR="006841D3" w:rsidRDefault="006841D3" w:rsidP="007E3AA4">
      <w:pPr>
        <w:pStyle w:val="ListParagraph"/>
        <w:numPr>
          <w:ilvl w:val="1"/>
          <w:numId w:val="11"/>
        </w:numPr>
      </w:pPr>
      <w:r>
        <w:t>This:</w:t>
      </w:r>
      <w:r w:rsidR="00ED6F85">
        <w:br/>
      </w:r>
      <w:r w:rsidR="00ED6F85">
        <w:rPr>
          <w:noProof/>
        </w:rPr>
        <w:drawing>
          <wp:inline distT="0" distB="0" distL="0" distR="0" wp14:anchorId="29237B16" wp14:editId="7C64C634">
            <wp:extent cx="2667231" cy="510584"/>
            <wp:effectExtent l="0" t="0" r="0" b="38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231" cy="510584"/>
                    </a:xfrm>
                    <a:prstGeom prst="rect">
                      <a:avLst/>
                    </a:prstGeom>
                  </pic:spPr>
                </pic:pic>
              </a:graphicData>
            </a:graphic>
          </wp:inline>
        </w:drawing>
      </w:r>
    </w:p>
    <w:p w:rsidR="00ED6F85" w:rsidRDefault="006841D3" w:rsidP="005120D7">
      <w:pPr>
        <w:pStyle w:val="ListParagraph"/>
        <w:numPr>
          <w:ilvl w:val="1"/>
          <w:numId w:val="11"/>
        </w:numPr>
      </w:pPr>
      <w:r>
        <w:t>is the same as this:</w:t>
      </w:r>
      <w:r w:rsidR="00ED6F85">
        <w:br/>
      </w:r>
      <w:r w:rsidR="00ED6F85">
        <w:rPr>
          <w:noProof/>
        </w:rPr>
        <w:drawing>
          <wp:inline distT="0" distB="0" distL="0" distR="0" wp14:anchorId="33683349" wp14:editId="4F29EB03">
            <wp:extent cx="2674852" cy="46486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4852" cy="464860"/>
                    </a:xfrm>
                    <a:prstGeom prst="rect">
                      <a:avLst/>
                    </a:prstGeom>
                  </pic:spPr>
                </pic:pic>
              </a:graphicData>
            </a:graphic>
          </wp:inline>
        </w:drawing>
      </w:r>
      <w:r w:rsidR="00ED6F85">
        <w:t xml:space="preserve"> </w:t>
      </w:r>
    </w:p>
    <w:p w:rsidR="002A61AE" w:rsidRDefault="002A61AE" w:rsidP="00ED6F85">
      <w:pPr>
        <w:pStyle w:val="ListParagraph"/>
        <w:numPr>
          <w:ilvl w:val="0"/>
          <w:numId w:val="11"/>
        </w:numPr>
      </w:pPr>
      <w:r w:rsidRPr="00ED6F85">
        <w:rPr>
          <w:b/>
        </w:rPr>
        <w:t>Functions are created at the Global scope by default.</w:t>
      </w:r>
      <w:r>
        <w:t xml:space="preserve"> (I.e. they are a property of the </w:t>
      </w:r>
      <w:r w:rsidRPr="002A61AE">
        <w:rPr>
          <w:rStyle w:val="ScreenTextChar"/>
        </w:rPr>
        <w:t>window</w:t>
      </w:r>
      <w:r>
        <w:t xml:space="preserve"> object.   </w:t>
      </w:r>
      <w:r w:rsidRPr="002A61AE">
        <w:rPr>
          <w:rStyle w:val="ScreenTextChar"/>
        </w:rPr>
        <w:t>window.foo()</w:t>
      </w:r>
      <w:r>
        <w:t xml:space="preserve">  </w:t>
      </w:r>
    </w:p>
    <w:p w:rsidR="006841D3" w:rsidRDefault="002A61AE" w:rsidP="00ED6F85">
      <w:pPr>
        <w:pStyle w:val="ListParagraph"/>
        <w:numPr>
          <w:ilvl w:val="0"/>
          <w:numId w:val="11"/>
        </w:numPr>
      </w:pPr>
      <w:r w:rsidRPr="00ED6F85">
        <w:rPr>
          <w:b/>
        </w:rPr>
        <w:lastRenderedPageBreak/>
        <w:t>Functions can be declared inside of another function.</w:t>
      </w:r>
      <w:r>
        <w:t xml:space="preserve"> This hides </w:t>
      </w:r>
      <w:r w:rsidR="00666EC1">
        <w:t>them</w:t>
      </w:r>
      <w:r>
        <w:t xml:space="preserve"> from the Global scope</w:t>
      </w:r>
      <w:r w:rsidR="00ED6F85">
        <w:t xml:space="preserve"> and helps avoid naming conflicts</w:t>
      </w:r>
      <w:r>
        <w:t>.</w:t>
      </w:r>
    </w:p>
    <w:p w:rsidR="006841D3" w:rsidRDefault="006841D3" w:rsidP="00175B5E"/>
    <w:p w:rsidR="00175B5E" w:rsidRDefault="00175B5E" w:rsidP="00175B5E">
      <w:r>
        <w:t>A function declaration can be as simple as:</w:t>
      </w:r>
    </w:p>
    <w:p w:rsidR="00175B5E" w:rsidRDefault="00A12569" w:rsidP="00175B5E">
      <w:r>
        <w:rPr>
          <w:noProof/>
        </w:rPr>
        <w:drawing>
          <wp:inline distT="0" distB="0" distL="0" distR="0" wp14:anchorId="35021F0D" wp14:editId="38ECC378">
            <wp:extent cx="2133785" cy="624894"/>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3785" cy="624894"/>
                    </a:xfrm>
                    <a:prstGeom prst="rect">
                      <a:avLst/>
                    </a:prstGeom>
                  </pic:spPr>
                </pic:pic>
              </a:graphicData>
            </a:graphic>
          </wp:inline>
        </w:drawing>
      </w:r>
    </w:p>
    <w:p w:rsidR="00A12569" w:rsidRDefault="00A12569" w:rsidP="00175B5E"/>
    <w:p w:rsidR="00175B5E" w:rsidRDefault="00175B5E" w:rsidP="00175B5E">
      <w:r>
        <w:t>Functions can also have parameters so you can pass different data to the function each time it is called.</w:t>
      </w:r>
    </w:p>
    <w:p w:rsidR="00175B5E" w:rsidRDefault="00A12569" w:rsidP="003B6757">
      <w:r>
        <w:rPr>
          <w:noProof/>
        </w:rPr>
        <w:drawing>
          <wp:inline distT="0" distB="0" distL="0" distR="0" wp14:anchorId="6B6724F9" wp14:editId="031D8062">
            <wp:extent cx="2514818" cy="1249788"/>
            <wp:effectExtent l="0" t="0" r="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818" cy="1249788"/>
                    </a:xfrm>
                    <a:prstGeom prst="rect">
                      <a:avLst/>
                    </a:prstGeom>
                  </pic:spPr>
                </pic:pic>
              </a:graphicData>
            </a:graphic>
          </wp:inline>
        </w:drawing>
      </w:r>
    </w:p>
    <w:p w:rsidR="00A12569" w:rsidRDefault="00A12569" w:rsidP="003B6757"/>
    <w:p w:rsidR="003A0F5A" w:rsidRDefault="00666EC1" w:rsidP="003B6757">
      <w:r>
        <w:t xml:space="preserve">Instead of listing the parameter names in the function declaration, you </w:t>
      </w:r>
      <w:r w:rsidR="00120D68">
        <w:t xml:space="preserve">can </w:t>
      </w:r>
      <w:r>
        <w:t>use the “arguments” object to accept any number of parameters.</w:t>
      </w:r>
    </w:p>
    <w:p w:rsidR="00666EC1" w:rsidRDefault="00A12569" w:rsidP="003B6757">
      <w:r>
        <w:rPr>
          <w:noProof/>
        </w:rPr>
        <w:drawing>
          <wp:inline distT="0" distB="0" distL="0" distR="0" wp14:anchorId="16E8A06F" wp14:editId="13A7ED1E">
            <wp:extent cx="4320914" cy="2613887"/>
            <wp:effectExtent l="0" t="0" r="381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914" cy="2613887"/>
                    </a:xfrm>
                    <a:prstGeom prst="rect">
                      <a:avLst/>
                    </a:prstGeom>
                  </pic:spPr>
                </pic:pic>
              </a:graphicData>
            </a:graphic>
          </wp:inline>
        </w:drawing>
      </w:r>
    </w:p>
    <w:p w:rsidR="00A12569" w:rsidRDefault="00A12569" w:rsidP="003B6757"/>
    <w:p w:rsidR="00702D84" w:rsidRDefault="00702D84" w:rsidP="00702D84">
      <w:pPr>
        <w:pStyle w:val="Heading4"/>
      </w:pPr>
      <w:r>
        <w:t>Conditional Statements</w:t>
      </w:r>
    </w:p>
    <w:p w:rsidR="00D7499D" w:rsidRDefault="00D7499D" w:rsidP="00D7499D">
      <w:r>
        <w:t xml:space="preserve">JavaScript includes the common set of </w:t>
      </w:r>
      <w:r w:rsidR="00120D68">
        <w:t>conditional statements</w:t>
      </w:r>
      <w:r>
        <w:t xml:space="preserve"> found in </w:t>
      </w:r>
      <w:r w:rsidR="00120D68">
        <w:t>the C family of</w:t>
      </w:r>
      <w:r>
        <w:t xml:space="preserve"> languages: </w:t>
      </w:r>
      <w:r w:rsidR="00A12569">
        <w:t>if</w:t>
      </w:r>
      <w:r>
        <w:t xml:space="preserve">, </w:t>
      </w:r>
      <w:r w:rsidR="00A12569">
        <w:t>switch</w:t>
      </w:r>
      <w:r>
        <w:t xml:space="preserve">, </w:t>
      </w:r>
      <w:r w:rsidR="00A12569">
        <w:t>for</w:t>
      </w:r>
      <w:r>
        <w:t xml:space="preserve">, </w:t>
      </w:r>
      <w:r w:rsidR="00A12569">
        <w:t>do</w:t>
      </w:r>
      <w:r>
        <w:t xml:space="preserve"> and </w:t>
      </w:r>
      <w:r w:rsidR="00A12569">
        <w:t>while</w:t>
      </w:r>
      <w:r>
        <w:t>.</w:t>
      </w:r>
    </w:p>
    <w:p w:rsidR="00D7499D" w:rsidRPr="00D7499D" w:rsidRDefault="00D7499D" w:rsidP="00D7499D"/>
    <w:p w:rsidR="00D7499D" w:rsidRDefault="00D7499D" w:rsidP="00D7499D">
      <w:pPr>
        <w:pStyle w:val="Heading5"/>
      </w:pPr>
      <w:r>
        <w:lastRenderedPageBreak/>
        <w:t>Testing values - IF</w:t>
      </w:r>
    </w:p>
    <w:p w:rsidR="00D7499D" w:rsidRDefault="00D7499D" w:rsidP="00D7499D">
      <w:r>
        <w:t xml:space="preserve">JavaScript's IF statement is used to conditionally run a block of code. The most common mistake made by new JavaScript developers is typing just one equal sign when doing comparisons. </w:t>
      </w:r>
    </w:p>
    <w:p w:rsidR="00D7499D" w:rsidRDefault="00D7499D" w:rsidP="00D7499D">
      <w:r>
        <w:t>Example - if A equals B then display an alert:</w:t>
      </w:r>
    </w:p>
    <w:p w:rsidR="00D7499D" w:rsidRDefault="00A12569" w:rsidP="00D7499D">
      <w:r>
        <w:rPr>
          <w:noProof/>
        </w:rPr>
        <w:drawing>
          <wp:inline distT="0" distB="0" distL="0" distR="0" wp14:anchorId="629AF89A" wp14:editId="2DB40D72">
            <wp:extent cx="2484335" cy="48010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4335" cy="480102"/>
                    </a:xfrm>
                    <a:prstGeom prst="rect">
                      <a:avLst/>
                    </a:prstGeom>
                  </pic:spPr>
                </pic:pic>
              </a:graphicData>
            </a:graphic>
          </wp:inline>
        </w:drawing>
      </w:r>
    </w:p>
    <w:p w:rsidR="00D7499D" w:rsidRDefault="00D7499D" w:rsidP="00D7499D">
      <w:r>
        <w:t xml:space="preserve">Note in this example the </w:t>
      </w:r>
      <w:r w:rsidR="00A12569">
        <w:t xml:space="preserve">use of the </w:t>
      </w:r>
      <w:r>
        <w:t>single equal sign for assignments ( a = 5 ) and the double equal signs for equality (a == b).</w:t>
      </w:r>
    </w:p>
    <w:p w:rsidR="00D7499D" w:rsidRDefault="00D7499D" w:rsidP="00D7499D"/>
    <w:p w:rsidR="00D7499D" w:rsidRDefault="00D7499D" w:rsidP="00D7499D">
      <w:r>
        <w:t>Example - if A is greater than B then display an alert else display a different alert:</w:t>
      </w:r>
    </w:p>
    <w:p w:rsidR="00D7499D" w:rsidRDefault="00A12569" w:rsidP="00D7499D">
      <w:r>
        <w:rPr>
          <w:noProof/>
        </w:rPr>
        <w:drawing>
          <wp:inline distT="0" distB="0" distL="0" distR="0" wp14:anchorId="327EE270" wp14:editId="1916D535">
            <wp:extent cx="2804403" cy="1539373"/>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4403" cy="1539373"/>
                    </a:xfrm>
                    <a:prstGeom prst="rect">
                      <a:avLst/>
                    </a:prstGeom>
                  </pic:spPr>
                </pic:pic>
              </a:graphicData>
            </a:graphic>
          </wp:inline>
        </w:drawing>
      </w:r>
    </w:p>
    <w:p w:rsidR="00A12569" w:rsidRDefault="00A12569" w:rsidP="00D7499D"/>
    <w:p w:rsidR="00D7499D" w:rsidRDefault="00D7499D" w:rsidP="00D7499D">
      <w:r>
        <w:t>Example - if A and B are not equal then display an alert:</w:t>
      </w:r>
    </w:p>
    <w:p w:rsidR="00D7499D" w:rsidRDefault="00A12569" w:rsidP="00D7499D">
      <w:r>
        <w:rPr>
          <w:noProof/>
        </w:rPr>
        <w:drawing>
          <wp:inline distT="0" distB="0" distL="0" distR="0" wp14:anchorId="03CB7AD2" wp14:editId="460EDBBE">
            <wp:extent cx="2667231" cy="487722"/>
            <wp:effectExtent l="0" t="0" r="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231" cy="487722"/>
                    </a:xfrm>
                    <a:prstGeom prst="rect">
                      <a:avLst/>
                    </a:prstGeom>
                  </pic:spPr>
                </pic:pic>
              </a:graphicData>
            </a:graphic>
          </wp:inline>
        </w:drawing>
      </w:r>
    </w:p>
    <w:p w:rsidR="00A12569" w:rsidRDefault="00A12569" w:rsidP="00D7499D"/>
    <w:p w:rsidR="00D7499D" w:rsidRDefault="00D7499D" w:rsidP="00D7499D">
      <w:pPr>
        <w:pStyle w:val="Heading5"/>
      </w:pPr>
      <w:r>
        <w:t>JavaScript Comparison Operators</w:t>
      </w:r>
    </w:p>
    <w:p w:rsidR="00A12569" w:rsidRPr="00A12569" w:rsidRDefault="00A12569" w:rsidP="00A12569">
      <w:r>
        <w:t>The JavaScript comparison operators are similar to those found the C family of languages.</w:t>
      </w:r>
    </w:p>
    <w:p w:rsidR="00D7499D" w:rsidRDefault="00A12569" w:rsidP="00D7499D">
      <w:r>
        <w:rPr>
          <w:noProof/>
        </w:rPr>
        <w:drawing>
          <wp:inline distT="0" distB="0" distL="0" distR="0" wp14:anchorId="1A92B16B" wp14:editId="0413E207">
            <wp:extent cx="2812024" cy="1668925"/>
            <wp:effectExtent l="0" t="0" r="762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2024" cy="1668925"/>
                    </a:xfrm>
                    <a:prstGeom prst="rect">
                      <a:avLst/>
                    </a:prstGeom>
                  </pic:spPr>
                </pic:pic>
              </a:graphicData>
            </a:graphic>
          </wp:inline>
        </w:drawing>
      </w:r>
    </w:p>
    <w:p w:rsidR="00A12569" w:rsidRDefault="00A12569" w:rsidP="00D7499D"/>
    <w:p w:rsidR="00D7499D" w:rsidRDefault="00D7499D" w:rsidP="00D7499D">
      <w:r>
        <w:t>The “</w:t>
      </w:r>
      <w:r w:rsidRPr="00120D68">
        <w:rPr>
          <w:rStyle w:val="ScreenTextChar"/>
        </w:rPr>
        <w:t>===</w:t>
      </w:r>
      <w:r>
        <w:t>” comparison operator is similar to the following</w:t>
      </w:r>
      <w:r w:rsidR="004D4353">
        <w:t xml:space="preserve"> that tests both the values and the datatypes</w:t>
      </w:r>
      <w:r>
        <w:t>:</w:t>
      </w:r>
    </w:p>
    <w:p w:rsidR="00D7499D" w:rsidRDefault="00A12569" w:rsidP="00D7499D">
      <w:r>
        <w:rPr>
          <w:noProof/>
        </w:rPr>
        <w:drawing>
          <wp:inline distT="0" distB="0" distL="0" distR="0" wp14:anchorId="798DBA0C" wp14:editId="4A8EC262">
            <wp:extent cx="3833192" cy="182896"/>
            <wp:effectExtent l="0" t="0" r="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3192" cy="182896"/>
                    </a:xfrm>
                    <a:prstGeom prst="rect">
                      <a:avLst/>
                    </a:prstGeom>
                  </pic:spPr>
                </pic:pic>
              </a:graphicData>
            </a:graphic>
          </wp:inline>
        </w:drawing>
      </w:r>
    </w:p>
    <w:p w:rsidR="00A12569" w:rsidRDefault="00A12569" w:rsidP="00D7499D"/>
    <w:p w:rsidR="00D7499D" w:rsidRDefault="001C4093" w:rsidP="001C4093">
      <w:pPr>
        <w:pStyle w:val="Heading5"/>
      </w:pPr>
      <w:r>
        <w:t>The Conditional “ternary” Operator.</w:t>
      </w:r>
    </w:p>
    <w:p w:rsidR="001C4093" w:rsidRDefault="001C4093" w:rsidP="00702D84">
      <w:r>
        <w:t>Note: “ternary” = “composed of three items”.</w:t>
      </w:r>
    </w:p>
    <w:p w:rsidR="001C4093" w:rsidRDefault="001C4093" w:rsidP="00702D84">
      <w:r>
        <w:t>JavaScript includes an operator “</w:t>
      </w:r>
      <w:r w:rsidRPr="00120D68">
        <w:rPr>
          <w:rStyle w:val="ScreenTextChar"/>
        </w:rPr>
        <w:t>?</w:t>
      </w:r>
      <w:r>
        <w:t>” that behaves as an IF structure.</w:t>
      </w:r>
    </w:p>
    <w:p w:rsidR="00A12569" w:rsidRDefault="00A12569" w:rsidP="00702D84">
      <w:r>
        <w:rPr>
          <w:noProof/>
        </w:rPr>
        <w:drawing>
          <wp:inline distT="0" distB="0" distL="0" distR="0" wp14:anchorId="30C087D5" wp14:editId="4097669B">
            <wp:extent cx="2842506" cy="160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2506" cy="160034"/>
                    </a:xfrm>
                    <a:prstGeom prst="rect">
                      <a:avLst/>
                    </a:prstGeom>
                  </pic:spPr>
                </pic:pic>
              </a:graphicData>
            </a:graphic>
          </wp:inline>
        </w:drawing>
      </w:r>
    </w:p>
    <w:p w:rsidR="001C4093" w:rsidRDefault="001C4093" w:rsidP="00702D84">
      <w:r>
        <w:t>Example:</w:t>
      </w:r>
    </w:p>
    <w:p w:rsidR="001C4093" w:rsidRDefault="00A12569" w:rsidP="00702D84">
      <w:r>
        <w:rPr>
          <w:noProof/>
        </w:rPr>
        <w:drawing>
          <wp:inline distT="0" distB="0" distL="0" distR="0" wp14:anchorId="3986FC6D" wp14:editId="20075161">
            <wp:extent cx="2766300" cy="4572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6300" cy="457240"/>
                    </a:xfrm>
                    <a:prstGeom prst="rect">
                      <a:avLst/>
                    </a:prstGeom>
                  </pic:spPr>
                </pic:pic>
              </a:graphicData>
            </a:graphic>
          </wp:inline>
        </w:drawing>
      </w:r>
    </w:p>
    <w:p w:rsidR="00D7499D" w:rsidRDefault="00A12569" w:rsidP="00702D84">
      <w:r>
        <w:t>The above is e</w:t>
      </w:r>
      <w:r w:rsidR="001C4093">
        <w:t>quivalent to:</w:t>
      </w:r>
    </w:p>
    <w:p w:rsidR="00D7499D" w:rsidRDefault="00A12569" w:rsidP="00702D84">
      <w:r>
        <w:rPr>
          <w:noProof/>
        </w:rPr>
        <w:drawing>
          <wp:inline distT="0" distB="0" distL="0" distR="0" wp14:anchorId="42818791" wp14:editId="2BF7A641">
            <wp:extent cx="1493649" cy="156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93649" cy="1562235"/>
                    </a:xfrm>
                    <a:prstGeom prst="rect">
                      <a:avLst/>
                    </a:prstGeom>
                  </pic:spPr>
                </pic:pic>
              </a:graphicData>
            </a:graphic>
          </wp:inline>
        </w:drawing>
      </w:r>
    </w:p>
    <w:p w:rsidR="00A12569" w:rsidRDefault="00A12569" w:rsidP="00702D84"/>
    <w:p w:rsidR="00702D84" w:rsidRDefault="001C4093" w:rsidP="001C4093">
      <w:pPr>
        <w:pStyle w:val="Heading5"/>
      </w:pPr>
      <w:r>
        <w:t>Switch</w:t>
      </w:r>
    </w:p>
    <w:p w:rsidR="00702D84" w:rsidRDefault="00C925A3" w:rsidP="00702D84">
      <w:r>
        <w:t xml:space="preserve">The switch statement accepts an expression or value and </w:t>
      </w:r>
      <w:r w:rsidR="003F1D41">
        <w:t>uses</w:t>
      </w:r>
      <w:r>
        <w:t xml:space="preserve"> that value to select a </w:t>
      </w:r>
      <w:r w:rsidRPr="00120D68">
        <w:rPr>
          <w:rStyle w:val="ScreenTextChar"/>
        </w:rPr>
        <w:t>case</w:t>
      </w:r>
      <w:r>
        <w:t xml:space="preserve"> clause. The switch statement is often described as the equivalent of nested IF statements.</w:t>
      </w:r>
    </w:p>
    <w:p w:rsidR="00C925A3" w:rsidRDefault="00A12569" w:rsidP="00702D84">
      <w:r>
        <w:rPr>
          <w:noProof/>
        </w:rPr>
        <w:drawing>
          <wp:inline distT="0" distB="0" distL="0" distR="0" wp14:anchorId="26E6194D" wp14:editId="223D87BB">
            <wp:extent cx="5220152" cy="21718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152" cy="2171888"/>
                    </a:xfrm>
                    <a:prstGeom prst="rect">
                      <a:avLst/>
                    </a:prstGeom>
                  </pic:spPr>
                </pic:pic>
              </a:graphicData>
            </a:graphic>
          </wp:inline>
        </w:drawing>
      </w:r>
    </w:p>
    <w:p w:rsidR="00C83812" w:rsidRDefault="00C83812" w:rsidP="00702D84">
      <w:r>
        <w:t>Notes:</w:t>
      </w:r>
    </w:p>
    <w:p w:rsidR="00C83812" w:rsidRDefault="00C83812" w:rsidP="00896F1C">
      <w:pPr>
        <w:pStyle w:val="ListParagraph"/>
        <w:numPr>
          <w:ilvl w:val="0"/>
          <w:numId w:val="44"/>
        </w:numPr>
      </w:pPr>
      <w:r>
        <w:t xml:space="preserve">Except where there is a missing </w:t>
      </w:r>
      <w:r w:rsidRPr="00FA00D7">
        <w:rPr>
          <w:rStyle w:val="ScreenTextChar"/>
        </w:rPr>
        <w:t>break</w:t>
      </w:r>
      <w:r w:rsidR="004D4353">
        <w:t xml:space="preserve"> statement,</w:t>
      </w:r>
      <w:r>
        <w:t xml:space="preserve"> </w:t>
      </w:r>
      <w:r w:rsidRPr="00FA00D7">
        <w:rPr>
          <w:rStyle w:val="ScreenTextChar"/>
        </w:rPr>
        <w:t>case</w:t>
      </w:r>
      <w:r>
        <w:t xml:space="preserve"> and </w:t>
      </w:r>
      <w:r w:rsidRPr="00FA00D7">
        <w:rPr>
          <w:rStyle w:val="ScreenTextChar"/>
        </w:rPr>
        <w:t>default</w:t>
      </w:r>
      <w:r>
        <w:t xml:space="preserve"> </w:t>
      </w:r>
      <w:r w:rsidR="00120D68">
        <w:t xml:space="preserve">statement </w:t>
      </w:r>
      <w:r>
        <w:t>sections can be listed in any order.</w:t>
      </w:r>
    </w:p>
    <w:p w:rsidR="00C83812" w:rsidRDefault="00C83812" w:rsidP="00896F1C">
      <w:pPr>
        <w:pStyle w:val="ListParagraph"/>
        <w:numPr>
          <w:ilvl w:val="0"/>
          <w:numId w:val="44"/>
        </w:numPr>
      </w:pPr>
      <w:r>
        <w:t xml:space="preserve">Code blocks can have many lines of code, including </w:t>
      </w:r>
      <w:r w:rsidR="002A598E">
        <w:t xml:space="preserve">other </w:t>
      </w:r>
      <w:r>
        <w:t>nested</w:t>
      </w:r>
      <w:r w:rsidR="002A598E">
        <w:t xml:space="preserve"> statements.</w:t>
      </w:r>
    </w:p>
    <w:p w:rsidR="00EE5045" w:rsidRDefault="00EE5045" w:rsidP="00EE5045"/>
    <w:p w:rsidR="00C83812" w:rsidRDefault="00C83812" w:rsidP="00EE5045">
      <w:r>
        <w:t>Example:</w:t>
      </w:r>
    </w:p>
    <w:p w:rsidR="00C925A3" w:rsidRDefault="00EE5045" w:rsidP="00702D84">
      <w:r>
        <w:rPr>
          <w:noProof/>
        </w:rPr>
        <w:lastRenderedPageBreak/>
        <w:drawing>
          <wp:inline distT="0" distB="0" distL="0" distR="0" wp14:anchorId="088E9A42" wp14:editId="336B8D0B">
            <wp:extent cx="3909399" cy="32387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9399" cy="3238781"/>
                    </a:xfrm>
                    <a:prstGeom prst="rect">
                      <a:avLst/>
                    </a:prstGeom>
                  </pic:spPr>
                </pic:pic>
              </a:graphicData>
            </a:graphic>
          </wp:inline>
        </w:drawing>
      </w:r>
    </w:p>
    <w:p w:rsidR="00EE5045" w:rsidRDefault="00EE5045" w:rsidP="00702D84"/>
    <w:p w:rsidR="00C925A3" w:rsidRDefault="00C83812" w:rsidP="00702D84">
      <w:r>
        <w:t>From the above:</w:t>
      </w:r>
    </w:p>
    <w:p w:rsidR="00EE5045" w:rsidRDefault="00EE5045" w:rsidP="00702D84">
      <w:r>
        <w:rPr>
          <w:noProof/>
        </w:rPr>
        <w:drawing>
          <wp:inline distT="0" distB="0" distL="0" distR="0" wp14:anchorId="1B7BE851" wp14:editId="49B573A6">
            <wp:extent cx="2827265" cy="21337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7265" cy="2133785"/>
                    </a:xfrm>
                    <a:prstGeom prst="rect">
                      <a:avLst/>
                    </a:prstGeom>
                  </pic:spPr>
                </pic:pic>
              </a:graphicData>
            </a:graphic>
          </wp:inline>
        </w:drawing>
      </w:r>
    </w:p>
    <w:p w:rsidR="00C925A3" w:rsidRDefault="00C925A3" w:rsidP="00702D84"/>
    <w:p w:rsidR="00702D84" w:rsidRDefault="00702D84" w:rsidP="00702D84">
      <w:pPr>
        <w:pStyle w:val="Heading4"/>
      </w:pPr>
      <w:r>
        <w:t>Looping Statements</w:t>
      </w:r>
    </w:p>
    <w:p w:rsidR="003F1D41" w:rsidRDefault="003F1D41" w:rsidP="003F1D41">
      <w:r>
        <w:t xml:space="preserve">JavaScript supplies several statements for creating code that loops. Loops are blocks of code that run </w:t>
      </w:r>
      <w:r w:rsidR="008B5AD2">
        <w:t>while</w:t>
      </w:r>
      <w:r w:rsidR="004D4353">
        <w:t>,</w:t>
      </w:r>
      <w:r w:rsidR="008B5AD2">
        <w:t xml:space="preserve"> or until</w:t>
      </w:r>
      <w:r w:rsidR="004D4353">
        <w:t>,</w:t>
      </w:r>
      <w:r w:rsidR="008B5AD2">
        <w:t xml:space="preserve"> </w:t>
      </w:r>
      <w:r w:rsidR="00FA00D7">
        <w:t xml:space="preserve">a </w:t>
      </w:r>
      <w:r w:rsidR="008B5AD2">
        <w:t>certain condition is true.</w:t>
      </w:r>
    </w:p>
    <w:p w:rsidR="008B5AD2" w:rsidRDefault="008B5AD2" w:rsidP="00896F1C">
      <w:pPr>
        <w:pStyle w:val="ListParagraph"/>
        <w:numPr>
          <w:ilvl w:val="0"/>
          <w:numId w:val="45"/>
        </w:numPr>
      </w:pPr>
      <w:r w:rsidRPr="00EE5045">
        <w:rPr>
          <w:b/>
        </w:rPr>
        <w:t>“for” loops</w:t>
      </w:r>
      <w:r>
        <w:t xml:space="preserve"> use a counter and run for a known number of iterations.</w:t>
      </w:r>
    </w:p>
    <w:p w:rsidR="008B5AD2" w:rsidRDefault="008B5AD2" w:rsidP="00896F1C">
      <w:pPr>
        <w:pStyle w:val="ListParagraph"/>
        <w:numPr>
          <w:ilvl w:val="0"/>
          <w:numId w:val="45"/>
        </w:numPr>
      </w:pPr>
      <w:r w:rsidRPr="00EE5045">
        <w:rPr>
          <w:b/>
        </w:rPr>
        <w:t>“while” loops</w:t>
      </w:r>
      <w:r>
        <w:t xml:space="preserve"> run zero to many times and exit when a</w:t>
      </w:r>
      <w:r w:rsidR="000E2142">
        <w:t>n</w:t>
      </w:r>
      <w:r>
        <w:t xml:space="preserve"> expression changes to </w:t>
      </w:r>
      <w:r w:rsidRPr="00120D68">
        <w:rPr>
          <w:rStyle w:val="ScreenTextChar"/>
        </w:rPr>
        <w:t>false</w:t>
      </w:r>
      <w:r>
        <w:t>. The expression is evaluated at the start of each loop.</w:t>
      </w:r>
    </w:p>
    <w:p w:rsidR="008B5AD2" w:rsidRDefault="008B5AD2" w:rsidP="00896F1C">
      <w:pPr>
        <w:pStyle w:val="ListParagraph"/>
        <w:numPr>
          <w:ilvl w:val="0"/>
          <w:numId w:val="45"/>
        </w:numPr>
      </w:pPr>
      <w:r w:rsidRPr="00EE5045">
        <w:rPr>
          <w:b/>
        </w:rPr>
        <w:t>“do”</w:t>
      </w:r>
      <w:r>
        <w:t xml:space="preserve"> loops run one to many times and exit when a</w:t>
      </w:r>
      <w:r w:rsidR="000E2142">
        <w:t>n</w:t>
      </w:r>
      <w:r>
        <w:t xml:space="preserve"> expression changes to </w:t>
      </w:r>
      <w:r w:rsidRPr="00120D68">
        <w:rPr>
          <w:rStyle w:val="ScreenTextChar"/>
        </w:rPr>
        <w:t>false</w:t>
      </w:r>
      <w:r>
        <w:t>.</w:t>
      </w:r>
      <w:r w:rsidRPr="008B5AD2">
        <w:t xml:space="preserve"> </w:t>
      </w:r>
      <w:r>
        <w:t>The expression is evaluated at the end of each loop.</w:t>
      </w:r>
    </w:p>
    <w:p w:rsidR="00BB79AB" w:rsidRDefault="00BB79AB" w:rsidP="00BB79AB"/>
    <w:p w:rsidR="00BB79AB" w:rsidRDefault="00BB79AB" w:rsidP="00BB79AB">
      <w:r>
        <w:t>Notes:</w:t>
      </w:r>
    </w:p>
    <w:p w:rsidR="00BB79AB" w:rsidRDefault="00BB79AB" w:rsidP="00896F1C">
      <w:pPr>
        <w:pStyle w:val="ListParagraph"/>
        <w:numPr>
          <w:ilvl w:val="0"/>
          <w:numId w:val="46"/>
        </w:numPr>
      </w:pPr>
      <w:r>
        <w:lastRenderedPageBreak/>
        <w:t xml:space="preserve">Something inside of the loop must change the expression, </w:t>
      </w:r>
      <w:r w:rsidR="000E2142">
        <w:t>otherwise</w:t>
      </w:r>
      <w:r>
        <w:t xml:space="preserve"> you will </w:t>
      </w:r>
      <w:r w:rsidR="00882FC8">
        <w:t xml:space="preserve">have created </w:t>
      </w:r>
      <w:r>
        <w:t xml:space="preserve">an endless loop. </w:t>
      </w:r>
    </w:p>
    <w:p w:rsidR="00BB79AB" w:rsidRDefault="00BB79AB" w:rsidP="00896F1C">
      <w:pPr>
        <w:pStyle w:val="ListParagraph"/>
        <w:numPr>
          <w:ilvl w:val="1"/>
          <w:numId w:val="46"/>
        </w:numPr>
      </w:pPr>
      <w:r w:rsidRPr="00BB79AB">
        <w:rPr>
          <w:rStyle w:val="ScreenTextChar"/>
        </w:rPr>
        <w:t>while (true) { /* do this forever */ }</w:t>
      </w:r>
      <w:r>
        <w:t xml:space="preserve"> </w:t>
      </w:r>
      <w:r w:rsidR="000E2142">
        <w:t xml:space="preserve">  // endless loop, unless there is a </w:t>
      </w:r>
      <w:r w:rsidR="000E2142" w:rsidRPr="000E2142">
        <w:rPr>
          <w:rStyle w:val="ScreenTextChar"/>
        </w:rPr>
        <w:t>break</w:t>
      </w:r>
      <w:r w:rsidR="000E2142">
        <w:t xml:space="preserve"> statement.</w:t>
      </w:r>
    </w:p>
    <w:p w:rsidR="00BB79AB" w:rsidRDefault="00BB79AB" w:rsidP="00896F1C">
      <w:pPr>
        <w:pStyle w:val="ListParagraph"/>
        <w:numPr>
          <w:ilvl w:val="0"/>
          <w:numId w:val="46"/>
        </w:numPr>
      </w:pPr>
      <w:r>
        <w:t xml:space="preserve">Loops can exit at any time by using </w:t>
      </w:r>
      <w:r w:rsidRPr="00BB79AB">
        <w:rPr>
          <w:rStyle w:val="ScreenTextChar"/>
        </w:rPr>
        <w:t>break</w:t>
      </w:r>
      <w:r>
        <w:t>.</w:t>
      </w:r>
    </w:p>
    <w:p w:rsidR="000E2142" w:rsidRDefault="000E2142" w:rsidP="00896F1C">
      <w:pPr>
        <w:pStyle w:val="ListParagraph"/>
        <w:numPr>
          <w:ilvl w:val="1"/>
          <w:numId w:val="46"/>
        </w:numPr>
      </w:pPr>
      <w:r w:rsidRPr="00BB79AB">
        <w:rPr>
          <w:rStyle w:val="ScreenTextChar"/>
        </w:rPr>
        <w:t xml:space="preserve">while (true) { </w:t>
      </w:r>
      <w:r>
        <w:rPr>
          <w:rStyle w:val="ScreenTextChar"/>
        </w:rPr>
        <w:t>if (someexpression) { break }; /* do stuff */</w:t>
      </w:r>
      <w:r w:rsidRPr="00BB79AB">
        <w:rPr>
          <w:rStyle w:val="ScreenTextChar"/>
        </w:rPr>
        <w:t xml:space="preserve"> }</w:t>
      </w:r>
    </w:p>
    <w:p w:rsidR="00BB79AB" w:rsidRDefault="00BB79AB" w:rsidP="00896F1C">
      <w:pPr>
        <w:pStyle w:val="ListParagraph"/>
        <w:numPr>
          <w:ilvl w:val="0"/>
          <w:numId w:val="46"/>
        </w:numPr>
      </w:pPr>
      <w:r>
        <w:t xml:space="preserve">Loops inside of a function can exit at any time by using </w:t>
      </w:r>
      <w:r w:rsidRPr="00BB79AB">
        <w:rPr>
          <w:rStyle w:val="ScreenTextChar"/>
        </w:rPr>
        <w:t>return</w:t>
      </w:r>
      <w:r w:rsidR="000E2142">
        <w:t xml:space="preserve"> to exit the function.</w:t>
      </w:r>
    </w:p>
    <w:p w:rsidR="00BB79AB" w:rsidRDefault="00BB79AB" w:rsidP="00896F1C">
      <w:pPr>
        <w:pStyle w:val="ListParagraph"/>
        <w:numPr>
          <w:ilvl w:val="0"/>
          <w:numId w:val="46"/>
        </w:numPr>
      </w:pPr>
      <w:r>
        <w:t>Loops can skip to the next iteration by using</w:t>
      </w:r>
      <w:r w:rsidR="00120D68">
        <w:t xml:space="preserve"> the </w:t>
      </w:r>
      <w:r w:rsidRPr="00BB79AB">
        <w:rPr>
          <w:rStyle w:val="ScreenTextChar"/>
        </w:rPr>
        <w:t>continue</w:t>
      </w:r>
      <w:r w:rsidR="00120D68">
        <w:t xml:space="preserve"> statement.</w:t>
      </w:r>
    </w:p>
    <w:p w:rsidR="008B5AD2" w:rsidRDefault="008B5AD2" w:rsidP="008B5AD2"/>
    <w:p w:rsidR="00BB79AB" w:rsidRDefault="00A93183" w:rsidP="00A93183">
      <w:pPr>
        <w:pStyle w:val="Heading5"/>
      </w:pPr>
      <w:r>
        <w:t>WHILE</w:t>
      </w:r>
    </w:p>
    <w:p w:rsidR="00A93183" w:rsidRDefault="00A93183" w:rsidP="00A93183">
      <w:r>
        <w:t xml:space="preserve">The </w:t>
      </w:r>
      <w:r w:rsidRPr="0057167A">
        <w:rPr>
          <w:rStyle w:val="ScreenTextChar"/>
        </w:rPr>
        <w:t>while</w:t>
      </w:r>
      <w:r>
        <w:t xml:space="preserve"> loop tests an expression before executing a block of code and repeats the block while the expression equals true.</w:t>
      </w:r>
    </w:p>
    <w:p w:rsidR="00BB79AB" w:rsidRDefault="00EE5045" w:rsidP="008B5AD2">
      <w:r>
        <w:rPr>
          <w:noProof/>
        </w:rPr>
        <w:drawing>
          <wp:inline distT="0" distB="0" distL="0" distR="0" wp14:anchorId="0E1270AA" wp14:editId="5AC9641B">
            <wp:extent cx="5601185" cy="11049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1185" cy="1104996"/>
                    </a:xfrm>
                    <a:prstGeom prst="rect">
                      <a:avLst/>
                    </a:prstGeom>
                  </pic:spPr>
                </pic:pic>
              </a:graphicData>
            </a:graphic>
          </wp:inline>
        </w:drawing>
      </w:r>
    </w:p>
    <w:p w:rsidR="00EE5045" w:rsidRDefault="00EE5045" w:rsidP="008B5AD2"/>
    <w:p w:rsidR="00A93183" w:rsidRDefault="00A93183" w:rsidP="008B5AD2">
      <w:r>
        <w:t xml:space="preserve">The </w:t>
      </w:r>
      <w:r w:rsidR="00243A71">
        <w:t xml:space="preserve">following example </w:t>
      </w:r>
      <w:r>
        <w:t xml:space="preserve">loop would run forever if not for the </w:t>
      </w:r>
      <w:r w:rsidRPr="00243A71">
        <w:rPr>
          <w:rStyle w:val="ScreenTextChar"/>
        </w:rPr>
        <w:t>break</w:t>
      </w:r>
      <w:r>
        <w:t xml:space="preserve"> statement. This example produces the same results as above.</w:t>
      </w:r>
    </w:p>
    <w:p w:rsidR="00A93183" w:rsidRDefault="00EE5045" w:rsidP="00A93183">
      <w:r>
        <w:rPr>
          <w:noProof/>
        </w:rPr>
        <w:drawing>
          <wp:inline distT="0" distB="0" distL="0" distR="0" wp14:anchorId="1A930FB7" wp14:editId="1135ACA8">
            <wp:extent cx="5624047" cy="1676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4047" cy="1676545"/>
                    </a:xfrm>
                    <a:prstGeom prst="rect">
                      <a:avLst/>
                    </a:prstGeom>
                  </pic:spPr>
                </pic:pic>
              </a:graphicData>
            </a:graphic>
          </wp:inline>
        </w:drawing>
      </w:r>
    </w:p>
    <w:p w:rsidR="00EE5045" w:rsidRDefault="00EE5045" w:rsidP="00A93183"/>
    <w:p w:rsidR="00A93183" w:rsidRDefault="0057167A" w:rsidP="0057167A">
      <w:pPr>
        <w:pStyle w:val="Heading5"/>
      </w:pPr>
      <w:r>
        <w:t>DO WHILE</w:t>
      </w:r>
    </w:p>
    <w:p w:rsidR="0057167A" w:rsidRDefault="0057167A" w:rsidP="00A93183">
      <w:r>
        <w:t xml:space="preserve">A </w:t>
      </w:r>
      <w:r w:rsidRPr="0057167A">
        <w:rPr>
          <w:rStyle w:val="ScreenTextChar"/>
        </w:rPr>
        <w:t>do</w:t>
      </w:r>
      <w:r>
        <w:t xml:space="preserve"> loop is similar to a </w:t>
      </w:r>
      <w:r w:rsidRPr="0057167A">
        <w:rPr>
          <w:rStyle w:val="ScreenTextChar"/>
        </w:rPr>
        <w:t>while</w:t>
      </w:r>
      <w:r>
        <w:t xml:space="preserve"> loop, but tests the expression at the end of each loop. A </w:t>
      </w:r>
      <w:r w:rsidRPr="0057167A">
        <w:rPr>
          <w:rStyle w:val="ScreenTextChar"/>
        </w:rPr>
        <w:t>do</w:t>
      </w:r>
      <w:r>
        <w:t xml:space="preserve"> loop will always run at least once.</w:t>
      </w:r>
    </w:p>
    <w:p w:rsidR="0057167A" w:rsidRDefault="004D4353" w:rsidP="0057167A">
      <w:r>
        <w:rPr>
          <w:noProof/>
        </w:rPr>
        <w:drawing>
          <wp:inline distT="0" distB="0" distL="0" distR="0" wp14:anchorId="59C4352A" wp14:editId="7C97E358">
            <wp:extent cx="5494496" cy="1059272"/>
            <wp:effectExtent l="0" t="0" r="0" b="762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4496" cy="1059272"/>
                    </a:xfrm>
                    <a:prstGeom prst="rect">
                      <a:avLst/>
                    </a:prstGeom>
                  </pic:spPr>
                </pic:pic>
              </a:graphicData>
            </a:graphic>
          </wp:inline>
        </w:drawing>
      </w:r>
    </w:p>
    <w:p w:rsidR="00EE5045" w:rsidRDefault="00EE5045" w:rsidP="0057167A"/>
    <w:p w:rsidR="0057167A" w:rsidRDefault="0057167A" w:rsidP="0057167A">
      <w:r>
        <w:t xml:space="preserve">Even with </w:t>
      </w:r>
      <w:r w:rsidRPr="0057167A">
        <w:rPr>
          <w:rStyle w:val="ScreenTextChar"/>
        </w:rPr>
        <w:t>num=3</w:t>
      </w:r>
      <w:r>
        <w:t xml:space="preserve"> this will still display a</w:t>
      </w:r>
      <w:r w:rsidR="00F522EF">
        <w:t>t least one</w:t>
      </w:r>
      <w:r>
        <w:t xml:space="preserve"> message.</w:t>
      </w:r>
    </w:p>
    <w:p w:rsidR="0057167A" w:rsidRDefault="004D4353" w:rsidP="0057167A">
      <w:pPr>
        <w:pStyle w:val="ScreenText"/>
        <w:spacing w:after="0"/>
        <w:ind w:left="720"/>
      </w:pPr>
      <w:r>
        <w:lastRenderedPageBreak/>
        <w:drawing>
          <wp:inline distT="0" distB="0" distL="0" distR="0" wp14:anchorId="1BE7AA57" wp14:editId="2B86E6C3">
            <wp:extent cx="5425910" cy="1066892"/>
            <wp:effectExtent l="0" t="0" r="381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5910" cy="1066892"/>
                    </a:xfrm>
                    <a:prstGeom prst="rect">
                      <a:avLst/>
                    </a:prstGeom>
                  </pic:spPr>
                </pic:pic>
              </a:graphicData>
            </a:graphic>
          </wp:inline>
        </w:drawing>
      </w:r>
    </w:p>
    <w:p w:rsidR="0057167A" w:rsidRDefault="0057167A" w:rsidP="00A93183"/>
    <w:p w:rsidR="00702D84" w:rsidRDefault="003F1D41" w:rsidP="003F1D41">
      <w:pPr>
        <w:pStyle w:val="Heading5"/>
      </w:pPr>
      <w:r>
        <w:t>F</w:t>
      </w:r>
      <w:r w:rsidR="00701690">
        <w:t>OR</w:t>
      </w:r>
    </w:p>
    <w:p w:rsidR="003F1D41" w:rsidRDefault="0057167A" w:rsidP="003F1D41">
      <w:r>
        <w:t xml:space="preserve">A for loop “counts”. It needs three parameters to define a counter variable, </w:t>
      </w:r>
      <w:r w:rsidR="003E4E53">
        <w:t>a test for completion, and code to increment or decrement the counter.</w:t>
      </w:r>
    </w:p>
    <w:p w:rsidR="00EE5045" w:rsidRDefault="00EE5045" w:rsidP="003F1D41">
      <w:r>
        <w:rPr>
          <w:noProof/>
        </w:rPr>
        <w:drawing>
          <wp:inline distT="0" distB="0" distL="0" distR="0" wp14:anchorId="78DB5A93" wp14:editId="264E1893">
            <wp:extent cx="4237087" cy="1600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7087" cy="160034"/>
                    </a:xfrm>
                    <a:prstGeom prst="rect">
                      <a:avLst/>
                    </a:prstGeom>
                  </pic:spPr>
                </pic:pic>
              </a:graphicData>
            </a:graphic>
          </wp:inline>
        </w:drawing>
      </w:r>
    </w:p>
    <w:p w:rsidR="003E4E53" w:rsidRDefault="003E4E53" w:rsidP="003F1D41">
      <w:r>
        <w:t>The counter is typically initialized</w:t>
      </w:r>
      <w:r w:rsidR="00F522EF">
        <w:t xml:space="preserve"> in the </w:t>
      </w:r>
      <w:r w:rsidR="00F522EF" w:rsidRPr="00F522EF">
        <w:rPr>
          <w:rStyle w:val="ScreenTextChar"/>
        </w:rPr>
        <w:t>for</w:t>
      </w:r>
      <w:r w:rsidR="00F522EF">
        <w:t xml:space="preserve"> statement</w:t>
      </w:r>
      <w:r>
        <w:t xml:space="preserve">, but could </w:t>
      </w:r>
      <w:r w:rsidR="00F522EF">
        <w:t xml:space="preserve">also </w:t>
      </w:r>
      <w:r>
        <w:t xml:space="preserve">be a function or </w:t>
      </w:r>
      <w:r w:rsidR="00EE5045">
        <w:t>globally</w:t>
      </w:r>
      <w:r>
        <w:t xml:space="preserve"> scoped variable.</w:t>
      </w:r>
    </w:p>
    <w:p w:rsidR="003E4E53" w:rsidRDefault="003E4E53" w:rsidP="003F1D41">
      <w:r>
        <w:t>Count from 5 to 9:</w:t>
      </w:r>
    </w:p>
    <w:p w:rsidR="003E4E53" w:rsidRDefault="00EE5045" w:rsidP="003E4E53">
      <w:r>
        <w:rPr>
          <w:noProof/>
        </w:rPr>
        <w:drawing>
          <wp:inline distT="0" distB="0" distL="0" distR="0" wp14:anchorId="673C9A6B" wp14:editId="33C809A8">
            <wp:extent cx="3269263" cy="13717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9263" cy="137172"/>
                    </a:xfrm>
                    <a:prstGeom prst="rect">
                      <a:avLst/>
                    </a:prstGeom>
                  </pic:spPr>
                </pic:pic>
              </a:graphicData>
            </a:graphic>
          </wp:inline>
        </w:drawing>
      </w:r>
    </w:p>
    <w:p w:rsidR="003E4E53" w:rsidRDefault="003E4E53" w:rsidP="003E4E53">
      <w:r>
        <w:t>Count from 5 to 9:</w:t>
      </w:r>
    </w:p>
    <w:p w:rsidR="003E4E53" w:rsidRDefault="00EE5045" w:rsidP="003F1D41">
      <w:r>
        <w:rPr>
          <w:noProof/>
        </w:rPr>
        <w:drawing>
          <wp:inline distT="0" distB="0" distL="0" distR="0" wp14:anchorId="401C1AA4" wp14:editId="02F78899">
            <wp:extent cx="3124471" cy="3124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24471" cy="312447"/>
                    </a:xfrm>
                    <a:prstGeom prst="rect">
                      <a:avLst/>
                    </a:prstGeom>
                  </pic:spPr>
                </pic:pic>
              </a:graphicData>
            </a:graphic>
          </wp:inline>
        </w:drawing>
      </w:r>
    </w:p>
    <w:p w:rsidR="003E4E53" w:rsidRDefault="003E4E53" w:rsidP="003F1D41">
      <w:r>
        <w:t>In the next example, the “var” may lead you to believe that the variable is scoped to the FOR block. It is not! It is “hoisted” to the function that contains the FOR loop, or to the Global scope.</w:t>
      </w:r>
    </w:p>
    <w:p w:rsidR="003E4E53" w:rsidRDefault="00EE5045" w:rsidP="003F1D41">
      <w:r>
        <w:rPr>
          <w:noProof/>
        </w:rPr>
        <w:drawing>
          <wp:inline distT="0" distB="0" distL="0" distR="0" wp14:anchorId="73210E12" wp14:editId="1391F77D">
            <wp:extent cx="3497883" cy="31244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7883" cy="312447"/>
                    </a:xfrm>
                    <a:prstGeom prst="rect">
                      <a:avLst/>
                    </a:prstGeom>
                  </pic:spPr>
                </pic:pic>
              </a:graphicData>
            </a:graphic>
          </wp:inline>
        </w:drawing>
      </w:r>
    </w:p>
    <w:p w:rsidR="00EE5045" w:rsidRPr="003F1D41" w:rsidRDefault="00EE5045" w:rsidP="003F1D41"/>
    <w:p w:rsidR="003A0F5A" w:rsidRDefault="003A0F5A" w:rsidP="003A0F5A">
      <w:pPr>
        <w:pStyle w:val="Heading5"/>
      </w:pPr>
      <w:r>
        <w:t>Looping through an array</w:t>
      </w:r>
    </w:p>
    <w:p w:rsidR="00EE5045" w:rsidRDefault="003A0F5A" w:rsidP="00EE5045">
      <w:r>
        <w:t xml:space="preserve">Many of the DOM selectors such as </w:t>
      </w:r>
      <w:r w:rsidRPr="003E4E53">
        <w:rPr>
          <w:rStyle w:val="ScreenTextChar"/>
        </w:rPr>
        <w:t>getElementsByTagName</w:t>
      </w:r>
      <w:r>
        <w:t xml:space="preserve"> return an array of HTML elements. Once you have the HTML elements stored in an array, you can then loop through them with a "FOR" loop. </w:t>
      </w:r>
    </w:p>
    <w:p w:rsidR="003A0F5A" w:rsidRDefault="003A0F5A" w:rsidP="006B7443">
      <w:r>
        <w:t xml:space="preserve">If </w:t>
      </w:r>
      <w:proofErr w:type="spellStart"/>
      <w:r>
        <w:t>your</w:t>
      </w:r>
      <w:proofErr w:type="spellEnd"/>
      <w:r>
        <w:t xml:space="preserve"> FOR loop always loops through all the items in an array then you can use this version:</w:t>
      </w:r>
    </w:p>
    <w:p w:rsidR="003A0F5A" w:rsidRDefault="00EE5045" w:rsidP="003A0F5A">
      <w:pPr>
        <w:ind w:left="720"/>
      </w:pPr>
      <w:r>
        <w:rPr>
          <w:noProof/>
        </w:rPr>
        <w:drawing>
          <wp:inline distT="0" distB="0" distL="0" distR="0" wp14:anchorId="0C5ED31D" wp14:editId="1E05F41C">
            <wp:extent cx="4038950" cy="906859"/>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38950" cy="906859"/>
                    </a:xfrm>
                    <a:prstGeom prst="rect">
                      <a:avLst/>
                    </a:prstGeom>
                  </pic:spPr>
                </pic:pic>
              </a:graphicData>
            </a:graphic>
          </wp:inline>
        </w:drawing>
      </w:r>
    </w:p>
    <w:p w:rsidR="003A0F5A" w:rsidRDefault="003A0F5A" w:rsidP="006B7443">
      <w:r>
        <w:t>Or you could use this shorter FOR - IN version:</w:t>
      </w:r>
    </w:p>
    <w:p w:rsidR="00EE5045" w:rsidRDefault="00EE5045" w:rsidP="003A0F5A">
      <w:r>
        <w:rPr>
          <w:noProof/>
        </w:rPr>
        <w:drawing>
          <wp:inline distT="0" distB="0" distL="0" distR="0" wp14:anchorId="446D0639" wp14:editId="509E6CD5">
            <wp:extent cx="4008467" cy="9221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8467" cy="922100"/>
                    </a:xfrm>
                    <a:prstGeom prst="rect">
                      <a:avLst/>
                    </a:prstGeom>
                  </pic:spPr>
                </pic:pic>
              </a:graphicData>
            </a:graphic>
          </wp:inline>
        </w:drawing>
      </w:r>
    </w:p>
    <w:p w:rsidR="003A0F5A" w:rsidRDefault="003A0F5A" w:rsidP="003A0F5A">
      <w:r>
        <w:t xml:space="preserve"> </w:t>
      </w:r>
    </w:p>
    <w:p w:rsidR="003A12B9" w:rsidRDefault="003A0F5A" w:rsidP="003A0F5A">
      <w:r>
        <w:t>Note</w:t>
      </w:r>
      <w:r w:rsidR="003A12B9">
        <w:t>s</w:t>
      </w:r>
      <w:r>
        <w:t xml:space="preserve">: </w:t>
      </w:r>
    </w:p>
    <w:p w:rsidR="003A12B9" w:rsidRDefault="003A12B9" w:rsidP="007E3AA4">
      <w:pPr>
        <w:pStyle w:val="ListParagraph"/>
        <w:numPr>
          <w:ilvl w:val="0"/>
          <w:numId w:val="36"/>
        </w:numPr>
      </w:pPr>
      <w:r>
        <w:lastRenderedPageBreak/>
        <w:t>In both of the above examples,</w:t>
      </w:r>
      <w:r w:rsidR="00091F74">
        <w:t xml:space="preserve"> the</w:t>
      </w:r>
      <w:r>
        <w:t xml:space="preserve"> “item”</w:t>
      </w:r>
      <w:r w:rsidR="00091F74">
        <w:t xml:space="preserve"> variable</w:t>
      </w:r>
      <w:r>
        <w:t xml:space="preserve"> is </w:t>
      </w:r>
      <w:r w:rsidR="00C73570">
        <w:t xml:space="preserve">an </w:t>
      </w:r>
      <w:r>
        <w:t>integer that represents the “n</w:t>
      </w:r>
      <w:r w:rsidRPr="00091F74">
        <w:rPr>
          <w:vertAlign w:val="superscript"/>
        </w:rPr>
        <w:t>th</w:t>
      </w:r>
      <w:r>
        <w:t xml:space="preserve">” item. </w:t>
      </w:r>
    </w:p>
    <w:p w:rsidR="003A12B9" w:rsidRDefault="00091F74" w:rsidP="007E3AA4">
      <w:pPr>
        <w:pStyle w:val="ListParagraph"/>
        <w:numPr>
          <w:ilvl w:val="0"/>
          <w:numId w:val="36"/>
        </w:numPr>
      </w:pPr>
      <w:r>
        <w:t>Array indexes</w:t>
      </w:r>
      <w:r w:rsidR="003A12B9">
        <w:t xml:space="preserve"> in JavaScript are numbered starting with zero!</w:t>
      </w:r>
    </w:p>
    <w:p w:rsidR="003A0F5A" w:rsidRDefault="003A0F5A" w:rsidP="007E3AA4">
      <w:pPr>
        <w:pStyle w:val="ListParagraph"/>
        <w:numPr>
          <w:ilvl w:val="0"/>
          <w:numId w:val="36"/>
        </w:numPr>
      </w:pPr>
      <w:r>
        <w:t xml:space="preserve">FOR…IN is </w:t>
      </w:r>
      <w:r w:rsidR="00C541D5">
        <w:t>similar to FOR…</w:t>
      </w:r>
      <w:r>
        <w:t>EACH found in other languages. JavaScript even has a FOR EACH, but it is deprecated in favor</w:t>
      </w:r>
      <w:r w:rsidR="00C541D5">
        <w:t xml:space="preserve"> of the FOR…</w:t>
      </w:r>
      <w:r>
        <w:t xml:space="preserve">IN. </w:t>
      </w:r>
      <w:r w:rsidR="00C541D5">
        <w:t xml:space="preserve">A simple FOR is preferred over FOR…IN when working with arrays. (Details in </w:t>
      </w:r>
      <w:r w:rsidR="00091F74">
        <w:t>below…</w:t>
      </w:r>
      <w:r w:rsidR="00C541D5">
        <w:t>)</w:t>
      </w:r>
    </w:p>
    <w:p w:rsidR="00A50419" w:rsidRDefault="00A50419" w:rsidP="00A50419"/>
    <w:p w:rsidR="00A50419" w:rsidRDefault="00A50419" w:rsidP="00A50419">
      <w:pPr>
        <w:pStyle w:val="Heading5"/>
      </w:pPr>
      <w:r>
        <w:t>FOR Loops and Sparse Arrays</w:t>
      </w:r>
    </w:p>
    <w:p w:rsidR="003A0F5A" w:rsidRDefault="00C73570" w:rsidP="003A0F5A">
      <w:r>
        <w:t xml:space="preserve">The difference between FOR and FOR…IN is in how they handle “sparse arrays”. A sparse array is missing values. For example, the following code creates array elements with indexers of 0, 1, 2, and 5. </w:t>
      </w:r>
      <w:r w:rsidR="00091F74">
        <w:t xml:space="preserve">Elements </w:t>
      </w:r>
      <w:r>
        <w:t>3 and 4 have never been defined.</w:t>
      </w:r>
    </w:p>
    <w:p w:rsidR="00EE5045" w:rsidRDefault="00EE5045" w:rsidP="003A0F5A">
      <w:r>
        <w:rPr>
          <w:noProof/>
        </w:rPr>
        <w:drawing>
          <wp:inline distT="0" distB="0" distL="0" distR="0" wp14:anchorId="20A40AC0" wp14:editId="547DE3E7">
            <wp:extent cx="4404742" cy="1074513"/>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4742" cy="1074513"/>
                    </a:xfrm>
                    <a:prstGeom prst="rect">
                      <a:avLst/>
                    </a:prstGeom>
                  </pic:spPr>
                </pic:pic>
              </a:graphicData>
            </a:graphic>
          </wp:inline>
        </w:drawing>
      </w:r>
    </w:p>
    <w:p w:rsidR="00C73570" w:rsidRDefault="00C73570" w:rsidP="003A0F5A">
      <w:r>
        <w:t>The above returns:</w:t>
      </w:r>
    </w:p>
    <w:p w:rsidR="00A50419" w:rsidRDefault="00A50419" w:rsidP="003A0F5A">
      <w:r>
        <w:rPr>
          <w:noProof/>
        </w:rPr>
        <w:drawing>
          <wp:inline distT="0" distB="0" distL="0" distR="0" wp14:anchorId="5E45C92C" wp14:editId="1B1DA676">
            <wp:extent cx="2270957" cy="929721"/>
            <wp:effectExtent l="0" t="0" r="0" b="381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70957" cy="929721"/>
                    </a:xfrm>
                    <a:prstGeom prst="rect">
                      <a:avLst/>
                    </a:prstGeom>
                  </pic:spPr>
                </pic:pic>
              </a:graphicData>
            </a:graphic>
          </wp:inline>
        </w:drawing>
      </w:r>
    </w:p>
    <w:p w:rsidR="00C73570" w:rsidRDefault="00C73570" w:rsidP="003A0F5A">
      <w:r>
        <w:t>Modifying this code to use FOR…IN only returns four items.</w:t>
      </w:r>
    </w:p>
    <w:p w:rsidR="00A50419" w:rsidRDefault="00A50419" w:rsidP="00412C7D">
      <w:r>
        <w:rPr>
          <w:noProof/>
        </w:rPr>
        <w:drawing>
          <wp:inline distT="0" distB="0" distL="0" distR="0" wp14:anchorId="0C23BBF1" wp14:editId="1A656170">
            <wp:extent cx="4404742" cy="1059272"/>
            <wp:effectExtent l="0" t="0" r="0" b="762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04742" cy="1059272"/>
                    </a:xfrm>
                    <a:prstGeom prst="rect">
                      <a:avLst/>
                    </a:prstGeom>
                  </pic:spPr>
                </pic:pic>
              </a:graphicData>
            </a:graphic>
          </wp:inline>
        </w:drawing>
      </w:r>
    </w:p>
    <w:p w:rsidR="00A50419" w:rsidRDefault="00A50419">
      <w:pPr>
        <w:spacing w:after="0"/>
      </w:pPr>
    </w:p>
    <w:p w:rsidR="00412C7D" w:rsidRDefault="00412C7D" w:rsidP="00412C7D">
      <w:r>
        <w:t>The above returns:</w:t>
      </w:r>
    </w:p>
    <w:p w:rsidR="00C73570" w:rsidRDefault="00A50419" w:rsidP="003A0F5A">
      <w:r>
        <w:rPr>
          <w:noProof/>
        </w:rPr>
        <w:drawing>
          <wp:inline distT="0" distB="0" distL="0" distR="0" wp14:anchorId="7E9E7E7C" wp14:editId="38AF0136">
            <wp:extent cx="2110923" cy="624894"/>
            <wp:effectExtent l="0" t="0" r="381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0923" cy="624894"/>
                    </a:xfrm>
                    <a:prstGeom prst="rect">
                      <a:avLst/>
                    </a:prstGeom>
                  </pic:spPr>
                </pic:pic>
              </a:graphicData>
            </a:graphic>
          </wp:inline>
        </w:drawing>
      </w:r>
    </w:p>
    <w:p w:rsidR="00A50419" w:rsidRDefault="00A50419" w:rsidP="003A0F5A"/>
    <w:p w:rsidR="00412C7D" w:rsidRDefault="00412C7D" w:rsidP="00412C7D">
      <w:pPr>
        <w:pStyle w:val="Heading5"/>
      </w:pPr>
      <w:r>
        <w:t>For, Blocks and Scope</w:t>
      </w:r>
    </w:p>
    <w:p w:rsidR="003A0F5A" w:rsidRDefault="003A0F5A" w:rsidP="003A0F5A">
      <w:r>
        <w:t xml:space="preserve">We have mentioned blocks before, but now is a good time for a review. Note that FOR is a block structure and that the start and the end of the block is marked with curly brackets. The brackets are optional if there is only one line of code in the block. The following </w:t>
      </w:r>
      <w:r w:rsidR="00A50419">
        <w:t>repeats only the next statement in the code.</w:t>
      </w:r>
    </w:p>
    <w:p w:rsidR="003A0F5A" w:rsidRDefault="00A50419" w:rsidP="003A0F5A">
      <w:r>
        <w:rPr>
          <w:noProof/>
        </w:rPr>
        <w:drawing>
          <wp:inline distT="0" distB="0" distL="0" distR="0" wp14:anchorId="7E54CC4A" wp14:editId="365F211E">
            <wp:extent cx="2080440" cy="320068"/>
            <wp:effectExtent l="0" t="0" r="0" b="381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80440" cy="320068"/>
                    </a:xfrm>
                    <a:prstGeom prst="rect">
                      <a:avLst/>
                    </a:prstGeom>
                  </pic:spPr>
                </pic:pic>
              </a:graphicData>
            </a:graphic>
          </wp:inline>
        </w:drawing>
      </w:r>
    </w:p>
    <w:p w:rsidR="003A0F5A" w:rsidRDefault="003A0F5A" w:rsidP="003A0F5A">
      <w:r>
        <w:lastRenderedPageBreak/>
        <w:t>JavaScript does not care about line breaks, so both of the following are also identical to the previous example:</w:t>
      </w:r>
    </w:p>
    <w:p w:rsidR="003A0F5A" w:rsidRDefault="00A50419" w:rsidP="003A0F5A">
      <w:r>
        <w:rPr>
          <w:noProof/>
        </w:rPr>
        <w:drawing>
          <wp:inline distT="0" distB="0" distL="0" distR="0" wp14:anchorId="11138EA3" wp14:editId="20575E11">
            <wp:extent cx="3596952" cy="472481"/>
            <wp:effectExtent l="0" t="0" r="381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96952" cy="472481"/>
                    </a:xfrm>
                    <a:prstGeom prst="rect">
                      <a:avLst/>
                    </a:prstGeom>
                  </pic:spPr>
                </pic:pic>
              </a:graphicData>
            </a:graphic>
          </wp:inline>
        </w:drawing>
      </w:r>
    </w:p>
    <w:p w:rsidR="003A0F5A" w:rsidRDefault="003A0F5A" w:rsidP="003A0F5A">
      <w:r>
        <w:t xml:space="preserve">Blank lines, spaces and tabs are free! </w:t>
      </w:r>
      <w:r w:rsidR="00091F74">
        <w:t>U</w:t>
      </w:r>
      <w:r>
        <w:t>se them to improve rea</w:t>
      </w:r>
      <w:r w:rsidR="00091F74">
        <w:t>dability. Here's a commented</w:t>
      </w:r>
      <w:r>
        <w:t xml:space="preserve"> and nicely formatted example:</w:t>
      </w:r>
    </w:p>
    <w:p w:rsidR="003A0F5A" w:rsidRDefault="00A50419" w:rsidP="003A0F5A">
      <w:r>
        <w:rPr>
          <w:noProof/>
        </w:rPr>
        <w:drawing>
          <wp:inline distT="0" distB="0" distL="0" distR="0" wp14:anchorId="390B2556" wp14:editId="7227E9CC">
            <wp:extent cx="4801016" cy="2316681"/>
            <wp:effectExtent l="0" t="0" r="0" b="762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01016" cy="2316681"/>
                    </a:xfrm>
                    <a:prstGeom prst="rect">
                      <a:avLst/>
                    </a:prstGeom>
                  </pic:spPr>
                </pic:pic>
              </a:graphicData>
            </a:graphic>
          </wp:inline>
        </w:drawing>
      </w:r>
    </w:p>
    <w:p w:rsidR="00494FBD" w:rsidRDefault="00494FBD" w:rsidP="003B6757"/>
    <w:p w:rsidR="00494FBD" w:rsidRDefault="00701690" w:rsidP="00701690">
      <w:pPr>
        <w:pStyle w:val="Heading5"/>
      </w:pPr>
      <w:r>
        <w:t>FOR OF</w:t>
      </w:r>
    </w:p>
    <w:p w:rsidR="00701690" w:rsidRDefault="00701690" w:rsidP="00701690">
      <w:r>
        <w:t xml:space="preserve">ECMAScript 2015 (6) adds a FOR </w:t>
      </w:r>
      <w:r w:rsidR="001C6788">
        <w:t xml:space="preserve">OF </w:t>
      </w:r>
      <w:r>
        <w:t>loop that is similar to the FOR EACH found in other languages. At this time, FOR OF does not work in Internet Explorer</w:t>
      </w:r>
      <w:r w:rsidR="001C6788">
        <w:t xml:space="preserve"> 11</w:t>
      </w:r>
      <w:r>
        <w:t>, but does work in other modern browsers.</w:t>
      </w:r>
    </w:p>
    <w:p w:rsidR="00A50419" w:rsidRDefault="00A50419" w:rsidP="00701690">
      <w:r>
        <w:rPr>
          <w:noProof/>
        </w:rPr>
        <w:drawing>
          <wp:inline distT="0" distB="0" distL="0" distR="0" wp14:anchorId="533DCA41" wp14:editId="156C3A58">
            <wp:extent cx="4663844" cy="830652"/>
            <wp:effectExtent l="0" t="0" r="3810" b="762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3844" cy="830652"/>
                    </a:xfrm>
                    <a:prstGeom prst="rect">
                      <a:avLst/>
                    </a:prstGeom>
                  </pic:spPr>
                </pic:pic>
              </a:graphicData>
            </a:graphic>
          </wp:inline>
        </w:drawing>
      </w:r>
    </w:p>
    <w:p w:rsidR="00701690" w:rsidRDefault="00701690" w:rsidP="00701690">
      <w:r>
        <w:t xml:space="preserve">See: </w:t>
      </w:r>
      <w:r w:rsidRPr="00701690">
        <w:t>https://developer.mozilla.org/en-US/docs/Web/JavaScript/Reference/Statements/for...of</w:t>
      </w:r>
    </w:p>
    <w:p w:rsidR="00701690" w:rsidRPr="00701690" w:rsidRDefault="00701690" w:rsidP="00701690"/>
    <w:p w:rsidR="00332E95" w:rsidRDefault="00332E95" w:rsidP="00332E95">
      <w:pPr>
        <w:pStyle w:val="Heading2"/>
      </w:pPr>
      <w:bookmarkStart w:id="10" w:name="_Toc490232434"/>
      <w:r>
        <w:t>Useless Trivia!</w:t>
      </w:r>
      <w:bookmarkEnd w:id="10"/>
    </w:p>
    <w:p w:rsidR="00332E95" w:rsidRDefault="00332E95" w:rsidP="007E3AA4">
      <w:pPr>
        <w:pStyle w:val="ListParagraph"/>
        <w:numPr>
          <w:ilvl w:val="0"/>
          <w:numId w:val="41"/>
        </w:numPr>
      </w:pPr>
      <w:r>
        <w:t>JavaScript was first called "Mocha"</w:t>
      </w:r>
      <w:r w:rsidR="00524D55">
        <w:t>,</w:t>
      </w:r>
      <w:r>
        <w:t xml:space="preserve"> and when first released with Netscape 2.0 in September 1995 JavaScript was called "LiveScript".</w:t>
      </w:r>
    </w:p>
    <w:p w:rsidR="00332E95" w:rsidRDefault="00332E95" w:rsidP="007E3AA4">
      <w:pPr>
        <w:pStyle w:val="ListParagraph"/>
        <w:numPr>
          <w:ilvl w:val="0"/>
          <w:numId w:val="41"/>
        </w:numPr>
      </w:pPr>
      <w:r>
        <w:t>LiveScript was renamed to JavaScript in December of 1995 as part of a partnership with Sun to integrate Java applets into LiveScript and Netscape.</w:t>
      </w:r>
    </w:p>
    <w:p w:rsidR="00332E95" w:rsidRDefault="00332E95" w:rsidP="007E3AA4">
      <w:pPr>
        <w:pStyle w:val="ListParagraph"/>
        <w:numPr>
          <w:ilvl w:val="0"/>
          <w:numId w:val="41"/>
        </w:numPr>
      </w:pPr>
      <w:r>
        <w:t>Microsoft added JavaScript to Internet Explorer 3.0, but called it J</w:t>
      </w:r>
      <w:r w:rsidR="00881556">
        <w:t>s</w:t>
      </w:r>
      <w:r>
        <w:t>cript</w:t>
      </w:r>
      <w:r w:rsidR="00881556">
        <w:t>.</w:t>
      </w:r>
    </w:p>
    <w:p w:rsidR="00332E95" w:rsidRDefault="00332E95" w:rsidP="007E3AA4">
      <w:pPr>
        <w:pStyle w:val="ListParagraph"/>
        <w:numPr>
          <w:ilvl w:val="0"/>
          <w:numId w:val="41"/>
        </w:numPr>
      </w:pPr>
      <w:r>
        <w:t>In November of 1996 JavaScript became formalized into an international standard named ECMAScript</w:t>
      </w:r>
      <w:r w:rsidR="00881556">
        <w:t>.</w:t>
      </w:r>
    </w:p>
    <w:p w:rsidR="003A0F5A" w:rsidRPr="003B6757" w:rsidRDefault="003A0F5A" w:rsidP="003B6757"/>
    <w:p w:rsidR="002A61AE" w:rsidRDefault="002A61AE" w:rsidP="002A61AE">
      <w:pPr>
        <w:pStyle w:val="Heading1"/>
      </w:pPr>
      <w:bookmarkStart w:id="11" w:name="_Toc490232435"/>
      <w:r>
        <w:lastRenderedPageBreak/>
        <w:t>Module 2: The Document Object Model</w:t>
      </w:r>
      <w:bookmarkEnd w:id="11"/>
    </w:p>
    <w:p w:rsidR="002A61AE" w:rsidRDefault="002A61AE" w:rsidP="002A61AE">
      <w:pPr>
        <w:pStyle w:val="Heading2"/>
      </w:pPr>
      <w:bookmarkStart w:id="12" w:name="_Toc490232436"/>
      <w:r>
        <w:t>The DOM</w:t>
      </w:r>
      <w:bookmarkEnd w:id="12"/>
    </w:p>
    <w:p w:rsidR="002A61AE" w:rsidRDefault="002A61AE" w:rsidP="002A61AE">
      <w:r>
        <w:t xml:space="preserve">Neither browsers nor JavaScript work directly with the HTML file that was received from the web server. The browser parses this file and converts it into a tree structure called the Document Object Model, or DOM for short. </w:t>
      </w:r>
      <w:r w:rsidR="00AA4FDC">
        <w:t>The DOM is an in-memory collection of objects that represent</w:t>
      </w:r>
      <w:r w:rsidR="00451A5B">
        <w:t>s</w:t>
      </w:r>
      <w:r w:rsidR="00AA4FDC">
        <w:t xml:space="preserve"> the elements (tags) defined in the source HTML file</w:t>
      </w:r>
      <w:r w:rsidR="00F2608A">
        <w:t>, or created by JavaScript.</w:t>
      </w:r>
    </w:p>
    <w:p w:rsidR="002A61AE" w:rsidRDefault="002A61AE" w:rsidP="002A61AE">
      <w:r>
        <w:rPr>
          <w:noProof/>
        </w:rPr>
        <w:drawing>
          <wp:inline distT="0" distB="0" distL="0" distR="0" wp14:anchorId="07A3FF4E" wp14:editId="398604B7">
            <wp:extent cx="5750703"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7540" cy="3013479"/>
                    </a:xfrm>
                    <a:prstGeom prst="rect">
                      <a:avLst/>
                    </a:prstGeom>
                    <a:noFill/>
                  </pic:spPr>
                </pic:pic>
              </a:graphicData>
            </a:graphic>
          </wp:inline>
        </w:drawing>
      </w:r>
    </w:p>
    <w:p w:rsidR="002A61AE" w:rsidRDefault="002A61AE" w:rsidP="002A61AE"/>
    <w:p w:rsidR="002A61AE" w:rsidRDefault="002A61AE" w:rsidP="002A61AE">
      <w:pPr>
        <w:pStyle w:val="Heading2"/>
      </w:pPr>
      <w:bookmarkStart w:id="13" w:name="_Toc490232437"/>
      <w:r>
        <w:t>Accessing Objects from the DOM</w:t>
      </w:r>
      <w:bookmarkEnd w:id="13"/>
    </w:p>
    <w:p w:rsidR="002A61AE" w:rsidRDefault="002A61AE" w:rsidP="002A61AE">
      <w:r>
        <w:t xml:space="preserve">After the HTML has been parsed into the DOM, the individual elements are stored as objects in a tree structure. This structure is the </w:t>
      </w:r>
      <w:r w:rsidRPr="001E7A17">
        <w:rPr>
          <w:rStyle w:val="ScreenTextChar"/>
        </w:rPr>
        <w:t>window.document</w:t>
      </w:r>
      <w:r>
        <w:t xml:space="preserve"> object, which is almost always shortened</w:t>
      </w:r>
      <w:r w:rsidR="00CD36E7">
        <w:t xml:space="preserve"> in code</w:t>
      </w:r>
      <w:r>
        <w:t xml:space="preserve"> to just </w:t>
      </w:r>
      <w:r w:rsidRPr="001E7A17">
        <w:rPr>
          <w:rStyle w:val="ScreenTextChar"/>
        </w:rPr>
        <w:t>document</w:t>
      </w:r>
      <w:r>
        <w:t>.</w:t>
      </w:r>
    </w:p>
    <w:p w:rsidR="002A61AE" w:rsidRDefault="002A61AE" w:rsidP="002A61AE">
      <w:r>
        <w:t xml:space="preserve">The </w:t>
      </w:r>
      <w:r w:rsidRPr="004F244E">
        <w:rPr>
          <w:rStyle w:val="ScreenTextChar"/>
        </w:rPr>
        <w:t>document</w:t>
      </w:r>
      <w:r>
        <w:t xml:space="preserve"> object can be accessed by starting at the top, and then drilling down through the collection of child nodes. While this can be done, there are better ways!</w:t>
      </w:r>
    </w:p>
    <w:p w:rsidR="002A61AE" w:rsidRDefault="002A61AE" w:rsidP="002A61AE">
      <w:r>
        <w:t xml:space="preserve">   </w:t>
      </w:r>
      <w:r>
        <w:rPr>
          <w:noProof/>
        </w:rPr>
        <w:drawing>
          <wp:inline distT="0" distB="0" distL="0" distR="0" wp14:anchorId="656FAEDA" wp14:editId="0893E140">
            <wp:extent cx="2949196" cy="12985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49196" cy="1298561"/>
                    </a:xfrm>
                    <a:prstGeom prst="rect">
                      <a:avLst/>
                    </a:prstGeom>
                    <a:noFill/>
                  </pic:spPr>
                </pic:pic>
              </a:graphicData>
            </a:graphic>
          </wp:inline>
        </w:drawing>
      </w:r>
    </w:p>
    <w:p w:rsidR="002A61AE" w:rsidRDefault="002A61AE" w:rsidP="002A61AE">
      <w:pPr>
        <w:pStyle w:val="Heading3"/>
      </w:pPr>
      <w:bookmarkStart w:id="14" w:name="_Toc490232438"/>
      <w:r>
        <w:lastRenderedPageBreak/>
        <w:t>Document Properties</w:t>
      </w:r>
      <w:bookmarkEnd w:id="14"/>
    </w:p>
    <w:p w:rsidR="002A61AE" w:rsidRDefault="002A61AE" w:rsidP="002A61AE">
      <w:r>
        <w:t xml:space="preserve">When the DOM is created, browsers will pull out some of the content and make it available as properties of the </w:t>
      </w:r>
      <w:r w:rsidRPr="004F244E">
        <w:rPr>
          <w:rStyle w:val="ScreenTextChar"/>
        </w:rPr>
        <w:t>document</w:t>
      </w:r>
      <w:r>
        <w:t xml:space="preserve"> object.</w:t>
      </w:r>
    </w:p>
    <w:p w:rsidR="002A61AE" w:rsidRDefault="005A0F43" w:rsidP="002A61AE">
      <w:r>
        <w:t>Built-in properties for frequently accessed document objects.</w:t>
      </w:r>
    </w:p>
    <w:p w:rsidR="002A61AE" w:rsidRDefault="002A61AE" w:rsidP="007E3AA4">
      <w:pPr>
        <w:pStyle w:val="ListParagraph"/>
        <w:numPr>
          <w:ilvl w:val="0"/>
          <w:numId w:val="42"/>
        </w:numPr>
      </w:pPr>
      <w:r w:rsidRPr="005A0F43">
        <w:rPr>
          <w:rStyle w:val="ScreenTextChar"/>
        </w:rPr>
        <w:t>document.anchors</w:t>
      </w:r>
      <w:r>
        <w:t xml:space="preserve"> – the collection of &lt;a&gt; tags that have “name” attribute. (Not too useful anymore as HTML5 does not support the name attribute on &lt;a&gt; tags!)</w:t>
      </w:r>
    </w:p>
    <w:p w:rsidR="002A61AE" w:rsidRDefault="002A61AE" w:rsidP="007E3AA4">
      <w:pPr>
        <w:pStyle w:val="ListParagraph"/>
        <w:numPr>
          <w:ilvl w:val="0"/>
          <w:numId w:val="42"/>
        </w:numPr>
      </w:pPr>
      <w:r w:rsidRPr="005A0F43">
        <w:rPr>
          <w:rStyle w:val="ScreenTextChar"/>
        </w:rPr>
        <w:t>document.links</w:t>
      </w:r>
      <w:r>
        <w:t xml:space="preserve"> – the collection of &lt;a&gt; tags. I.e. all links on a page.</w:t>
      </w:r>
    </w:p>
    <w:p w:rsidR="002A61AE" w:rsidRDefault="002A61AE" w:rsidP="007E3AA4">
      <w:pPr>
        <w:pStyle w:val="ListParagraph"/>
        <w:numPr>
          <w:ilvl w:val="0"/>
          <w:numId w:val="42"/>
        </w:numPr>
      </w:pPr>
      <w:r w:rsidRPr="005A0F43">
        <w:rPr>
          <w:rStyle w:val="ScreenTextChar"/>
        </w:rPr>
        <w:t>document.head</w:t>
      </w:r>
      <w:r>
        <w:t xml:space="preserve"> – the &lt;head&gt; element - the &lt;head&gt; section of a document.</w:t>
      </w:r>
    </w:p>
    <w:p w:rsidR="002A61AE" w:rsidRDefault="002A61AE" w:rsidP="007E3AA4">
      <w:pPr>
        <w:pStyle w:val="ListParagraph"/>
        <w:numPr>
          <w:ilvl w:val="0"/>
          <w:numId w:val="42"/>
        </w:numPr>
      </w:pPr>
      <w:r w:rsidRPr="005A0F43">
        <w:rPr>
          <w:rStyle w:val="ScreenTextChar"/>
        </w:rPr>
        <w:t>document.body</w:t>
      </w:r>
      <w:r>
        <w:t xml:space="preserve"> – the &lt;body&gt; element - the &lt;body&gt; section of a document.</w:t>
      </w:r>
    </w:p>
    <w:p w:rsidR="002A61AE" w:rsidRDefault="002A61AE" w:rsidP="007E3AA4">
      <w:pPr>
        <w:pStyle w:val="ListParagraph"/>
        <w:numPr>
          <w:ilvl w:val="0"/>
          <w:numId w:val="42"/>
        </w:numPr>
      </w:pPr>
      <w:r w:rsidRPr="005A0F43">
        <w:rPr>
          <w:rStyle w:val="ScreenTextChar"/>
        </w:rPr>
        <w:t>document.images</w:t>
      </w:r>
      <w:r>
        <w:t xml:space="preserve"> – the collection of images.</w:t>
      </w:r>
    </w:p>
    <w:p w:rsidR="002A61AE" w:rsidRDefault="002A61AE" w:rsidP="007E3AA4">
      <w:pPr>
        <w:pStyle w:val="ListParagraph"/>
        <w:numPr>
          <w:ilvl w:val="0"/>
          <w:numId w:val="42"/>
        </w:numPr>
      </w:pPr>
      <w:r w:rsidRPr="005A0F43">
        <w:rPr>
          <w:rStyle w:val="ScreenTextChar"/>
        </w:rPr>
        <w:t>docment.url</w:t>
      </w:r>
      <w:r>
        <w:t xml:space="preserve"> – the document location.</w:t>
      </w:r>
    </w:p>
    <w:p w:rsidR="002A61AE" w:rsidRDefault="002A61AE" w:rsidP="005A0F43">
      <w:r>
        <w:t xml:space="preserve">For a complete list see: </w:t>
      </w:r>
      <w:r w:rsidRPr="001C6788">
        <w:t>https://developer.mozilla.org/en-US/docs/Web/API/Document</w:t>
      </w:r>
      <w:r>
        <w:br/>
        <w:t xml:space="preserve">or </w:t>
      </w:r>
      <w:r w:rsidRPr="00EA14D5">
        <w:t>https://www.w3schools.com/jsref/dom_obj_document.asp</w:t>
      </w:r>
    </w:p>
    <w:p w:rsidR="002A61AE" w:rsidRPr="004F244E" w:rsidRDefault="002A61AE" w:rsidP="002A61AE"/>
    <w:p w:rsidR="002A61AE" w:rsidRDefault="002A61AE" w:rsidP="002A61AE">
      <w:pPr>
        <w:pStyle w:val="Heading3"/>
      </w:pPr>
      <w:bookmarkStart w:id="15" w:name="_Toc490232439"/>
      <w:r>
        <w:t>Document Methods to Find Elements</w:t>
      </w:r>
      <w:bookmarkEnd w:id="15"/>
    </w:p>
    <w:p w:rsidR="009C212F" w:rsidRDefault="002A61AE" w:rsidP="002A61AE">
      <w:r>
        <w:t>Most of your JavaScript work will probably be searching and updating the DOM.</w:t>
      </w:r>
      <w:r w:rsidR="00807787">
        <w:t xml:space="preserve"> </w:t>
      </w:r>
      <w:r w:rsidR="009C212F">
        <w:t xml:space="preserve">The document object includes a number of methods to make it easy to find and work with page elements (tags). </w:t>
      </w:r>
    </w:p>
    <w:p w:rsidR="002A61AE" w:rsidRDefault="009C212F" w:rsidP="002A61AE">
      <w:r>
        <w:t>These two examples show working with</w:t>
      </w:r>
      <w:r w:rsidR="00807787">
        <w:t xml:space="preserve"> the entire document or </w:t>
      </w:r>
      <w:r>
        <w:t xml:space="preserve">with </w:t>
      </w:r>
      <w:r w:rsidR="00807787">
        <w:t>the children of a single object.</w:t>
      </w:r>
    </w:p>
    <w:p w:rsidR="00807787" w:rsidRDefault="00807787" w:rsidP="00896F1C">
      <w:pPr>
        <w:pStyle w:val="ListParagraph"/>
        <w:numPr>
          <w:ilvl w:val="0"/>
          <w:numId w:val="77"/>
        </w:numPr>
      </w:pPr>
      <w:r w:rsidRPr="004808EE">
        <w:rPr>
          <w:rStyle w:val="ScreenTextChar"/>
        </w:rPr>
        <w:t>var tables = document.getElementsByTagName("table");</w:t>
      </w:r>
      <w:r>
        <w:t xml:space="preserve">  </w:t>
      </w:r>
      <w:r w:rsidR="004808EE">
        <w:t>// all tables in the document</w:t>
      </w:r>
    </w:p>
    <w:p w:rsidR="00807787" w:rsidRDefault="00807787" w:rsidP="00896F1C">
      <w:pPr>
        <w:pStyle w:val="ListParagraph"/>
        <w:numPr>
          <w:ilvl w:val="0"/>
          <w:numId w:val="77"/>
        </w:numPr>
      </w:pPr>
      <w:r w:rsidRPr="004808EE">
        <w:rPr>
          <w:rStyle w:val="ScreenTextChar"/>
        </w:rPr>
        <w:t>var mytable = document.getElementById("MyTable");</w:t>
      </w:r>
      <w:r w:rsidRPr="004808EE">
        <w:rPr>
          <w:rStyle w:val="ScreenTextChar"/>
        </w:rPr>
        <w:br/>
        <w:t>var rows = mytable.getElementsByTagName("tr");</w:t>
      </w:r>
      <w:r w:rsidR="004808EE">
        <w:t xml:space="preserve">  // all rows in this one table</w:t>
      </w:r>
    </w:p>
    <w:p w:rsidR="00807787" w:rsidRDefault="00807787" w:rsidP="002A61AE"/>
    <w:p w:rsidR="002A61AE" w:rsidRDefault="002A61AE" w:rsidP="002A61AE">
      <w:pPr>
        <w:pStyle w:val="Heading4"/>
      </w:pPr>
      <w:r>
        <w:t>Searching for Elements</w:t>
      </w:r>
    </w:p>
    <w:p w:rsidR="002A61AE" w:rsidRDefault="005A0F43" w:rsidP="002A61AE">
      <w:r>
        <w:t>These methods search by a single element characteristic: ID, Class Name, Name and Tag Name.</w:t>
      </w:r>
    </w:p>
    <w:p w:rsidR="004808EE" w:rsidRDefault="002A61AE" w:rsidP="00896F1C">
      <w:pPr>
        <w:pStyle w:val="ListParagraph"/>
        <w:numPr>
          <w:ilvl w:val="0"/>
          <w:numId w:val="47"/>
        </w:numPr>
      </w:pPr>
      <w:r w:rsidRPr="006F005C">
        <w:rPr>
          <w:rStyle w:val="ScreenTextChar"/>
        </w:rPr>
        <w:t>getElementById()</w:t>
      </w:r>
      <w:r>
        <w:t xml:space="preserve"> – Returns the single element with the specified ID. If no element found, this returns </w:t>
      </w:r>
      <w:r w:rsidRPr="009975FA">
        <w:rPr>
          <w:rStyle w:val="ScreenTextChar"/>
        </w:rPr>
        <w:t>null</w:t>
      </w:r>
      <w:r>
        <w:t>.</w:t>
      </w:r>
      <w:r w:rsidR="00807787">
        <w:t xml:space="preserve"> </w:t>
      </w:r>
    </w:p>
    <w:p w:rsidR="002A61AE" w:rsidRDefault="00807787" w:rsidP="00896F1C">
      <w:pPr>
        <w:pStyle w:val="ListParagraph"/>
        <w:numPr>
          <w:ilvl w:val="1"/>
          <w:numId w:val="47"/>
        </w:numPr>
      </w:pPr>
      <w:r>
        <w:t xml:space="preserve">Note! The text of the ID is case sensitive! </w:t>
      </w:r>
      <w:r w:rsidRPr="006F005C">
        <w:rPr>
          <w:rStyle w:val="ScreenTextChar"/>
        </w:rPr>
        <w:t>getElementById(</w:t>
      </w:r>
      <w:r>
        <w:rPr>
          <w:rStyle w:val="ScreenTextChar"/>
        </w:rPr>
        <w:t>"abc"</w:t>
      </w:r>
      <w:r w:rsidRPr="006F005C">
        <w:rPr>
          <w:rStyle w:val="ScreenTextChar"/>
        </w:rPr>
        <w:t>)</w:t>
      </w:r>
      <w:r>
        <w:t xml:space="preserve"> will not find </w:t>
      </w:r>
      <w:r w:rsidRPr="00807787">
        <w:rPr>
          <w:rStyle w:val="ScreenTextChar"/>
        </w:rPr>
        <w:t>id="Abc"</w:t>
      </w:r>
      <w:r w:rsidR="009C212F">
        <w:t xml:space="preserve">. </w:t>
      </w:r>
    </w:p>
    <w:p w:rsidR="002A61AE" w:rsidRDefault="002A61AE" w:rsidP="00896F1C">
      <w:pPr>
        <w:pStyle w:val="ListParagraph"/>
        <w:numPr>
          <w:ilvl w:val="0"/>
          <w:numId w:val="47"/>
        </w:numPr>
      </w:pPr>
      <w:r w:rsidRPr="006F005C">
        <w:rPr>
          <w:rStyle w:val="ScreenTextChar"/>
        </w:rPr>
        <w:t>getElementsByClassName()</w:t>
      </w:r>
      <w:r>
        <w:t xml:space="preserve"> – Returns a collection of elements that have the specified class name. If no element found, this returns an empty collection. (I.e. not a </w:t>
      </w:r>
      <w:r w:rsidRPr="009975FA">
        <w:rPr>
          <w:rStyle w:val="ScreenTextChar"/>
        </w:rPr>
        <w:t>null</w:t>
      </w:r>
      <w:r>
        <w:t>.)</w:t>
      </w:r>
    </w:p>
    <w:p w:rsidR="002A61AE" w:rsidRDefault="002A61AE" w:rsidP="00896F1C">
      <w:pPr>
        <w:pStyle w:val="ListParagraph"/>
        <w:numPr>
          <w:ilvl w:val="0"/>
          <w:numId w:val="47"/>
        </w:numPr>
      </w:pPr>
      <w:r w:rsidRPr="006F005C">
        <w:rPr>
          <w:rStyle w:val="ScreenTextChar"/>
        </w:rPr>
        <w:t>getElementsByName()</w:t>
      </w:r>
      <w:r>
        <w:t xml:space="preserve"> – Returns a collection of form elements that have the specified name attribute value. If no element found, this returns an empty collection. (I.e. not a </w:t>
      </w:r>
      <w:r w:rsidRPr="009975FA">
        <w:rPr>
          <w:rStyle w:val="ScreenTextChar"/>
        </w:rPr>
        <w:t>null</w:t>
      </w:r>
      <w:r>
        <w:t>.)</w:t>
      </w:r>
    </w:p>
    <w:p w:rsidR="002A61AE" w:rsidRDefault="002A61AE" w:rsidP="00896F1C">
      <w:pPr>
        <w:pStyle w:val="ListParagraph"/>
        <w:numPr>
          <w:ilvl w:val="0"/>
          <w:numId w:val="47"/>
        </w:numPr>
      </w:pPr>
      <w:r w:rsidRPr="006F005C">
        <w:rPr>
          <w:rStyle w:val="ScreenTextChar"/>
        </w:rPr>
        <w:t>getElementsByTagName()</w:t>
      </w:r>
      <w:r>
        <w:t xml:space="preserve"> – Returns a collection of elements that have the specified tag name. If no element found, this returns an empty collection. (I.e. not a </w:t>
      </w:r>
      <w:r w:rsidRPr="009975FA">
        <w:rPr>
          <w:rStyle w:val="ScreenTextChar"/>
        </w:rPr>
        <w:t>null</w:t>
      </w:r>
      <w:r>
        <w:t>.)</w:t>
      </w:r>
      <w:r>
        <w:br/>
      </w:r>
    </w:p>
    <w:p w:rsidR="002A61AE" w:rsidRDefault="002A61AE" w:rsidP="002A61AE">
      <w:r>
        <w:t>Examples:</w:t>
      </w:r>
    </w:p>
    <w:p w:rsidR="002A61AE" w:rsidRDefault="002A61AE" w:rsidP="00896F1C">
      <w:pPr>
        <w:pStyle w:val="ListParagraph"/>
        <w:numPr>
          <w:ilvl w:val="0"/>
          <w:numId w:val="48"/>
        </w:numPr>
      </w:pPr>
      <w:r w:rsidRPr="009975FA">
        <w:rPr>
          <w:rStyle w:val="ScreenTextChar"/>
        </w:rPr>
        <w:t>var tables = document.</w:t>
      </w:r>
      <w:r w:rsidRPr="001E4186">
        <w:rPr>
          <w:rStyle w:val="ScreenTextChar"/>
          <w:b/>
        </w:rPr>
        <w:t>getElementsByTagName</w:t>
      </w:r>
      <w:r w:rsidRPr="009975FA">
        <w:rPr>
          <w:rStyle w:val="ScreenTextChar"/>
        </w:rPr>
        <w:t>("table");</w:t>
      </w:r>
      <w:r w:rsidRPr="009975FA">
        <w:rPr>
          <w:rStyle w:val="ScreenTextChar"/>
        </w:rPr>
        <w:br/>
        <w:t>console.log(tables.length)</w:t>
      </w:r>
      <w:r>
        <w:t xml:space="preserve">  // 0 .. many</w:t>
      </w:r>
    </w:p>
    <w:p w:rsidR="002A61AE" w:rsidRDefault="002A61AE" w:rsidP="00896F1C">
      <w:pPr>
        <w:pStyle w:val="ListParagraph"/>
        <w:numPr>
          <w:ilvl w:val="0"/>
          <w:numId w:val="48"/>
        </w:numPr>
      </w:pPr>
      <w:r w:rsidRPr="009975FA">
        <w:rPr>
          <w:rStyle w:val="ScreenTextChar"/>
        </w:rPr>
        <w:lastRenderedPageBreak/>
        <w:t xml:space="preserve">var </w:t>
      </w:r>
      <w:r>
        <w:rPr>
          <w:rStyle w:val="ScreenTextChar"/>
        </w:rPr>
        <w:t>images</w:t>
      </w:r>
      <w:r w:rsidRPr="009975FA">
        <w:rPr>
          <w:rStyle w:val="ScreenTextChar"/>
        </w:rPr>
        <w:t xml:space="preserve"> = document.</w:t>
      </w:r>
      <w:r w:rsidRPr="001E4186">
        <w:rPr>
          <w:rStyle w:val="ScreenTextChar"/>
          <w:b/>
        </w:rPr>
        <w:t>getElementsByTagName</w:t>
      </w:r>
      <w:r w:rsidRPr="009975FA">
        <w:rPr>
          <w:rStyle w:val="ScreenTextChar"/>
        </w:rPr>
        <w:t>("</w:t>
      </w:r>
      <w:r>
        <w:rPr>
          <w:rStyle w:val="ScreenTextChar"/>
        </w:rPr>
        <w:t>img</w:t>
      </w:r>
      <w:r w:rsidRPr="009975FA">
        <w:rPr>
          <w:rStyle w:val="ScreenTextChar"/>
        </w:rPr>
        <w:t>");</w:t>
      </w:r>
      <w:r w:rsidRPr="009975FA">
        <w:rPr>
          <w:rStyle w:val="ScreenTextChar"/>
        </w:rPr>
        <w:br/>
        <w:t>console.log(tables.length)</w:t>
      </w:r>
      <w:r>
        <w:t xml:space="preserve">  // 0 .. many</w:t>
      </w:r>
      <w:r>
        <w:br/>
      </w:r>
    </w:p>
    <w:p w:rsidR="002A61AE" w:rsidRDefault="002A61AE" w:rsidP="00896F1C">
      <w:pPr>
        <w:pStyle w:val="ListParagraph"/>
        <w:numPr>
          <w:ilvl w:val="0"/>
          <w:numId w:val="48"/>
        </w:numPr>
      </w:pPr>
      <w:r w:rsidRPr="006F005C">
        <w:rPr>
          <w:rStyle w:val="ScreenTextChar"/>
        </w:rPr>
        <w:t xml:space="preserve">&lt;div class="lefttoright </w:t>
      </w:r>
      <w:r w:rsidRPr="006F005C">
        <w:rPr>
          <w:rStyle w:val="ScreenTextChar"/>
          <w:b/>
        </w:rPr>
        <w:t>nav</w:t>
      </w:r>
      <w:r w:rsidRPr="006F005C">
        <w:rPr>
          <w:rStyle w:val="ScreenTextChar"/>
        </w:rPr>
        <w:t xml:space="preserve"> bluetext"&gt;…&lt;div&gt;</w:t>
      </w:r>
      <w:r w:rsidRPr="006F005C">
        <w:rPr>
          <w:rStyle w:val="ScreenTextChar"/>
        </w:rPr>
        <w:br/>
        <w:t>var navdiv = document.</w:t>
      </w:r>
      <w:r w:rsidRPr="001E4186">
        <w:rPr>
          <w:rStyle w:val="ScreenTextChar"/>
          <w:b/>
        </w:rPr>
        <w:t>getElementsByClassName</w:t>
      </w:r>
      <w:r w:rsidRPr="006F005C">
        <w:rPr>
          <w:rStyle w:val="ScreenTextChar"/>
        </w:rPr>
        <w:t>("</w:t>
      </w:r>
      <w:r w:rsidRPr="006F005C">
        <w:rPr>
          <w:rStyle w:val="ScreenTextChar"/>
          <w:b/>
        </w:rPr>
        <w:t>nav</w:t>
      </w:r>
      <w:r w:rsidRPr="006F005C">
        <w:rPr>
          <w:rStyle w:val="ScreenTextChar"/>
        </w:rPr>
        <w:t>");</w:t>
      </w:r>
      <w:r>
        <w:rPr>
          <w:rStyle w:val="ScreenTextChar"/>
        </w:rPr>
        <w:t xml:space="preserve"> </w:t>
      </w:r>
      <w:r>
        <w:t xml:space="preserve">  </w:t>
      </w:r>
      <w:r>
        <w:br/>
      </w:r>
      <w:r w:rsidRPr="009975FA">
        <w:rPr>
          <w:rStyle w:val="ScreenTextChar"/>
        </w:rPr>
        <w:t>console.log(tables.length)</w:t>
      </w:r>
      <w:r>
        <w:t xml:space="preserve">  // 0 .. many</w:t>
      </w:r>
      <w:r>
        <w:br/>
      </w:r>
    </w:p>
    <w:p w:rsidR="002A61AE" w:rsidRDefault="002A61AE" w:rsidP="00896F1C">
      <w:pPr>
        <w:pStyle w:val="ListParagraph"/>
        <w:numPr>
          <w:ilvl w:val="0"/>
          <w:numId w:val="48"/>
        </w:numPr>
      </w:pPr>
      <w:r w:rsidRPr="006F005C">
        <w:rPr>
          <w:rStyle w:val="ScreenTextChar"/>
        </w:rPr>
        <w:t>&lt;div id="</w:t>
      </w:r>
      <w:r w:rsidRPr="006F005C">
        <w:rPr>
          <w:rStyle w:val="ScreenTextChar"/>
          <w:b/>
        </w:rPr>
        <w:t>corpLogo</w:t>
      </w:r>
      <w:r w:rsidRPr="006F005C">
        <w:rPr>
          <w:rStyle w:val="ScreenTextChar"/>
        </w:rPr>
        <w:t>"&gt; … &lt;/div&gt;</w:t>
      </w:r>
      <w:r w:rsidRPr="006F005C">
        <w:rPr>
          <w:rStyle w:val="ScreenTextChar"/>
        </w:rPr>
        <w:br/>
        <w:t>var navdiv = document.</w:t>
      </w:r>
      <w:r w:rsidRPr="001E4186">
        <w:rPr>
          <w:rStyle w:val="ScreenTextChar"/>
          <w:b/>
        </w:rPr>
        <w:t>getElementsById</w:t>
      </w:r>
      <w:r w:rsidRPr="006F005C">
        <w:rPr>
          <w:rStyle w:val="ScreenTextChar"/>
        </w:rPr>
        <w:t>("</w:t>
      </w:r>
      <w:r w:rsidRPr="006F005C">
        <w:rPr>
          <w:rStyle w:val="ScreenTextChar"/>
          <w:b/>
        </w:rPr>
        <w:t>corpLogo</w:t>
      </w:r>
      <w:r w:rsidRPr="006F005C">
        <w:rPr>
          <w:rStyle w:val="ScreenTextChar"/>
        </w:rPr>
        <w:t xml:space="preserve"> ");   </w:t>
      </w:r>
      <w:r w:rsidRPr="006F005C">
        <w:rPr>
          <w:rStyle w:val="ScreenTextChar"/>
        </w:rPr>
        <w:br/>
        <w:t>// navdiv = null or a DIV object</w:t>
      </w:r>
      <w:r>
        <w:t xml:space="preserve">  </w:t>
      </w:r>
    </w:p>
    <w:p w:rsidR="002A61AE" w:rsidRDefault="002A61AE" w:rsidP="002A61AE">
      <w:r>
        <w:t xml:space="preserve">  </w:t>
      </w:r>
    </w:p>
    <w:p w:rsidR="002A61AE" w:rsidRDefault="002A61AE" w:rsidP="002A61AE">
      <w:pPr>
        <w:pStyle w:val="Heading4"/>
      </w:pPr>
      <w:r>
        <w:t>Searching for Elements using CSS Selectors</w:t>
      </w:r>
    </w:p>
    <w:p w:rsidR="002A61AE" w:rsidRDefault="002A61AE" w:rsidP="002A61AE">
      <w:r>
        <w:t>CSS uses selectors to find elements by ID, tag name or class. In modern browsers</w:t>
      </w:r>
      <w:r w:rsidR="00807787">
        <w:t>,</w:t>
      </w:r>
      <w:r>
        <w:t xml:space="preserve"> you can use </w:t>
      </w:r>
      <w:r w:rsidRPr="00807787">
        <w:rPr>
          <w:rStyle w:val="ScreenTextChar"/>
        </w:rPr>
        <w:t>.querySelector</w:t>
      </w:r>
      <w:r>
        <w:t xml:space="preserve"> and </w:t>
      </w:r>
      <w:r w:rsidRPr="00807787">
        <w:rPr>
          <w:rStyle w:val="ScreenTextChar"/>
        </w:rPr>
        <w:t>.querySelectorAll</w:t>
      </w:r>
      <w:r>
        <w:t xml:space="preserve"> to find elements using CSS-like selectors. These selector</w:t>
      </w:r>
      <w:r w:rsidR="00807787">
        <w:t>s</w:t>
      </w:r>
      <w:r>
        <w:t xml:space="preserve"> range </w:t>
      </w:r>
      <w:r w:rsidR="00807787">
        <w:t xml:space="preserve">from </w:t>
      </w:r>
      <w:r>
        <w:t xml:space="preserve">simple select by ID </w:t>
      </w:r>
      <w:r w:rsidR="00807787">
        <w:t xml:space="preserve">selectors </w:t>
      </w:r>
      <w:r w:rsidR="009C212F">
        <w:t>(</w:t>
      </w:r>
      <w:r w:rsidR="009C212F" w:rsidRPr="0092101E">
        <w:rPr>
          <w:rStyle w:val="ScreenTextChar"/>
        </w:rPr>
        <w:t>"#</w:t>
      </w:r>
      <w:proofErr w:type="spellStart"/>
      <w:r w:rsidR="009C212F" w:rsidRPr="0092101E">
        <w:rPr>
          <w:rStyle w:val="ScreenTextChar"/>
        </w:rPr>
        <w:t>someId</w:t>
      </w:r>
      <w:proofErr w:type="spellEnd"/>
      <w:r w:rsidR="009C212F" w:rsidRPr="0092101E">
        <w:rPr>
          <w:rStyle w:val="ScreenTextChar"/>
        </w:rPr>
        <w:t>"</w:t>
      </w:r>
      <w:r w:rsidR="009C212F">
        <w:t xml:space="preserve">) </w:t>
      </w:r>
      <w:r>
        <w:t xml:space="preserve">to complex queries like </w:t>
      </w:r>
      <w:r w:rsidRPr="0092101E">
        <w:rPr>
          <w:rStyle w:val="ScreenTextChar"/>
        </w:rPr>
        <w:t>"div.upcoming-events-section div.row:first-child".</w:t>
      </w:r>
    </w:p>
    <w:p w:rsidR="002A61AE" w:rsidRDefault="002A61AE" w:rsidP="00896F1C">
      <w:pPr>
        <w:pStyle w:val="ListParagraph"/>
        <w:numPr>
          <w:ilvl w:val="0"/>
          <w:numId w:val="47"/>
        </w:numPr>
      </w:pPr>
      <w:r w:rsidRPr="0092101E">
        <w:rPr>
          <w:rStyle w:val="ScreenTextChar"/>
        </w:rPr>
        <w:t>querySelector()</w:t>
      </w:r>
      <w:r>
        <w:t xml:space="preserve"> – Returns the first element that matches a CSS style selector.</w:t>
      </w:r>
    </w:p>
    <w:p w:rsidR="002A61AE" w:rsidRDefault="002A61AE" w:rsidP="00896F1C">
      <w:pPr>
        <w:pStyle w:val="ListParagraph"/>
        <w:numPr>
          <w:ilvl w:val="0"/>
          <w:numId w:val="47"/>
        </w:numPr>
      </w:pPr>
      <w:r w:rsidRPr="0092101E">
        <w:rPr>
          <w:rStyle w:val="ScreenTextChar"/>
        </w:rPr>
        <w:t>querySelectorAll()</w:t>
      </w:r>
      <w:r>
        <w:t xml:space="preserve"> – Returns a collection of elements that match a CSS style selector.</w:t>
      </w:r>
    </w:p>
    <w:p w:rsidR="002A61AE" w:rsidRDefault="002A61AE" w:rsidP="002A61AE"/>
    <w:p w:rsidR="002A61AE" w:rsidRDefault="002A61AE" w:rsidP="002A61AE">
      <w:r>
        <w:t>Select for tags:</w:t>
      </w:r>
    </w:p>
    <w:p w:rsidR="002A61AE" w:rsidRDefault="002A61AE" w:rsidP="00896F1C">
      <w:pPr>
        <w:pStyle w:val="ListParagraph"/>
        <w:numPr>
          <w:ilvl w:val="0"/>
          <w:numId w:val="48"/>
        </w:numPr>
      </w:pPr>
      <w:r w:rsidRPr="009975FA">
        <w:rPr>
          <w:rStyle w:val="ScreenTextChar"/>
        </w:rPr>
        <w:t>var tables = document.</w:t>
      </w:r>
      <w:r w:rsidRPr="001E4186">
        <w:rPr>
          <w:rStyle w:val="ScreenTextChar"/>
          <w:b/>
        </w:rPr>
        <w:t>querySelectorAll</w:t>
      </w:r>
      <w:r w:rsidRPr="009975FA">
        <w:rPr>
          <w:rStyle w:val="ScreenTextChar"/>
        </w:rPr>
        <w:t>("table");</w:t>
      </w:r>
      <w:r w:rsidRPr="009975FA">
        <w:rPr>
          <w:rStyle w:val="ScreenTextChar"/>
        </w:rPr>
        <w:br/>
        <w:t>console.log(tables.length)</w:t>
      </w:r>
      <w:r>
        <w:t xml:space="preserve">  // 0 .. many</w:t>
      </w:r>
    </w:p>
    <w:p w:rsidR="002A61AE" w:rsidRDefault="002A61AE" w:rsidP="00896F1C">
      <w:pPr>
        <w:pStyle w:val="ListParagraph"/>
        <w:numPr>
          <w:ilvl w:val="0"/>
          <w:numId w:val="48"/>
        </w:numPr>
      </w:pPr>
      <w:r w:rsidRPr="009975FA">
        <w:rPr>
          <w:rStyle w:val="ScreenTextChar"/>
        </w:rPr>
        <w:t>var tables = document.</w:t>
      </w:r>
      <w:r w:rsidRPr="001E4186">
        <w:rPr>
          <w:rStyle w:val="ScreenTextChar"/>
          <w:b/>
        </w:rPr>
        <w:t>querySelector</w:t>
      </w:r>
      <w:r w:rsidRPr="009975FA">
        <w:rPr>
          <w:rStyle w:val="ScreenTextChar"/>
        </w:rPr>
        <w:t>("table");</w:t>
      </w:r>
      <w:r w:rsidRPr="009975FA">
        <w:rPr>
          <w:rStyle w:val="ScreenTextChar"/>
        </w:rPr>
        <w:br/>
        <w:t>console.log(tables.length)</w:t>
      </w:r>
      <w:r>
        <w:t xml:space="preserve">  // null or a TABLE object</w:t>
      </w:r>
    </w:p>
    <w:p w:rsidR="002A61AE" w:rsidRDefault="002A61AE" w:rsidP="002A61AE">
      <w:r>
        <w:t>Search for complex patterns:</w:t>
      </w:r>
    </w:p>
    <w:p w:rsidR="002A61AE" w:rsidRDefault="002A61AE" w:rsidP="00896F1C">
      <w:pPr>
        <w:pStyle w:val="ListParagraph"/>
        <w:numPr>
          <w:ilvl w:val="0"/>
          <w:numId w:val="48"/>
        </w:numPr>
      </w:pPr>
      <w:r w:rsidRPr="009975FA">
        <w:rPr>
          <w:rStyle w:val="ScreenTextChar"/>
        </w:rPr>
        <w:t>var tables = document.</w:t>
      </w:r>
      <w:r w:rsidRPr="001E4186">
        <w:rPr>
          <w:rStyle w:val="ScreenTextChar"/>
          <w:b/>
        </w:rPr>
        <w:t>querySelector</w:t>
      </w:r>
      <w:r w:rsidRPr="009975FA">
        <w:rPr>
          <w:rStyle w:val="ScreenTextChar"/>
        </w:rPr>
        <w:t>("</w:t>
      </w:r>
      <w:r w:rsidRPr="0092101E">
        <w:rPr>
          <w:rStyle w:val="ScreenTextChar"/>
        </w:rPr>
        <w:t>div.upcoming-events-section div.row:first-child</w:t>
      </w:r>
      <w:r w:rsidRPr="009975FA">
        <w:rPr>
          <w:rStyle w:val="ScreenTextChar"/>
        </w:rPr>
        <w:t>");</w:t>
      </w:r>
      <w:r w:rsidRPr="009975FA">
        <w:rPr>
          <w:rStyle w:val="ScreenTextChar"/>
        </w:rPr>
        <w:br/>
        <w:t>console.log(tables.length)</w:t>
      </w:r>
      <w:r>
        <w:t xml:space="preserve">  // null or a single element object</w:t>
      </w:r>
    </w:p>
    <w:p w:rsidR="002A61AE" w:rsidRDefault="002A61AE" w:rsidP="002A61AE">
      <w:r>
        <w:t>Search for elements with a specified attribute:</w:t>
      </w:r>
    </w:p>
    <w:p w:rsidR="002A61AE" w:rsidRDefault="002A61AE" w:rsidP="00896F1C">
      <w:pPr>
        <w:pStyle w:val="ListParagraph"/>
        <w:numPr>
          <w:ilvl w:val="0"/>
          <w:numId w:val="48"/>
        </w:numPr>
      </w:pPr>
      <w:r w:rsidRPr="0092101E">
        <w:rPr>
          <w:rStyle w:val="ScreenTextChar"/>
        </w:rPr>
        <w:t>var inputtexttags = document.querySelectorAll("</w:t>
      </w:r>
      <w:r w:rsidRPr="0092101E">
        <w:rPr>
          <w:rStyle w:val="ScreenTextChar"/>
          <w:b/>
        </w:rPr>
        <w:t>input[type='text']</w:t>
      </w:r>
      <w:r w:rsidRPr="0092101E">
        <w:rPr>
          <w:rStyle w:val="ScreenTextChar"/>
        </w:rPr>
        <w:t>")</w:t>
      </w:r>
      <w:r>
        <w:t xml:space="preserve"> </w:t>
      </w:r>
    </w:p>
    <w:p w:rsidR="002A61AE" w:rsidRDefault="002A61AE" w:rsidP="002A61AE">
      <w:r>
        <w:t xml:space="preserve"> </w:t>
      </w:r>
    </w:p>
    <w:p w:rsidR="002A61AE" w:rsidRDefault="002A61AE" w:rsidP="002A61AE">
      <w:r>
        <w:t>For browser compatibility see:</w:t>
      </w:r>
    </w:p>
    <w:p w:rsidR="002A61AE" w:rsidRDefault="002A61AE" w:rsidP="00896F1C">
      <w:pPr>
        <w:pStyle w:val="ListParagraph"/>
        <w:numPr>
          <w:ilvl w:val="0"/>
          <w:numId w:val="49"/>
        </w:numPr>
      </w:pPr>
      <w:r w:rsidRPr="006A704E">
        <w:t>https://developer.mozilla.org/en-US/docs/Web/API/Document/querySelector#Browser_Compatibility</w:t>
      </w:r>
    </w:p>
    <w:p w:rsidR="002A61AE" w:rsidRDefault="002A61AE" w:rsidP="00896F1C">
      <w:pPr>
        <w:pStyle w:val="ListParagraph"/>
        <w:numPr>
          <w:ilvl w:val="0"/>
          <w:numId w:val="49"/>
        </w:numPr>
      </w:pPr>
      <w:r w:rsidRPr="006A704E">
        <w:t>http://caniuse.com/#feat=queryselector</w:t>
      </w:r>
    </w:p>
    <w:p w:rsidR="002A61AE" w:rsidRDefault="005A0F43" w:rsidP="002A61AE">
      <w:r>
        <w:t xml:space="preserve">For more on </w:t>
      </w:r>
      <w:r w:rsidR="002A61AE">
        <w:t>CSS Selectors</w:t>
      </w:r>
      <w:r>
        <w:t xml:space="preserve"> see</w:t>
      </w:r>
      <w:r w:rsidR="002A61AE">
        <w:t>:</w:t>
      </w:r>
    </w:p>
    <w:p w:rsidR="002A61AE" w:rsidRDefault="002A61AE" w:rsidP="00896F1C">
      <w:pPr>
        <w:pStyle w:val="ListParagraph"/>
        <w:numPr>
          <w:ilvl w:val="0"/>
          <w:numId w:val="50"/>
        </w:numPr>
      </w:pPr>
      <w:r w:rsidRPr="006A704E">
        <w:t>https://developer.mozilla.org/en-US/docs/Learn/CSS/Introduction_to_CSS/Selectors</w:t>
      </w:r>
    </w:p>
    <w:p w:rsidR="002A61AE" w:rsidRDefault="002A61AE" w:rsidP="00896F1C">
      <w:pPr>
        <w:pStyle w:val="ListParagraph"/>
        <w:numPr>
          <w:ilvl w:val="0"/>
          <w:numId w:val="50"/>
        </w:numPr>
      </w:pPr>
      <w:r w:rsidRPr="006A704E">
        <w:t>https://www.w3schools.com/cssref/css_selectors.asp</w:t>
      </w:r>
    </w:p>
    <w:p w:rsidR="002A61AE" w:rsidRDefault="002A61AE" w:rsidP="00896F1C">
      <w:pPr>
        <w:pStyle w:val="ListParagraph"/>
        <w:numPr>
          <w:ilvl w:val="0"/>
          <w:numId w:val="50"/>
        </w:numPr>
      </w:pPr>
      <w:r w:rsidRPr="006A704E">
        <w:t>http://www.w3.org/TR/CSS2/selector.html</w:t>
      </w:r>
    </w:p>
    <w:p w:rsidR="002A61AE" w:rsidRDefault="002A61AE" w:rsidP="002A61AE"/>
    <w:p w:rsidR="001E671D" w:rsidRDefault="001E671D" w:rsidP="002A61AE">
      <w:pPr>
        <w:pStyle w:val="Heading2"/>
      </w:pPr>
      <w:bookmarkStart w:id="16" w:name="_Toc490232440"/>
      <w:r>
        <w:lastRenderedPageBreak/>
        <w:t>Responding to Events</w:t>
      </w:r>
      <w:bookmarkEnd w:id="16"/>
    </w:p>
    <w:p w:rsidR="009C212F" w:rsidRDefault="001E671D" w:rsidP="001E671D">
      <w:r>
        <w:t xml:space="preserve">Most HTML elements raise events in response to user or external actions. </w:t>
      </w:r>
      <w:r w:rsidR="009C212F">
        <w:t>You can write JavaScript code to respond to these events.</w:t>
      </w:r>
    </w:p>
    <w:p w:rsidR="001E671D" w:rsidRDefault="001E671D" w:rsidP="001E671D">
      <w:r>
        <w:t>Examples:</w:t>
      </w:r>
    </w:p>
    <w:p w:rsidR="001E671D" w:rsidRDefault="001E671D" w:rsidP="00896F1C">
      <w:pPr>
        <w:pStyle w:val="ListParagraph"/>
        <w:numPr>
          <w:ilvl w:val="0"/>
          <w:numId w:val="71"/>
        </w:numPr>
      </w:pPr>
      <w:r>
        <w:t>The &lt;body&gt; tag has an “</w:t>
      </w:r>
      <w:proofErr w:type="spellStart"/>
      <w:r>
        <w:t>onload</w:t>
      </w:r>
      <w:proofErr w:type="spellEnd"/>
      <w:r>
        <w:t>” event to signal that the page has been fully loaded.</w:t>
      </w:r>
    </w:p>
    <w:p w:rsidR="001E671D" w:rsidRDefault="001E671D" w:rsidP="00896F1C">
      <w:pPr>
        <w:pStyle w:val="ListParagraph"/>
        <w:numPr>
          <w:ilvl w:val="0"/>
          <w:numId w:val="71"/>
        </w:numPr>
      </w:pPr>
      <w:r>
        <w:t xml:space="preserve">The &lt;button&gt; tag </w:t>
      </w:r>
      <w:r w:rsidR="005A0F43">
        <w:t>has</w:t>
      </w:r>
      <w:r>
        <w:t xml:space="preserve"> an “</w:t>
      </w:r>
      <w:proofErr w:type="spellStart"/>
      <w:r>
        <w:t>onclick</w:t>
      </w:r>
      <w:proofErr w:type="spellEnd"/>
      <w:r>
        <w:t>” event to signal that a user has clicked the button, or that the button’s “click” method has been called.</w:t>
      </w:r>
    </w:p>
    <w:p w:rsidR="001E671D" w:rsidRDefault="001E671D" w:rsidP="00896F1C">
      <w:pPr>
        <w:pStyle w:val="ListParagraph"/>
        <w:numPr>
          <w:ilvl w:val="0"/>
          <w:numId w:val="71"/>
        </w:numPr>
      </w:pPr>
      <w:r>
        <w:t>The &lt;div&gt; tag has an “</w:t>
      </w:r>
      <w:proofErr w:type="spellStart"/>
      <w:r>
        <w:t>ondrag</w:t>
      </w:r>
      <w:proofErr w:type="spellEnd"/>
      <w:r>
        <w:t>” event to process the start of a drag and drop operation.</w:t>
      </w:r>
    </w:p>
    <w:p w:rsidR="001E191A" w:rsidRDefault="001E191A" w:rsidP="001E191A"/>
    <w:p w:rsidR="001E671D" w:rsidRDefault="001E671D" w:rsidP="001E671D">
      <w:pPr>
        <w:pStyle w:val="Heading3"/>
      </w:pPr>
      <w:bookmarkStart w:id="17" w:name="_Toc490232441"/>
      <w:r>
        <w:t>Common Events</w:t>
      </w:r>
      <w:bookmarkEnd w:id="17"/>
    </w:p>
    <w:p w:rsidR="001E191A" w:rsidRDefault="001E191A" w:rsidP="001E191A">
      <w:pPr>
        <w:tabs>
          <w:tab w:val="left" w:pos="4848"/>
        </w:tabs>
      </w:pPr>
      <w:r>
        <w:t>The following are some of the more common events:</w:t>
      </w:r>
      <w:r>
        <w:tab/>
      </w:r>
    </w:p>
    <w:tbl>
      <w:tblPr>
        <w:tblStyle w:val="TableGrid"/>
        <w:tblW w:w="0" w:type="auto"/>
        <w:tblLook w:val="04A0" w:firstRow="1" w:lastRow="0" w:firstColumn="1" w:lastColumn="0" w:noHBand="0" w:noVBand="1"/>
      </w:tblPr>
      <w:tblGrid>
        <w:gridCol w:w="1846"/>
        <w:gridCol w:w="1837"/>
        <w:gridCol w:w="1837"/>
        <w:gridCol w:w="1823"/>
        <w:gridCol w:w="1820"/>
      </w:tblGrid>
      <w:tr w:rsidR="001E191A" w:rsidTr="00154259">
        <w:tc>
          <w:tcPr>
            <w:tcW w:w="1877" w:type="dxa"/>
          </w:tcPr>
          <w:p w:rsidR="001E191A" w:rsidRPr="004808EE" w:rsidRDefault="001E191A" w:rsidP="001E191A">
            <w:pPr>
              <w:tabs>
                <w:tab w:val="left" w:pos="4848"/>
              </w:tabs>
              <w:rPr>
                <w:b/>
              </w:rPr>
            </w:pPr>
            <w:r w:rsidRPr="004808EE">
              <w:rPr>
                <w:b/>
              </w:rPr>
              <w:t>Mouse events</w:t>
            </w:r>
          </w:p>
        </w:tc>
        <w:tc>
          <w:tcPr>
            <w:tcW w:w="1878" w:type="dxa"/>
          </w:tcPr>
          <w:p w:rsidR="001E191A" w:rsidRPr="004808EE" w:rsidRDefault="001E191A" w:rsidP="001E191A">
            <w:pPr>
              <w:tabs>
                <w:tab w:val="left" w:pos="4848"/>
              </w:tabs>
              <w:rPr>
                <w:b/>
              </w:rPr>
            </w:pPr>
            <w:r w:rsidRPr="004808EE">
              <w:rPr>
                <w:b/>
              </w:rPr>
              <w:t>Keyboard events</w:t>
            </w:r>
          </w:p>
        </w:tc>
        <w:tc>
          <w:tcPr>
            <w:tcW w:w="1878" w:type="dxa"/>
          </w:tcPr>
          <w:p w:rsidR="001E191A" w:rsidRPr="004808EE" w:rsidRDefault="001E191A" w:rsidP="001E191A">
            <w:pPr>
              <w:tabs>
                <w:tab w:val="left" w:pos="4848"/>
              </w:tabs>
              <w:rPr>
                <w:b/>
              </w:rPr>
            </w:pPr>
            <w:r w:rsidRPr="004808EE">
              <w:rPr>
                <w:b/>
              </w:rPr>
              <w:t>Drag/Drop events</w:t>
            </w:r>
          </w:p>
        </w:tc>
        <w:tc>
          <w:tcPr>
            <w:tcW w:w="1878" w:type="dxa"/>
          </w:tcPr>
          <w:p w:rsidR="001E191A" w:rsidRPr="004808EE" w:rsidRDefault="001E191A" w:rsidP="001E191A">
            <w:pPr>
              <w:tabs>
                <w:tab w:val="left" w:pos="4848"/>
              </w:tabs>
              <w:rPr>
                <w:b/>
              </w:rPr>
            </w:pPr>
            <w:r w:rsidRPr="004808EE">
              <w:rPr>
                <w:b/>
              </w:rPr>
              <w:t>Form events</w:t>
            </w:r>
          </w:p>
        </w:tc>
        <w:tc>
          <w:tcPr>
            <w:tcW w:w="1878" w:type="dxa"/>
          </w:tcPr>
          <w:p w:rsidR="001E191A" w:rsidRPr="004808EE" w:rsidRDefault="001E191A" w:rsidP="001E191A">
            <w:pPr>
              <w:tabs>
                <w:tab w:val="left" w:pos="4848"/>
              </w:tabs>
              <w:rPr>
                <w:b/>
              </w:rPr>
            </w:pPr>
            <w:r w:rsidRPr="004808EE">
              <w:rPr>
                <w:b/>
              </w:rPr>
              <w:t>And more!</w:t>
            </w:r>
          </w:p>
        </w:tc>
      </w:tr>
      <w:tr w:rsidR="001E191A" w:rsidTr="00154259">
        <w:tc>
          <w:tcPr>
            <w:tcW w:w="1877" w:type="dxa"/>
          </w:tcPr>
          <w:p w:rsidR="001E191A" w:rsidRDefault="001E191A" w:rsidP="001E191A">
            <w:pPr>
              <w:tabs>
                <w:tab w:val="left" w:pos="4848"/>
              </w:tabs>
            </w:pPr>
            <w:proofErr w:type="spellStart"/>
            <w:r>
              <w:t>onclick</w:t>
            </w:r>
            <w:proofErr w:type="spellEnd"/>
          </w:p>
        </w:tc>
        <w:tc>
          <w:tcPr>
            <w:tcW w:w="1878" w:type="dxa"/>
          </w:tcPr>
          <w:p w:rsidR="001E191A" w:rsidRDefault="00DE2CA8" w:rsidP="001E191A">
            <w:pPr>
              <w:tabs>
                <w:tab w:val="left" w:pos="4848"/>
              </w:tabs>
            </w:pPr>
            <w:proofErr w:type="spellStart"/>
            <w:r>
              <w:t>O</w:t>
            </w:r>
            <w:r w:rsidR="001E191A">
              <w:t>nkeydown</w:t>
            </w:r>
            <w:proofErr w:type="spellEnd"/>
          </w:p>
        </w:tc>
        <w:tc>
          <w:tcPr>
            <w:tcW w:w="1878" w:type="dxa"/>
          </w:tcPr>
          <w:p w:rsidR="001E191A" w:rsidRDefault="001E191A" w:rsidP="001E191A">
            <w:pPr>
              <w:tabs>
                <w:tab w:val="left" w:pos="4848"/>
              </w:tabs>
            </w:pPr>
            <w:proofErr w:type="spellStart"/>
            <w:r>
              <w:t>ondrag</w:t>
            </w:r>
            <w:proofErr w:type="spellEnd"/>
          </w:p>
        </w:tc>
        <w:tc>
          <w:tcPr>
            <w:tcW w:w="1878" w:type="dxa"/>
          </w:tcPr>
          <w:p w:rsidR="001E191A" w:rsidRDefault="001E191A" w:rsidP="001E191A">
            <w:pPr>
              <w:tabs>
                <w:tab w:val="left" w:pos="4848"/>
              </w:tabs>
            </w:pPr>
            <w:proofErr w:type="spellStart"/>
            <w:r>
              <w:t>onsubmit</w:t>
            </w:r>
            <w:proofErr w:type="spellEnd"/>
          </w:p>
        </w:tc>
        <w:tc>
          <w:tcPr>
            <w:tcW w:w="1878" w:type="dxa"/>
          </w:tcPr>
          <w:p w:rsidR="001E191A" w:rsidRDefault="001E191A" w:rsidP="001E191A">
            <w:pPr>
              <w:tabs>
                <w:tab w:val="left" w:pos="4848"/>
              </w:tabs>
            </w:pPr>
            <w:proofErr w:type="spellStart"/>
            <w:r>
              <w:t>oncopy</w:t>
            </w:r>
            <w:proofErr w:type="spellEnd"/>
          </w:p>
        </w:tc>
      </w:tr>
      <w:tr w:rsidR="001E191A" w:rsidTr="00154259">
        <w:tc>
          <w:tcPr>
            <w:tcW w:w="1877" w:type="dxa"/>
          </w:tcPr>
          <w:p w:rsidR="001E191A" w:rsidRDefault="001E191A" w:rsidP="001E191A">
            <w:pPr>
              <w:tabs>
                <w:tab w:val="left" w:pos="4848"/>
              </w:tabs>
            </w:pPr>
            <w:proofErr w:type="spellStart"/>
            <w:r>
              <w:t>ondoubleclick</w:t>
            </w:r>
            <w:proofErr w:type="spellEnd"/>
          </w:p>
        </w:tc>
        <w:tc>
          <w:tcPr>
            <w:tcW w:w="1878" w:type="dxa"/>
          </w:tcPr>
          <w:p w:rsidR="001E191A" w:rsidRDefault="00DE2CA8" w:rsidP="001E191A">
            <w:pPr>
              <w:tabs>
                <w:tab w:val="left" w:pos="4848"/>
              </w:tabs>
            </w:pPr>
            <w:proofErr w:type="spellStart"/>
            <w:r>
              <w:t>O</w:t>
            </w:r>
            <w:r w:rsidR="001E191A">
              <w:t>nkeyup</w:t>
            </w:r>
            <w:proofErr w:type="spellEnd"/>
          </w:p>
        </w:tc>
        <w:tc>
          <w:tcPr>
            <w:tcW w:w="1878" w:type="dxa"/>
          </w:tcPr>
          <w:p w:rsidR="001E191A" w:rsidRDefault="001E191A" w:rsidP="001E191A">
            <w:pPr>
              <w:tabs>
                <w:tab w:val="left" w:pos="4848"/>
              </w:tabs>
            </w:pPr>
            <w:proofErr w:type="spellStart"/>
            <w:r>
              <w:t>ondrop</w:t>
            </w:r>
            <w:proofErr w:type="spellEnd"/>
          </w:p>
        </w:tc>
        <w:tc>
          <w:tcPr>
            <w:tcW w:w="1878" w:type="dxa"/>
          </w:tcPr>
          <w:p w:rsidR="001E191A" w:rsidRDefault="001E191A" w:rsidP="001E191A">
            <w:pPr>
              <w:tabs>
                <w:tab w:val="left" w:pos="4848"/>
              </w:tabs>
            </w:pPr>
            <w:proofErr w:type="spellStart"/>
            <w:r>
              <w:t>onreset</w:t>
            </w:r>
            <w:proofErr w:type="spellEnd"/>
          </w:p>
        </w:tc>
        <w:tc>
          <w:tcPr>
            <w:tcW w:w="1878" w:type="dxa"/>
          </w:tcPr>
          <w:p w:rsidR="001E191A" w:rsidRDefault="001E191A" w:rsidP="001E191A">
            <w:pPr>
              <w:tabs>
                <w:tab w:val="left" w:pos="4848"/>
              </w:tabs>
            </w:pPr>
            <w:proofErr w:type="spellStart"/>
            <w:r>
              <w:t>onpaste</w:t>
            </w:r>
            <w:proofErr w:type="spellEnd"/>
          </w:p>
        </w:tc>
      </w:tr>
      <w:tr w:rsidR="001E191A" w:rsidTr="00154259">
        <w:tc>
          <w:tcPr>
            <w:tcW w:w="1877" w:type="dxa"/>
          </w:tcPr>
          <w:p w:rsidR="001E191A" w:rsidRDefault="001E191A" w:rsidP="001E191A">
            <w:pPr>
              <w:tabs>
                <w:tab w:val="left" w:pos="4848"/>
              </w:tabs>
            </w:pPr>
            <w:proofErr w:type="spellStart"/>
            <w:r>
              <w:t>onmouseover</w:t>
            </w:r>
            <w:proofErr w:type="spellEnd"/>
          </w:p>
        </w:tc>
        <w:tc>
          <w:tcPr>
            <w:tcW w:w="1878" w:type="dxa"/>
          </w:tcPr>
          <w:p w:rsidR="001E191A" w:rsidRDefault="001E191A" w:rsidP="001E191A">
            <w:pPr>
              <w:tabs>
                <w:tab w:val="left" w:pos="4848"/>
              </w:tabs>
            </w:pPr>
            <w:proofErr w:type="spellStart"/>
            <w:r>
              <w:t>onkeypress</w:t>
            </w:r>
            <w:proofErr w:type="spellEnd"/>
          </w:p>
        </w:tc>
        <w:tc>
          <w:tcPr>
            <w:tcW w:w="1878" w:type="dxa"/>
          </w:tcPr>
          <w:p w:rsidR="001E191A" w:rsidRDefault="001E191A" w:rsidP="001E191A">
            <w:pPr>
              <w:tabs>
                <w:tab w:val="left" w:pos="4848"/>
              </w:tabs>
            </w:pPr>
            <w:proofErr w:type="spellStart"/>
            <w:r>
              <w:t>ondragenter</w:t>
            </w:r>
            <w:proofErr w:type="spellEnd"/>
          </w:p>
        </w:tc>
        <w:tc>
          <w:tcPr>
            <w:tcW w:w="1878" w:type="dxa"/>
          </w:tcPr>
          <w:p w:rsidR="001E191A" w:rsidRDefault="001E191A" w:rsidP="001E191A">
            <w:pPr>
              <w:tabs>
                <w:tab w:val="left" w:pos="4848"/>
              </w:tabs>
            </w:pPr>
            <w:proofErr w:type="spellStart"/>
            <w:r>
              <w:t>onchange</w:t>
            </w:r>
            <w:proofErr w:type="spellEnd"/>
          </w:p>
        </w:tc>
        <w:tc>
          <w:tcPr>
            <w:tcW w:w="1878" w:type="dxa"/>
          </w:tcPr>
          <w:p w:rsidR="001E191A" w:rsidRDefault="001E191A" w:rsidP="001E191A">
            <w:pPr>
              <w:tabs>
                <w:tab w:val="left" w:pos="4848"/>
              </w:tabs>
            </w:pPr>
            <w:proofErr w:type="spellStart"/>
            <w:r>
              <w:t>oncut</w:t>
            </w:r>
            <w:proofErr w:type="spellEnd"/>
          </w:p>
        </w:tc>
      </w:tr>
      <w:tr w:rsidR="001E191A" w:rsidTr="00154259">
        <w:tc>
          <w:tcPr>
            <w:tcW w:w="1877" w:type="dxa"/>
          </w:tcPr>
          <w:p w:rsidR="001E191A" w:rsidRDefault="001E191A" w:rsidP="001E191A">
            <w:pPr>
              <w:tabs>
                <w:tab w:val="left" w:pos="4848"/>
              </w:tabs>
              <w:ind w:left="4848" w:hanging="4848"/>
            </w:pPr>
            <w:proofErr w:type="spellStart"/>
            <w:r>
              <w:t>onmouseout</w:t>
            </w:r>
            <w:proofErr w:type="spellEnd"/>
          </w:p>
        </w:tc>
        <w:tc>
          <w:tcPr>
            <w:tcW w:w="1878" w:type="dxa"/>
          </w:tcPr>
          <w:p w:rsidR="001E191A" w:rsidRDefault="001E191A" w:rsidP="001E191A">
            <w:pPr>
              <w:tabs>
                <w:tab w:val="left" w:pos="4848"/>
              </w:tabs>
            </w:pPr>
          </w:p>
        </w:tc>
        <w:tc>
          <w:tcPr>
            <w:tcW w:w="1878" w:type="dxa"/>
          </w:tcPr>
          <w:p w:rsidR="001E191A" w:rsidRDefault="001E191A" w:rsidP="001E191A">
            <w:pPr>
              <w:tabs>
                <w:tab w:val="left" w:pos="4848"/>
              </w:tabs>
            </w:pPr>
            <w:proofErr w:type="spellStart"/>
            <w:r>
              <w:t>ondragleave</w:t>
            </w:r>
            <w:proofErr w:type="spellEnd"/>
          </w:p>
        </w:tc>
        <w:tc>
          <w:tcPr>
            <w:tcW w:w="1878" w:type="dxa"/>
          </w:tcPr>
          <w:p w:rsidR="001E191A" w:rsidRDefault="001E191A" w:rsidP="001E191A">
            <w:pPr>
              <w:tabs>
                <w:tab w:val="left" w:pos="4848"/>
              </w:tabs>
            </w:pPr>
            <w:proofErr w:type="spellStart"/>
            <w:r>
              <w:t>oninput</w:t>
            </w:r>
            <w:proofErr w:type="spellEnd"/>
          </w:p>
        </w:tc>
        <w:tc>
          <w:tcPr>
            <w:tcW w:w="1878" w:type="dxa"/>
          </w:tcPr>
          <w:p w:rsidR="001E191A" w:rsidRDefault="001E191A" w:rsidP="001E191A">
            <w:pPr>
              <w:tabs>
                <w:tab w:val="left" w:pos="4848"/>
              </w:tabs>
            </w:pPr>
            <w:proofErr w:type="spellStart"/>
            <w:r>
              <w:t>ononline</w:t>
            </w:r>
            <w:proofErr w:type="spellEnd"/>
          </w:p>
        </w:tc>
      </w:tr>
      <w:tr w:rsidR="001E191A" w:rsidTr="00154259">
        <w:tc>
          <w:tcPr>
            <w:tcW w:w="1877" w:type="dxa"/>
          </w:tcPr>
          <w:p w:rsidR="001E191A" w:rsidRDefault="001E191A" w:rsidP="001E191A">
            <w:pPr>
              <w:tabs>
                <w:tab w:val="left" w:pos="4848"/>
              </w:tabs>
            </w:pPr>
          </w:p>
        </w:tc>
        <w:tc>
          <w:tcPr>
            <w:tcW w:w="1878" w:type="dxa"/>
          </w:tcPr>
          <w:p w:rsidR="001E191A" w:rsidRDefault="001E191A" w:rsidP="001E191A">
            <w:pPr>
              <w:tabs>
                <w:tab w:val="left" w:pos="4848"/>
              </w:tabs>
            </w:pPr>
          </w:p>
        </w:tc>
        <w:tc>
          <w:tcPr>
            <w:tcW w:w="1878" w:type="dxa"/>
          </w:tcPr>
          <w:p w:rsidR="001E191A" w:rsidRDefault="001E191A" w:rsidP="001E191A">
            <w:pPr>
              <w:tabs>
                <w:tab w:val="left" w:pos="4848"/>
              </w:tabs>
            </w:pPr>
            <w:proofErr w:type="spellStart"/>
            <w:r>
              <w:t>ondragstart</w:t>
            </w:r>
            <w:proofErr w:type="spellEnd"/>
          </w:p>
        </w:tc>
        <w:tc>
          <w:tcPr>
            <w:tcW w:w="1878" w:type="dxa"/>
          </w:tcPr>
          <w:p w:rsidR="001E191A" w:rsidRDefault="001E191A" w:rsidP="001E191A">
            <w:pPr>
              <w:tabs>
                <w:tab w:val="left" w:pos="4848"/>
              </w:tabs>
            </w:pPr>
            <w:proofErr w:type="spellStart"/>
            <w:r>
              <w:t>oninvalid</w:t>
            </w:r>
            <w:proofErr w:type="spellEnd"/>
          </w:p>
        </w:tc>
        <w:tc>
          <w:tcPr>
            <w:tcW w:w="1878" w:type="dxa"/>
          </w:tcPr>
          <w:p w:rsidR="001E191A" w:rsidRDefault="001E191A" w:rsidP="001E191A">
            <w:pPr>
              <w:tabs>
                <w:tab w:val="left" w:pos="4848"/>
              </w:tabs>
            </w:pPr>
            <w:proofErr w:type="spellStart"/>
            <w:r>
              <w:t>onoffline</w:t>
            </w:r>
            <w:proofErr w:type="spellEnd"/>
          </w:p>
        </w:tc>
      </w:tr>
      <w:tr w:rsidR="001E191A" w:rsidTr="00154259">
        <w:tc>
          <w:tcPr>
            <w:tcW w:w="1877" w:type="dxa"/>
          </w:tcPr>
          <w:p w:rsidR="001E191A" w:rsidRDefault="001E191A" w:rsidP="001E191A">
            <w:pPr>
              <w:tabs>
                <w:tab w:val="left" w:pos="4848"/>
              </w:tabs>
            </w:pPr>
          </w:p>
        </w:tc>
        <w:tc>
          <w:tcPr>
            <w:tcW w:w="1878" w:type="dxa"/>
          </w:tcPr>
          <w:p w:rsidR="001E191A" w:rsidRDefault="001E191A" w:rsidP="001E191A">
            <w:pPr>
              <w:tabs>
                <w:tab w:val="left" w:pos="4848"/>
              </w:tabs>
            </w:pPr>
          </w:p>
        </w:tc>
        <w:tc>
          <w:tcPr>
            <w:tcW w:w="1878" w:type="dxa"/>
          </w:tcPr>
          <w:p w:rsidR="001E191A" w:rsidRDefault="001E191A" w:rsidP="001E191A">
            <w:pPr>
              <w:tabs>
                <w:tab w:val="left" w:pos="4848"/>
              </w:tabs>
            </w:pPr>
            <w:proofErr w:type="spellStart"/>
            <w:r>
              <w:t>ondragend</w:t>
            </w:r>
            <w:proofErr w:type="spellEnd"/>
          </w:p>
        </w:tc>
        <w:tc>
          <w:tcPr>
            <w:tcW w:w="1878" w:type="dxa"/>
          </w:tcPr>
          <w:p w:rsidR="001E191A" w:rsidRDefault="001E191A" w:rsidP="001E191A">
            <w:pPr>
              <w:tabs>
                <w:tab w:val="left" w:pos="4848"/>
              </w:tabs>
            </w:pPr>
          </w:p>
        </w:tc>
        <w:tc>
          <w:tcPr>
            <w:tcW w:w="1878" w:type="dxa"/>
          </w:tcPr>
          <w:p w:rsidR="001E191A" w:rsidRDefault="001E191A" w:rsidP="001E191A">
            <w:pPr>
              <w:tabs>
                <w:tab w:val="left" w:pos="4848"/>
              </w:tabs>
            </w:pPr>
            <w:proofErr w:type="spellStart"/>
            <w:r>
              <w:t>onwheel</w:t>
            </w:r>
            <w:proofErr w:type="spellEnd"/>
          </w:p>
        </w:tc>
      </w:tr>
    </w:tbl>
    <w:p w:rsidR="001E671D" w:rsidRDefault="001E671D" w:rsidP="001E191A">
      <w:pPr>
        <w:tabs>
          <w:tab w:val="left" w:pos="4848"/>
        </w:tabs>
      </w:pPr>
    </w:p>
    <w:p w:rsidR="001E191A" w:rsidRDefault="001E191A" w:rsidP="001E191A">
      <w:pPr>
        <w:tabs>
          <w:tab w:val="left" w:pos="4848"/>
        </w:tabs>
      </w:pPr>
      <w:r>
        <w:t>Also see:</w:t>
      </w:r>
    </w:p>
    <w:p w:rsidR="001E191A" w:rsidRDefault="001E191A" w:rsidP="00896F1C">
      <w:pPr>
        <w:pStyle w:val="ListParagraph"/>
        <w:numPr>
          <w:ilvl w:val="0"/>
          <w:numId w:val="72"/>
        </w:numPr>
        <w:tabs>
          <w:tab w:val="left" w:pos="4848"/>
        </w:tabs>
      </w:pPr>
      <w:r w:rsidRPr="001E191A">
        <w:t>https://www.w3schools.com/jsref/dom_obj_event.asp</w:t>
      </w:r>
    </w:p>
    <w:p w:rsidR="001E191A" w:rsidRDefault="001E191A" w:rsidP="00896F1C">
      <w:pPr>
        <w:pStyle w:val="ListParagraph"/>
        <w:numPr>
          <w:ilvl w:val="0"/>
          <w:numId w:val="72"/>
        </w:numPr>
        <w:tabs>
          <w:tab w:val="left" w:pos="4848"/>
        </w:tabs>
      </w:pPr>
      <w:r w:rsidRPr="001E191A">
        <w:t>https://developer.mozilla.org/en-US/docs/Web/API/GlobalEventHandlers</w:t>
      </w:r>
    </w:p>
    <w:p w:rsidR="00872CB0" w:rsidRDefault="00872CB0" w:rsidP="001E191A">
      <w:pPr>
        <w:tabs>
          <w:tab w:val="left" w:pos="4848"/>
        </w:tabs>
      </w:pPr>
    </w:p>
    <w:p w:rsidR="001E191A" w:rsidRDefault="001E191A" w:rsidP="001E191A">
      <w:pPr>
        <w:pStyle w:val="Heading3"/>
      </w:pPr>
      <w:bookmarkStart w:id="18" w:name="_Toc490232442"/>
      <w:r>
        <w:t>Adding Event Handler Code</w:t>
      </w:r>
      <w:bookmarkEnd w:id="18"/>
    </w:p>
    <w:p w:rsidR="001E191A" w:rsidRDefault="001E191A" w:rsidP="001E191A">
      <w:r>
        <w:t>JavaScript</w:t>
      </w:r>
      <w:r w:rsidR="009C212F">
        <w:t xml:space="preserve"> code</w:t>
      </w:r>
      <w:r>
        <w:t xml:space="preserve"> can be added directly to an element</w:t>
      </w:r>
      <w:r w:rsidR="004808EE">
        <w:t>’</w:t>
      </w:r>
      <w:r>
        <w:t>s event attribute or added to the element by code.</w:t>
      </w:r>
    </w:p>
    <w:p w:rsidR="004808EE" w:rsidRDefault="00D457EC" w:rsidP="001E191A">
      <w:r>
        <w:t>Sample File: Module2\Demos\events.html</w:t>
      </w:r>
    </w:p>
    <w:p w:rsidR="00D457EC" w:rsidRDefault="00D457EC" w:rsidP="001E191A"/>
    <w:p w:rsidR="001E191A" w:rsidRDefault="001E191A" w:rsidP="001E191A">
      <w:pPr>
        <w:pStyle w:val="Heading4"/>
      </w:pPr>
      <w:r>
        <w:t>Adding an event handler in an attribute.</w:t>
      </w:r>
    </w:p>
    <w:p w:rsidR="001E191A" w:rsidRDefault="00F96597" w:rsidP="001E191A">
      <w:r>
        <w:t>You can add JavaScript code directly to the elements event attribute using either inline JavaScript code or a function call. The “this” object is useful for passing the element object to the function.</w:t>
      </w:r>
    </w:p>
    <w:p w:rsidR="00F96597" w:rsidRPr="001E191A" w:rsidRDefault="00BF3CDA" w:rsidP="001E191A">
      <w:r>
        <w:lastRenderedPageBreak/>
        <w:t xml:space="preserve">   </w:t>
      </w:r>
      <w:r w:rsidR="00F96597">
        <w:rPr>
          <w:noProof/>
        </w:rPr>
        <w:drawing>
          <wp:inline distT="0" distB="0" distL="0" distR="0" wp14:anchorId="0FE4FD50" wp14:editId="4765825B">
            <wp:extent cx="5383997" cy="127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3997" cy="1274555"/>
                    </a:xfrm>
                    <a:prstGeom prst="rect">
                      <a:avLst/>
                    </a:prstGeom>
                  </pic:spPr>
                </pic:pic>
              </a:graphicData>
            </a:graphic>
          </wp:inline>
        </w:drawing>
      </w:r>
    </w:p>
    <w:p w:rsidR="001E191A" w:rsidRDefault="001E191A" w:rsidP="001E671D"/>
    <w:p w:rsidR="00F96597" w:rsidRDefault="00F96597" w:rsidP="00F96597">
      <w:pPr>
        <w:pStyle w:val="Heading4"/>
      </w:pPr>
      <w:r>
        <w:t>Adding an event handler from code.</w:t>
      </w:r>
    </w:p>
    <w:p w:rsidR="00F96597" w:rsidRDefault="00F96597" w:rsidP="00F96597">
      <w:r>
        <w:t xml:space="preserve">Embedding JavaScript in HTML tags is not always the best practice. You can programmatically add event handlers at run time </w:t>
      </w:r>
      <w:r w:rsidR="0038488E">
        <w:t>so you can</w:t>
      </w:r>
      <w:r>
        <w:t xml:space="preserve"> separate design (HTML) from code (JavaScript)</w:t>
      </w:r>
      <w:r w:rsidR="0038488E">
        <w:t>, or</w:t>
      </w:r>
      <w:r>
        <w:t xml:space="preserve"> to </w:t>
      </w:r>
      <w:r w:rsidR="00872CB0">
        <w:t>assign event handlers based on an algorithm.</w:t>
      </w:r>
    </w:p>
    <w:p w:rsidR="00FB6445" w:rsidRDefault="00E42C85" w:rsidP="00F96597">
      <w:r>
        <w:t xml:space="preserve">Sample file: </w:t>
      </w:r>
      <w:r w:rsidR="008F0620">
        <w:t>Module2\Demos\</w:t>
      </w:r>
      <w:r w:rsidRPr="00E42C85">
        <w:t>AddEventHandler.html</w:t>
      </w:r>
    </w:p>
    <w:p w:rsidR="00324261" w:rsidRDefault="00324261" w:rsidP="00F96597"/>
    <w:p w:rsidR="00E57F0C" w:rsidRDefault="00E57F0C" w:rsidP="00F96597">
      <w:r w:rsidRPr="00E42C85">
        <w:rPr>
          <w:b/>
        </w:rPr>
        <w:t>Option 1:</w:t>
      </w:r>
      <w:r>
        <w:t xml:space="preserve"> Directly assign a function to the event </w:t>
      </w:r>
      <w:r w:rsidR="00890BA5">
        <w:t>property</w:t>
      </w:r>
      <w:r>
        <w:t>. (“</w:t>
      </w:r>
      <w:proofErr w:type="spellStart"/>
      <w:r>
        <w:t>onclick</w:t>
      </w:r>
      <w:proofErr w:type="spellEnd"/>
      <w:r>
        <w:t>” in this example)</w:t>
      </w:r>
    </w:p>
    <w:p w:rsidR="00E42C85" w:rsidRDefault="004808EE" w:rsidP="00F96597">
      <w:r>
        <w:t xml:space="preserve">   </w:t>
      </w:r>
      <w:r w:rsidR="00E42C85">
        <w:rPr>
          <w:noProof/>
        </w:rPr>
        <w:drawing>
          <wp:inline distT="0" distB="0" distL="0" distR="0" wp14:anchorId="11C734BA" wp14:editId="6B61B557">
            <wp:extent cx="4555250" cy="1085944"/>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55250" cy="1085944"/>
                    </a:xfrm>
                    <a:prstGeom prst="rect">
                      <a:avLst/>
                    </a:prstGeom>
                  </pic:spPr>
                </pic:pic>
              </a:graphicData>
            </a:graphic>
          </wp:inline>
        </w:drawing>
      </w:r>
    </w:p>
    <w:p w:rsidR="00FB6445" w:rsidRDefault="00FB6445" w:rsidP="00F96597"/>
    <w:p w:rsidR="00872CB0" w:rsidRDefault="00872CB0" w:rsidP="00F96597">
      <w:r w:rsidRPr="00E42C85">
        <w:rPr>
          <w:b/>
        </w:rPr>
        <w:t>O</w:t>
      </w:r>
      <w:r w:rsidR="00E57F0C" w:rsidRPr="00E42C85">
        <w:rPr>
          <w:b/>
        </w:rPr>
        <w:t>ption 2:</w:t>
      </w:r>
      <w:r w:rsidR="00E57F0C">
        <w:t xml:space="preserve"> Use the </w:t>
      </w:r>
      <w:r w:rsidR="00E57F0C" w:rsidRPr="00E57F0C">
        <w:rPr>
          <w:rStyle w:val="ScreenTextChar"/>
        </w:rPr>
        <w:t>addEventListener</w:t>
      </w:r>
      <w:r w:rsidR="00E57F0C">
        <w:t xml:space="preserve"> function.</w:t>
      </w:r>
    </w:p>
    <w:p w:rsidR="00E57F0C" w:rsidRDefault="00E57F0C" w:rsidP="00F96597">
      <w:r w:rsidRPr="00E57F0C">
        <w:rPr>
          <w:rStyle w:val="ScreenTextChar"/>
        </w:rPr>
        <w:t>addEventListener</w:t>
      </w:r>
      <w:r>
        <w:t xml:space="preserve"> has </w:t>
      </w:r>
      <w:r w:rsidR="00E42C85">
        <w:t>a major</w:t>
      </w:r>
      <w:r>
        <w:t xml:space="preserve"> advantage o</w:t>
      </w:r>
      <w:r w:rsidR="00E42C85">
        <w:t>ver</w:t>
      </w:r>
      <w:r>
        <w:t xml:space="preserve"> the previous example: You can add more than one event handler</w:t>
      </w:r>
      <w:r w:rsidR="00890BA5">
        <w:t xml:space="preserve"> to a single event</w:t>
      </w:r>
      <w:r w:rsidR="00E42C85">
        <w:t>.</w:t>
      </w:r>
      <w:r>
        <w:t xml:space="preserve"> </w:t>
      </w:r>
    </w:p>
    <w:p w:rsidR="00E42C85" w:rsidRPr="00F96597" w:rsidRDefault="00E42C85" w:rsidP="00F96597">
      <w:r>
        <w:t xml:space="preserve">   </w:t>
      </w:r>
      <w:r>
        <w:rPr>
          <w:noProof/>
        </w:rPr>
        <w:drawing>
          <wp:inline distT="0" distB="0" distL="0" distR="0" wp14:anchorId="3B6E77FC" wp14:editId="254215AB">
            <wp:extent cx="5641194" cy="1063082"/>
            <wp:effectExtent l="0" t="0" r="0" b="381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41194" cy="1063082"/>
                    </a:xfrm>
                    <a:prstGeom prst="rect">
                      <a:avLst/>
                    </a:prstGeom>
                  </pic:spPr>
                </pic:pic>
              </a:graphicData>
            </a:graphic>
          </wp:inline>
        </w:drawing>
      </w:r>
    </w:p>
    <w:p w:rsidR="007A69B1" w:rsidRDefault="007A69B1" w:rsidP="001E671D"/>
    <w:p w:rsidR="007A69B1" w:rsidRDefault="007A69B1" w:rsidP="007A69B1">
      <w:pPr>
        <w:pStyle w:val="Heading2"/>
      </w:pPr>
      <w:bookmarkStart w:id="19" w:name="_Toc490232443"/>
      <w:r>
        <w:t>Event Bubbling / Event Propagation</w:t>
      </w:r>
      <w:bookmarkEnd w:id="19"/>
    </w:p>
    <w:p w:rsidR="007A69B1" w:rsidRDefault="007A69B1" w:rsidP="007A69B1">
      <w:r>
        <w:t xml:space="preserve">By default, </w:t>
      </w:r>
      <w:r w:rsidR="004808EE">
        <w:t xml:space="preserve">an </w:t>
      </w:r>
      <w:r>
        <w:t>event will be passed up the chain of elements</w:t>
      </w:r>
      <w:r w:rsidR="004808EE">
        <w:t>,</w:t>
      </w:r>
      <w:r>
        <w:t xml:space="preserve"> firing event handlers as it goes</w:t>
      </w:r>
      <w:r w:rsidR="00082A65">
        <w:t>, until it reaches the window object</w:t>
      </w:r>
      <w:r>
        <w:t>. In the example below we have a &lt;button&gt; contained in a &lt;div&gt;. By default, clicking the &lt;button&gt; will also fire the click event for the &lt;div&gt;</w:t>
      </w:r>
      <w:r w:rsidR="004808EE">
        <w:t>. The click was on the button, but then bubbled up to the parent &lt;div&gt;, and then bubbled up to that &lt;div&gt;’s parent, all the way to the top of the DOM.</w:t>
      </w:r>
    </w:p>
    <w:p w:rsidR="00DE0F63" w:rsidRPr="007A69B1" w:rsidRDefault="00DE0F63" w:rsidP="00DE0F63">
      <w:r>
        <w:t>Sample File: Module2\Demos\BubbleDemo.html</w:t>
      </w:r>
    </w:p>
    <w:p w:rsidR="00DE0F63" w:rsidRDefault="00DE0F63" w:rsidP="007A69B1"/>
    <w:p w:rsidR="007A6AC4" w:rsidRDefault="007A6AC4" w:rsidP="007A69B1">
      <w:r>
        <w:lastRenderedPageBreak/>
        <w:t xml:space="preserve">     </w:t>
      </w:r>
      <w:r>
        <w:rPr>
          <w:noProof/>
        </w:rPr>
        <w:drawing>
          <wp:inline distT="0" distB="0" distL="0" distR="0" wp14:anchorId="2309D0EE">
            <wp:extent cx="3688080" cy="290367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97005" cy="2910699"/>
                    </a:xfrm>
                    <a:prstGeom prst="rect">
                      <a:avLst/>
                    </a:prstGeom>
                    <a:noFill/>
                  </pic:spPr>
                </pic:pic>
              </a:graphicData>
            </a:graphic>
          </wp:inline>
        </w:drawing>
      </w:r>
    </w:p>
    <w:p w:rsidR="00DE0F63" w:rsidRDefault="00DE0F63" w:rsidP="007A69B1"/>
    <w:p w:rsidR="00DE0F63" w:rsidRDefault="00DE0F63" w:rsidP="00DE0F63">
      <w:pPr>
        <w:pStyle w:val="Heading3"/>
      </w:pPr>
      <w:bookmarkStart w:id="20" w:name="_Toc490232444"/>
      <w:r>
        <w:t>Stopping Event Propagation</w:t>
      </w:r>
      <w:bookmarkEnd w:id="20"/>
      <w:r>
        <w:t xml:space="preserve"> </w:t>
      </w:r>
    </w:p>
    <w:p w:rsidR="004808EE" w:rsidRDefault="00B3420B" w:rsidP="007A69B1">
      <w:r>
        <w:t>In the following example, a single button click raises the button click event and then the div click</w:t>
      </w:r>
      <w:r w:rsidR="00890BA5">
        <w:t xml:space="preserve"> event</w:t>
      </w:r>
      <w:r>
        <w:t>.</w:t>
      </w:r>
    </w:p>
    <w:p w:rsidR="008F0620" w:rsidRPr="007A69B1" w:rsidRDefault="008F0620" w:rsidP="007A69B1">
      <w:r>
        <w:t>Sample File: Module2\Demos\Bubble.html</w:t>
      </w:r>
    </w:p>
    <w:p w:rsidR="007A69B1" w:rsidRDefault="007A69B1" w:rsidP="001E671D">
      <w:r>
        <w:t xml:space="preserve">  </w:t>
      </w:r>
      <w:r w:rsidR="00B3420B">
        <w:rPr>
          <w:noProof/>
        </w:rPr>
        <w:drawing>
          <wp:inline distT="0" distB="0" distL="0" distR="0">
            <wp:extent cx="5513832" cy="2569464"/>
            <wp:effectExtent l="0" t="0" r="0" b="254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13832" cy="2569464"/>
                    </a:xfrm>
                    <a:prstGeom prst="rect">
                      <a:avLst/>
                    </a:prstGeom>
                    <a:noFill/>
                    <a:ln>
                      <a:noFill/>
                    </a:ln>
                  </pic:spPr>
                </pic:pic>
              </a:graphicData>
            </a:graphic>
          </wp:inline>
        </w:drawing>
      </w:r>
    </w:p>
    <w:p w:rsidR="007A69B1" w:rsidRDefault="007A69B1" w:rsidP="001E671D">
      <w:r>
        <w:t>To prevent bubbling / propagation</w:t>
      </w:r>
      <w:r w:rsidR="0038488E">
        <w:t>,</w:t>
      </w:r>
      <w:r w:rsidR="0024126E">
        <w:t xml:space="preserve"> add a </w:t>
      </w:r>
      <w:r w:rsidR="00B3420B">
        <w:t xml:space="preserve">parameter the event handler function to capture the event object, then call </w:t>
      </w:r>
      <w:r w:rsidR="00B3420B" w:rsidRPr="00890BA5">
        <w:rPr>
          <w:rStyle w:val="ScreenTextChar"/>
        </w:rPr>
        <w:t>event.stopPropagation</w:t>
      </w:r>
      <w:r w:rsidR="00B3420B">
        <w:t xml:space="preserve">. In this next example the event on the div is never triggered </w:t>
      </w:r>
      <w:r w:rsidR="00890BA5">
        <w:t>from</w:t>
      </w:r>
      <w:r w:rsidR="00B3420B">
        <w:t xml:space="preserve"> the button click.</w:t>
      </w:r>
    </w:p>
    <w:p w:rsidR="0024126E" w:rsidRDefault="00B3420B" w:rsidP="001E671D">
      <w:r>
        <w:rPr>
          <w:noProof/>
        </w:rPr>
        <w:lastRenderedPageBreak/>
        <w:drawing>
          <wp:inline distT="0" distB="0" distL="0" distR="0">
            <wp:extent cx="5577840" cy="3035808"/>
            <wp:effectExtent l="0" t="0" r="381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7840" cy="3035808"/>
                    </a:xfrm>
                    <a:prstGeom prst="rect">
                      <a:avLst/>
                    </a:prstGeom>
                    <a:noFill/>
                    <a:ln>
                      <a:noFill/>
                    </a:ln>
                  </pic:spPr>
                </pic:pic>
              </a:graphicData>
            </a:graphic>
          </wp:inline>
        </w:drawing>
      </w:r>
    </w:p>
    <w:p w:rsidR="00600023" w:rsidRDefault="00600023" w:rsidP="001E671D"/>
    <w:p w:rsidR="00B3420B" w:rsidRDefault="00B3420B" w:rsidP="001E671D">
      <w:r>
        <w:t xml:space="preserve">The event handler on the div is </w:t>
      </w:r>
      <w:r w:rsidR="00600023">
        <w:t xml:space="preserve">still </w:t>
      </w:r>
      <w:r>
        <w:t>“alive and listening” and will be fired if you click the div somewhere outside of the button.</w:t>
      </w:r>
    </w:p>
    <w:p w:rsidR="00B3420B" w:rsidRDefault="00600023" w:rsidP="001E671D">
      <w:r>
        <w:t xml:space="preserve">   </w:t>
      </w:r>
      <w:r>
        <w:rPr>
          <w:noProof/>
        </w:rPr>
        <w:drawing>
          <wp:inline distT="0" distB="0" distL="0" distR="0">
            <wp:extent cx="3383280" cy="1426464"/>
            <wp:effectExtent l="0" t="0" r="7620" b="254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83280" cy="1426464"/>
                    </a:xfrm>
                    <a:prstGeom prst="rect">
                      <a:avLst/>
                    </a:prstGeom>
                    <a:noFill/>
                    <a:ln>
                      <a:noFill/>
                    </a:ln>
                  </pic:spPr>
                </pic:pic>
              </a:graphicData>
            </a:graphic>
          </wp:inline>
        </w:drawing>
      </w:r>
    </w:p>
    <w:p w:rsidR="001E671D" w:rsidRPr="001E671D" w:rsidRDefault="001E671D" w:rsidP="001E671D"/>
    <w:p w:rsidR="002A61AE" w:rsidRDefault="002A61AE" w:rsidP="002A61AE">
      <w:pPr>
        <w:pStyle w:val="Heading2"/>
      </w:pPr>
      <w:bookmarkStart w:id="21" w:name="_Toc490232445"/>
      <w:r>
        <w:t xml:space="preserve">Adding </w:t>
      </w:r>
      <w:r w:rsidR="00872CB0">
        <w:t xml:space="preserve">Elements </w:t>
      </w:r>
      <w:r>
        <w:t>to the DOM</w:t>
      </w:r>
      <w:bookmarkEnd w:id="21"/>
    </w:p>
    <w:p w:rsidR="002A61AE" w:rsidRDefault="00544E67" w:rsidP="002A61AE">
      <w:r>
        <w:t>JavaScript can add new elements to a page to dynamically create new content and structure.</w:t>
      </w:r>
      <w:r w:rsidR="00690DF2">
        <w:t xml:space="preserve"> </w:t>
      </w:r>
      <w:r w:rsidR="0038488E">
        <w:t>Elements can be added from strings of HTML text or by creating new element objects.</w:t>
      </w:r>
    </w:p>
    <w:p w:rsidR="006A08FC" w:rsidRDefault="006A08FC" w:rsidP="006A08FC">
      <w:r>
        <w:t>Sample File: Module2\</w:t>
      </w:r>
      <w:r w:rsidR="00D457EC">
        <w:t>Demos\</w:t>
      </w:r>
      <w:r>
        <w:t>AddingElements.html</w:t>
      </w:r>
    </w:p>
    <w:p w:rsidR="00D457EC" w:rsidRDefault="00D457EC" w:rsidP="006A08FC"/>
    <w:p w:rsidR="002A61AE" w:rsidRDefault="00D457EC" w:rsidP="002A61AE">
      <w:pPr>
        <w:pStyle w:val="Heading3"/>
      </w:pPr>
      <w:bookmarkStart w:id="22" w:name="_Toc490232446"/>
      <w:r>
        <w:t>Create</w:t>
      </w:r>
      <w:r w:rsidR="002A61AE">
        <w:t xml:space="preserve"> HTML from Strings</w:t>
      </w:r>
      <w:bookmarkEnd w:id="22"/>
    </w:p>
    <w:p w:rsidR="002A61AE" w:rsidRDefault="00544E67" w:rsidP="002A61AE">
      <w:r>
        <w:t xml:space="preserve">You can use the </w:t>
      </w:r>
      <w:r w:rsidRPr="00544E67">
        <w:rPr>
          <w:rStyle w:val="ScreenTextChar"/>
        </w:rPr>
        <w:t>innerHTML</w:t>
      </w:r>
      <w:r>
        <w:t xml:space="preserve"> property to add HTML elements to a page.</w:t>
      </w:r>
      <w:r w:rsidR="00857A4A">
        <w:t xml:space="preserve"> Although created as strings, these are added to the DOM as regular elements.</w:t>
      </w:r>
    </w:p>
    <w:p w:rsidR="00857A4A" w:rsidRDefault="00857A4A" w:rsidP="002A61AE">
      <w:r>
        <w:rPr>
          <w:noProof/>
        </w:rPr>
        <w:drawing>
          <wp:inline distT="0" distB="0" distL="0" distR="0" wp14:anchorId="0DF0DF78" wp14:editId="2CE277D7">
            <wp:extent cx="2423370" cy="2514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23370" cy="251482"/>
                    </a:xfrm>
                    <a:prstGeom prst="rect">
                      <a:avLst/>
                    </a:prstGeom>
                  </pic:spPr>
                </pic:pic>
              </a:graphicData>
            </a:graphic>
          </wp:inline>
        </w:drawing>
      </w:r>
    </w:p>
    <w:p w:rsidR="00857A4A" w:rsidRDefault="00857A4A" w:rsidP="002A61AE">
      <w:r>
        <w:t>…</w:t>
      </w:r>
    </w:p>
    <w:p w:rsidR="00544E67" w:rsidRDefault="00857A4A" w:rsidP="002A61AE">
      <w:r>
        <w:rPr>
          <w:noProof/>
        </w:rPr>
        <w:lastRenderedPageBreak/>
        <w:drawing>
          <wp:inline distT="0" distB="0" distL="0" distR="0" wp14:anchorId="08CA0EEA" wp14:editId="648593DB">
            <wp:extent cx="5824855" cy="871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24855" cy="871220"/>
                    </a:xfrm>
                    <a:prstGeom prst="rect">
                      <a:avLst/>
                    </a:prstGeom>
                  </pic:spPr>
                </pic:pic>
              </a:graphicData>
            </a:graphic>
          </wp:inline>
        </w:drawing>
      </w:r>
    </w:p>
    <w:p w:rsidR="00857A4A" w:rsidRDefault="00857A4A" w:rsidP="00857A4A">
      <w:pPr>
        <w:jc w:val="center"/>
      </w:pPr>
      <w:r>
        <w:rPr>
          <w:noProof/>
        </w:rPr>
        <w:drawing>
          <wp:inline distT="0" distB="0" distL="0" distR="0" wp14:anchorId="7EF3C0FE" wp14:editId="7073296A">
            <wp:extent cx="1455546" cy="236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55546" cy="236240"/>
                    </a:xfrm>
                    <a:prstGeom prst="rect">
                      <a:avLst/>
                    </a:prstGeom>
                  </pic:spPr>
                </pic:pic>
              </a:graphicData>
            </a:graphic>
          </wp:inline>
        </w:drawing>
      </w:r>
    </w:p>
    <w:p w:rsidR="00857A4A" w:rsidRPr="002A61AE" w:rsidRDefault="00857A4A" w:rsidP="002A61AE"/>
    <w:p w:rsidR="002A61AE" w:rsidRDefault="002A61AE" w:rsidP="002A61AE">
      <w:pPr>
        <w:pStyle w:val="Heading3"/>
      </w:pPr>
      <w:bookmarkStart w:id="23" w:name="_Toc490232447"/>
      <w:r>
        <w:t>Creating New Elements</w:t>
      </w:r>
      <w:bookmarkEnd w:id="23"/>
    </w:p>
    <w:p w:rsidR="002A61AE" w:rsidRDefault="00857A4A" w:rsidP="002A61AE">
      <w:r>
        <w:t>Elements can be created as new objects and then added to the DOM. New elements are create</w:t>
      </w:r>
      <w:r w:rsidR="0038488E">
        <w:t>d</w:t>
      </w:r>
      <w:r>
        <w:t xml:space="preserve"> using the document object’s </w:t>
      </w:r>
      <w:proofErr w:type="spellStart"/>
      <w:r>
        <w:t>createElement</w:t>
      </w:r>
      <w:proofErr w:type="spellEnd"/>
      <w:r>
        <w:t xml:space="preserve"> method.</w:t>
      </w:r>
      <w:r w:rsidR="0038488E">
        <w:t xml:space="preserve"> Adding a new element has three basic steps: create the new element, set any properties, and add to an existing element.</w:t>
      </w:r>
    </w:p>
    <w:p w:rsidR="0038488E" w:rsidRDefault="0038488E" w:rsidP="002A61AE">
      <w:r>
        <w:t>Creating a new element object in memory.</w:t>
      </w:r>
    </w:p>
    <w:p w:rsidR="00FB6445" w:rsidRDefault="00FB6445" w:rsidP="00733AAE">
      <w:r>
        <w:rPr>
          <w:noProof/>
        </w:rPr>
        <w:drawing>
          <wp:inline distT="0" distB="0" distL="0" distR="0" wp14:anchorId="3BCE5764" wp14:editId="4B79018D">
            <wp:extent cx="3513124" cy="670618"/>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13124" cy="670618"/>
                    </a:xfrm>
                    <a:prstGeom prst="rect">
                      <a:avLst/>
                    </a:prstGeom>
                  </pic:spPr>
                </pic:pic>
              </a:graphicData>
            </a:graphic>
          </wp:inline>
        </w:drawing>
      </w:r>
    </w:p>
    <w:p w:rsidR="00733AAE" w:rsidRDefault="00733AAE" w:rsidP="00733AAE">
      <w:r>
        <w:t>After creating the element you will typically add attributes. (more on this later)</w:t>
      </w:r>
    </w:p>
    <w:p w:rsidR="00FB6445" w:rsidRDefault="00FB6445" w:rsidP="00733AAE">
      <w:r>
        <w:rPr>
          <w:noProof/>
        </w:rPr>
        <w:drawing>
          <wp:inline distT="0" distB="0" distL="0" distR="0" wp14:anchorId="5208D8E3" wp14:editId="0B905C93">
            <wp:extent cx="2027096" cy="160034"/>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27096" cy="160034"/>
                    </a:xfrm>
                    <a:prstGeom prst="rect">
                      <a:avLst/>
                    </a:prstGeom>
                  </pic:spPr>
                </pic:pic>
              </a:graphicData>
            </a:graphic>
          </wp:inline>
        </w:drawing>
      </w:r>
    </w:p>
    <w:p w:rsidR="00733AAE" w:rsidRDefault="00733AAE" w:rsidP="00733AAE">
      <w:r>
        <w:t>The new element will then be added to the DOM by one of several methods.</w:t>
      </w:r>
    </w:p>
    <w:p w:rsidR="00733AAE" w:rsidRDefault="00733AAE" w:rsidP="00896F1C">
      <w:pPr>
        <w:pStyle w:val="ListParagraph"/>
        <w:numPr>
          <w:ilvl w:val="0"/>
          <w:numId w:val="75"/>
        </w:numPr>
      </w:pPr>
      <w:r>
        <w:t>Add the new element as the last child of an element.</w:t>
      </w:r>
      <w:r>
        <w:br/>
      </w:r>
      <w:r w:rsidR="00BF41D5">
        <w:rPr>
          <w:noProof/>
        </w:rPr>
        <w:drawing>
          <wp:inline distT="0" distB="0" distL="0" distR="0" wp14:anchorId="20637A65" wp14:editId="4D1BA4AE">
            <wp:extent cx="2164268" cy="137172"/>
            <wp:effectExtent l="0" t="0" r="762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64268" cy="137172"/>
                    </a:xfrm>
                    <a:prstGeom prst="rect">
                      <a:avLst/>
                    </a:prstGeom>
                  </pic:spPr>
                </pic:pic>
              </a:graphicData>
            </a:graphic>
          </wp:inline>
        </w:drawing>
      </w:r>
    </w:p>
    <w:p w:rsidR="00733AAE" w:rsidRDefault="00733AAE" w:rsidP="00896F1C">
      <w:pPr>
        <w:pStyle w:val="ListParagraph"/>
        <w:numPr>
          <w:ilvl w:val="0"/>
          <w:numId w:val="75"/>
        </w:numPr>
      </w:pPr>
      <w:r>
        <w:t>Add the new element before an existing element.</w:t>
      </w:r>
      <w:r>
        <w:br/>
      </w:r>
      <w:r w:rsidR="00BF41D5">
        <w:rPr>
          <w:noProof/>
        </w:rPr>
        <w:drawing>
          <wp:inline distT="0" distB="0" distL="0" distR="0" wp14:anchorId="5765E8DA" wp14:editId="3343FA0A">
            <wp:extent cx="3170195" cy="152413"/>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70195" cy="152413"/>
                    </a:xfrm>
                    <a:prstGeom prst="rect">
                      <a:avLst/>
                    </a:prstGeom>
                  </pic:spPr>
                </pic:pic>
              </a:graphicData>
            </a:graphic>
          </wp:inline>
        </w:drawing>
      </w:r>
    </w:p>
    <w:p w:rsidR="00733AAE" w:rsidRDefault="00733AAE" w:rsidP="00733AAE"/>
    <w:p w:rsidR="00733AAE" w:rsidRDefault="00733AAE" w:rsidP="00733AAE">
      <w:r>
        <w:t>Example:</w:t>
      </w:r>
    </w:p>
    <w:p w:rsidR="00733AAE" w:rsidRDefault="00733AAE" w:rsidP="00733AAE">
      <w:r>
        <w:t>Sample File: Module2\</w:t>
      </w:r>
      <w:r w:rsidR="00D457EC">
        <w:t>Demos\</w:t>
      </w:r>
      <w:r>
        <w:t>AddingElements2.html</w:t>
      </w:r>
    </w:p>
    <w:p w:rsidR="00857A4A" w:rsidRDefault="00857A4A" w:rsidP="002A61AE">
      <w:r>
        <w:rPr>
          <w:noProof/>
        </w:rPr>
        <w:lastRenderedPageBreak/>
        <w:drawing>
          <wp:inline distT="0" distB="0" distL="0" distR="0" wp14:anchorId="6EAE8EAF" wp14:editId="31AA3C87">
            <wp:extent cx="5824855" cy="3855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24855" cy="3855085"/>
                    </a:xfrm>
                    <a:prstGeom prst="rect">
                      <a:avLst/>
                    </a:prstGeom>
                  </pic:spPr>
                </pic:pic>
              </a:graphicData>
            </a:graphic>
          </wp:inline>
        </w:drawing>
      </w:r>
    </w:p>
    <w:p w:rsidR="00733AAE" w:rsidRDefault="00733AAE" w:rsidP="002A61AE"/>
    <w:p w:rsidR="00857A4A" w:rsidRDefault="0086356F" w:rsidP="0086356F">
      <w:pPr>
        <w:pStyle w:val="Heading3"/>
      </w:pPr>
      <w:bookmarkStart w:id="24" w:name="_Toc490232448"/>
      <w:r>
        <w:t>Adding Attributes to New Elements</w:t>
      </w:r>
      <w:bookmarkEnd w:id="24"/>
    </w:p>
    <w:p w:rsidR="0086356F" w:rsidRDefault="00DC1AB7" w:rsidP="0086356F">
      <w:r>
        <w:t xml:space="preserve">When creating new elements, or updating existing elements, you will need to set attribute values. The DOM gives us at least </w:t>
      </w:r>
      <w:r w:rsidR="0080762D">
        <w:t>three</w:t>
      </w:r>
      <w:r>
        <w:t xml:space="preserve"> </w:t>
      </w:r>
      <w:r w:rsidR="0080762D">
        <w:t>ways of doing this. Using the object dot notation style is a bit more object oriented, and the validation features of an editor verify your attribute property names.</w:t>
      </w:r>
    </w:p>
    <w:p w:rsidR="00DC1AB7" w:rsidRDefault="0080762D" w:rsidP="0080762D">
      <w:r>
        <w:rPr>
          <w:noProof/>
        </w:rPr>
        <w:drawing>
          <wp:inline distT="0" distB="0" distL="0" distR="0" wp14:anchorId="015FAAE8" wp14:editId="4485BABE">
            <wp:extent cx="4282811" cy="297205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82811" cy="2972058"/>
                    </a:xfrm>
                    <a:prstGeom prst="rect">
                      <a:avLst/>
                    </a:prstGeom>
                  </pic:spPr>
                </pic:pic>
              </a:graphicData>
            </a:graphic>
          </wp:inline>
        </w:drawing>
      </w:r>
    </w:p>
    <w:p w:rsidR="0086356F" w:rsidRDefault="0086356F" w:rsidP="0086356F"/>
    <w:p w:rsidR="0086356F" w:rsidRDefault="0086356F" w:rsidP="0086356F">
      <w:pPr>
        <w:pStyle w:val="Heading3"/>
      </w:pPr>
      <w:bookmarkStart w:id="25" w:name="_Toc490232449"/>
      <w:r>
        <w:lastRenderedPageBreak/>
        <w:t>Adding Text Inside of a New Element</w:t>
      </w:r>
      <w:bookmarkEnd w:id="25"/>
    </w:p>
    <w:p w:rsidR="0086356F" w:rsidRDefault="0086356F" w:rsidP="0086356F">
      <w:r>
        <w:t xml:space="preserve">Text can be added to a new element either by setting the element’s </w:t>
      </w:r>
      <w:r w:rsidRPr="00783579">
        <w:rPr>
          <w:rStyle w:val="ScreenTextChar"/>
        </w:rPr>
        <w:t xml:space="preserve">textContent </w:t>
      </w:r>
      <w:r>
        <w:t>property</w:t>
      </w:r>
      <w:r w:rsidR="00DC1AB7">
        <w:t>,</w:t>
      </w:r>
      <w:r>
        <w:t xml:space="preserve"> or by creating a new Text Node </w:t>
      </w:r>
      <w:r w:rsidR="00DC1AB7">
        <w:t xml:space="preserve">using </w:t>
      </w:r>
      <w:r w:rsidR="00DC1AB7" w:rsidRPr="00783579">
        <w:rPr>
          <w:rStyle w:val="ScreenTextChar"/>
        </w:rPr>
        <w:t xml:space="preserve">createTextNode </w:t>
      </w:r>
      <w:r>
        <w:t xml:space="preserve">and adding it as a child of the new element. </w:t>
      </w:r>
      <w:r w:rsidR="00DC1AB7">
        <w:t xml:space="preserve">While the </w:t>
      </w:r>
      <w:r w:rsidR="00DC1AB7" w:rsidRPr="00783579">
        <w:rPr>
          <w:rStyle w:val="ScreenTextChar"/>
        </w:rPr>
        <w:t xml:space="preserve">textContent </w:t>
      </w:r>
      <w:r w:rsidR="00DC1AB7">
        <w:t xml:space="preserve">property is faster and simpler, the use of </w:t>
      </w:r>
      <w:r w:rsidR="00DC1AB7" w:rsidRPr="00783579">
        <w:rPr>
          <w:rStyle w:val="ScreenTextChar"/>
        </w:rPr>
        <w:t>createTextNode</w:t>
      </w:r>
      <w:r w:rsidR="00DC1AB7">
        <w:t xml:space="preserve"> will create an object that can be inserted before or after other child object</w:t>
      </w:r>
      <w:r w:rsidR="0038488E">
        <w:t>s</w:t>
      </w:r>
      <w:r w:rsidR="00DC1AB7">
        <w:t>.</w:t>
      </w:r>
    </w:p>
    <w:p w:rsidR="006A08FC" w:rsidRDefault="00BF41D5" w:rsidP="00896F1C">
      <w:pPr>
        <w:pStyle w:val="ListParagraph"/>
        <w:numPr>
          <w:ilvl w:val="0"/>
          <w:numId w:val="76"/>
        </w:numPr>
      </w:pPr>
      <w:r>
        <w:rPr>
          <w:noProof/>
        </w:rPr>
        <w:drawing>
          <wp:inline distT="0" distB="0" distL="0" distR="0" wp14:anchorId="2EC9B06E" wp14:editId="41B4270B">
            <wp:extent cx="1676545" cy="99069"/>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76545" cy="99069"/>
                    </a:xfrm>
                    <a:prstGeom prst="rect">
                      <a:avLst/>
                    </a:prstGeom>
                  </pic:spPr>
                </pic:pic>
              </a:graphicData>
            </a:graphic>
          </wp:inline>
        </w:drawing>
      </w:r>
    </w:p>
    <w:p w:rsidR="006A08FC" w:rsidRDefault="00BF41D5" w:rsidP="00896F1C">
      <w:pPr>
        <w:pStyle w:val="ListParagraph"/>
        <w:numPr>
          <w:ilvl w:val="0"/>
          <w:numId w:val="76"/>
        </w:numPr>
      </w:pPr>
      <w:r>
        <w:rPr>
          <w:noProof/>
        </w:rPr>
        <w:drawing>
          <wp:inline distT="0" distB="0" distL="0" distR="0" wp14:anchorId="3CCF1466" wp14:editId="4AC00CF3">
            <wp:extent cx="3726503" cy="464860"/>
            <wp:effectExtent l="0" t="0" r="762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26503" cy="464860"/>
                    </a:xfrm>
                    <a:prstGeom prst="rect">
                      <a:avLst/>
                    </a:prstGeom>
                  </pic:spPr>
                </pic:pic>
              </a:graphicData>
            </a:graphic>
          </wp:inline>
        </w:drawing>
      </w:r>
    </w:p>
    <w:p w:rsidR="0086356F" w:rsidRDefault="00783579" w:rsidP="0086356F">
      <w:r>
        <w:t>Example:</w:t>
      </w:r>
    </w:p>
    <w:p w:rsidR="00DC1AB7" w:rsidRDefault="00DC1AB7" w:rsidP="0086356F">
      <w:r>
        <w:rPr>
          <w:noProof/>
        </w:rPr>
        <w:drawing>
          <wp:inline distT="0" distB="0" distL="0" distR="0" wp14:anchorId="75AB2580" wp14:editId="12C86BE3">
            <wp:extent cx="4823878" cy="27434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23878" cy="2743438"/>
                    </a:xfrm>
                    <a:prstGeom prst="rect">
                      <a:avLst/>
                    </a:prstGeom>
                  </pic:spPr>
                </pic:pic>
              </a:graphicData>
            </a:graphic>
          </wp:inline>
        </w:drawing>
      </w:r>
    </w:p>
    <w:p w:rsidR="00DC1AB7" w:rsidRDefault="00DC1AB7" w:rsidP="0086356F"/>
    <w:p w:rsidR="00DC1AB7" w:rsidRDefault="00DC1AB7" w:rsidP="0086356F">
      <w:r>
        <w:rPr>
          <w:noProof/>
        </w:rPr>
        <w:drawing>
          <wp:inline distT="0" distB="0" distL="0" distR="0" wp14:anchorId="4E52B9AF" wp14:editId="04FEEC76">
            <wp:extent cx="5509737" cy="102116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09737" cy="1021168"/>
                    </a:xfrm>
                    <a:prstGeom prst="rect">
                      <a:avLst/>
                    </a:prstGeom>
                  </pic:spPr>
                </pic:pic>
              </a:graphicData>
            </a:graphic>
          </wp:inline>
        </w:drawing>
      </w:r>
    </w:p>
    <w:p w:rsidR="002A61AE" w:rsidRDefault="002A61AE" w:rsidP="002A61AE"/>
    <w:p w:rsidR="004A7A01" w:rsidRDefault="004A7A01" w:rsidP="004A7A01">
      <w:pPr>
        <w:pStyle w:val="Heading3"/>
      </w:pPr>
      <w:bookmarkStart w:id="26" w:name="_Toc490232450"/>
      <w:r>
        <w:t>Removing Elements from the DOM</w:t>
      </w:r>
      <w:bookmarkEnd w:id="26"/>
    </w:p>
    <w:p w:rsidR="004A7A01" w:rsidRDefault="00C44A8E" w:rsidP="004A7A01">
      <w:r>
        <w:t xml:space="preserve">Elements can be removed by </w:t>
      </w:r>
      <w:r w:rsidR="003B22E2">
        <w:t>removing them from their parent.</w:t>
      </w:r>
      <w:r w:rsidR="0038488E">
        <w:t xml:space="preserve"> This process requires the retrieval of two objects, the child to remove, and the parent of the child.</w:t>
      </w:r>
    </w:p>
    <w:p w:rsidR="003B22E2" w:rsidRDefault="00BF41D5" w:rsidP="00BF41D5">
      <w:r>
        <w:rPr>
          <w:noProof/>
        </w:rPr>
        <w:drawing>
          <wp:inline distT="0" distB="0" distL="0" distR="0" wp14:anchorId="383F8C35" wp14:editId="076D5775">
            <wp:extent cx="2027096" cy="182896"/>
            <wp:effectExtent l="0" t="0" r="0" b="762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27096" cy="182896"/>
                    </a:xfrm>
                    <a:prstGeom prst="rect">
                      <a:avLst/>
                    </a:prstGeom>
                  </pic:spPr>
                </pic:pic>
              </a:graphicData>
            </a:graphic>
          </wp:inline>
        </w:drawing>
      </w:r>
    </w:p>
    <w:p w:rsidR="003B22E2" w:rsidRDefault="003B22E2" w:rsidP="004A7A01">
      <w:r>
        <w:t xml:space="preserve">As a shortcut you can use the element’s </w:t>
      </w:r>
      <w:r w:rsidRPr="00783579">
        <w:rPr>
          <w:rStyle w:val="ScreenTextChar"/>
        </w:rPr>
        <w:t>parentNode</w:t>
      </w:r>
      <w:r>
        <w:t xml:space="preserve"> property to discover its parent. In the example below, the parent of the &lt;h1&gt; element is the &lt;body&gt; element. Instead of retrieving the body element we simply get the parent (the body) from the &lt;h1&gt; element and then call </w:t>
      </w:r>
      <w:r w:rsidRPr="006D7180">
        <w:rPr>
          <w:rStyle w:val="ScreenTextChar"/>
        </w:rPr>
        <w:t>removeChild</w:t>
      </w:r>
      <w:r>
        <w:t>.</w:t>
      </w:r>
    </w:p>
    <w:p w:rsidR="003B22E2" w:rsidRDefault="003B22E2" w:rsidP="004A7A01">
      <w:r>
        <w:rPr>
          <w:noProof/>
        </w:rPr>
        <w:lastRenderedPageBreak/>
        <w:drawing>
          <wp:inline distT="0" distB="0" distL="0" distR="0" wp14:anchorId="1A613C0C" wp14:editId="6243E931">
            <wp:extent cx="5824855" cy="1688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24855" cy="1688465"/>
                    </a:xfrm>
                    <a:prstGeom prst="rect">
                      <a:avLst/>
                    </a:prstGeom>
                  </pic:spPr>
                </pic:pic>
              </a:graphicData>
            </a:graphic>
          </wp:inline>
        </w:drawing>
      </w:r>
    </w:p>
    <w:p w:rsidR="003B22E2" w:rsidRDefault="003B22E2" w:rsidP="004A7A01"/>
    <w:p w:rsidR="003B22E2" w:rsidRDefault="003B22E2" w:rsidP="004A7A01">
      <w:r>
        <w:t>Using the “</w:t>
      </w:r>
      <w:proofErr w:type="spellStart"/>
      <w:r w:rsidRPr="006D7180">
        <w:rPr>
          <w:rStyle w:val="ScreenTextChar"/>
        </w:rPr>
        <w:t>parentNote</w:t>
      </w:r>
      <w:proofErr w:type="spellEnd"/>
      <w:r>
        <w:t>” shortcut.</w:t>
      </w:r>
    </w:p>
    <w:p w:rsidR="003B22E2" w:rsidRDefault="003B22E2" w:rsidP="004A7A01">
      <w:r>
        <w:rPr>
          <w:noProof/>
        </w:rPr>
        <w:drawing>
          <wp:inline distT="0" distB="0" distL="0" distR="0" wp14:anchorId="34EAE306" wp14:editId="7CB3A405">
            <wp:extent cx="5824855" cy="1521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24855" cy="1521460"/>
                    </a:xfrm>
                    <a:prstGeom prst="rect">
                      <a:avLst/>
                    </a:prstGeom>
                  </pic:spPr>
                </pic:pic>
              </a:graphicData>
            </a:graphic>
          </wp:inline>
        </w:drawing>
      </w:r>
    </w:p>
    <w:p w:rsidR="004A7A01" w:rsidRDefault="004A7A01" w:rsidP="004A7A01"/>
    <w:p w:rsidR="003B22E2" w:rsidRDefault="003B22E2" w:rsidP="004A7A01">
      <w:r>
        <w:t>Some elements have their own “remove” methods. As an example, a table object includes methods to add and delete entire rows.</w:t>
      </w:r>
    </w:p>
    <w:p w:rsidR="00F77CC9" w:rsidRDefault="00BF41D5" w:rsidP="00F77CC9">
      <w:pPr>
        <w:pStyle w:val="ScreenText"/>
      </w:pPr>
      <w:r>
        <w:drawing>
          <wp:inline distT="0" distB="0" distL="0" distR="0" wp14:anchorId="30AFBFFF" wp14:editId="0BBBA59E">
            <wp:extent cx="1600339" cy="182896"/>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00339" cy="182896"/>
                    </a:xfrm>
                    <a:prstGeom prst="rect">
                      <a:avLst/>
                    </a:prstGeom>
                  </pic:spPr>
                </pic:pic>
              </a:graphicData>
            </a:graphic>
          </wp:inline>
        </w:drawing>
      </w:r>
    </w:p>
    <w:p w:rsidR="00F77CC9" w:rsidRDefault="00F77CC9" w:rsidP="00F77CC9"/>
    <w:p w:rsidR="003B22E2" w:rsidRDefault="003B22E2" w:rsidP="004A7A01">
      <w:r>
        <w:rPr>
          <w:noProof/>
        </w:rPr>
        <w:drawing>
          <wp:inline distT="0" distB="0" distL="0" distR="0" wp14:anchorId="15402E1E" wp14:editId="601DC82F">
            <wp:extent cx="3374136" cy="16733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74136" cy="1673352"/>
                    </a:xfrm>
                    <a:prstGeom prst="rect">
                      <a:avLst/>
                    </a:prstGeom>
                  </pic:spPr>
                </pic:pic>
              </a:graphicData>
            </a:graphic>
          </wp:inline>
        </w:drawing>
      </w:r>
    </w:p>
    <w:p w:rsidR="003B22E2" w:rsidRDefault="003B22E2" w:rsidP="004A7A01">
      <w:r>
        <w:rPr>
          <w:noProof/>
        </w:rPr>
        <w:drawing>
          <wp:inline distT="0" distB="0" distL="0" distR="0" wp14:anchorId="553CD00A" wp14:editId="0BFBCDBC">
            <wp:extent cx="3685032" cy="10607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85032" cy="1060704"/>
                    </a:xfrm>
                    <a:prstGeom prst="rect">
                      <a:avLst/>
                    </a:prstGeom>
                  </pic:spPr>
                </pic:pic>
              </a:graphicData>
            </a:graphic>
          </wp:inline>
        </w:drawing>
      </w:r>
    </w:p>
    <w:p w:rsidR="003B22E2" w:rsidRDefault="003B22E2" w:rsidP="004A7A01"/>
    <w:p w:rsidR="003B22E2" w:rsidRDefault="00D713DF" w:rsidP="004A7A01">
      <w:r>
        <w:rPr>
          <w:noProof/>
        </w:rPr>
        <w:lastRenderedPageBreak/>
        <w:drawing>
          <wp:inline distT="0" distB="0" distL="0" distR="0" wp14:anchorId="4EAEF3D1" wp14:editId="0CEA9FEC">
            <wp:extent cx="5361134" cy="37550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61134" cy="3755081"/>
                    </a:xfrm>
                    <a:prstGeom prst="rect">
                      <a:avLst/>
                    </a:prstGeom>
                  </pic:spPr>
                </pic:pic>
              </a:graphicData>
            </a:graphic>
          </wp:inline>
        </w:drawing>
      </w:r>
    </w:p>
    <w:p w:rsidR="005120D7" w:rsidRDefault="005120D7" w:rsidP="004A7A01"/>
    <w:p w:rsidR="005120D7" w:rsidRDefault="005120D7" w:rsidP="005120D7">
      <w:pPr>
        <w:pStyle w:val="Heading3"/>
      </w:pPr>
      <w:bookmarkStart w:id="27" w:name="_Toc490232451"/>
      <w:r>
        <w:t>Delete in Reverse Order</w:t>
      </w:r>
      <w:bookmarkEnd w:id="27"/>
    </w:p>
    <w:p w:rsidR="005120D7" w:rsidRDefault="005120D7" w:rsidP="005120D7">
      <w:r>
        <w:t>Note the “count down” loop in the examples above. When removing items from a collection, start at the end.</w:t>
      </w:r>
    </w:p>
    <w:p w:rsidR="000459E0" w:rsidRDefault="00F1362C" w:rsidP="005120D7">
      <w:r>
        <w:t>JavaScript offers several ways to remove items from an array:</w:t>
      </w:r>
    </w:p>
    <w:p w:rsidR="00F1362C" w:rsidRDefault="00F1362C" w:rsidP="00F1362C">
      <w:pPr>
        <w:pStyle w:val="ListParagraph"/>
        <w:numPr>
          <w:ilvl w:val="0"/>
          <w:numId w:val="116"/>
        </w:numPr>
      </w:pPr>
      <w:proofErr w:type="spellStart"/>
      <w:r>
        <w:t>arrayvar.pop</w:t>
      </w:r>
      <w:proofErr w:type="spellEnd"/>
      <w:r>
        <w:t>() – Removes the l</w:t>
      </w:r>
      <w:r w:rsidR="00925E2F">
        <w:t>a</w:t>
      </w:r>
      <w:r>
        <w:t>st item in the array.</w:t>
      </w:r>
    </w:p>
    <w:p w:rsidR="00F1362C" w:rsidRDefault="00F1362C" w:rsidP="00F1362C">
      <w:pPr>
        <w:pStyle w:val="ListParagraph"/>
        <w:numPr>
          <w:ilvl w:val="0"/>
          <w:numId w:val="116"/>
        </w:numPr>
      </w:pPr>
      <w:r>
        <w:t xml:space="preserve">delete </w:t>
      </w:r>
      <w:proofErr w:type="spellStart"/>
      <w:r>
        <w:t>arrayvar</w:t>
      </w:r>
      <w:proofErr w:type="spellEnd"/>
      <w:r>
        <w:t>(</w:t>
      </w:r>
      <w:r w:rsidRPr="00F1362C">
        <w:rPr>
          <w:i/>
        </w:rPr>
        <w:t>index</w:t>
      </w:r>
      <w:r>
        <w:t>) – Sets the item to “undefined”, leaving the array as a sparse array.</w:t>
      </w:r>
    </w:p>
    <w:p w:rsidR="00F1362C" w:rsidRDefault="00F1362C" w:rsidP="00DD5747">
      <w:pPr>
        <w:pStyle w:val="ListParagraph"/>
        <w:numPr>
          <w:ilvl w:val="0"/>
          <w:numId w:val="116"/>
        </w:numPr>
      </w:pPr>
      <w:proofErr w:type="spellStart"/>
      <w:r>
        <w:t>array.splice</w:t>
      </w:r>
      <w:proofErr w:type="spellEnd"/>
      <w:r>
        <w:t>(</w:t>
      </w:r>
      <w:r w:rsidRPr="00F1362C">
        <w:rPr>
          <w:i/>
        </w:rPr>
        <w:t>index</w:t>
      </w:r>
      <w:r>
        <w:t xml:space="preserve">, </w:t>
      </w:r>
      <w:proofErr w:type="spellStart"/>
      <w:r w:rsidRPr="00F1362C">
        <w:rPr>
          <w:i/>
        </w:rPr>
        <w:t>qty</w:t>
      </w:r>
      <w:proofErr w:type="spellEnd"/>
      <w:r>
        <w:t>) – Removes items starting at the specified index.</w:t>
      </w:r>
      <w:r w:rsidR="00DD5747">
        <w:t xml:space="preserve"> “splice” can also be used to insert items into an array. See </w:t>
      </w:r>
      <w:r w:rsidR="00DD5747" w:rsidRPr="00DD5747">
        <w:t>https://www.w3schools.com/jsref/jsref_splice.asp</w:t>
      </w:r>
      <w:r w:rsidR="00DD5747">
        <w:t xml:space="preserve"> and </w:t>
      </w:r>
      <w:r w:rsidR="00DD5747" w:rsidRPr="00DD5747">
        <w:t>https://developer.mozilla.org/en-US/docs/Web/JavaScript/Reference/Global_Objects/Array/splice</w:t>
      </w:r>
    </w:p>
    <w:p w:rsidR="00DD5747" w:rsidRDefault="00DD5747" w:rsidP="00DD5747">
      <w:pPr>
        <w:pStyle w:val="ListParagraph"/>
        <w:numPr>
          <w:ilvl w:val="0"/>
          <w:numId w:val="116"/>
        </w:numPr>
      </w:pPr>
      <w:r>
        <w:t xml:space="preserve">You can also use a “move” algorithm to move items down to overwrite the one you want to </w:t>
      </w:r>
      <w:r w:rsidR="0081608C">
        <w:t>re</w:t>
      </w:r>
      <w:r>
        <w:t>move.</w:t>
      </w:r>
    </w:p>
    <w:p w:rsidR="00F1362C" w:rsidRDefault="00F1362C" w:rsidP="00DD5747"/>
    <w:p w:rsidR="00C20C25" w:rsidRDefault="00C20C25" w:rsidP="00C20C25">
      <w:r>
        <w:t>Sample File: Module5\Demos\DeletingItems.html</w:t>
      </w:r>
    </w:p>
    <w:p w:rsidR="00C20C25" w:rsidRDefault="00C20C25" w:rsidP="00DD5747"/>
    <w:p w:rsidR="00411B79" w:rsidRDefault="00411B79" w:rsidP="005120D7">
      <w:r w:rsidRPr="0081608C">
        <w:rPr>
          <w:b/>
        </w:rPr>
        <w:t>Using delete</w:t>
      </w:r>
      <w:r>
        <w:t xml:space="preserve"> (Leaves empty nodes. Value = undefined.)</w:t>
      </w:r>
    </w:p>
    <w:p w:rsidR="00411B79" w:rsidRDefault="00411B79" w:rsidP="005120D7">
      <w:r>
        <w:rPr>
          <w:noProof/>
        </w:rPr>
        <w:drawing>
          <wp:inline distT="0" distB="0" distL="0" distR="0" wp14:anchorId="2486D9DA" wp14:editId="5DE6CE66">
            <wp:extent cx="3600762" cy="123454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0762" cy="1234547"/>
                    </a:xfrm>
                    <a:prstGeom prst="rect">
                      <a:avLst/>
                    </a:prstGeom>
                  </pic:spPr>
                </pic:pic>
              </a:graphicData>
            </a:graphic>
          </wp:inline>
        </w:drawing>
      </w:r>
    </w:p>
    <w:p w:rsidR="0081608C" w:rsidRDefault="0081608C" w:rsidP="005120D7"/>
    <w:p w:rsidR="00411B79" w:rsidRDefault="00411B79" w:rsidP="005120D7">
      <w:r w:rsidRPr="0081608C">
        <w:rPr>
          <w:b/>
        </w:rPr>
        <w:t>Using splice</w:t>
      </w:r>
      <w:r>
        <w:t xml:space="preserve"> (Removes item from the array, but the array indices can get “confused”.</w:t>
      </w:r>
      <w:r w:rsidR="0081608C">
        <w:t xml:space="preserve"> The first example below returns incorrect data!</w:t>
      </w:r>
    </w:p>
    <w:p w:rsidR="0081608C" w:rsidRDefault="0081608C" w:rsidP="005120D7">
      <w:r>
        <w:rPr>
          <w:noProof/>
        </w:rPr>
        <w:drawing>
          <wp:inline distT="0" distB="0" distL="0" distR="0" wp14:anchorId="18FED5E5" wp14:editId="18CC08AE">
            <wp:extent cx="5761220" cy="138315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1220" cy="1383150"/>
                    </a:xfrm>
                    <a:prstGeom prst="rect">
                      <a:avLst/>
                    </a:prstGeom>
                  </pic:spPr>
                </pic:pic>
              </a:graphicData>
            </a:graphic>
          </wp:inline>
        </w:drawing>
      </w:r>
    </w:p>
    <w:p w:rsidR="0081608C" w:rsidRDefault="0081608C" w:rsidP="005120D7">
      <w:r>
        <w:t>When actually removing (not setting to “undefined”) items in an array you will need to work backwards through the array elements. Here’s the same example as above, but it’s looping through the array in reverse order and returning the correct results. The change to the code is in the “for” line.</w:t>
      </w:r>
    </w:p>
    <w:p w:rsidR="0081608C" w:rsidRDefault="0081608C" w:rsidP="005120D7">
      <w:r>
        <w:rPr>
          <w:noProof/>
        </w:rPr>
        <w:drawing>
          <wp:inline distT="0" distB="0" distL="0" distR="0" wp14:anchorId="11B15E4C" wp14:editId="25B1A1F0">
            <wp:extent cx="5812659" cy="140029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12659" cy="1400297"/>
                    </a:xfrm>
                    <a:prstGeom prst="rect">
                      <a:avLst/>
                    </a:prstGeom>
                  </pic:spPr>
                </pic:pic>
              </a:graphicData>
            </a:graphic>
          </wp:inline>
        </w:drawing>
      </w:r>
    </w:p>
    <w:p w:rsidR="00B01BD5" w:rsidRDefault="00411B79" w:rsidP="005120D7">
      <w:r>
        <w:t xml:space="preserve"> </w:t>
      </w:r>
    </w:p>
    <w:p w:rsidR="00B01BD5" w:rsidRPr="0081608C" w:rsidRDefault="00B01BD5" w:rsidP="005120D7">
      <w:pPr>
        <w:rPr>
          <w:b/>
        </w:rPr>
      </w:pPr>
      <w:r w:rsidRPr="0081608C">
        <w:rPr>
          <w:b/>
        </w:rPr>
        <w:t>A “Move Down” Routine</w:t>
      </w:r>
    </w:p>
    <w:p w:rsidR="00925E2F" w:rsidRDefault="00925E2F" w:rsidP="005120D7">
      <w:r>
        <w:t>This routine overwrites unwanted items and then resets the length property.</w:t>
      </w:r>
    </w:p>
    <w:p w:rsidR="00B01BD5" w:rsidRPr="005120D7" w:rsidRDefault="0081608C" w:rsidP="005120D7">
      <w:r>
        <w:rPr>
          <w:noProof/>
        </w:rPr>
        <w:drawing>
          <wp:inline distT="0" distB="0" distL="0" distR="0" wp14:anchorId="525CD187" wp14:editId="7117B8A5">
            <wp:extent cx="5669280" cy="1837944"/>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69280" cy="1837944"/>
                    </a:xfrm>
                    <a:prstGeom prst="rect">
                      <a:avLst/>
                    </a:prstGeom>
                  </pic:spPr>
                </pic:pic>
              </a:graphicData>
            </a:graphic>
          </wp:inline>
        </w:drawing>
      </w:r>
    </w:p>
    <w:p w:rsidR="001346DB" w:rsidRDefault="001346DB" w:rsidP="001346DB">
      <w:pPr>
        <w:pStyle w:val="Heading1"/>
      </w:pPr>
      <w:bookmarkStart w:id="28" w:name="_Toc490232452"/>
      <w:r>
        <w:lastRenderedPageBreak/>
        <w:t xml:space="preserve">Module 3: </w:t>
      </w:r>
      <w:r w:rsidR="007C3B42">
        <w:t xml:space="preserve">Introduction to </w:t>
      </w:r>
      <w:r>
        <w:t>jQuery</w:t>
      </w:r>
      <w:bookmarkEnd w:id="28"/>
    </w:p>
    <w:p w:rsidR="001346DB" w:rsidRDefault="001346DB" w:rsidP="001346DB">
      <w:pPr>
        <w:pStyle w:val="Heading2"/>
      </w:pPr>
      <w:bookmarkStart w:id="29" w:name="_Toc490232453"/>
      <w:r>
        <w:t>jQuery</w:t>
      </w:r>
      <w:bookmarkEnd w:id="29"/>
    </w:p>
    <w:p w:rsidR="001346DB" w:rsidRDefault="001346DB" w:rsidP="001346DB">
      <w:r>
        <w:t>A lot of the coding work you will do with JavaScript will be to first find an HTML element</w:t>
      </w:r>
      <w:r w:rsidR="00607635">
        <w:t>,</w:t>
      </w:r>
      <w:r>
        <w:t xml:space="preserve"> and then manipulate that element. Often, all we are doing is some searching, or querying, of the HTML and then </w:t>
      </w:r>
      <w:r w:rsidR="000875BB">
        <w:t>performing</w:t>
      </w:r>
      <w:r>
        <w:t xml:space="preserve"> a quick update. jQuery is ideal for this.</w:t>
      </w:r>
    </w:p>
    <w:p w:rsidR="001346DB" w:rsidRDefault="001346DB" w:rsidP="001346DB">
      <w:r>
        <w:t>jQuery:</w:t>
      </w:r>
    </w:p>
    <w:p w:rsidR="001346DB" w:rsidRDefault="001346DB" w:rsidP="007E3AA4">
      <w:pPr>
        <w:pStyle w:val="ListParagraph"/>
        <w:numPr>
          <w:ilvl w:val="0"/>
          <w:numId w:val="37"/>
        </w:numPr>
      </w:pPr>
      <w:r>
        <w:t>Is a library of JavaScript code.</w:t>
      </w:r>
    </w:p>
    <w:p w:rsidR="001346DB" w:rsidRDefault="001346DB" w:rsidP="007E3AA4">
      <w:pPr>
        <w:pStyle w:val="ListParagraph"/>
        <w:numPr>
          <w:ilvl w:val="0"/>
          <w:numId w:val="37"/>
        </w:numPr>
      </w:pPr>
      <w:r>
        <w:t xml:space="preserve">Is a single JavaScript function named “jQuery” and </w:t>
      </w:r>
      <w:r w:rsidR="000875BB">
        <w:t xml:space="preserve">is </w:t>
      </w:r>
      <w:r>
        <w:t>most often accessed with an alias of “$”.</w:t>
      </w:r>
    </w:p>
    <w:p w:rsidR="001346DB" w:rsidRDefault="001346DB" w:rsidP="007E3AA4">
      <w:pPr>
        <w:pStyle w:val="ListParagraph"/>
        <w:numPr>
          <w:ilvl w:val="0"/>
          <w:numId w:val="37"/>
        </w:numPr>
      </w:pPr>
      <w:r>
        <w:t>Is primarily used to “query” the DOM to find elements, and then perform an action against them.</w:t>
      </w:r>
    </w:p>
    <w:p w:rsidR="001346DB" w:rsidRDefault="001346DB" w:rsidP="007E3AA4">
      <w:pPr>
        <w:pStyle w:val="ListParagraph"/>
        <w:numPr>
          <w:ilvl w:val="0"/>
          <w:numId w:val="37"/>
        </w:numPr>
      </w:pPr>
      <w:r>
        <w:t>Includes a library of helper functions such as “$.ajax()</w:t>
      </w:r>
      <w:r w:rsidR="000875BB">
        <w:t>”</w:t>
      </w:r>
      <w:r>
        <w:t>.</w:t>
      </w:r>
    </w:p>
    <w:p w:rsidR="001346DB" w:rsidRDefault="001346DB" w:rsidP="001346DB"/>
    <w:p w:rsidR="001346DB" w:rsidRDefault="001346DB" w:rsidP="001346DB">
      <w:pPr>
        <w:pStyle w:val="Heading3"/>
      </w:pPr>
      <w:bookmarkStart w:id="30" w:name="_Toc490232454"/>
      <w:r>
        <w:t>First the negatives:</w:t>
      </w:r>
      <w:bookmarkEnd w:id="30"/>
    </w:p>
    <w:p w:rsidR="001346DB" w:rsidRDefault="001346DB" w:rsidP="007E3AA4">
      <w:pPr>
        <w:pStyle w:val="ListParagraph"/>
        <w:numPr>
          <w:ilvl w:val="0"/>
          <w:numId w:val="38"/>
        </w:numPr>
      </w:pPr>
      <w:r>
        <w:t>jQuery is not part of JavaScript or the browser. You will either download the jQuery library from the web and upload it to your server, or you will directly link to a copy of the library on the web.</w:t>
      </w:r>
    </w:p>
    <w:p w:rsidR="001346DB" w:rsidRDefault="001346DB" w:rsidP="007E3AA4">
      <w:pPr>
        <w:pStyle w:val="ListParagraph"/>
        <w:numPr>
          <w:ilvl w:val="0"/>
          <w:numId w:val="38"/>
        </w:numPr>
      </w:pPr>
      <w:r>
        <w:t>The library is not large, but it will add to page load time, at least the first time a user visits a page. After the first visit the user's browser will use a local cached copy of the library.</w:t>
      </w:r>
    </w:p>
    <w:p w:rsidR="001346DB" w:rsidRDefault="001346DB" w:rsidP="007E3AA4">
      <w:pPr>
        <w:pStyle w:val="ListParagraph"/>
        <w:numPr>
          <w:ilvl w:val="0"/>
          <w:numId w:val="38"/>
        </w:numPr>
      </w:pPr>
      <w:r>
        <w:t xml:space="preserve">The names of common </w:t>
      </w:r>
      <w:r w:rsidR="000875BB">
        <w:t>operations</w:t>
      </w:r>
      <w:r>
        <w:t xml:space="preserve"> (functions etc.) are not the same as JavaScript.</w:t>
      </w:r>
    </w:p>
    <w:p w:rsidR="001346DB" w:rsidRDefault="001346DB" w:rsidP="007E3AA4">
      <w:pPr>
        <w:pStyle w:val="ListParagraph"/>
        <w:numPr>
          <w:ilvl w:val="0"/>
          <w:numId w:val="38"/>
        </w:numPr>
      </w:pPr>
      <w:r>
        <w:t>It’s something else to learn.</w:t>
      </w:r>
      <w:r w:rsidR="000875BB">
        <w:t xml:space="preserve"> </w:t>
      </w:r>
      <w:r w:rsidR="000875BB">
        <w:sym w:font="Wingdings" w:char="F04A"/>
      </w:r>
    </w:p>
    <w:p w:rsidR="000875BB" w:rsidRDefault="000875BB" w:rsidP="000875BB"/>
    <w:p w:rsidR="001346DB" w:rsidRDefault="001346DB" w:rsidP="001346DB">
      <w:pPr>
        <w:pStyle w:val="Heading3"/>
      </w:pPr>
      <w:bookmarkStart w:id="31" w:name="_Toc490232455"/>
      <w:r>
        <w:t>And then the positives:</w:t>
      </w:r>
      <w:bookmarkEnd w:id="31"/>
    </w:p>
    <w:p w:rsidR="001346DB" w:rsidRDefault="001346DB" w:rsidP="007E3AA4">
      <w:pPr>
        <w:pStyle w:val="ListParagraph"/>
        <w:numPr>
          <w:ilvl w:val="0"/>
          <w:numId w:val="39"/>
        </w:numPr>
      </w:pPr>
      <w:r>
        <w:t>jQuery can create some very compact solutions, often with just one line of code.</w:t>
      </w:r>
    </w:p>
    <w:p w:rsidR="001346DB" w:rsidRDefault="001346DB" w:rsidP="007E3AA4">
      <w:pPr>
        <w:pStyle w:val="ListParagraph"/>
        <w:numPr>
          <w:ilvl w:val="0"/>
          <w:numId w:val="39"/>
        </w:numPr>
      </w:pPr>
      <w:r>
        <w:t>jQuery is just a single function call into a library</w:t>
      </w:r>
      <w:r w:rsidR="000875BB">
        <w:t>,</w:t>
      </w:r>
      <w:r>
        <w:t xml:space="preserve"> so it can be intermixed with regular JavaScript</w:t>
      </w:r>
      <w:r w:rsidR="000875BB">
        <w:t>. I</w:t>
      </w:r>
      <w:r>
        <w:t>n fact</w:t>
      </w:r>
      <w:r w:rsidR="000875BB">
        <w:t>,</w:t>
      </w:r>
      <w:r>
        <w:t xml:space="preserve"> all of jQuery is just one big JavaScript function named jQuery() or $().</w:t>
      </w:r>
    </w:p>
    <w:p w:rsidR="001346DB" w:rsidRDefault="001346DB" w:rsidP="007E3AA4">
      <w:pPr>
        <w:pStyle w:val="ListParagraph"/>
        <w:numPr>
          <w:ilvl w:val="0"/>
          <w:numId w:val="39"/>
        </w:numPr>
      </w:pPr>
      <w:r>
        <w:t>There are a lot of web resources for jQuery.</w:t>
      </w:r>
    </w:p>
    <w:p w:rsidR="001346DB" w:rsidRDefault="001346DB" w:rsidP="007E3AA4">
      <w:pPr>
        <w:pStyle w:val="ListParagraph"/>
        <w:numPr>
          <w:ilvl w:val="0"/>
          <w:numId w:val="39"/>
        </w:numPr>
      </w:pPr>
      <w:r>
        <w:t xml:space="preserve">jQuery is extensible. There are many add-in libraries available. </w:t>
      </w:r>
    </w:p>
    <w:p w:rsidR="001346DB" w:rsidRDefault="001346DB" w:rsidP="001346DB"/>
    <w:p w:rsidR="001346DB" w:rsidRDefault="001346DB" w:rsidP="001346DB">
      <w:r>
        <w:t>What follows is a very, very, brief overview of jQuery. For more on jQuery see:</w:t>
      </w:r>
    </w:p>
    <w:p w:rsidR="001346DB" w:rsidRDefault="001346DB" w:rsidP="007E3AA4">
      <w:pPr>
        <w:pStyle w:val="ListParagraph"/>
        <w:numPr>
          <w:ilvl w:val="0"/>
          <w:numId w:val="40"/>
        </w:numPr>
      </w:pPr>
      <w:r>
        <w:t>jquery.com - the official web site for jQuery</w:t>
      </w:r>
    </w:p>
    <w:p w:rsidR="001346DB" w:rsidRDefault="001346DB" w:rsidP="007E3AA4">
      <w:pPr>
        <w:pStyle w:val="ListParagraph"/>
        <w:numPr>
          <w:ilvl w:val="0"/>
          <w:numId w:val="40"/>
        </w:numPr>
      </w:pPr>
      <w:r>
        <w:t xml:space="preserve">"jQuery: Novice to Ninja" by Earle </w:t>
      </w:r>
      <w:proofErr w:type="spellStart"/>
      <w:r>
        <w:t>Castledine</w:t>
      </w:r>
      <w:proofErr w:type="spellEnd"/>
      <w:r>
        <w:t xml:space="preserve"> and Craig </w:t>
      </w:r>
      <w:proofErr w:type="spellStart"/>
      <w:r>
        <w:t>Sharkie</w:t>
      </w:r>
      <w:proofErr w:type="spellEnd"/>
      <w:r>
        <w:t xml:space="preserve"> </w:t>
      </w:r>
    </w:p>
    <w:p w:rsidR="001346DB" w:rsidRDefault="001346DB" w:rsidP="001346DB"/>
    <w:p w:rsidR="00FB32B5" w:rsidRPr="00FB32B5" w:rsidRDefault="00FB32B5" w:rsidP="00FB32B5">
      <w:pPr>
        <w:pStyle w:val="Heading3"/>
      </w:pPr>
      <w:bookmarkStart w:id="32" w:name="_Toc490232456"/>
      <w:r w:rsidRPr="00FB32B5">
        <w:lastRenderedPageBreak/>
        <w:t>JavaScript vs. jQuery</w:t>
      </w:r>
      <w:bookmarkEnd w:id="32"/>
    </w:p>
    <w:p w:rsidR="00FB32B5" w:rsidRDefault="00FB32B5" w:rsidP="00FB32B5">
      <w:r>
        <w:t>jQuery is written in JavaScript, so everything you can do with jQuery can be done using plain ole JavaScript. jQuery typically adds brevity (one or two lines do the work of many JavaScript lines), clarity (you don’t need to study blocks of “if” or “while” logic) and cleaner code (you are not creating lots of variables and little functions).</w:t>
      </w:r>
    </w:p>
    <w:p w:rsidR="00FB32B5" w:rsidRDefault="00FB32B5" w:rsidP="00FB32B5">
      <w:r>
        <w:t>Consider how you would discover and highlight all of the tables in a page. You could write a JavaScript routine to loop through all of the tables, then turn on borders and then set the width and color.</w:t>
      </w:r>
    </w:p>
    <w:p w:rsidR="00FB32B5" w:rsidRDefault="00FB32B5" w:rsidP="00FB32B5">
      <w:r>
        <w:t>Here’s a JavaScript only way to style each table. Two variables are created.</w:t>
      </w:r>
    </w:p>
    <w:p w:rsidR="00FB32B5" w:rsidRDefault="00D3730A" w:rsidP="00FB32B5">
      <w:r>
        <w:rPr>
          <w:noProof/>
        </w:rPr>
        <w:drawing>
          <wp:inline distT="0" distB="0" distL="0" distR="0" wp14:anchorId="32EAB1EE" wp14:editId="7D172A95">
            <wp:extent cx="3947502" cy="80779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47502" cy="807790"/>
                    </a:xfrm>
                    <a:prstGeom prst="rect">
                      <a:avLst/>
                    </a:prstGeom>
                  </pic:spPr>
                </pic:pic>
              </a:graphicData>
            </a:graphic>
          </wp:inline>
        </w:drawing>
      </w:r>
    </w:p>
    <w:p w:rsidR="00FB32B5" w:rsidRDefault="00FB32B5" w:rsidP="00FB32B5">
      <w:r>
        <w:t>Here’s a jQuery JavaScript hybrid. jQuery returns an array of tables, and normal JavaScript styles each table. We are using jQuery ($) with a CSS style selector to find the table elements. The code is a bit more brief and the CSS style selectors let you avoid a lot of code to select just the right elements. Two variables are still created.</w:t>
      </w:r>
    </w:p>
    <w:p w:rsidR="00FB32B5" w:rsidRDefault="00D3730A" w:rsidP="00FB32B5">
      <w:r>
        <w:rPr>
          <w:noProof/>
        </w:rPr>
        <w:drawing>
          <wp:inline distT="0" distB="0" distL="0" distR="0" wp14:anchorId="7517F3A8" wp14:editId="3651A12F">
            <wp:extent cx="2720576" cy="784928"/>
            <wp:effectExtent l="0" t="0" r="381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20576" cy="784928"/>
                    </a:xfrm>
                    <a:prstGeom prst="rect">
                      <a:avLst/>
                    </a:prstGeom>
                  </pic:spPr>
                </pic:pic>
              </a:graphicData>
            </a:graphic>
          </wp:inline>
        </w:drawing>
      </w:r>
    </w:p>
    <w:p w:rsidR="00FB32B5" w:rsidRDefault="00FB32B5" w:rsidP="00FB32B5">
      <w:r>
        <w:t>Here's a “pure” jQuery example to make the same style change. One line of code, no logic to study and no extra variables created.</w:t>
      </w:r>
    </w:p>
    <w:p w:rsidR="00FB32B5" w:rsidRDefault="00D3730A" w:rsidP="001346DB">
      <w:r>
        <w:rPr>
          <w:noProof/>
        </w:rPr>
        <w:drawing>
          <wp:inline distT="0" distB="0" distL="0" distR="0" wp14:anchorId="32366A72" wp14:editId="160CAF15">
            <wp:extent cx="2834886" cy="198137"/>
            <wp:effectExtent l="0" t="0" r="381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34886" cy="198137"/>
                    </a:xfrm>
                    <a:prstGeom prst="rect">
                      <a:avLst/>
                    </a:prstGeom>
                  </pic:spPr>
                </pic:pic>
              </a:graphicData>
            </a:graphic>
          </wp:inline>
        </w:drawing>
      </w:r>
    </w:p>
    <w:p w:rsidR="00D3730A" w:rsidRDefault="00D3730A" w:rsidP="001346DB"/>
    <w:p w:rsidR="006E4AB7" w:rsidRDefault="006E4AB7" w:rsidP="001346DB">
      <w:pPr>
        <w:pStyle w:val="Heading2"/>
      </w:pPr>
      <w:bookmarkStart w:id="33" w:name="_Toc490232457"/>
      <w:r>
        <w:t>Take a Peek…</w:t>
      </w:r>
      <w:bookmarkEnd w:id="33"/>
    </w:p>
    <w:p w:rsidR="006E4AB7" w:rsidRDefault="008030DC" w:rsidP="008030DC">
      <w:r>
        <w:t>If you would like to take a look at the jQuery library code (only 10,000 lines or so):</w:t>
      </w:r>
    </w:p>
    <w:p w:rsidR="008030DC" w:rsidRDefault="00D3730A" w:rsidP="00896F1C">
      <w:pPr>
        <w:pStyle w:val="ListParagraph"/>
        <w:numPr>
          <w:ilvl w:val="0"/>
          <w:numId w:val="107"/>
        </w:numPr>
      </w:pPr>
      <w:r>
        <w:t xml:space="preserve">Using </w:t>
      </w:r>
      <w:r w:rsidR="008030DC">
        <w:t xml:space="preserve">Firefox, Chrome, Edge: Navigate to </w:t>
      </w:r>
      <w:r w:rsidR="008030DC" w:rsidRPr="008030DC">
        <w:t>https://code.jquery.com/jquery-3.2.1.js</w:t>
      </w:r>
      <w:r w:rsidR="008030DC">
        <w:t xml:space="preserve"> and the code will be displayed in the browser window.</w:t>
      </w:r>
    </w:p>
    <w:p w:rsidR="008030DC" w:rsidRDefault="00D3730A" w:rsidP="00896F1C">
      <w:pPr>
        <w:pStyle w:val="ListParagraph"/>
        <w:numPr>
          <w:ilvl w:val="0"/>
          <w:numId w:val="107"/>
        </w:numPr>
      </w:pPr>
      <w:r>
        <w:t xml:space="preserve">Using </w:t>
      </w:r>
      <w:r w:rsidR="008030DC">
        <w:t xml:space="preserve">IE 11 and other browsers: Navigate to </w:t>
      </w:r>
      <w:r w:rsidR="008030DC" w:rsidRPr="008030DC">
        <w:t>https://code.jquery.com/jquery-3.2.1.js</w:t>
      </w:r>
      <w:r w:rsidR="008030DC">
        <w:t>, download the file and then open it in Notepad.</w:t>
      </w:r>
    </w:p>
    <w:p w:rsidR="008030DC" w:rsidRDefault="008030DC" w:rsidP="008030DC">
      <w:r>
        <w:t xml:space="preserve">The URL above is for the “development” version of the library that includes nice formatting, meaningful variable names and comments. </w:t>
      </w:r>
      <w:r w:rsidR="00327278">
        <w:t xml:space="preserve">This one is very useful when you are debugging your jQuery code. </w:t>
      </w:r>
      <w:r>
        <w:t xml:space="preserve">In your production </w:t>
      </w:r>
      <w:r w:rsidR="00713702">
        <w:t>site,</w:t>
      </w:r>
      <w:r>
        <w:t xml:space="preserve"> you will probably use the compressed or “minimized” version of the library. Repeat the above steps and take a look at </w:t>
      </w:r>
      <w:r w:rsidRPr="008030DC">
        <w:t>https://code.jquery.com/jquery-3.2.1.min.js</w:t>
      </w:r>
      <w:r>
        <w:t>. It’s now just one long, very long, line of JavaScript code.</w:t>
      </w:r>
      <w:r w:rsidR="00713702">
        <w:t xml:space="preserve"> (Your text editor or browser may display it as several lines.)</w:t>
      </w:r>
    </w:p>
    <w:p w:rsidR="008030DC" w:rsidRDefault="004974F1" w:rsidP="008030DC">
      <w:r>
        <w:t>The development version of jQuery 3.2.1 is 262 kb while the compressed version is only 85 kb.</w:t>
      </w:r>
    </w:p>
    <w:p w:rsidR="004974F1" w:rsidRDefault="004974F1" w:rsidP="008030DC"/>
    <w:p w:rsidR="001346DB" w:rsidRDefault="00607635" w:rsidP="001346DB">
      <w:pPr>
        <w:pStyle w:val="Heading2"/>
      </w:pPr>
      <w:bookmarkStart w:id="34" w:name="_Toc490232458"/>
      <w:r>
        <w:lastRenderedPageBreak/>
        <w:t>Downloading the jQuery L</w:t>
      </w:r>
      <w:r w:rsidR="001346DB">
        <w:t>ibrary</w:t>
      </w:r>
      <w:bookmarkEnd w:id="34"/>
    </w:p>
    <w:p w:rsidR="001346DB" w:rsidRDefault="001346DB" w:rsidP="001346DB">
      <w:r>
        <w:t xml:space="preserve">Downloading your own copy of the library </w:t>
      </w:r>
      <w:r w:rsidR="007537AC">
        <w:t xml:space="preserve">and hosting it on your web servers </w:t>
      </w:r>
      <w:r>
        <w:t xml:space="preserve">is often the preferred method of accessing the library, especially if you are not supporting internet users. You will then know the library is where you need it, will still be there when you need it, and that it will not change. </w:t>
      </w:r>
    </w:p>
    <w:p w:rsidR="001346DB" w:rsidRDefault="001346DB" w:rsidP="002B14F2">
      <w:pPr>
        <w:pStyle w:val="Heading3"/>
      </w:pPr>
      <w:bookmarkStart w:id="35" w:name="_Toc490232459"/>
      <w:r>
        <w:t>jQuery Versions</w:t>
      </w:r>
      <w:bookmarkEnd w:id="35"/>
    </w:p>
    <w:p w:rsidR="001346DB" w:rsidRDefault="001346DB" w:rsidP="001346DB">
      <w:r>
        <w:t xml:space="preserve">For a long </w:t>
      </w:r>
      <w:r w:rsidR="002B14F2">
        <w:t>time,</w:t>
      </w:r>
      <w:r>
        <w:t xml:space="preserve"> jQuery had two parallel versions, the 1 series and the 2 series. The 2 series is faster and smaller, but does not support Internet Explorer before version 9. </w:t>
      </w:r>
    </w:p>
    <w:p w:rsidR="001346DB" w:rsidRPr="00D83044" w:rsidRDefault="001346DB" w:rsidP="001346DB">
      <w:r>
        <w:t xml:space="preserve">In 2016 jQuery 3.0 was released. Like the 2 series, it does not support IE before version 9. While very compatible to older versions, there are a few breaking changes that could impact older code. See here: </w:t>
      </w:r>
      <w:r w:rsidRPr="009164EA">
        <w:t>https://blog.jquery.com/2016/06/09/jquery-3-0-final-released/</w:t>
      </w:r>
    </w:p>
    <w:p w:rsidR="001346DB" w:rsidRDefault="001346DB" w:rsidP="001346DB">
      <w:r>
        <w:t>Tip! Rename the downloaded jQuery library from its full name (jquery-1.4.2.min.js) to just jquery.js so when you download updated versions you won't have to edit all of your</w:t>
      </w:r>
      <w:r w:rsidR="002B14F2">
        <w:t xml:space="preserve"> site’s</w:t>
      </w:r>
      <w:r>
        <w:t xml:space="preserve"> </w:t>
      </w:r>
      <w:r w:rsidR="000875BB">
        <w:t>pages</w:t>
      </w:r>
      <w:r>
        <w:t>.</w:t>
      </w:r>
    </w:p>
    <w:p w:rsidR="001346DB" w:rsidRDefault="001346DB" w:rsidP="002B14F2">
      <w:pPr>
        <w:pStyle w:val="Heading3"/>
      </w:pPr>
      <w:bookmarkStart w:id="36" w:name="_Toc490232460"/>
      <w:r>
        <w:t xml:space="preserve">Linking to the </w:t>
      </w:r>
      <w:r w:rsidR="00607635">
        <w:t>L</w:t>
      </w:r>
      <w:r>
        <w:t>ibrary</w:t>
      </w:r>
      <w:bookmarkEnd w:id="36"/>
    </w:p>
    <w:p w:rsidR="001346DB" w:rsidRDefault="001346DB" w:rsidP="001346DB">
      <w:r>
        <w:t>Here's an example of a link to a jQuery library stored on your server:</w:t>
      </w:r>
    </w:p>
    <w:p w:rsidR="00D3730A" w:rsidRDefault="00D3730A" w:rsidP="001346DB">
      <w:r>
        <w:rPr>
          <w:noProof/>
        </w:rPr>
        <w:drawing>
          <wp:inline distT="0" distB="0" distL="0" distR="0" wp14:anchorId="57B4AD40" wp14:editId="49E72CE1">
            <wp:extent cx="4701947" cy="152413"/>
            <wp:effectExtent l="0" t="0" r="381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01947" cy="152413"/>
                    </a:xfrm>
                    <a:prstGeom prst="rect">
                      <a:avLst/>
                    </a:prstGeom>
                  </pic:spPr>
                </pic:pic>
              </a:graphicData>
            </a:graphic>
          </wp:inline>
        </w:drawing>
      </w:r>
    </w:p>
    <w:p w:rsidR="001346DB" w:rsidRDefault="001346DB" w:rsidP="001346DB">
      <w:r>
        <w:t>or if you follow the renaming tip above:</w:t>
      </w:r>
    </w:p>
    <w:p w:rsidR="00D3730A" w:rsidRDefault="00D3730A" w:rsidP="001346DB">
      <w:r>
        <w:rPr>
          <w:noProof/>
        </w:rPr>
        <w:drawing>
          <wp:inline distT="0" distB="0" distL="0" distR="0" wp14:anchorId="20142082" wp14:editId="2D1E8741">
            <wp:extent cx="4077053" cy="152413"/>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77053" cy="152413"/>
                    </a:xfrm>
                    <a:prstGeom prst="rect">
                      <a:avLst/>
                    </a:prstGeom>
                  </pic:spPr>
                </pic:pic>
              </a:graphicData>
            </a:graphic>
          </wp:inline>
        </w:drawing>
      </w:r>
    </w:p>
    <w:p w:rsidR="001346DB" w:rsidRDefault="001346DB" w:rsidP="001346DB">
      <w:r>
        <w:t xml:space="preserve">This link can be used in each page as needed, or loaded once from a master or layouts page. </w:t>
      </w:r>
    </w:p>
    <w:p w:rsidR="000875BB" w:rsidRDefault="000875BB" w:rsidP="001346DB"/>
    <w:p w:rsidR="001346DB" w:rsidRPr="009164EA" w:rsidRDefault="001346DB" w:rsidP="001346DB">
      <w:pPr>
        <w:rPr>
          <w:b/>
        </w:rPr>
      </w:pPr>
      <w:r w:rsidRPr="009164EA">
        <w:rPr>
          <w:b/>
        </w:rPr>
        <w:t>Linking to an external library:</w:t>
      </w:r>
    </w:p>
    <w:p w:rsidR="001346DB" w:rsidRDefault="001346DB" w:rsidP="001346DB">
      <w:r>
        <w:t xml:space="preserve">If you don't want a local copy of the library, you can link to a file stored in a common location on the internet. You can take advantage of Content Delivery Networks (CDNs) as public locations for commonly used files such as jQuery. Be aware that if you go this route, your users will always need access to the internet while accessing your site. While this may be a disadvantage for users on your local network, this can reduce load on your web servers when supporting thousands of internet users. But also consider that these remote sites are outside of your control and could be changed, compromised or deleted at any time. CDNs can be free, </w:t>
      </w:r>
      <w:r w:rsidR="002B14F2">
        <w:t xml:space="preserve">available </w:t>
      </w:r>
      <w:r>
        <w:t>for a fee or supplied by your hosting service. Here's a sample of loading the library from Microsoft's AJAX CDN site:</w:t>
      </w:r>
    </w:p>
    <w:p w:rsidR="001346DB" w:rsidRDefault="00D3730A" w:rsidP="001346DB">
      <w:r>
        <w:rPr>
          <w:noProof/>
        </w:rPr>
        <w:drawing>
          <wp:inline distT="0" distB="0" distL="0" distR="0" wp14:anchorId="155154FA" wp14:editId="3AE583BD">
            <wp:extent cx="5616427" cy="121931"/>
            <wp:effectExtent l="0" t="0" r="381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6427" cy="121931"/>
                    </a:xfrm>
                    <a:prstGeom prst="rect">
                      <a:avLst/>
                    </a:prstGeom>
                  </pic:spPr>
                </pic:pic>
              </a:graphicData>
            </a:graphic>
          </wp:inline>
        </w:drawing>
      </w:r>
    </w:p>
    <w:p w:rsidR="00D3730A" w:rsidRDefault="00D3730A" w:rsidP="001346DB"/>
    <w:p w:rsidR="001346DB" w:rsidRPr="009164EA" w:rsidRDefault="001346DB" w:rsidP="001346DB">
      <w:pPr>
        <w:rPr>
          <w:b/>
        </w:rPr>
      </w:pPr>
      <w:r w:rsidRPr="009164EA">
        <w:rPr>
          <w:b/>
        </w:rPr>
        <w:t>Where should you put the link to the library?</w:t>
      </w:r>
    </w:p>
    <w:p w:rsidR="001346DB" w:rsidRDefault="001346DB" w:rsidP="001346DB">
      <w:r>
        <w:t>If you only need the library "here and there" then only load it in the page</w:t>
      </w:r>
      <w:r w:rsidR="000875BB">
        <w:t>s</w:t>
      </w:r>
      <w:r>
        <w:t xml:space="preserve"> that need it. If you will be using jQuery in many pages</w:t>
      </w:r>
      <w:r w:rsidR="00925E2F">
        <w:t>,</w:t>
      </w:r>
      <w:r>
        <w:t xml:space="preserve"> then consider adding the library link to the site's master or layouts page. Whichever you </w:t>
      </w:r>
      <w:r w:rsidR="002B14F2">
        <w:t>choose</w:t>
      </w:r>
      <w:r>
        <w:t xml:space="preserve">, don't do both or you </w:t>
      </w:r>
      <w:r w:rsidR="00925E2F">
        <w:t>may</w:t>
      </w:r>
      <w:r>
        <w:t xml:space="preserve"> get errors.</w:t>
      </w:r>
    </w:p>
    <w:p w:rsidR="001346DB" w:rsidRDefault="000875BB" w:rsidP="001346DB">
      <w:r>
        <w:t>A</w:t>
      </w:r>
      <w:r w:rsidR="001346DB">
        <w:t>dd the library</w:t>
      </w:r>
      <w:r>
        <w:t>:</w:t>
      </w:r>
    </w:p>
    <w:p w:rsidR="00D3730A" w:rsidRDefault="00D3730A" w:rsidP="001346DB">
      <w:r>
        <w:rPr>
          <w:noProof/>
        </w:rPr>
        <w:drawing>
          <wp:inline distT="0" distB="0" distL="0" distR="0" wp14:anchorId="5347028A" wp14:editId="7A3814C8">
            <wp:extent cx="4701947" cy="594412"/>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01947" cy="594412"/>
                    </a:xfrm>
                    <a:prstGeom prst="rect">
                      <a:avLst/>
                    </a:prstGeom>
                  </pic:spPr>
                </pic:pic>
              </a:graphicData>
            </a:graphic>
          </wp:inline>
        </w:drawing>
      </w:r>
    </w:p>
    <w:p w:rsidR="001346DB" w:rsidRDefault="001346DB" w:rsidP="001346DB">
      <w:r>
        <w:lastRenderedPageBreak/>
        <w:t>To add the library in the master page, just add the script link somewhere in the &lt;HEAD&gt; section of the page.</w:t>
      </w:r>
    </w:p>
    <w:p w:rsidR="001346DB" w:rsidRDefault="001346DB" w:rsidP="001346DB"/>
    <w:p w:rsidR="005630BE" w:rsidRDefault="00FB32B5" w:rsidP="00876F7E">
      <w:pPr>
        <w:pStyle w:val="Heading2"/>
      </w:pPr>
      <w:bookmarkStart w:id="37" w:name="_Toc490232461"/>
      <w:r>
        <w:t>“</w:t>
      </w:r>
      <w:r w:rsidR="005630BE">
        <w:t>jQuery</w:t>
      </w:r>
      <w:r>
        <w:t>.”</w:t>
      </w:r>
      <w:r w:rsidR="005630BE">
        <w:t xml:space="preserve"> vs. “$</w:t>
      </w:r>
      <w:r>
        <w:t>.</w:t>
      </w:r>
      <w:r w:rsidR="005630BE">
        <w:t>”</w:t>
      </w:r>
      <w:bookmarkEnd w:id="37"/>
    </w:p>
    <w:p w:rsidR="005630BE" w:rsidRDefault="005630BE" w:rsidP="005630BE">
      <w:r>
        <w:t>The "$" is a shortcut for "jQuery". Typing "jQuery" in place of the "$" will always work. The reverse is not always true. Historically, the “$” has been often used as a one character name for a JavaScript library or function. If you have an existing library that uses “$”, you can call $.</w:t>
      </w:r>
      <w:proofErr w:type="spellStart"/>
      <w:r>
        <w:t>noConflict</w:t>
      </w:r>
      <w:proofErr w:type="spellEnd"/>
      <w:r>
        <w:t xml:space="preserve">() and jQuery will “return” the “$” back to the other library. You will then need to use “jQuery” in place of “$”. For more on the use of “$” and how to replace it with another name see: </w:t>
      </w:r>
      <w:r w:rsidRPr="005630BE">
        <w:t>https://a</w:t>
      </w:r>
      <w:r>
        <w:t>pi.jquery.com/jQuery.noConflict</w:t>
      </w:r>
    </w:p>
    <w:p w:rsidR="005630BE" w:rsidRPr="005630BE" w:rsidRDefault="005630BE" w:rsidP="005630BE"/>
    <w:p w:rsidR="000D2E07" w:rsidRDefault="00876F7E" w:rsidP="00876F7E">
      <w:pPr>
        <w:pStyle w:val="Heading2"/>
      </w:pPr>
      <w:bookmarkStart w:id="38" w:name="_Toc490232462"/>
      <w:r>
        <w:t>Controlling When Your Code Runs</w:t>
      </w:r>
      <w:bookmarkEnd w:id="38"/>
    </w:p>
    <w:p w:rsidR="005630BE" w:rsidRDefault="005630BE" w:rsidP="00876F7E">
      <w:r>
        <w:t>To make sure that all of a page’s objects have been added to the DOM before your JavaScript code attempts to interact with them</w:t>
      </w:r>
      <w:r w:rsidR="00925E2F">
        <w:t>,</w:t>
      </w:r>
      <w:r>
        <w:t xml:space="preserve"> you could place all of your JavaScript code at the end of the page. While this is often done, you might prefer to load your JavaScript in the head section of the page, or you might want to load the JavaScript with a web part, web control or add-in that would place them in the middle of a page.</w:t>
      </w:r>
    </w:p>
    <w:p w:rsidR="00876F7E" w:rsidRDefault="00876F7E" w:rsidP="00876F7E">
      <w:r>
        <w:t>Browsers include a “</w:t>
      </w:r>
      <w:proofErr w:type="spellStart"/>
      <w:r>
        <w:t>window.load</w:t>
      </w:r>
      <w:proofErr w:type="spellEnd"/>
      <w:r>
        <w:t xml:space="preserve">” event that fires </w:t>
      </w:r>
      <w:r w:rsidR="005630BE">
        <w:t>when</w:t>
      </w:r>
      <w:r>
        <w:t xml:space="preserve"> all page assets, including images, have been loaded</w:t>
      </w:r>
      <w:r w:rsidR="005630BE">
        <w:t>. You could use this event to call your JavaScript code, but you would need to wait until all of the images have been downloaded before calling the code</w:t>
      </w:r>
      <w:r>
        <w:t>. jQuery includes a “.ready” method that fires as soon as the DOM is loaded that does not wait on images.</w:t>
      </w:r>
      <w:r w:rsidR="005630BE">
        <w:t xml:space="preserve"> If you need to know the dimensions of an image before running your code, then use “</w:t>
      </w:r>
      <w:proofErr w:type="spellStart"/>
      <w:r w:rsidR="005630BE">
        <w:t>window.load</w:t>
      </w:r>
      <w:proofErr w:type="spellEnd"/>
      <w:r w:rsidR="005630BE">
        <w:t>”. If you need to update the DOM as quickly as possible then use the jQuery “.ready” method.</w:t>
      </w:r>
    </w:p>
    <w:p w:rsidR="00876F7E" w:rsidRDefault="00876F7E" w:rsidP="00876F7E">
      <w:r>
        <w:t>While you will find many example</w:t>
      </w:r>
      <w:r w:rsidR="005630BE">
        <w:t>s</w:t>
      </w:r>
      <w:r>
        <w:t xml:space="preserve"> of the </w:t>
      </w:r>
      <w:r w:rsidR="005630BE">
        <w:t>“</w:t>
      </w:r>
      <w:r>
        <w:t>.ready</w:t>
      </w:r>
      <w:r w:rsidR="005630BE">
        <w:t>”</w:t>
      </w:r>
      <w:r>
        <w:t xml:space="preserve"> method using selectors on all kinds of objects, as of jQuery 3.0 only the following is recommended syntax:</w:t>
      </w:r>
    </w:p>
    <w:p w:rsidR="00876F7E" w:rsidRDefault="00876F7E" w:rsidP="00896F1C">
      <w:pPr>
        <w:pStyle w:val="ListParagraph"/>
        <w:numPr>
          <w:ilvl w:val="0"/>
          <w:numId w:val="106"/>
        </w:numPr>
      </w:pPr>
      <w:r w:rsidRPr="00876F7E">
        <w:rPr>
          <w:rStyle w:val="ScreenTextChar"/>
        </w:rPr>
        <w:t xml:space="preserve">$().ready( </w:t>
      </w:r>
      <w:r w:rsidRPr="00876F7E">
        <w:rPr>
          <w:rStyle w:val="ScreenTextChar"/>
          <w:i/>
        </w:rPr>
        <w:t>yourHandler</w:t>
      </w:r>
      <w:r w:rsidRPr="00876F7E">
        <w:rPr>
          <w:rStyle w:val="ScreenTextChar"/>
        </w:rPr>
        <w:t xml:space="preserve"> )</w:t>
      </w:r>
      <w:r>
        <w:t xml:space="preserve"> </w:t>
      </w:r>
    </w:p>
    <w:p w:rsidR="00876F7E" w:rsidRDefault="00876F7E" w:rsidP="00876F7E">
      <w:r>
        <w:t>The following</w:t>
      </w:r>
      <w:r w:rsidR="005630BE">
        <w:t xml:space="preserve"> are examples you might find on the web. They</w:t>
      </w:r>
      <w:r>
        <w:t xml:space="preserve"> are all equivalent, and are still supported:</w:t>
      </w:r>
    </w:p>
    <w:p w:rsidR="00876F7E" w:rsidRPr="00876F7E" w:rsidRDefault="00876F7E" w:rsidP="00896F1C">
      <w:pPr>
        <w:pStyle w:val="ListParagraph"/>
        <w:numPr>
          <w:ilvl w:val="0"/>
          <w:numId w:val="106"/>
        </w:numPr>
        <w:rPr>
          <w:rStyle w:val="ScreenTextChar"/>
        </w:rPr>
      </w:pPr>
      <w:r w:rsidRPr="00876F7E">
        <w:rPr>
          <w:rStyle w:val="ScreenTextChar"/>
        </w:rPr>
        <w:t xml:space="preserve">$( </w:t>
      </w:r>
      <w:r w:rsidRPr="00876F7E">
        <w:rPr>
          <w:rStyle w:val="ScreenTextChar"/>
          <w:i/>
        </w:rPr>
        <w:t>yourHandler</w:t>
      </w:r>
      <w:r>
        <w:rPr>
          <w:rStyle w:val="ScreenTextChar"/>
          <w:i/>
        </w:rPr>
        <w:t xml:space="preserve"> </w:t>
      </w:r>
      <w:r w:rsidRPr="00876F7E">
        <w:rPr>
          <w:rStyle w:val="ScreenTextChar"/>
        </w:rPr>
        <w:t>)</w:t>
      </w:r>
    </w:p>
    <w:p w:rsidR="00876F7E" w:rsidRPr="00876F7E" w:rsidRDefault="00876F7E" w:rsidP="00896F1C">
      <w:pPr>
        <w:pStyle w:val="ListParagraph"/>
        <w:numPr>
          <w:ilvl w:val="0"/>
          <w:numId w:val="106"/>
        </w:numPr>
        <w:rPr>
          <w:rStyle w:val="ScreenTextChar"/>
        </w:rPr>
      </w:pPr>
      <w:r w:rsidRPr="00876F7E">
        <w:rPr>
          <w:rStyle w:val="ScreenTextChar"/>
        </w:rPr>
        <w:t xml:space="preserve">$( document ).ready( </w:t>
      </w:r>
      <w:r w:rsidRPr="00876F7E">
        <w:rPr>
          <w:rStyle w:val="ScreenTextChar"/>
          <w:i/>
        </w:rPr>
        <w:t>yourHandler</w:t>
      </w:r>
      <w:r>
        <w:rPr>
          <w:rStyle w:val="ScreenTextChar"/>
          <w:i/>
        </w:rPr>
        <w:t xml:space="preserve"> </w:t>
      </w:r>
      <w:r w:rsidRPr="00876F7E">
        <w:rPr>
          <w:rStyle w:val="ScreenTextChar"/>
        </w:rPr>
        <w:t>)</w:t>
      </w:r>
    </w:p>
    <w:p w:rsidR="00876F7E" w:rsidRDefault="00876F7E" w:rsidP="00896F1C">
      <w:pPr>
        <w:pStyle w:val="ListParagraph"/>
        <w:numPr>
          <w:ilvl w:val="0"/>
          <w:numId w:val="106"/>
        </w:numPr>
      </w:pPr>
      <w:r w:rsidRPr="00876F7E">
        <w:rPr>
          <w:rStyle w:val="ScreenTextChar"/>
        </w:rPr>
        <w:t xml:space="preserve">$( "document" ).ready( </w:t>
      </w:r>
      <w:r w:rsidRPr="00876F7E">
        <w:rPr>
          <w:rStyle w:val="ScreenTextChar"/>
          <w:i/>
        </w:rPr>
        <w:t>yourHandler</w:t>
      </w:r>
      <w:r>
        <w:rPr>
          <w:rStyle w:val="ScreenTextChar"/>
          <w:i/>
        </w:rPr>
        <w:t xml:space="preserve"> </w:t>
      </w:r>
      <w:r w:rsidRPr="00876F7E">
        <w:rPr>
          <w:rStyle w:val="ScreenTextChar"/>
        </w:rPr>
        <w:t>)</w:t>
      </w:r>
    </w:p>
    <w:p w:rsidR="00876F7E" w:rsidRPr="00876F7E" w:rsidRDefault="00876F7E" w:rsidP="00896F1C">
      <w:pPr>
        <w:pStyle w:val="ListParagraph"/>
        <w:numPr>
          <w:ilvl w:val="0"/>
          <w:numId w:val="106"/>
        </w:numPr>
      </w:pPr>
      <w:r w:rsidRPr="00876F7E">
        <w:rPr>
          <w:rStyle w:val="ScreenTextChar"/>
        </w:rPr>
        <w:t xml:space="preserve">$( "img" ).ready( </w:t>
      </w:r>
      <w:r w:rsidRPr="00876F7E">
        <w:rPr>
          <w:rStyle w:val="ScreenTextChar"/>
          <w:i/>
        </w:rPr>
        <w:t>yourHandler</w:t>
      </w:r>
      <w:r>
        <w:rPr>
          <w:rStyle w:val="ScreenTextChar"/>
          <w:i/>
        </w:rPr>
        <w:t xml:space="preserve"> </w:t>
      </w:r>
      <w:r w:rsidRPr="00876F7E">
        <w:rPr>
          <w:rStyle w:val="ScreenTextChar"/>
        </w:rPr>
        <w:t>)</w:t>
      </w:r>
    </w:p>
    <w:p w:rsidR="000D2E07" w:rsidRDefault="005630BE" w:rsidP="001346DB">
      <w:r>
        <w:t>The “</w:t>
      </w:r>
      <w:proofErr w:type="spellStart"/>
      <w:r w:rsidRPr="005630BE">
        <w:rPr>
          <w:i/>
        </w:rPr>
        <w:t>yourHandler</w:t>
      </w:r>
      <w:proofErr w:type="spellEnd"/>
      <w:r>
        <w:t>” above is either a function name or an anonymous function.</w:t>
      </w:r>
    </w:p>
    <w:p w:rsidR="00D3730A" w:rsidRDefault="00D3730A" w:rsidP="001346DB">
      <w:r>
        <w:rPr>
          <w:noProof/>
        </w:rPr>
        <w:drawing>
          <wp:inline distT="0" distB="0" distL="0" distR="0" wp14:anchorId="282619F2" wp14:editId="549B569C">
            <wp:extent cx="2118544" cy="144793"/>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18544" cy="144793"/>
                    </a:xfrm>
                    <a:prstGeom prst="rect">
                      <a:avLst/>
                    </a:prstGeom>
                  </pic:spPr>
                </pic:pic>
              </a:graphicData>
            </a:graphic>
          </wp:inline>
        </w:drawing>
      </w:r>
    </w:p>
    <w:p w:rsidR="005630BE" w:rsidRDefault="005630BE" w:rsidP="001346DB">
      <w:r>
        <w:t>Or</w:t>
      </w:r>
    </w:p>
    <w:p w:rsidR="005630BE" w:rsidRDefault="00D3730A" w:rsidP="001346DB">
      <w:r>
        <w:rPr>
          <w:noProof/>
        </w:rPr>
        <w:drawing>
          <wp:inline distT="0" distB="0" distL="0" distR="0" wp14:anchorId="40038B65" wp14:editId="3096A807">
            <wp:extent cx="2842506" cy="48010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42506" cy="480102"/>
                    </a:xfrm>
                    <a:prstGeom prst="rect">
                      <a:avLst/>
                    </a:prstGeom>
                  </pic:spPr>
                </pic:pic>
              </a:graphicData>
            </a:graphic>
          </wp:inline>
        </w:drawing>
      </w:r>
    </w:p>
    <w:p w:rsidR="00D3730A" w:rsidRDefault="00D3730A" w:rsidP="001346DB"/>
    <w:p w:rsidR="004437C8" w:rsidRDefault="004437C8" w:rsidP="004437C8">
      <w:r>
        <w:t xml:space="preserve">For more on .ready() see: </w:t>
      </w:r>
      <w:r w:rsidRPr="004437C8">
        <w:t>https://api.jquery.com/jQuery.ready/</w:t>
      </w:r>
    </w:p>
    <w:p w:rsidR="004437C8" w:rsidRDefault="004437C8" w:rsidP="004437C8"/>
    <w:p w:rsidR="001346DB" w:rsidRDefault="001346DB" w:rsidP="001346DB">
      <w:pPr>
        <w:pStyle w:val="Heading2"/>
      </w:pPr>
      <w:bookmarkStart w:id="39" w:name="_Toc490232463"/>
      <w:r>
        <w:lastRenderedPageBreak/>
        <w:t>Selecting Elements using jQuery</w:t>
      </w:r>
      <w:bookmarkEnd w:id="39"/>
    </w:p>
    <w:p w:rsidR="001346DB" w:rsidRDefault="001346DB" w:rsidP="001346DB">
      <w:r>
        <w:t>jQuery is a query tool, and searching for and retrieving HTML objects is what jQuery is best at. When searching for tags based on CSS properties, jQuery uses the same notation as CSS to select elements: "." for classes, "#" for IDs etc.</w:t>
      </w:r>
    </w:p>
    <w:p w:rsidR="001346DB" w:rsidRDefault="001346DB" w:rsidP="001346DB">
      <w:r>
        <w:t>Tags are selected by adding the tag</w:t>
      </w:r>
      <w:r w:rsidR="002B14F2">
        <w:t xml:space="preserve"> name</w:t>
      </w:r>
      <w:r>
        <w:t xml:space="preserve"> in quotes: </w:t>
      </w:r>
    </w:p>
    <w:p w:rsidR="00D3730A" w:rsidRDefault="00D3730A" w:rsidP="001346DB">
      <w:r>
        <w:rPr>
          <w:noProof/>
        </w:rPr>
        <w:drawing>
          <wp:inline distT="0" distB="0" distL="0" distR="0" wp14:anchorId="06112C38" wp14:editId="57DB3519">
            <wp:extent cx="670618" cy="16003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70618" cy="160034"/>
                    </a:xfrm>
                    <a:prstGeom prst="rect">
                      <a:avLst/>
                    </a:prstGeom>
                  </pic:spPr>
                </pic:pic>
              </a:graphicData>
            </a:graphic>
          </wp:inline>
        </w:drawing>
      </w:r>
    </w:p>
    <w:p w:rsidR="001346DB" w:rsidRDefault="001346DB" w:rsidP="001346DB">
      <w:r>
        <w:t xml:space="preserve">Tags with IDs are selected using "#":  </w:t>
      </w:r>
    </w:p>
    <w:p w:rsidR="00D3730A" w:rsidRDefault="00D3730A" w:rsidP="001346DB">
      <w:r>
        <w:rPr>
          <w:noProof/>
        </w:rPr>
        <w:drawing>
          <wp:inline distT="0" distB="0" distL="0" distR="0" wp14:anchorId="4AC2296A" wp14:editId="794FB1F6">
            <wp:extent cx="891617" cy="175275"/>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891617" cy="175275"/>
                    </a:xfrm>
                    <a:prstGeom prst="rect">
                      <a:avLst/>
                    </a:prstGeom>
                  </pic:spPr>
                </pic:pic>
              </a:graphicData>
            </a:graphic>
          </wp:inline>
        </w:drawing>
      </w:r>
    </w:p>
    <w:p w:rsidR="001346DB" w:rsidRDefault="001346DB" w:rsidP="001346DB">
      <w:r>
        <w:t>Tags assigned to a CSS class are selected using ".":</w:t>
      </w:r>
    </w:p>
    <w:p w:rsidR="00D3730A" w:rsidRDefault="00D3730A" w:rsidP="001346DB">
      <w:r>
        <w:rPr>
          <w:noProof/>
        </w:rPr>
        <w:drawing>
          <wp:inline distT="0" distB="0" distL="0" distR="0" wp14:anchorId="144E5B41" wp14:editId="774E6CFA">
            <wp:extent cx="1394581" cy="1752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394581" cy="175275"/>
                    </a:xfrm>
                    <a:prstGeom prst="rect">
                      <a:avLst/>
                    </a:prstGeom>
                  </pic:spPr>
                </pic:pic>
              </a:graphicData>
            </a:graphic>
          </wp:inline>
        </w:drawing>
      </w:r>
    </w:p>
    <w:p w:rsidR="001346DB" w:rsidRDefault="001346DB" w:rsidP="001346DB">
      <w:r>
        <w:t>Tags can be selected with combinations of selectors just like in CSS:</w:t>
      </w:r>
    </w:p>
    <w:p w:rsidR="00D3730A" w:rsidRDefault="00D3730A" w:rsidP="001346DB">
      <w:r>
        <w:rPr>
          <w:noProof/>
        </w:rPr>
        <w:drawing>
          <wp:inline distT="0" distB="0" distL="0" distR="0" wp14:anchorId="2E50E1A5" wp14:editId="7D638448">
            <wp:extent cx="937341" cy="15241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37341" cy="152413"/>
                    </a:xfrm>
                    <a:prstGeom prst="rect">
                      <a:avLst/>
                    </a:prstGeom>
                  </pic:spPr>
                </pic:pic>
              </a:graphicData>
            </a:graphic>
          </wp:inline>
        </w:drawing>
      </w:r>
    </w:p>
    <w:p w:rsidR="001346DB" w:rsidRDefault="001346DB" w:rsidP="001346DB">
      <w:r>
        <w:t xml:space="preserve">This </w:t>
      </w:r>
      <w:r w:rsidR="002B14F2">
        <w:t xml:space="preserve">last example </w:t>
      </w:r>
      <w:r>
        <w:t xml:space="preserve">selects all anchor tags inside of elements assigned the class named </w:t>
      </w:r>
      <w:r w:rsidR="00931650">
        <w:t>“</w:t>
      </w:r>
      <w:proofErr w:type="spellStart"/>
      <w:r>
        <w:t>site</w:t>
      </w:r>
      <w:r w:rsidR="00931650">
        <w:t>nav</w:t>
      </w:r>
      <w:proofErr w:type="spellEnd"/>
      <w:r w:rsidR="00931650">
        <w:t>”.</w:t>
      </w:r>
    </w:p>
    <w:p w:rsidR="001346DB" w:rsidRDefault="001346DB" w:rsidP="001346DB"/>
    <w:p w:rsidR="008C30E0" w:rsidRDefault="008C30E0" w:rsidP="001346DB">
      <w:r>
        <w:t xml:space="preserve">As of 3.2.1, jQuery has over 60 CSS-like selectors. See: </w:t>
      </w:r>
      <w:r w:rsidRPr="008C30E0">
        <w:t>https://api.jquery.com/category/selectors/</w:t>
      </w:r>
    </w:p>
    <w:p w:rsidR="008C30E0" w:rsidRDefault="008C30E0" w:rsidP="001346DB"/>
    <w:p w:rsidR="001346DB" w:rsidRDefault="00607635" w:rsidP="001346DB">
      <w:pPr>
        <w:pStyle w:val="Heading2"/>
      </w:pPr>
      <w:bookmarkStart w:id="40" w:name="_Toc490232464"/>
      <w:r>
        <w:t>Working with</w:t>
      </w:r>
      <w:r w:rsidR="001346DB">
        <w:t xml:space="preserve"> the </w:t>
      </w:r>
      <w:r>
        <w:t>D</w:t>
      </w:r>
      <w:r w:rsidR="001346DB">
        <w:t xml:space="preserve">ata </w:t>
      </w:r>
      <w:r>
        <w:t>R</w:t>
      </w:r>
      <w:r w:rsidR="001346DB">
        <w:t>eturned by jQuery</w:t>
      </w:r>
      <w:bookmarkEnd w:id="40"/>
    </w:p>
    <w:p w:rsidR="001346DB" w:rsidRDefault="001346DB" w:rsidP="001346DB">
      <w:r>
        <w:t>jQuery will return an array</w:t>
      </w:r>
      <w:r w:rsidR="00515604">
        <w:t>-like object that contains the</w:t>
      </w:r>
      <w:r>
        <w:t xml:space="preserve"> matched HTML elements. You can store the results of a "query" in a variable or directly update all of the objects found in a single step</w:t>
      </w:r>
      <w:r w:rsidR="00931650">
        <w:t xml:space="preserve"> by using jQuery methods</w:t>
      </w:r>
      <w:r>
        <w:t>.</w:t>
      </w:r>
    </w:p>
    <w:p w:rsidR="00515604" w:rsidRDefault="00515604" w:rsidP="001346DB">
      <w:r>
        <w:t>jQuery returns the collection in two ways.</w:t>
      </w:r>
    </w:p>
    <w:p w:rsidR="00515604" w:rsidRDefault="00515604" w:rsidP="00896F1C">
      <w:pPr>
        <w:pStyle w:val="ListParagraph"/>
        <w:numPr>
          <w:ilvl w:val="0"/>
          <w:numId w:val="108"/>
        </w:numPr>
      </w:pPr>
      <w:r>
        <w:t>The returned collection can be immediately accessed by jQuery functions by using dot notation. The first example returns a collection of tables while the second also returns a collection of tables that are now styled with red borders. The third example returns a smaller set of tables where the table has a class name of “products”.</w:t>
      </w:r>
      <w:r>
        <w:br/>
      </w:r>
      <w:r w:rsidR="00D3730A">
        <w:rPr>
          <w:noProof/>
        </w:rPr>
        <w:drawing>
          <wp:inline distT="0" distB="0" distL="0" distR="0" wp14:anchorId="1E261855" wp14:editId="52260E34">
            <wp:extent cx="4983912" cy="57917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83912" cy="579170"/>
                    </a:xfrm>
                    <a:prstGeom prst="rect">
                      <a:avLst/>
                    </a:prstGeom>
                  </pic:spPr>
                </pic:pic>
              </a:graphicData>
            </a:graphic>
          </wp:inline>
        </w:drawing>
      </w:r>
    </w:p>
    <w:p w:rsidR="00E85D24" w:rsidRDefault="00E85D24" w:rsidP="00896F1C">
      <w:pPr>
        <w:pStyle w:val="ListParagraph"/>
        <w:numPr>
          <w:ilvl w:val="0"/>
          <w:numId w:val="108"/>
        </w:numPr>
      </w:pPr>
      <w:r>
        <w:t>The result of the final method in the jQuery statement is returned and can be stored in a variable.</w:t>
      </w:r>
      <w:r>
        <w:br/>
      </w:r>
      <w:r w:rsidR="00D3730A">
        <w:rPr>
          <w:noProof/>
        </w:rPr>
        <w:drawing>
          <wp:inline distT="0" distB="0" distL="0" distR="0" wp14:anchorId="4F6E4BDF" wp14:editId="6FEDAA4F">
            <wp:extent cx="5349704" cy="594412"/>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49704" cy="594412"/>
                    </a:xfrm>
                    <a:prstGeom prst="rect">
                      <a:avLst/>
                    </a:prstGeom>
                  </pic:spPr>
                </pic:pic>
              </a:graphicData>
            </a:graphic>
          </wp:inline>
        </w:drawing>
      </w:r>
    </w:p>
    <w:p w:rsidR="00E85D24" w:rsidRDefault="00E85D24" w:rsidP="00896F1C">
      <w:pPr>
        <w:pStyle w:val="ListParagraph"/>
        <w:numPr>
          <w:ilvl w:val="1"/>
          <w:numId w:val="108"/>
        </w:numPr>
      </w:pPr>
      <w:r>
        <w:t xml:space="preserve">Note that if there are four tables on the page, two with a class name of “products”, the first two examples return four </w:t>
      </w:r>
      <w:r w:rsidR="00925E2F">
        <w:t>tables and the last two returns</w:t>
      </w:r>
      <w:r>
        <w:t xml:space="preserve"> two tables. Study the last example… it retrieved four tables, set the border of those four tables, then filtered based on class name and the changed the background of two tables. I.e. One statement changed the borders of four elements and the backgrounds of only two. Also note that the variable “t” only contains the two tables with a class name of “products”.</w:t>
      </w:r>
    </w:p>
    <w:p w:rsidR="00E85D24" w:rsidRDefault="00E85D24" w:rsidP="001346DB"/>
    <w:p w:rsidR="001346DB" w:rsidRDefault="001346DB" w:rsidP="001346DB">
      <w:r>
        <w:lastRenderedPageBreak/>
        <w:t>Important! When performing a jQuery query ($(</w:t>
      </w:r>
      <w:r w:rsidRPr="00931650">
        <w:rPr>
          <w:i/>
        </w:rPr>
        <w:t>selector</w:t>
      </w:r>
      <w:r>
        <w:t>)), jQuery always returns a collection, even if it found</w:t>
      </w:r>
      <w:r w:rsidR="00FD38B6">
        <w:t xml:space="preserve"> only</w:t>
      </w:r>
      <w:r>
        <w:t xml:space="preserve"> one or zero items. The jQuery methods deal with this and do not raise an error. </w:t>
      </w:r>
      <w:r w:rsidR="00881556">
        <w:t xml:space="preserve">For example, </w:t>
      </w:r>
      <w:r w:rsidRPr="00881556">
        <w:rPr>
          <w:rStyle w:val="ScreenTextChar"/>
        </w:rPr>
        <w:t>$("table").css("border","solid red 2px")</w:t>
      </w:r>
      <w:r>
        <w:t xml:space="preserve"> will not raise an error if there are no tables or only one table. If you really need to return a single object, then use: </w:t>
      </w:r>
      <w:r w:rsidRPr="004907EF">
        <w:rPr>
          <w:rStyle w:val="ScreenTextChar"/>
        </w:rPr>
        <w:t>var x = $("#</w:t>
      </w:r>
      <w:r w:rsidRPr="004907EF">
        <w:rPr>
          <w:rStyle w:val="ScreenTextChar"/>
          <w:i/>
        </w:rPr>
        <w:t>someid</w:t>
      </w:r>
      <w:r w:rsidRPr="004907EF">
        <w:rPr>
          <w:rStyle w:val="ScreenTextChar"/>
        </w:rPr>
        <w:t>").get(0);</w:t>
      </w:r>
      <w:r>
        <w:t xml:space="preserve">  </w:t>
      </w:r>
      <w:r w:rsidR="002B14F2">
        <w:t>“get()” selects the n</w:t>
      </w:r>
      <w:r w:rsidR="002B14F2" w:rsidRPr="002B14F2">
        <w:rPr>
          <w:vertAlign w:val="superscript"/>
        </w:rPr>
        <w:t>th</w:t>
      </w:r>
      <w:r w:rsidR="002B14F2">
        <w:t xml:space="preserve"> item from the collection where 0 is the index of the first item.</w:t>
      </w:r>
    </w:p>
    <w:p w:rsidR="00E85D24" w:rsidRDefault="00E85D24" w:rsidP="001346DB">
      <w:r>
        <w:t>Important! (And should be obvious from the previous paragraph…) Some jQuery functions return collections of elements while some return values.</w:t>
      </w:r>
    </w:p>
    <w:p w:rsidR="001346DB" w:rsidRDefault="001346DB" w:rsidP="001346DB"/>
    <w:p w:rsidR="001346DB" w:rsidRDefault="001346DB" w:rsidP="001346DB">
      <w:pPr>
        <w:pStyle w:val="Heading2"/>
      </w:pPr>
      <w:bookmarkStart w:id="41" w:name="_Toc490232465"/>
      <w:r>
        <w:t xml:space="preserve">Setting CSS </w:t>
      </w:r>
      <w:r w:rsidR="00607635">
        <w:t>P</w:t>
      </w:r>
      <w:r>
        <w:t>roperties</w:t>
      </w:r>
      <w:bookmarkEnd w:id="41"/>
    </w:p>
    <w:p w:rsidR="001346DB" w:rsidRDefault="001346DB" w:rsidP="001346DB">
      <w:r>
        <w:t>To set a single property:</w:t>
      </w:r>
    </w:p>
    <w:p w:rsidR="001346DB" w:rsidRDefault="00D3730A" w:rsidP="001346DB">
      <w:r>
        <w:rPr>
          <w:noProof/>
        </w:rPr>
        <w:drawing>
          <wp:inline distT="0" distB="0" distL="0" distR="0" wp14:anchorId="5B7A43E9" wp14:editId="4C0778E5">
            <wp:extent cx="3429297" cy="487722"/>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29297" cy="487722"/>
                    </a:xfrm>
                    <a:prstGeom prst="rect">
                      <a:avLst/>
                    </a:prstGeom>
                  </pic:spPr>
                </pic:pic>
              </a:graphicData>
            </a:graphic>
          </wp:inline>
        </w:drawing>
      </w:r>
    </w:p>
    <w:p w:rsidR="00D3730A" w:rsidRDefault="00D3730A" w:rsidP="001346DB"/>
    <w:p w:rsidR="001346DB" w:rsidRDefault="001346DB" w:rsidP="001346DB">
      <w:r>
        <w:t>To set multiple properties (note the curly brackets and the colons):</w:t>
      </w:r>
    </w:p>
    <w:p w:rsidR="001346DB" w:rsidRDefault="00D3730A" w:rsidP="001346DB">
      <w:r>
        <w:rPr>
          <w:noProof/>
        </w:rPr>
        <w:drawing>
          <wp:inline distT="0" distB="0" distL="0" distR="0" wp14:anchorId="59812E63" wp14:editId="183FCA9C">
            <wp:extent cx="5730737" cy="563929"/>
            <wp:effectExtent l="0" t="0" r="381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0737" cy="563929"/>
                    </a:xfrm>
                    <a:prstGeom prst="rect">
                      <a:avLst/>
                    </a:prstGeom>
                  </pic:spPr>
                </pic:pic>
              </a:graphicData>
            </a:graphic>
          </wp:inline>
        </w:drawing>
      </w:r>
    </w:p>
    <w:p w:rsidR="008C30E0" w:rsidRDefault="008C30E0" w:rsidP="001346DB">
      <w:r>
        <w:t xml:space="preserve">As of 3.2.1, jQuery has 18 CSS related methods. See: </w:t>
      </w:r>
      <w:r w:rsidRPr="008C30E0">
        <w:t>https://api.jquery.com/category/css/</w:t>
      </w:r>
    </w:p>
    <w:p w:rsidR="008C30E0" w:rsidRDefault="008C30E0" w:rsidP="001346DB"/>
    <w:p w:rsidR="001346DB" w:rsidRDefault="00607635" w:rsidP="001346DB">
      <w:pPr>
        <w:pStyle w:val="Heading2"/>
      </w:pPr>
      <w:bookmarkStart w:id="42" w:name="_Toc490232466"/>
      <w:r>
        <w:t>Running a Function A</w:t>
      </w:r>
      <w:r w:rsidR="001346DB">
        <w:t xml:space="preserve">gainst the </w:t>
      </w:r>
      <w:r>
        <w:t>jQuery R</w:t>
      </w:r>
      <w:r w:rsidR="001346DB">
        <w:t xml:space="preserve">eturn </w:t>
      </w:r>
      <w:r>
        <w:t>S</w:t>
      </w:r>
      <w:r w:rsidR="001346DB">
        <w:t>et</w:t>
      </w:r>
      <w:bookmarkEnd w:id="42"/>
    </w:p>
    <w:p w:rsidR="001346DB" w:rsidRDefault="001346DB" w:rsidP="001346DB">
      <w:r>
        <w:t xml:space="preserve">jQuery does not have a </w:t>
      </w:r>
      <w:r w:rsidR="0069056F">
        <w:t>built-in</w:t>
      </w:r>
      <w:r>
        <w:t xml:space="preserve"> function for everything you can think of. For example, if you need to </w:t>
      </w:r>
      <w:r w:rsidR="00931650">
        <w:t xml:space="preserve">do a double search and replace, </w:t>
      </w:r>
      <w:r w:rsidR="0069056F">
        <w:t xml:space="preserve">replacing both </w:t>
      </w:r>
      <w:r>
        <w:t>"&lt;" and "&gt;" in the example here</w:t>
      </w:r>
      <w:r w:rsidR="00931650">
        <w:t>,</w:t>
      </w:r>
      <w:r>
        <w:t xml:space="preserve"> you might write an anonymous function and call it from one of the jQuery methods. This will call the function for each item found by jQuery.</w:t>
      </w:r>
    </w:p>
    <w:p w:rsidR="001346DB" w:rsidRDefault="00A239D4" w:rsidP="001346DB">
      <w:r>
        <w:rPr>
          <w:noProof/>
        </w:rPr>
        <w:drawing>
          <wp:inline distT="0" distB="0" distL="0" distR="0" wp14:anchorId="0F42F610" wp14:editId="0C44C9FC">
            <wp:extent cx="3642676" cy="510584"/>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42676" cy="510584"/>
                    </a:xfrm>
                    <a:prstGeom prst="rect">
                      <a:avLst/>
                    </a:prstGeom>
                  </pic:spPr>
                </pic:pic>
              </a:graphicData>
            </a:graphic>
          </wp:inline>
        </w:drawing>
      </w:r>
    </w:p>
    <w:p w:rsidR="001346DB" w:rsidRDefault="001346DB" w:rsidP="001346DB">
      <w:r>
        <w:t>or with a little better formatting:</w:t>
      </w:r>
    </w:p>
    <w:p w:rsidR="001346DB" w:rsidRDefault="00A239D4" w:rsidP="001346DB">
      <w:r>
        <w:rPr>
          <w:noProof/>
        </w:rPr>
        <w:drawing>
          <wp:inline distT="0" distB="0" distL="0" distR="0" wp14:anchorId="2512E23F" wp14:editId="66CF2015">
            <wp:extent cx="3741744" cy="96020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41744" cy="960203"/>
                    </a:xfrm>
                    <a:prstGeom prst="rect">
                      <a:avLst/>
                    </a:prstGeom>
                  </pic:spPr>
                </pic:pic>
              </a:graphicData>
            </a:graphic>
          </wp:inline>
        </w:drawing>
      </w:r>
    </w:p>
    <w:p w:rsidR="001346DB" w:rsidRDefault="001346DB" w:rsidP="001346DB">
      <w:r>
        <w:t xml:space="preserve">If you do a search at jQuery.com for ".html" you will find that it can </w:t>
      </w:r>
      <w:r w:rsidR="00931650">
        <w:t xml:space="preserve">set the </w:t>
      </w:r>
      <w:proofErr w:type="spellStart"/>
      <w:r w:rsidR="00931650">
        <w:t>innerHTML</w:t>
      </w:r>
      <w:proofErr w:type="spellEnd"/>
      <w:r w:rsidR="00931650">
        <w:t xml:space="preserve"> from a string or </w:t>
      </w:r>
      <w:r>
        <w:t>call a function</w:t>
      </w:r>
      <w:r w:rsidR="00931650">
        <w:t xml:space="preserve"> to set the </w:t>
      </w:r>
      <w:proofErr w:type="spellStart"/>
      <w:r w:rsidR="00931650">
        <w:t>innerHTML</w:t>
      </w:r>
      <w:proofErr w:type="spellEnd"/>
      <w:r w:rsidR="00931650">
        <w:t>.</w:t>
      </w:r>
    </w:p>
    <w:p w:rsidR="00A239D4" w:rsidRDefault="00A239D4" w:rsidP="001346DB">
      <w:r>
        <w:rPr>
          <w:noProof/>
        </w:rPr>
        <w:drawing>
          <wp:inline distT="0" distB="0" distL="0" distR="0" wp14:anchorId="0702E2C6" wp14:editId="03877EA8">
            <wp:extent cx="2728196" cy="41913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28196" cy="419136"/>
                    </a:xfrm>
                    <a:prstGeom prst="rect">
                      <a:avLst/>
                    </a:prstGeom>
                  </pic:spPr>
                </pic:pic>
              </a:graphicData>
            </a:graphic>
          </wp:inline>
        </w:drawing>
      </w:r>
    </w:p>
    <w:p w:rsidR="001346DB" w:rsidRDefault="001346DB" w:rsidP="001346DB">
      <w:r>
        <w:lastRenderedPageBreak/>
        <w:t>Here "index" is the position of the item in the return set and "</w:t>
      </w:r>
      <w:proofErr w:type="spellStart"/>
      <w:r>
        <w:t>oldhtml</w:t>
      </w:r>
      <w:proofErr w:type="spellEnd"/>
      <w:r>
        <w:t>" is the original value of the HTML in the element in the returned item in the set.</w:t>
      </w:r>
    </w:p>
    <w:p w:rsidR="00A239D4" w:rsidRDefault="00A239D4" w:rsidP="001346DB"/>
    <w:p w:rsidR="00CB1799" w:rsidRDefault="00CB1799" w:rsidP="00CB1799">
      <w:pPr>
        <w:pStyle w:val="Heading3"/>
      </w:pPr>
      <w:bookmarkStart w:id="43" w:name="_Toc490232467"/>
      <w:r>
        <w:t>.each()</w:t>
      </w:r>
      <w:bookmarkEnd w:id="43"/>
    </w:p>
    <w:p w:rsidR="00CB1799" w:rsidRDefault="00CB1799" w:rsidP="00CB1799">
      <w:r>
        <w:t>jQuery also includes a generic iterator that can call a function for each item in a collection. The keyword “this” is used to represent the current item in the collection.</w:t>
      </w:r>
    </w:p>
    <w:p w:rsidR="00A023E8" w:rsidRDefault="00A023E8" w:rsidP="00CB1799">
      <w:r>
        <w:t>Display a message for each table found:</w:t>
      </w:r>
    </w:p>
    <w:p w:rsidR="00A239D4" w:rsidRDefault="00A239D4" w:rsidP="00CB1799">
      <w:r>
        <w:rPr>
          <w:noProof/>
        </w:rPr>
        <w:drawing>
          <wp:inline distT="0" distB="0" distL="0" distR="0" wp14:anchorId="04745684" wp14:editId="57601E56">
            <wp:extent cx="4724809" cy="15241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24809" cy="152413"/>
                    </a:xfrm>
                    <a:prstGeom prst="rect">
                      <a:avLst/>
                    </a:prstGeom>
                  </pic:spPr>
                </pic:pic>
              </a:graphicData>
            </a:graphic>
          </wp:inline>
        </w:drawing>
      </w:r>
    </w:p>
    <w:p w:rsidR="00CB1799" w:rsidRDefault="00A023E8" w:rsidP="00CB1799">
      <w:r>
        <w:t>Add a new row to every table:</w:t>
      </w:r>
    </w:p>
    <w:p w:rsidR="00A239D4" w:rsidRDefault="00A239D4" w:rsidP="00CB1799">
      <w:r>
        <w:rPr>
          <w:noProof/>
        </w:rPr>
        <w:drawing>
          <wp:inline distT="0" distB="0" distL="0" distR="0" wp14:anchorId="1EC6BACB" wp14:editId="087CE054">
            <wp:extent cx="4442845" cy="1752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42845" cy="175275"/>
                    </a:xfrm>
                    <a:prstGeom prst="rect">
                      <a:avLst/>
                    </a:prstGeom>
                  </pic:spPr>
                </pic:pic>
              </a:graphicData>
            </a:graphic>
          </wp:inline>
        </w:drawing>
      </w:r>
    </w:p>
    <w:p w:rsidR="00A023E8" w:rsidRDefault="00A023E8" w:rsidP="00CB1799">
      <w:r>
        <w:t>The second example wraps “this” with “$()” so we can use jQuery methods such as “append”.</w:t>
      </w:r>
    </w:p>
    <w:p w:rsidR="00CB1799" w:rsidRDefault="00CB1799" w:rsidP="00CB1799">
      <w:r>
        <w:t xml:space="preserve">See: </w:t>
      </w:r>
      <w:r w:rsidRPr="00CB1799">
        <w:t>https://api.jquery.com/each/</w:t>
      </w:r>
    </w:p>
    <w:p w:rsidR="001346DB" w:rsidRDefault="001346DB" w:rsidP="001346DB"/>
    <w:p w:rsidR="002305CE" w:rsidRDefault="002305CE" w:rsidP="001346DB">
      <w:pPr>
        <w:pStyle w:val="Heading2"/>
      </w:pPr>
      <w:bookmarkStart w:id="44" w:name="_Toc490232468"/>
      <w:r>
        <w:t>jQuery DOM Manipulation Methods</w:t>
      </w:r>
      <w:bookmarkEnd w:id="44"/>
    </w:p>
    <w:p w:rsidR="002305CE" w:rsidRDefault="002305CE" w:rsidP="002305CE">
      <w:r>
        <w:t>jQuery includes a number of methods to add and remove DOM elements.</w:t>
      </w:r>
    </w:p>
    <w:p w:rsidR="002305CE" w:rsidRDefault="009D4ADD" w:rsidP="00896F1C">
      <w:pPr>
        <w:pStyle w:val="ListParagraph"/>
        <w:numPr>
          <w:ilvl w:val="0"/>
          <w:numId w:val="110"/>
        </w:numPr>
      </w:pPr>
      <w:r w:rsidRPr="00A239D4">
        <w:rPr>
          <w:b/>
        </w:rPr>
        <w:t>Add elements around existing content:</w:t>
      </w:r>
      <w:r>
        <w:t xml:space="preserve"> .unwrap(), .wrap(), .</w:t>
      </w:r>
      <w:proofErr w:type="spellStart"/>
      <w:r>
        <w:t>wrapAll</w:t>
      </w:r>
      <w:proofErr w:type="spellEnd"/>
      <w:r>
        <w:t>(), .</w:t>
      </w:r>
      <w:proofErr w:type="spellStart"/>
      <w:r>
        <w:t>wrapInner</w:t>
      </w:r>
      <w:proofErr w:type="spellEnd"/>
      <w:r>
        <w:t>()</w:t>
      </w:r>
      <w:r>
        <w:br/>
        <w:t xml:space="preserve">   See: </w:t>
      </w:r>
      <w:r w:rsidRPr="009D4ADD">
        <w:t>https://api.jquery.com/category/manipulation/dom-insertion-around/</w:t>
      </w:r>
    </w:p>
    <w:p w:rsidR="009D4ADD" w:rsidRDefault="009D4ADD" w:rsidP="00896F1C">
      <w:pPr>
        <w:pStyle w:val="ListParagraph"/>
        <w:numPr>
          <w:ilvl w:val="0"/>
          <w:numId w:val="110"/>
        </w:numPr>
      </w:pPr>
      <w:r w:rsidRPr="00A239D4">
        <w:rPr>
          <w:b/>
        </w:rPr>
        <w:t>Add elements inside of an existing element:</w:t>
      </w:r>
      <w:r>
        <w:t xml:space="preserve"> .append(), .</w:t>
      </w:r>
      <w:proofErr w:type="spellStart"/>
      <w:r>
        <w:t>appendTo</w:t>
      </w:r>
      <w:proofErr w:type="spellEnd"/>
      <w:r>
        <w:t>(), .html(), .prepend(), .</w:t>
      </w:r>
      <w:proofErr w:type="spellStart"/>
      <w:r>
        <w:t>prependTo</w:t>
      </w:r>
      <w:proofErr w:type="spellEnd"/>
      <w:r>
        <w:t xml:space="preserve">(), .text()  </w:t>
      </w:r>
      <w:r>
        <w:br/>
        <w:t xml:space="preserve">   See: </w:t>
      </w:r>
      <w:r w:rsidRPr="009D4ADD">
        <w:t>https://api.jquery.com/category/manipulation/dom-insertion-inside/</w:t>
      </w:r>
    </w:p>
    <w:p w:rsidR="009D4ADD" w:rsidRDefault="009D4ADD" w:rsidP="00896F1C">
      <w:pPr>
        <w:pStyle w:val="ListParagraph"/>
        <w:numPr>
          <w:ilvl w:val="0"/>
          <w:numId w:val="110"/>
        </w:numPr>
      </w:pPr>
      <w:r w:rsidRPr="00A239D4">
        <w:rPr>
          <w:b/>
        </w:rPr>
        <w:t>Add new content outside of an existing element:</w:t>
      </w:r>
      <w:r>
        <w:t xml:space="preserve"> .after(), .before(), .</w:t>
      </w:r>
      <w:proofErr w:type="spellStart"/>
      <w:r>
        <w:t>insertAfter</w:t>
      </w:r>
      <w:proofErr w:type="spellEnd"/>
      <w:r>
        <w:t>(), .</w:t>
      </w:r>
      <w:proofErr w:type="spellStart"/>
      <w:r>
        <w:t>insertBefore</w:t>
      </w:r>
      <w:proofErr w:type="spellEnd"/>
      <w:r>
        <w:t>()</w:t>
      </w:r>
      <w:r>
        <w:br/>
        <w:t xml:space="preserve">   See: </w:t>
      </w:r>
      <w:r w:rsidRPr="009D4ADD">
        <w:t>https://api.jquery.com/category/manipulation/dom-insertion-outside/</w:t>
      </w:r>
    </w:p>
    <w:p w:rsidR="009D4ADD" w:rsidRDefault="009D4ADD" w:rsidP="00896F1C">
      <w:pPr>
        <w:pStyle w:val="ListParagraph"/>
        <w:numPr>
          <w:ilvl w:val="0"/>
          <w:numId w:val="110"/>
        </w:numPr>
      </w:pPr>
      <w:r w:rsidRPr="00A239D4">
        <w:rPr>
          <w:b/>
        </w:rPr>
        <w:t>Remove elements:</w:t>
      </w:r>
      <w:r>
        <w:t xml:space="preserve"> .detach(), .empty(), .remove(), unwrap()</w:t>
      </w:r>
      <w:r>
        <w:br/>
        <w:t xml:space="preserve">   See: </w:t>
      </w:r>
      <w:r w:rsidRPr="009D4ADD">
        <w:t>https://api.jquery.com/category/manipulation/dom-removal/</w:t>
      </w:r>
    </w:p>
    <w:p w:rsidR="009D4ADD" w:rsidRDefault="009D4ADD" w:rsidP="00896F1C">
      <w:pPr>
        <w:pStyle w:val="ListParagraph"/>
        <w:numPr>
          <w:ilvl w:val="0"/>
          <w:numId w:val="110"/>
        </w:numPr>
      </w:pPr>
      <w:r w:rsidRPr="00A239D4">
        <w:rPr>
          <w:b/>
        </w:rPr>
        <w:t>Replace elements:</w:t>
      </w:r>
      <w:r>
        <w:t xml:space="preserve"> .</w:t>
      </w:r>
      <w:proofErr w:type="spellStart"/>
      <w:r>
        <w:t>replaceAll</w:t>
      </w:r>
      <w:proofErr w:type="spellEnd"/>
      <w:r>
        <w:t>(), .</w:t>
      </w:r>
      <w:proofErr w:type="spellStart"/>
      <w:r>
        <w:t>replaceWith</w:t>
      </w:r>
      <w:proofErr w:type="spellEnd"/>
      <w:r>
        <w:t>()</w:t>
      </w:r>
      <w:r>
        <w:br/>
        <w:t xml:space="preserve">   See: </w:t>
      </w:r>
      <w:r w:rsidRPr="009D4ADD">
        <w:t>https://api.jquery.com/category/manipulation/dom-replacement/</w:t>
      </w:r>
    </w:p>
    <w:p w:rsidR="009D4ADD" w:rsidRDefault="009D4ADD" w:rsidP="00896F1C">
      <w:pPr>
        <w:pStyle w:val="ListParagraph"/>
        <w:numPr>
          <w:ilvl w:val="0"/>
          <w:numId w:val="110"/>
        </w:numPr>
      </w:pPr>
      <w:r w:rsidRPr="00A239D4">
        <w:rPr>
          <w:b/>
        </w:rPr>
        <w:t>Copy elements:</w:t>
      </w:r>
      <w:r>
        <w:t xml:space="preserve"> .clone()</w:t>
      </w:r>
      <w:r>
        <w:br/>
        <w:t xml:space="preserve">   See: </w:t>
      </w:r>
      <w:r w:rsidRPr="009D4ADD">
        <w:t>https://api.jquery.com/category/manipulation/copying/</w:t>
      </w:r>
    </w:p>
    <w:p w:rsidR="009D4ADD" w:rsidRPr="002305CE" w:rsidRDefault="009D4ADD" w:rsidP="009D4ADD"/>
    <w:p w:rsidR="009D4ADD" w:rsidRDefault="009D4ADD" w:rsidP="001346DB">
      <w:pPr>
        <w:pStyle w:val="Heading2"/>
      </w:pPr>
      <w:bookmarkStart w:id="45" w:name="_Toc490232469"/>
      <w:r>
        <w:t>jQuery Effects and Animations</w:t>
      </w:r>
      <w:bookmarkEnd w:id="45"/>
    </w:p>
    <w:p w:rsidR="009D4ADD" w:rsidRDefault="009D4ADD" w:rsidP="009D4ADD">
      <w:r>
        <w:t>jQuery includes a collection of methods to support fading, sliding, hiding, showing of elements along with a methods to perform CSS animations.</w:t>
      </w:r>
    </w:p>
    <w:p w:rsidR="009D4ADD" w:rsidRDefault="009D4ADD" w:rsidP="00896F1C">
      <w:pPr>
        <w:pStyle w:val="ListParagraph"/>
        <w:numPr>
          <w:ilvl w:val="0"/>
          <w:numId w:val="111"/>
        </w:numPr>
      </w:pPr>
      <w:r w:rsidRPr="00A239D4">
        <w:rPr>
          <w:b/>
        </w:rPr>
        <w:t>Basic:</w:t>
      </w:r>
      <w:r>
        <w:t xml:space="preserve"> .hide(), .show(), .toggle()</w:t>
      </w:r>
      <w:r>
        <w:br/>
        <w:t xml:space="preserve">   See: </w:t>
      </w:r>
      <w:r w:rsidRPr="009D4ADD">
        <w:t>https://api.jquery.com/category/effects/basics/</w:t>
      </w:r>
    </w:p>
    <w:p w:rsidR="009D4ADD" w:rsidRDefault="00E85238" w:rsidP="00896F1C">
      <w:pPr>
        <w:pStyle w:val="ListParagraph"/>
        <w:numPr>
          <w:ilvl w:val="0"/>
          <w:numId w:val="111"/>
        </w:numPr>
      </w:pPr>
      <w:r w:rsidRPr="00A239D4">
        <w:rPr>
          <w:b/>
        </w:rPr>
        <w:t>Fading:</w:t>
      </w:r>
      <w:r>
        <w:t xml:space="preserve"> .</w:t>
      </w:r>
      <w:proofErr w:type="spellStart"/>
      <w:r>
        <w:t>fadeIn</w:t>
      </w:r>
      <w:proofErr w:type="spellEnd"/>
      <w:r>
        <w:t>(), .</w:t>
      </w:r>
      <w:proofErr w:type="spellStart"/>
      <w:r>
        <w:t>fadeOut</w:t>
      </w:r>
      <w:proofErr w:type="spellEnd"/>
      <w:r>
        <w:t>(), .</w:t>
      </w:r>
      <w:proofErr w:type="spellStart"/>
      <w:r>
        <w:t>fadeTo</w:t>
      </w:r>
      <w:proofErr w:type="spellEnd"/>
      <w:r>
        <w:t xml:space="preserve">(), </w:t>
      </w:r>
      <w:proofErr w:type="spellStart"/>
      <w:r>
        <w:t>fadeToggle</w:t>
      </w:r>
      <w:proofErr w:type="spellEnd"/>
      <w:r>
        <w:t>()</w:t>
      </w:r>
      <w:r>
        <w:br/>
        <w:t xml:space="preserve">   See: </w:t>
      </w:r>
      <w:r w:rsidRPr="00E85238">
        <w:t>https://api.jquery.com/category/effects/fading/</w:t>
      </w:r>
    </w:p>
    <w:p w:rsidR="00E85238" w:rsidRDefault="00E85238" w:rsidP="00896F1C">
      <w:pPr>
        <w:pStyle w:val="ListParagraph"/>
        <w:numPr>
          <w:ilvl w:val="0"/>
          <w:numId w:val="111"/>
        </w:numPr>
      </w:pPr>
      <w:r w:rsidRPr="00A239D4">
        <w:rPr>
          <w:b/>
        </w:rPr>
        <w:t>Sliding:</w:t>
      </w:r>
      <w:r>
        <w:t xml:space="preserve"> .</w:t>
      </w:r>
      <w:proofErr w:type="spellStart"/>
      <w:r>
        <w:t>slideDown</w:t>
      </w:r>
      <w:proofErr w:type="spellEnd"/>
      <w:r>
        <w:t>(), .</w:t>
      </w:r>
      <w:proofErr w:type="spellStart"/>
      <w:r>
        <w:t>slideToggle</w:t>
      </w:r>
      <w:proofErr w:type="spellEnd"/>
      <w:r>
        <w:t>(), .</w:t>
      </w:r>
      <w:proofErr w:type="spellStart"/>
      <w:r>
        <w:t>slideUp</w:t>
      </w:r>
      <w:proofErr w:type="spellEnd"/>
      <w:r>
        <w:t>()</w:t>
      </w:r>
      <w:r>
        <w:br/>
        <w:t xml:space="preserve">   See: </w:t>
      </w:r>
      <w:r w:rsidRPr="00E85238">
        <w:t>https://api.jquery.com/category/effects/sliding/</w:t>
      </w:r>
    </w:p>
    <w:p w:rsidR="008A3954" w:rsidRDefault="008A3954" w:rsidP="00896F1C">
      <w:pPr>
        <w:pStyle w:val="ListParagraph"/>
        <w:numPr>
          <w:ilvl w:val="0"/>
          <w:numId w:val="111"/>
        </w:numPr>
      </w:pPr>
      <w:r>
        <w:lastRenderedPageBreak/>
        <w:t xml:space="preserve">More: </w:t>
      </w:r>
      <w:r w:rsidRPr="008A3954">
        <w:t>https://api.jquery.com/category/effects/custom-effects/</w:t>
      </w:r>
    </w:p>
    <w:p w:rsidR="009D4ADD" w:rsidRPr="009D4ADD" w:rsidRDefault="009D4ADD" w:rsidP="009D4ADD">
      <w:r>
        <w:t xml:space="preserve"> </w:t>
      </w:r>
    </w:p>
    <w:p w:rsidR="0069056F" w:rsidRDefault="0069056F" w:rsidP="001346DB">
      <w:pPr>
        <w:pStyle w:val="Heading2"/>
      </w:pPr>
      <w:bookmarkStart w:id="46" w:name="_Toc490232470"/>
      <w:r>
        <w:t>jQuery Utility Methods</w:t>
      </w:r>
      <w:bookmarkEnd w:id="46"/>
    </w:p>
    <w:p w:rsidR="0069056F" w:rsidRDefault="0069056F" w:rsidP="0069056F">
      <w:r>
        <w:t xml:space="preserve">jQuery includes </w:t>
      </w:r>
      <w:r w:rsidR="00AD1934">
        <w:t>37 (as of 3.2.1)</w:t>
      </w:r>
      <w:r>
        <w:t xml:space="preserve"> utility or “helper” methods that might save you some code or produce more readable code. (See: </w:t>
      </w:r>
      <w:hyperlink r:id="rId136" w:history="1">
        <w:r w:rsidR="00A06438" w:rsidRPr="00D72A1A">
          <w:rPr>
            <w:rStyle w:val="Hyperlink"/>
            <w:sz w:val="21"/>
          </w:rPr>
          <w:t>https://api.jquery.com/category/utilities/</w:t>
        </w:r>
      </w:hyperlink>
      <w:r>
        <w:t>)</w:t>
      </w:r>
    </w:p>
    <w:p w:rsidR="00A06438" w:rsidRDefault="00A06438" w:rsidP="0069056F">
      <w:r>
        <w:t>A few of interest:</w:t>
      </w:r>
    </w:p>
    <w:p w:rsidR="00AD1934" w:rsidRDefault="00AD1934" w:rsidP="00896F1C">
      <w:pPr>
        <w:pStyle w:val="ListParagraph"/>
        <w:numPr>
          <w:ilvl w:val="0"/>
          <w:numId w:val="109"/>
        </w:numPr>
      </w:pPr>
      <w:r w:rsidRPr="00A239D4">
        <w:rPr>
          <w:b/>
        </w:rPr>
        <w:t>$.each()</w:t>
      </w:r>
      <w:r>
        <w:t xml:space="preserve"> – A generic iterator function that works on both arrays and jQuery collections. For each item in the collection .each() calls a function. (n</w:t>
      </w:r>
      <w:r w:rsidRPr="00AD1934">
        <w:t>ot the same as $(selector).each()</w:t>
      </w:r>
      <w:r>
        <w:t xml:space="preserve">)  See: </w:t>
      </w:r>
      <w:r w:rsidRPr="00AD1934">
        <w:t>https://api.jquery.com/jQuery.each/</w:t>
      </w:r>
    </w:p>
    <w:p w:rsidR="00AD1934" w:rsidRDefault="00AD1934" w:rsidP="00896F1C">
      <w:pPr>
        <w:pStyle w:val="ListParagraph"/>
        <w:numPr>
          <w:ilvl w:val="0"/>
          <w:numId w:val="109"/>
        </w:numPr>
      </w:pPr>
      <w:r w:rsidRPr="00A239D4">
        <w:rPr>
          <w:b/>
        </w:rPr>
        <w:t>$.now()</w:t>
      </w:r>
      <w:r>
        <w:t xml:space="preserve"> – Equivalent to </w:t>
      </w:r>
      <w:r w:rsidRPr="00AD1934">
        <w:t>(new Date).</w:t>
      </w:r>
      <w:proofErr w:type="spellStart"/>
      <w:r w:rsidRPr="00AD1934">
        <w:t>getTime</w:t>
      </w:r>
      <w:proofErr w:type="spellEnd"/>
      <w:r w:rsidRPr="00AD1934">
        <w:t>()</w:t>
      </w:r>
    </w:p>
    <w:p w:rsidR="00E45D70" w:rsidRDefault="00AD1934" w:rsidP="00896F1C">
      <w:pPr>
        <w:pStyle w:val="ListParagraph"/>
        <w:numPr>
          <w:ilvl w:val="0"/>
          <w:numId w:val="109"/>
        </w:numPr>
      </w:pPr>
      <w:r w:rsidRPr="00A239D4">
        <w:rPr>
          <w:b/>
        </w:rPr>
        <w:t>$</w:t>
      </w:r>
      <w:r w:rsidR="00A06438" w:rsidRPr="00A239D4">
        <w:rPr>
          <w:b/>
        </w:rPr>
        <w:t>.</w:t>
      </w:r>
      <w:proofErr w:type="spellStart"/>
      <w:r w:rsidR="00A06438" w:rsidRPr="00A239D4">
        <w:rPr>
          <w:b/>
        </w:rPr>
        <w:t>parse</w:t>
      </w:r>
      <w:r w:rsidR="00E45D70" w:rsidRPr="00A239D4">
        <w:rPr>
          <w:b/>
        </w:rPr>
        <w:t>XML</w:t>
      </w:r>
      <w:proofErr w:type="spellEnd"/>
      <w:r w:rsidR="00A06438">
        <w:t xml:space="preserve"> </w:t>
      </w:r>
      <w:r w:rsidR="00E45D70">
        <w:t>–</w:t>
      </w:r>
      <w:r w:rsidR="00A06438">
        <w:t xml:space="preserve"> </w:t>
      </w:r>
      <w:r w:rsidR="00E45D70">
        <w:t xml:space="preserve">Parses a string of XML into an XML Document object without having to test browser versions. See: </w:t>
      </w:r>
      <w:r w:rsidR="00E45D70" w:rsidRPr="00E45D70">
        <w:t>https://api.jquery.com/jQuery.parseXML/</w:t>
      </w:r>
    </w:p>
    <w:p w:rsidR="00E45D70" w:rsidRDefault="00AD1934" w:rsidP="00896F1C">
      <w:pPr>
        <w:pStyle w:val="ListParagraph"/>
        <w:numPr>
          <w:ilvl w:val="0"/>
          <w:numId w:val="109"/>
        </w:numPr>
      </w:pPr>
      <w:r w:rsidRPr="00A239D4">
        <w:rPr>
          <w:b/>
        </w:rPr>
        <w:t>$</w:t>
      </w:r>
      <w:r w:rsidR="00E45D70" w:rsidRPr="00A239D4">
        <w:rPr>
          <w:b/>
        </w:rPr>
        <w:t>.trim()</w:t>
      </w:r>
      <w:r w:rsidR="00E45D70">
        <w:t xml:space="preserve"> – Removes spaces from both the beginning and end of a string. See: </w:t>
      </w:r>
      <w:r w:rsidR="00E45D70" w:rsidRPr="00E45D70">
        <w:t>https://api.jquery.com/jQuery.trim/</w:t>
      </w:r>
    </w:p>
    <w:p w:rsidR="00AD1934" w:rsidRDefault="00AD1934" w:rsidP="00896F1C">
      <w:pPr>
        <w:pStyle w:val="ListParagraph"/>
        <w:numPr>
          <w:ilvl w:val="0"/>
          <w:numId w:val="109"/>
        </w:numPr>
      </w:pPr>
      <w:r w:rsidRPr="00A239D4">
        <w:rPr>
          <w:b/>
        </w:rPr>
        <w:t>$</w:t>
      </w:r>
      <w:r w:rsidR="00E45D70" w:rsidRPr="00A239D4">
        <w:rPr>
          <w:b/>
        </w:rPr>
        <w:t>.type()</w:t>
      </w:r>
      <w:r w:rsidR="00E45D70">
        <w:t xml:space="preserve"> – Returns the </w:t>
      </w:r>
      <w:r>
        <w:t xml:space="preserve">internal JavaScript class of an object. See: </w:t>
      </w:r>
      <w:r w:rsidRPr="00AD1934">
        <w:t>https://api.jquery.com/jQuery.type/</w:t>
      </w:r>
    </w:p>
    <w:p w:rsidR="00A06438" w:rsidRDefault="00E45D70" w:rsidP="00896F1C">
      <w:pPr>
        <w:pStyle w:val="ListParagraph"/>
        <w:numPr>
          <w:ilvl w:val="0"/>
          <w:numId w:val="109"/>
        </w:numPr>
      </w:pPr>
      <w:r>
        <w:t xml:space="preserve"> </w:t>
      </w:r>
      <w:r w:rsidR="00AD1934" w:rsidRPr="00A239D4">
        <w:rPr>
          <w:b/>
        </w:rPr>
        <w:t>Several array helpers:</w:t>
      </w:r>
      <w:r w:rsidR="00AD1934">
        <w:t xml:space="preserve"> .</w:t>
      </w:r>
      <w:proofErr w:type="spellStart"/>
      <w:r w:rsidR="00AD1934">
        <w:t>makeArray</w:t>
      </w:r>
      <w:proofErr w:type="spellEnd"/>
      <w:r w:rsidR="00AD1934">
        <w:t xml:space="preserve">(), .map(), .merge(), </w:t>
      </w:r>
      <w:proofErr w:type="spellStart"/>
      <w:r w:rsidR="00AD1934">
        <w:t>isArray</w:t>
      </w:r>
      <w:proofErr w:type="spellEnd"/>
      <w:r w:rsidR="00AD1934">
        <w:t>(), .</w:t>
      </w:r>
      <w:proofErr w:type="spellStart"/>
      <w:r w:rsidR="00AD1934">
        <w:t>inArray</w:t>
      </w:r>
      <w:proofErr w:type="spellEnd"/>
      <w:r w:rsidR="00AD1934">
        <w:t>()</w:t>
      </w:r>
    </w:p>
    <w:p w:rsidR="0069056F" w:rsidRPr="0069056F" w:rsidRDefault="0069056F" w:rsidP="0069056F"/>
    <w:p w:rsidR="00325C59" w:rsidRDefault="00325C59" w:rsidP="001346DB">
      <w:pPr>
        <w:pStyle w:val="Heading2"/>
      </w:pPr>
      <w:bookmarkStart w:id="47" w:name="_Toc490232471"/>
      <w:r>
        <w:t>jQuery Plug-ins</w:t>
      </w:r>
      <w:bookmarkEnd w:id="47"/>
    </w:p>
    <w:p w:rsidR="00325C59" w:rsidRDefault="004B739D" w:rsidP="00325C59">
      <w:r>
        <w:t>There are thousands of jQuery plug-ins that extend the functionality of jQuery. Once added to a page, plug-in code looks just normal jQuery.</w:t>
      </w:r>
    </w:p>
    <w:p w:rsidR="00A239D4" w:rsidRDefault="00A239D4" w:rsidP="00325C59">
      <w:r>
        <w:rPr>
          <w:noProof/>
        </w:rPr>
        <w:drawing>
          <wp:inline distT="0" distB="0" distL="0" distR="0" wp14:anchorId="47722E3A" wp14:editId="58D096B3">
            <wp:extent cx="2324301" cy="15241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24301" cy="152413"/>
                    </a:xfrm>
                    <a:prstGeom prst="rect">
                      <a:avLst/>
                    </a:prstGeom>
                  </pic:spPr>
                </pic:pic>
              </a:graphicData>
            </a:graphic>
          </wp:inline>
        </w:drawing>
      </w:r>
    </w:p>
    <w:p w:rsidR="004B739D" w:rsidRDefault="004B739D" w:rsidP="00325C59">
      <w:r>
        <w:t>The core jQuery team has created these plug-ins:</w:t>
      </w:r>
    </w:p>
    <w:p w:rsidR="004B739D" w:rsidRDefault="004B739D" w:rsidP="00896F1C">
      <w:pPr>
        <w:pStyle w:val="ListParagraph"/>
        <w:numPr>
          <w:ilvl w:val="0"/>
          <w:numId w:val="112"/>
        </w:numPr>
      </w:pPr>
      <w:r w:rsidRPr="00A239D4">
        <w:rPr>
          <w:b/>
        </w:rPr>
        <w:t>jQuery UI</w:t>
      </w:r>
      <w:r>
        <w:t xml:space="preserve"> – a library of “widgets” and classes to create accordions, fancy buttons, calendars, data pickers, progress bars, sliders, spinners and must more.  See: </w:t>
      </w:r>
      <w:r w:rsidRPr="004B739D">
        <w:t>https://jqueryui.com/</w:t>
      </w:r>
    </w:p>
    <w:p w:rsidR="004B739D" w:rsidRDefault="004B739D" w:rsidP="00896F1C">
      <w:pPr>
        <w:pStyle w:val="ListParagraph"/>
        <w:numPr>
          <w:ilvl w:val="0"/>
          <w:numId w:val="112"/>
        </w:numPr>
      </w:pPr>
      <w:r w:rsidRPr="00A239D4">
        <w:rPr>
          <w:b/>
        </w:rPr>
        <w:t>jQuery Mobile</w:t>
      </w:r>
      <w:r>
        <w:t xml:space="preserve"> – a framework to build mobile applications. See: </w:t>
      </w:r>
      <w:r w:rsidRPr="004B739D">
        <w:t>https://jquerymobile.com/</w:t>
      </w:r>
    </w:p>
    <w:p w:rsidR="004B739D" w:rsidRDefault="003643A8" w:rsidP="004B739D">
      <w:r>
        <w:t>There are repositories and lists of jQuery plug-ins on the web:</w:t>
      </w:r>
    </w:p>
    <w:p w:rsidR="003643A8" w:rsidRDefault="003643A8" w:rsidP="00896F1C">
      <w:pPr>
        <w:pStyle w:val="ListParagraph"/>
        <w:numPr>
          <w:ilvl w:val="0"/>
          <w:numId w:val="113"/>
        </w:numPr>
      </w:pPr>
      <w:r w:rsidRPr="003643A8">
        <w:t>http://plugins.jquery.com/</w:t>
      </w:r>
      <w:r>
        <w:t xml:space="preserve">   (no longer being updated)</w:t>
      </w:r>
    </w:p>
    <w:p w:rsidR="003643A8" w:rsidRDefault="003643A8" w:rsidP="00896F1C">
      <w:pPr>
        <w:pStyle w:val="ListParagraph"/>
        <w:numPr>
          <w:ilvl w:val="0"/>
          <w:numId w:val="113"/>
        </w:numPr>
      </w:pPr>
      <w:r w:rsidRPr="003643A8">
        <w:t>https://www.npmjs.com/browse/keyword/jquery-plugin</w:t>
      </w:r>
    </w:p>
    <w:p w:rsidR="004B739D" w:rsidRDefault="004B739D" w:rsidP="00325C59"/>
    <w:p w:rsidR="001346DB" w:rsidRDefault="001346DB" w:rsidP="001346DB">
      <w:pPr>
        <w:pStyle w:val="Heading2"/>
      </w:pPr>
      <w:bookmarkStart w:id="48" w:name="_Toc490232472"/>
      <w:r>
        <w:t>Useless Trivia!</w:t>
      </w:r>
      <w:bookmarkEnd w:id="48"/>
    </w:p>
    <w:p w:rsidR="00325C59" w:rsidRDefault="00325C59" w:rsidP="007E3AA4">
      <w:pPr>
        <w:pStyle w:val="ListParagraph"/>
        <w:numPr>
          <w:ilvl w:val="0"/>
          <w:numId w:val="41"/>
        </w:numPr>
      </w:pPr>
      <w:r>
        <w:t>jQuery was released in 2006.</w:t>
      </w:r>
    </w:p>
    <w:p w:rsidR="00325C59" w:rsidRDefault="00325C59" w:rsidP="00325C59">
      <w:pPr>
        <w:pStyle w:val="ListParagraph"/>
        <w:numPr>
          <w:ilvl w:val="0"/>
          <w:numId w:val="41"/>
        </w:numPr>
      </w:pPr>
      <w:r>
        <w:t xml:space="preserve">You can view jQuery as a work in progress at </w:t>
      </w:r>
      <w:r w:rsidRPr="004B739D">
        <w:t>https://github.com/jquery/jquery</w:t>
      </w:r>
      <w:r>
        <w:t>.</w:t>
      </w:r>
    </w:p>
    <w:p w:rsidR="00325C59" w:rsidRDefault="00325C59" w:rsidP="00325C59">
      <w:pPr>
        <w:pStyle w:val="ListParagraph"/>
        <w:numPr>
          <w:ilvl w:val="0"/>
          <w:numId w:val="41"/>
        </w:numPr>
      </w:pPr>
      <w:r>
        <w:t>Microsoft include</w:t>
      </w:r>
      <w:r w:rsidR="00A239D4">
        <w:t>s</w:t>
      </w:r>
      <w:r>
        <w:t xml:space="preserve"> jQuery with Visual Studio for ASP.NET AJAX and MVC project templates.</w:t>
      </w:r>
    </w:p>
    <w:p w:rsidR="001346DB" w:rsidRDefault="001346DB" w:rsidP="007E3AA4">
      <w:pPr>
        <w:pStyle w:val="ListParagraph"/>
        <w:numPr>
          <w:ilvl w:val="0"/>
          <w:numId w:val="41"/>
        </w:numPr>
      </w:pPr>
      <w:r>
        <w:t>According to builtwith.com, over 700,000 web sites are now using jQuery</w:t>
      </w:r>
      <w:r w:rsidR="00931650">
        <w:t xml:space="preserve">. </w:t>
      </w:r>
    </w:p>
    <w:p w:rsidR="001346DB" w:rsidRPr="000D7D0F" w:rsidRDefault="001D732C" w:rsidP="000D375E">
      <w:pPr>
        <w:pStyle w:val="ListParagraph"/>
        <w:numPr>
          <w:ilvl w:val="0"/>
          <w:numId w:val="41"/>
        </w:numPr>
      </w:pPr>
      <w:r>
        <w:t xml:space="preserve">jQuery (as of </w:t>
      </w:r>
      <w:r w:rsidR="00DF47C4">
        <w:t>3.2.1) has 140 built-in functions/methods. (Not counting any plug-ins.)</w:t>
      </w:r>
    </w:p>
    <w:p w:rsidR="001346DB" w:rsidRDefault="001346DB" w:rsidP="001346DB">
      <w:pPr>
        <w:pStyle w:val="Heading1"/>
      </w:pPr>
      <w:bookmarkStart w:id="49" w:name="_Toc490232473"/>
      <w:r>
        <w:lastRenderedPageBreak/>
        <w:t>Module 4: Ajax and Web Services</w:t>
      </w:r>
      <w:bookmarkEnd w:id="49"/>
    </w:p>
    <w:p w:rsidR="00DC760E" w:rsidRDefault="00DC760E" w:rsidP="007C3B42">
      <w:pPr>
        <w:pStyle w:val="Heading2"/>
      </w:pPr>
      <w:bookmarkStart w:id="50" w:name="_Toc490232474"/>
      <w:r>
        <w:t>Web Services</w:t>
      </w:r>
      <w:bookmarkEnd w:id="50"/>
    </w:p>
    <w:p w:rsidR="00DC760E" w:rsidRDefault="00DC760E" w:rsidP="00DC760E">
      <w:r>
        <w:t>Web Services Definitions:</w:t>
      </w:r>
    </w:p>
    <w:p w:rsidR="00DC760E" w:rsidRDefault="00DC760E" w:rsidP="007E3AA4">
      <w:pPr>
        <w:pStyle w:val="ListParagraph"/>
        <w:numPr>
          <w:ilvl w:val="0"/>
          <w:numId w:val="41"/>
        </w:numPr>
      </w:pPr>
      <w:r>
        <w:t>If you think of a web page as a</w:t>
      </w:r>
      <w:r w:rsidR="008E4923">
        <w:t>n</w:t>
      </w:r>
      <w:r>
        <w:t xml:space="preserve"> </w:t>
      </w:r>
      <w:r w:rsidR="008E4923">
        <w:t xml:space="preserve">HTTP </w:t>
      </w:r>
      <w:r>
        <w:t>machine to human communication, then a web service is a</w:t>
      </w:r>
      <w:r w:rsidR="008E4923">
        <w:t>n HTTP</w:t>
      </w:r>
      <w:r>
        <w:t xml:space="preserve"> machine to machine communication. The machines could be anything network connected and includes web browsers.</w:t>
      </w:r>
    </w:p>
    <w:p w:rsidR="00DC760E" w:rsidRDefault="00DC760E" w:rsidP="007E3AA4">
      <w:pPr>
        <w:pStyle w:val="ListParagraph"/>
        <w:numPr>
          <w:ilvl w:val="0"/>
          <w:numId w:val="41"/>
        </w:numPr>
      </w:pPr>
      <w:r>
        <w:t xml:space="preserve">While a web site typically returns web pages, a web service returns data. The data could be in text, JSON, XML or </w:t>
      </w:r>
      <w:r w:rsidR="003C7D85">
        <w:t>another</w:t>
      </w:r>
      <w:r>
        <w:t xml:space="preserve"> format.</w:t>
      </w:r>
    </w:p>
    <w:p w:rsidR="00DC760E" w:rsidRDefault="00DC760E" w:rsidP="00DC760E"/>
    <w:p w:rsidR="00DC760E" w:rsidRDefault="00DC760E" w:rsidP="00DC760E">
      <w:pPr>
        <w:jc w:val="center"/>
      </w:pPr>
      <w:r>
        <w:rPr>
          <w:noProof/>
        </w:rPr>
        <w:drawing>
          <wp:inline distT="0" distB="0" distL="0" distR="0" wp14:anchorId="25B2C86E" wp14:editId="56BFE932">
            <wp:extent cx="3318971" cy="2935142"/>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331116" cy="2945883"/>
                    </a:xfrm>
                    <a:prstGeom prst="rect">
                      <a:avLst/>
                    </a:prstGeom>
                    <a:noFill/>
                  </pic:spPr>
                </pic:pic>
              </a:graphicData>
            </a:graphic>
          </wp:inline>
        </w:drawing>
      </w:r>
    </w:p>
    <w:p w:rsidR="00DC760E" w:rsidRDefault="00DC760E" w:rsidP="00DC760E">
      <w:pPr>
        <w:jc w:val="center"/>
      </w:pPr>
    </w:p>
    <w:p w:rsidR="00DC760E" w:rsidRDefault="00DC760E" w:rsidP="00DC760E">
      <w:r>
        <w:t>Characteristics of Web Service</w:t>
      </w:r>
    </w:p>
    <w:p w:rsidR="00DC760E" w:rsidRDefault="00DC760E" w:rsidP="00896F1C">
      <w:pPr>
        <w:pStyle w:val="ListParagraph"/>
        <w:numPr>
          <w:ilvl w:val="0"/>
          <w:numId w:val="78"/>
        </w:numPr>
      </w:pPr>
      <w:r>
        <w:t>Server - Client based.</w:t>
      </w:r>
    </w:p>
    <w:p w:rsidR="00DC760E" w:rsidRDefault="00CB5C0C" w:rsidP="00896F1C">
      <w:pPr>
        <w:pStyle w:val="ListParagraph"/>
        <w:numPr>
          <w:ilvl w:val="1"/>
          <w:numId w:val="78"/>
        </w:numPr>
      </w:pPr>
      <w:r>
        <w:t>The s</w:t>
      </w:r>
      <w:r w:rsidR="00DC760E">
        <w:t>erver receives requests using HTTP with the query defined by the URL, an HTTP header or a payload (XML for example).</w:t>
      </w:r>
    </w:p>
    <w:p w:rsidR="00DC760E" w:rsidRDefault="00CB5C0C" w:rsidP="00896F1C">
      <w:pPr>
        <w:pStyle w:val="ListParagraph"/>
        <w:numPr>
          <w:ilvl w:val="1"/>
          <w:numId w:val="78"/>
        </w:numPr>
      </w:pPr>
      <w:r>
        <w:t xml:space="preserve">The server </w:t>
      </w:r>
      <w:r w:rsidR="006C3F90">
        <w:t>re</w:t>
      </w:r>
      <w:r w:rsidR="00DC760E">
        <w:t>turns data to client in text format. This could be simple text, encoded binary data, XML or JSON.</w:t>
      </w:r>
    </w:p>
    <w:p w:rsidR="00DC760E" w:rsidRDefault="00DC760E" w:rsidP="00896F1C">
      <w:pPr>
        <w:pStyle w:val="ListParagraph"/>
        <w:numPr>
          <w:ilvl w:val="0"/>
          <w:numId w:val="78"/>
        </w:numPr>
      </w:pPr>
      <w:r>
        <w:t>Can be hosted on local servers, cloud servers or local PCs.</w:t>
      </w:r>
    </w:p>
    <w:p w:rsidR="00DC760E" w:rsidRDefault="00DC760E" w:rsidP="00896F1C">
      <w:pPr>
        <w:pStyle w:val="ListParagraph"/>
        <w:numPr>
          <w:ilvl w:val="0"/>
          <w:numId w:val="78"/>
        </w:numPr>
      </w:pPr>
      <w:r>
        <w:t>Stateless - No context is stored between requests.</w:t>
      </w:r>
    </w:p>
    <w:p w:rsidR="00DC760E" w:rsidRDefault="00DC760E" w:rsidP="00896F1C">
      <w:pPr>
        <w:pStyle w:val="ListParagraph"/>
        <w:numPr>
          <w:ilvl w:val="0"/>
          <w:numId w:val="78"/>
        </w:numPr>
      </w:pPr>
      <w:r>
        <w:t>Can be private and secured, or public and anonymous.</w:t>
      </w:r>
    </w:p>
    <w:p w:rsidR="00DC760E" w:rsidRDefault="00DC760E" w:rsidP="00896F1C">
      <w:pPr>
        <w:pStyle w:val="ListParagraph"/>
        <w:numPr>
          <w:ilvl w:val="0"/>
          <w:numId w:val="78"/>
        </w:numPr>
      </w:pPr>
      <w:r>
        <w:lastRenderedPageBreak/>
        <w:t>Often used as the "API" into applications such as SharePoint.</w:t>
      </w:r>
    </w:p>
    <w:p w:rsidR="00DC760E" w:rsidRDefault="00DC760E" w:rsidP="00896F1C">
      <w:pPr>
        <w:pStyle w:val="ListParagraph"/>
        <w:numPr>
          <w:ilvl w:val="0"/>
          <w:numId w:val="78"/>
        </w:numPr>
      </w:pPr>
      <w:r>
        <w:t>Often cacheable.</w:t>
      </w:r>
    </w:p>
    <w:p w:rsidR="00DC760E" w:rsidRDefault="00DC760E" w:rsidP="00DC760E"/>
    <w:p w:rsidR="00DC760E" w:rsidRPr="008E4923" w:rsidRDefault="00DC760E" w:rsidP="00DC760E">
      <w:pPr>
        <w:rPr>
          <w:b/>
        </w:rPr>
      </w:pPr>
      <w:r w:rsidRPr="008E4923">
        <w:rPr>
          <w:b/>
        </w:rPr>
        <w:t>A Brief History of Web Services</w:t>
      </w:r>
    </w:p>
    <w:p w:rsidR="00DC760E" w:rsidRDefault="00DC760E" w:rsidP="00896F1C">
      <w:pPr>
        <w:pStyle w:val="ListParagraph"/>
        <w:numPr>
          <w:ilvl w:val="0"/>
          <w:numId w:val="79"/>
        </w:numPr>
      </w:pPr>
      <w:r>
        <w:t>Remote Procedure Calls (RPC) - Exchanges of files (FTP, etc.) (way back when!)</w:t>
      </w:r>
    </w:p>
    <w:p w:rsidR="00DC760E" w:rsidRDefault="00DC760E" w:rsidP="00896F1C">
      <w:pPr>
        <w:pStyle w:val="ListParagraph"/>
        <w:numPr>
          <w:ilvl w:val="0"/>
          <w:numId w:val="79"/>
        </w:numPr>
      </w:pPr>
      <w:r>
        <w:t>Electronic Data Interchange (EDI) - Uses proprietary data formats (mid 1970's) and formalized using XML (mid 1990's).</w:t>
      </w:r>
    </w:p>
    <w:p w:rsidR="00DC760E" w:rsidRDefault="00DC760E" w:rsidP="00896F1C">
      <w:pPr>
        <w:pStyle w:val="ListParagraph"/>
        <w:numPr>
          <w:ilvl w:val="0"/>
          <w:numId w:val="79"/>
        </w:numPr>
      </w:pPr>
      <w:r>
        <w:t>HTTP and XML (SOAP) based web services (2000)</w:t>
      </w:r>
    </w:p>
    <w:p w:rsidR="00DC760E" w:rsidRDefault="00DC760E" w:rsidP="00896F1C">
      <w:pPr>
        <w:pStyle w:val="ListParagraph"/>
        <w:numPr>
          <w:ilvl w:val="0"/>
          <w:numId w:val="79"/>
        </w:numPr>
      </w:pPr>
      <w:r>
        <w:t>Representational State Transfer (REST) (First defined in 2000 and later by W3C in 2002)</w:t>
      </w:r>
    </w:p>
    <w:p w:rsidR="00DC760E" w:rsidRDefault="00DC760E" w:rsidP="00DC760E"/>
    <w:p w:rsidR="001B2111" w:rsidRDefault="001B2111" w:rsidP="001B2111">
      <w:pPr>
        <w:pStyle w:val="Heading2"/>
      </w:pPr>
      <w:bookmarkStart w:id="51" w:name="_Toc480298431"/>
      <w:bookmarkStart w:id="52" w:name="_Toc490232475"/>
      <w:r>
        <w:t>HTTP Verbs</w:t>
      </w:r>
      <w:bookmarkEnd w:id="51"/>
      <w:bookmarkEnd w:id="52"/>
    </w:p>
    <w:p w:rsidR="001B2111" w:rsidRDefault="001B2111" w:rsidP="001B2111">
      <w:r>
        <w:t xml:space="preserve">In your web </w:t>
      </w:r>
      <w:r w:rsidR="00CB5C0C">
        <w:t xml:space="preserve">development </w:t>
      </w:r>
      <w:r>
        <w:t xml:space="preserve">work you </w:t>
      </w:r>
      <w:r w:rsidR="00CB5C0C">
        <w:t xml:space="preserve">may </w:t>
      </w:r>
      <w:r>
        <w:t xml:space="preserve">have used the HTTP verbs “GET” and “POST” and probably only associated those with URL Query Strings and form &lt;form&gt; submissions. These verbs are part of a larger set that define the basic Create, Read, Update and Delete set of data activities (CRUD). </w:t>
      </w:r>
    </w:p>
    <w:p w:rsidR="001B2111" w:rsidRDefault="001B2111" w:rsidP="00896F1C">
      <w:pPr>
        <w:pStyle w:val="ListParagraph"/>
        <w:numPr>
          <w:ilvl w:val="0"/>
          <w:numId w:val="87"/>
        </w:numPr>
      </w:pPr>
      <w:r w:rsidRPr="008E4923">
        <w:rPr>
          <w:b/>
        </w:rPr>
        <w:t>POST</w:t>
      </w:r>
      <w:r>
        <w:t xml:space="preserve"> – this is the </w:t>
      </w:r>
      <w:r w:rsidRPr="001B2111">
        <w:rPr>
          <w:b/>
        </w:rPr>
        <w:t>C</w:t>
      </w:r>
      <w:r>
        <w:t>reate activity, or the equivalent to a SQL Insert statement.</w:t>
      </w:r>
    </w:p>
    <w:p w:rsidR="001B2111" w:rsidRDefault="001B2111" w:rsidP="00896F1C">
      <w:pPr>
        <w:pStyle w:val="ListParagraph"/>
        <w:numPr>
          <w:ilvl w:val="0"/>
          <w:numId w:val="87"/>
        </w:numPr>
      </w:pPr>
      <w:r w:rsidRPr="008E4923">
        <w:rPr>
          <w:b/>
        </w:rPr>
        <w:t>GET</w:t>
      </w:r>
      <w:r>
        <w:t xml:space="preserve"> – This the </w:t>
      </w:r>
      <w:r w:rsidRPr="001B2111">
        <w:rPr>
          <w:b/>
        </w:rPr>
        <w:t>R</w:t>
      </w:r>
      <w:r>
        <w:t>ead activity, or the equivalent to a SQL Select statement.</w:t>
      </w:r>
    </w:p>
    <w:p w:rsidR="001B2111" w:rsidRDefault="001B2111" w:rsidP="00896F1C">
      <w:pPr>
        <w:pStyle w:val="ListParagraph"/>
        <w:numPr>
          <w:ilvl w:val="0"/>
          <w:numId w:val="87"/>
        </w:numPr>
      </w:pPr>
      <w:r w:rsidRPr="008E4923">
        <w:rPr>
          <w:b/>
        </w:rPr>
        <w:t>PUT/PATCH/MERGE</w:t>
      </w:r>
      <w:r>
        <w:t xml:space="preserve"> – this is the </w:t>
      </w:r>
      <w:r w:rsidRPr="001B2111">
        <w:rPr>
          <w:b/>
        </w:rPr>
        <w:t>U</w:t>
      </w:r>
      <w:r>
        <w:t xml:space="preserve">pdate activity, or the equivalent to a SQL Update statement. </w:t>
      </w:r>
    </w:p>
    <w:p w:rsidR="001B2111" w:rsidRDefault="001B2111" w:rsidP="00896F1C">
      <w:pPr>
        <w:pStyle w:val="ListParagraph"/>
        <w:numPr>
          <w:ilvl w:val="1"/>
          <w:numId w:val="87"/>
        </w:numPr>
      </w:pPr>
      <w:r>
        <w:t>In REST PUT is meant to replace the entire entity while PATCH/MERGE is used to update part of an entity.</w:t>
      </w:r>
    </w:p>
    <w:p w:rsidR="001B2111" w:rsidRPr="001265AE" w:rsidRDefault="001B2111" w:rsidP="00896F1C">
      <w:pPr>
        <w:pStyle w:val="ListParagraph"/>
        <w:numPr>
          <w:ilvl w:val="0"/>
          <w:numId w:val="87"/>
        </w:numPr>
      </w:pPr>
      <w:r w:rsidRPr="008E4923">
        <w:rPr>
          <w:b/>
        </w:rPr>
        <w:t>DELETE</w:t>
      </w:r>
      <w:r>
        <w:t xml:space="preserve"> – this is the </w:t>
      </w:r>
      <w:r w:rsidRPr="001B2111">
        <w:rPr>
          <w:b/>
        </w:rPr>
        <w:t>D</w:t>
      </w:r>
      <w:r>
        <w:t>elete activity, or the equivalent to a SQL Delete statement.</w:t>
      </w:r>
    </w:p>
    <w:p w:rsidR="001B2111" w:rsidRDefault="001B2111" w:rsidP="001B2111"/>
    <w:p w:rsidR="001B2111" w:rsidRDefault="001B2111" w:rsidP="001B2111">
      <w:r>
        <w:t>Notes:</w:t>
      </w:r>
    </w:p>
    <w:p w:rsidR="001B2111" w:rsidRDefault="001B2111" w:rsidP="00896F1C">
      <w:pPr>
        <w:pStyle w:val="ListParagraph"/>
        <w:numPr>
          <w:ilvl w:val="0"/>
          <w:numId w:val="88"/>
        </w:numPr>
      </w:pPr>
      <w:r>
        <w:t>A GET action is easy to manually test as it is just a URL typed into a browser. The other actions will require writing code or by using a tool like Fiddler.</w:t>
      </w:r>
    </w:p>
    <w:p w:rsidR="001B2111" w:rsidRDefault="001B2111" w:rsidP="00896F1C">
      <w:pPr>
        <w:pStyle w:val="ListParagraph"/>
        <w:numPr>
          <w:ilvl w:val="0"/>
          <w:numId w:val="88"/>
        </w:numPr>
      </w:pPr>
      <w:r>
        <w:t xml:space="preserve">More: </w:t>
      </w:r>
      <w:r w:rsidRPr="001B2111">
        <w:t>http://www.w3.org/Protocols/rfc2616/rfc2616-sec9.html</w:t>
      </w:r>
    </w:p>
    <w:p w:rsidR="001B2111" w:rsidRDefault="001B2111" w:rsidP="00DC760E"/>
    <w:p w:rsidR="00DC760E" w:rsidRDefault="00DC760E" w:rsidP="00DC760E">
      <w:pPr>
        <w:pStyle w:val="Heading2"/>
      </w:pPr>
      <w:bookmarkStart w:id="53" w:name="_Toc480298417"/>
      <w:bookmarkStart w:id="54" w:name="_Toc490232476"/>
      <w:r>
        <w:t>Data Formats</w:t>
      </w:r>
      <w:bookmarkEnd w:id="53"/>
      <w:bookmarkEnd w:id="54"/>
    </w:p>
    <w:p w:rsidR="00DC760E" w:rsidRDefault="00DC760E" w:rsidP="00DC760E">
      <w:r>
        <w:t>While a web service can return almost any kind of HTTP compatible data, the most common formats used to represent objects are XML and JSON. XML and JSON are intended to be both human readable and machine readable.</w:t>
      </w:r>
      <w:r w:rsidR="00D94505">
        <w:t xml:space="preserve"> O</w:t>
      </w:r>
      <w:r>
        <w:t>bject</w:t>
      </w:r>
      <w:r w:rsidR="00D94505">
        <w:t xml:space="preserve">s </w:t>
      </w:r>
      <w:r w:rsidR="00CB5C0C">
        <w:t xml:space="preserve">from JavaScript and other languages </w:t>
      </w:r>
      <w:r w:rsidR="00D94505">
        <w:t>cannot be sent using HTTP as-</w:t>
      </w:r>
      <w:r>
        <w:t>is. The object needs to be serialized into a text format for transmission and then deserialized from text by the consumer of the web service.</w:t>
      </w:r>
    </w:p>
    <w:p w:rsidR="00DC760E" w:rsidRDefault="00DC760E" w:rsidP="00DC760E"/>
    <w:p w:rsidR="00DC760E" w:rsidRDefault="00DC760E" w:rsidP="00DC760E">
      <w:pPr>
        <w:pStyle w:val="Heading3"/>
      </w:pPr>
      <w:bookmarkStart w:id="55" w:name="_Toc480298418"/>
      <w:bookmarkStart w:id="56" w:name="_Toc490232477"/>
      <w:r>
        <w:t>XML</w:t>
      </w:r>
      <w:bookmarkEnd w:id="55"/>
      <w:bookmarkEnd w:id="56"/>
    </w:p>
    <w:p w:rsidR="00DC760E" w:rsidRPr="005D1725" w:rsidRDefault="00DC760E" w:rsidP="00DC760E">
      <w:proofErr w:type="spellStart"/>
      <w:r w:rsidRPr="005D1725">
        <w:t>e</w:t>
      </w:r>
      <w:r w:rsidRPr="00DC760E">
        <w:rPr>
          <w:b/>
        </w:rPr>
        <w:t>X</w:t>
      </w:r>
      <w:r w:rsidRPr="005D1725">
        <w:t>tensible</w:t>
      </w:r>
      <w:proofErr w:type="spellEnd"/>
      <w:r w:rsidRPr="005D1725">
        <w:t xml:space="preserve"> </w:t>
      </w:r>
      <w:r w:rsidRPr="00DC760E">
        <w:rPr>
          <w:b/>
        </w:rPr>
        <w:t>M</w:t>
      </w:r>
      <w:r w:rsidRPr="005D1725">
        <w:t xml:space="preserve">arkup </w:t>
      </w:r>
      <w:r w:rsidRPr="00DC760E">
        <w:rPr>
          <w:b/>
        </w:rPr>
        <w:t>L</w:t>
      </w:r>
      <w:r w:rsidRPr="005D1725">
        <w:t>anguage</w:t>
      </w:r>
    </w:p>
    <w:p w:rsidR="00DC760E" w:rsidRDefault="00DC760E" w:rsidP="00DC760E">
      <w:r>
        <w:t>XML was first released in 1996 and the XML 1.0 standard was released in 1997. “1.0” is the latest version in common use today! (There is a 1.1, but it is not widely used.)</w:t>
      </w:r>
    </w:p>
    <w:p w:rsidR="00DC760E" w:rsidRDefault="00DC760E" w:rsidP="00896F1C">
      <w:pPr>
        <w:pStyle w:val="ListParagraph"/>
        <w:numPr>
          <w:ilvl w:val="0"/>
          <w:numId w:val="80"/>
        </w:numPr>
      </w:pPr>
      <w:r>
        <w:lastRenderedPageBreak/>
        <w:t>XML is a tag based markup language with no pre-defined tags. &lt;</w:t>
      </w:r>
      <w:proofErr w:type="spellStart"/>
      <w:r>
        <w:t>mytoys</w:t>
      </w:r>
      <w:proofErr w:type="spellEnd"/>
      <w:r>
        <w:t>&gt;&lt;toy id="1" name="boat"/&gt;&lt;/</w:t>
      </w:r>
      <w:proofErr w:type="spellStart"/>
      <w:r>
        <w:t>mytoys</w:t>
      </w:r>
      <w:proofErr w:type="spellEnd"/>
      <w:r>
        <w:t>&gt; is perfectly valid.</w:t>
      </w:r>
    </w:p>
    <w:p w:rsidR="00DC760E" w:rsidRDefault="00DC760E" w:rsidP="00896F1C">
      <w:pPr>
        <w:pStyle w:val="ListParagraph"/>
        <w:numPr>
          <w:ilvl w:val="0"/>
          <w:numId w:val="80"/>
        </w:numPr>
      </w:pPr>
      <w:r>
        <w:t xml:space="preserve">XML dialects have been created for standardized objects. For examples see: </w:t>
      </w:r>
      <w:r w:rsidRPr="00116A77">
        <w:t>https://en.wikipedia.org/wiki/List_of_XML_markup_languages</w:t>
      </w:r>
    </w:p>
    <w:p w:rsidR="00DC760E" w:rsidRDefault="00DC760E" w:rsidP="00896F1C">
      <w:pPr>
        <w:pStyle w:val="ListParagraph"/>
        <w:numPr>
          <w:ilvl w:val="0"/>
          <w:numId w:val="80"/>
        </w:numPr>
      </w:pPr>
      <w:r>
        <w:t>XML is case sensitive.</w:t>
      </w:r>
    </w:p>
    <w:p w:rsidR="00DC760E" w:rsidRDefault="00DC760E" w:rsidP="00896F1C">
      <w:pPr>
        <w:pStyle w:val="ListParagraph"/>
        <w:numPr>
          <w:ilvl w:val="0"/>
          <w:numId w:val="80"/>
        </w:numPr>
      </w:pPr>
      <w:r>
        <w:t>XML is used to define many .NET Framework files such as web.config.</w:t>
      </w:r>
    </w:p>
    <w:p w:rsidR="0037335D" w:rsidRDefault="00DC760E" w:rsidP="00DC760E">
      <w:r>
        <w:t xml:space="preserve"> </w:t>
      </w:r>
    </w:p>
    <w:p w:rsidR="00DC760E" w:rsidRDefault="0037335D" w:rsidP="00DC760E">
      <w:r>
        <w:t>Example:</w:t>
      </w:r>
    </w:p>
    <w:p w:rsidR="008E4923" w:rsidRDefault="008E4923" w:rsidP="00DC760E">
      <w:r>
        <w:rPr>
          <w:noProof/>
        </w:rPr>
        <w:drawing>
          <wp:inline distT="0" distB="0" distL="0" distR="0" wp14:anchorId="018AE4E6" wp14:editId="5ECACDE6">
            <wp:extent cx="2270957" cy="891617"/>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70957" cy="891617"/>
                    </a:xfrm>
                    <a:prstGeom prst="rect">
                      <a:avLst/>
                    </a:prstGeom>
                  </pic:spPr>
                </pic:pic>
              </a:graphicData>
            </a:graphic>
          </wp:inline>
        </w:drawing>
      </w:r>
    </w:p>
    <w:p w:rsidR="000A27D3" w:rsidRDefault="000A27D3" w:rsidP="00DC760E">
      <w:r>
        <w:t xml:space="preserve">The </w:t>
      </w:r>
      <w:r w:rsidR="00CB5C0C">
        <w:t>XML structure</w:t>
      </w:r>
      <w:r>
        <w:t xml:space="preserve"> will depend on a schema</w:t>
      </w:r>
      <w:r w:rsidR="00925E2F">
        <w:t>,</w:t>
      </w:r>
      <w:r>
        <w:t xml:space="preserve"> which might require attributes instead of elements, or a mixture of elements and attributes.</w:t>
      </w:r>
      <w:r w:rsidR="00CB5C0C">
        <w:t xml:space="preserve"> The following uses XML attributes to represent properties. </w:t>
      </w:r>
    </w:p>
    <w:p w:rsidR="000A27D3" w:rsidRDefault="008E4923" w:rsidP="00DC760E">
      <w:r>
        <w:rPr>
          <w:noProof/>
        </w:rPr>
        <w:drawing>
          <wp:inline distT="0" distB="0" distL="0" distR="0" wp14:anchorId="2D2FACBC" wp14:editId="10BA4538">
            <wp:extent cx="3551228" cy="44199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51228" cy="441998"/>
                    </a:xfrm>
                    <a:prstGeom prst="rect">
                      <a:avLst/>
                    </a:prstGeom>
                  </pic:spPr>
                </pic:pic>
              </a:graphicData>
            </a:graphic>
          </wp:inline>
        </w:drawing>
      </w:r>
    </w:p>
    <w:p w:rsidR="008E4923" w:rsidRDefault="008E4923" w:rsidP="00DC760E"/>
    <w:p w:rsidR="00DC760E" w:rsidRDefault="00DC760E" w:rsidP="00DC760E">
      <w:pPr>
        <w:pStyle w:val="Heading3"/>
      </w:pPr>
      <w:bookmarkStart w:id="57" w:name="_Toc480298419"/>
      <w:bookmarkStart w:id="58" w:name="_Toc490232478"/>
      <w:r>
        <w:t>JSON</w:t>
      </w:r>
      <w:bookmarkEnd w:id="57"/>
      <w:bookmarkEnd w:id="58"/>
    </w:p>
    <w:p w:rsidR="00DC760E" w:rsidRPr="005D3F2C" w:rsidRDefault="00DC760E" w:rsidP="00DC760E">
      <w:r w:rsidRPr="003D0C45">
        <w:rPr>
          <w:b/>
        </w:rPr>
        <w:t>J</w:t>
      </w:r>
      <w:r>
        <w:t>ava</w:t>
      </w:r>
      <w:r w:rsidRPr="003D0C45">
        <w:rPr>
          <w:b/>
        </w:rPr>
        <w:t>S</w:t>
      </w:r>
      <w:r>
        <w:t xml:space="preserve">cript </w:t>
      </w:r>
      <w:r w:rsidRPr="003D0C45">
        <w:rPr>
          <w:b/>
        </w:rPr>
        <w:t>O</w:t>
      </w:r>
      <w:r>
        <w:t xml:space="preserve">bject </w:t>
      </w:r>
      <w:r w:rsidRPr="003D0C45">
        <w:rPr>
          <w:b/>
        </w:rPr>
        <w:t>N</w:t>
      </w:r>
      <w:r>
        <w:t>otation</w:t>
      </w:r>
    </w:p>
    <w:p w:rsidR="00DC760E" w:rsidRDefault="00DC760E" w:rsidP="00DC760E">
      <w:r>
        <w:t>While defined in the early 2000’s, JSON became an ECMA standard in 2013. JSON is similar to the syntax used to create a new JavaScript object.</w:t>
      </w:r>
    </w:p>
    <w:p w:rsidR="008E4923" w:rsidRDefault="008E4923" w:rsidP="00DC760E">
      <w:r>
        <w:rPr>
          <w:noProof/>
        </w:rPr>
        <w:drawing>
          <wp:inline distT="0" distB="0" distL="0" distR="0" wp14:anchorId="030497AB" wp14:editId="101B235B">
            <wp:extent cx="3337849" cy="167655"/>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37849" cy="167655"/>
                    </a:xfrm>
                    <a:prstGeom prst="rect">
                      <a:avLst/>
                    </a:prstGeom>
                  </pic:spPr>
                </pic:pic>
              </a:graphicData>
            </a:graphic>
          </wp:inline>
        </w:drawing>
      </w:r>
    </w:p>
    <w:p w:rsidR="00DC760E" w:rsidRDefault="00DC760E" w:rsidP="00DC760E">
      <w:r>
        <w:t xml:space="preserve">JSON is a string format that follows that pattern. </w:t>
      </w:r>
    </w:p>
    <w:p w:rsidR="008E4923" w:rsidRDefault="008E4923" w:rsidP="000A27D3">
      <w:r>
        <w:rPr>
          <w:noProof/>
        </w:rPr>
        <w:drawing>
          <wp:inline distT="0" distB="0" distL="0" distR="0" wp14:anchorId="2FE263C1" wp14:editId="7010525F">
            <wp:extent cx="3939881" cy="175275"/>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39881" cy="175275"/>
                    </a:xfrm>
                    <a:prstGeom prst="rect">
                      <a:avLst/>
                    </a:prstGeom>
                  </pic:spPr>
                </pic:pic>
              </a:graphicData>
            </a:graphic>
          </wp:inline>
        </w:drawing>
      </w:r>
    </w:p>
    <w:p w:rsidR="000A27D3" w:rsidRDefault="000A27D3" w:rsidP="000A27D3">
      <w:r>
        <w:t xml:space="preserve">The string is converted into a JavaScript object using the JavaScript </w:t>
      </w:r>
      <w:r w:rsidRPr="00925E2F">
        <w:rPr>
          <w:rStyle w:val="ScreenTextChar"/>
        </w:rPr>
        <w:t>JSON.parse()</w:t>
      </w:r>
      <w:r>
        <w:t xml:space="preserve"> method.</w:t>
      </w:r>
    </w:p>
    <w:p w:rsidR="00925E2F" w:rsidRDefault="00925E2F" w:rsidP="00925E2F">
      <w:r>
        <w:rPr>
          <w:noProof/>
        </w:rPr>
        <w:drawing>
          <wp:inline distT="0" distB="0" distL="0" distR="0" wp14:anchorId="61CA7168" wp14:editId="39E43AB1">
            <wp:extent cx="3162574" cy="16765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62574" cy="167655"/>
                    </a:xfrm>
                    <a:prstGeom prst="rect">
                      <a:avLst/>
                    </a:prstGeom>
                  </pic:spPr>
                </pic:pic>
              </a:graphicData>
            </a:graphic>
          </wp:inline>
        </w:drawing>
      </w:r>
      <w:r>
        <w:rPr>
          <w:noProof/>
        </w:rPr>
        <w:t xml:space="preserve"> </w:t>
      </w:r>
    </w:p>
    <w:p w:rsidR="000A27D3" w:rsidRDefault="000A27D3" w:rsidP="00DC760E">
      <w:r>
        <w:t>HTTP protocols send and receive text</w:t>
      </w:r>
      <w:r w:rsidR="001B422F">
        <w:t>,</w:t>
      </w:r>
      <w:r>
        <w:t xml:space="preserve"> or text encoded</w:t>
      </w:r>
      <w:r w:rsidR="001B422F">
        <w:t>,</w:t>
      </w:r>
      <w:r>
        <w:t xml:space="preserve"> data. JavaScript objects</w:t>
      </w:r>
      <w:r w:rsidR="001B422F">
        <w:t xml:space="preserve"> can be converted</w:t>
      </w:r>
      <w:r w:rsidR="00925E2F">
        <w:t xml:space="preserve"> (serialized)</w:t>
      </w:r>
      <w:r w:rsidR="001B422F">
        <w:t xml:space="preserve"> to strings using</w:t>
      </w:r>
      <w:r>
        <w:t xml:space="preserve"> the </w:t>
      </w:r>
      <w:r w:rsidRPr="00925E2F">
        <w:rPr>
          <w:rStyle w:val="ScreenTextChar"/>
        </w:rPr>
        <w:t>JSON.stringify()</w:t>
      </w:r>
      <w:r>
        <w:t xml:space="preserve"> method.</w:t>
      </w:r>
    </w:p>
    <w:p w:rsidR="000A27D3" w:rsidRDefault="008E4923" w:rsidP="00DC760E">
      <w:r>
        <w:rPr>
          <w:noProof/>
        </w:rPr>
        <w:drawing>
          <wp:inline distT="0" distB="0" distL="0" distR="0" wp14:anchorId="7FD7F2E8" wp14:editId="6DC5E86E">
            <wp:extent cx="3436918" cy="41913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436918" cy="419136"/>
                    </a:xfrm>
                    <a:prstGeom prst="rect">
                      <a:avLst/>
                    </a:prstGeom>
                  </pic:spPr>
                </pic:pic>
              </a:graphicData>
            </a:graphic>
          </wp:inline>
        </w:drawing>
      </w:r>
    </w:p>
    <w:p w:rsidR="008E4923" w:rsidRDefault="008E4923" w:rsidP="00DC760E"/>
    <w:p w:rsidR="00DC760E" w:rsidRDefault="00DC760E" w:rsidP="00DC760E">
      <w:r>
        <w:t>The tools needed to parse JSON are built into JavaScript</w:t>
      </w:r>
      <w:r w:rsidR="00925E2F">
        <w:t>. Similar tools are</w:t>
      </w:r>
      <w:r>
        <w:t xml:space="preserve"> available for other languages</w:t>
      </w:r>
      <w:r w:rsidR="001B422F">
        <w:t>, for example the</w:t>
      </w:r>
      <w:r>
        <w:t xml:space="preserve"> Newtonsoft.Json library for the .NET Framework. </w:t>
      </w:r>
    </w:p>
    <w:p w:rsidR="0037335D" w:rsidRDefault="0037335D" w:rsidP="00DC760E"/>
    <w:p w:rsidR="00DC760E" w:rsidRDefault="00925E2F" w:rsidP="00DC760E">
      <w:r>
        <w:t>The JSON Syntax</w:t>
      </w:r>
      <w:r w:rsidR="0037335D">
        <w:t>:</w:t>
      </w:r>
    </w:p>
    <w:p w:rsidR="0037335D" w:rsidRDefault="0037335D" w:rsidP="00896F1C">
      <w:pPr>
        <w:pStyle w:val="ListParagraph"/>
        <w:numPr>
          <w:ilvl w:val="0"/>
          <w:numId w:val="81"/>
        </w:numPr>
      </w:pPr>
      <w:r>
        <w:lastRenderedPageBreak/>
        <w:t>Properties are defined as name/value pairs</w:t>
      </w:r>
      <w:r w:rsidR="001B422F">
        <w:t xml:space="preserve"> separated with a colon</w:t>
      </w:r>
      <w:r>
        <w:t>.</w:t>
      </w:r>
      <w:r>
        <w:br/>
      </w:r>
      <w:r w:rsidR="008E4923">
        <w:rPr>
          <w:noProof/>
        </w:rPr>
        <w:drawing>
          <wp:inline distT="0" distB="0" distL="0" distR="0" wp14:anchorId="628BDF97" wp14:editId="410EB6A7">
            <wp:extent cx="1486029" cy="152413"/>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86029" cy="152413"/>
                    </a:xfrm>
                    <a:prstGeom prst="rect">
                      <a:avLst/>
                    </a:prstGeom>
                  </pic:spPr>
                </pic:pic>
              </a:graphicData>
            </a:graphic>
          </wp:inline>
        </w:drawing>
      </w:r>
    </w:p>
    <w:p w:rsidR="0037335D" w:rsidRDefault="0037335D" w:rsidP="00896F1C">
      <w:pPr>
        <w:pStyle w:val="ListParagraph"/>
        <w:numPr>
          <w:ilvl w:val="0"/>
          <w:numId w:val="81"/>
        </w:numPr>
      </w:pPr>
      <w:r>
        <w:t>JSON defines objects using curly brackets. Multiple properties are separated by commas.</w:t>
      </w:r>
      <w:r>
        <w:br/>
      </w:r>
      <w:r w:rsidR="008E4923">
        <w:rPr>
          <w:noProof/>
        </w:rPr>
        <w:drawing>
          <wp:inline distT="0" distB="0" distL="0" distR="0" wp14:anchorId="7A2C7927" wp14:editId="0C0F6D97">
            <wp:extent cx="2263336" cy="129551"/>
            <wp:effectExtent l="0" t="0" r="381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263336" cy="129551"/>
                    </a:xfrm>
                    <a:prstGeom prst="rect">
                      <a:avLst/>
                    </a:prstGeom>
                  </pic:spPr>
                </pic:pic>
              </a:graphicData>
            </a:graphic>
          </wp:inline>
        </w:drawing>
      </w:r>
    </w:p>
    <w:p w:rsidR="0037335D" w:rsidRDefault="0037335D" w:rsidP="00896F1C">
      <w:pPr>
        <w:pStyle w:val="ListParagraph"/>
        <w:numPr>
          <w:ilvl w:val="0"/>
          <w:numId w:val="81"/>
        </w:numPr>
      </w:pPr>
      <w:r>
        <w:t>Collections of objects are defined with square brackets.</w:t>
      </w:r>
      <w:r>
        <w:br/>
        <w:t xml:space="preserve">  </w:t>
      </w:r>
      <w:r w:rsidR="00F27680">
        <w:rPr>
          <w:noProof/>
        </w:rPr>
        <w:drawing>
          <wp:inline distT="0" distB="0" distL="0" distR="0" wp14:anchorId="17F11AAD" wp14:editId="69A3E21D">
            <wp:extent cx="4572396" cy="167655"/>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572396" cy="167655"/>
                    </a:xfrm>
                    <a:prstGeom prst="rect">
                      <a:avLst/>
                    </a:prstGeom>
                  </pic:spPr>
                </pic:pic>
              </a:graphicData>
            </a:graphic>
          </wp:inline>
        </w:drawing>
      </w:r>
    </w:p>
    <w:p w:rsidR="0037335D" w:rsidRDefault="0037335D" w:rsidP="00896F1C">
      <w:pPr>
        <w:pStyle w:val="ListParagraph"/>
        <w:numPr>
          <w:ilvl w:val="0"/>
          <w:numId w:val="81"/>
        </w:numPr>
      </w:pPr>
      <w:r>
        <w:t xml:space="preserve">Objects can have a </w:t>
      </w:r>
      <w:r w:rsidRPr="003F150B">
        <w:t>hierarchal</w:t>
      </w:r>
      <w:r>
        <w:t xml:space="preserve"> collection of properties. For example, Widget has three properties named Name, ID and Parts. Parts is a collection of part objects.</w:t>
      </w:r>
      <w:r>
        <w:br/>
      </w:r>
      <w:r w:rsidR="00F27680">
        <w:rPr>
          <w:noProof/>
        </w:rPr>
        <w:drawing>
          <wp:inline distT="0" distB="0" distL="0" distR="0" wp14:anchorId="1A0DF589" wp14:editId="7281D167">
            <wp:extent cx="3223539" cy="153175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23539" cy="1531753"/>
                    </a:xfrm>
                    <a:prstGeom prst="rect">
                      <a:avLst/>
                    </a:prstGeom>
                  </pic:spPr>
                </pic:pic>
              </a:graphicData>
            </a:graphic>
          </wp:inline>
        </w:drawing>
      </w:r>
    </w:p>
    <w:p w:rsidR="0037335D" w:rsidRDefault="0037335D" w:rsidP="00F27680">
      <w:r>
        <w:t xml:space="preserve">JSON strings are typically code generated and </w:t>
      </w:r>
      <w:r w:rsidR="001B422F">
        <w:t xml:space="preserve">are </w:t>
      </w:r>
      <w:r>
        <w:t xml:space="preserve">not usually </w:t>
      </w:r>
      <w:r w:rsidR="001B422F">
        <w:t>“</w:t>
      </w:r>
      <w:r>
        <w:t>pretty formatted</w:t>
      </w:r>
      <w:r w:rsidR="001B422F">
        <w:t xml:space="preserve">”. This is done to reduce the size of the data transferred by removing </w:t>
      </w:r>
      <w:r>
        <w:t>unneeded whitespace characters.</w:t>
      </w:r>
      <w:r>
        <w:br/>
      </w:r>
      <w:r w:rsidR="00F27680">
        <w:rPr>
          <w:noProof/>
        </w:rPr>
        <w:drawing>
          <wp:inline distT="0" distB="0" distL="0" distR="0" wp14:anchorId="07608927" wp14:editId="42292AC5">
            <wp:extent cx="5121084" cy="312447"/>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21084" cy="312447"/>
                    </a:xfrm>
                    <a:prstGeom prst="rect">
                      <a:avLst/>
                    </a:prstGeom>
                  </pic:spPr>
                </pic:pic>
              </a:graphicData>
            </a:graphic>
          </wp:inline>
        </w:drawing>
      </w:r>
    </w:p>
    <w:p w:rsidR="00DC760E" w:rsidRDefault="00DC760E" w:rsidP="00DC760E"/>
    <w:p w:rsidR="0037335D" w:rsidRDefault="0037335D" w:rsidP="0037335D">
      <w:r>
        <w:t xml:space="preserve">Tools </w:t>
      </w:r>
      <w:r w:rsidR="00447F23">
        <w:t>to</w:t>
      </w:r>
      <w:r>
        <w:t xml:space="preserve"> reformat or validate JSON:</w:t>
      </w:r>
    </w:p>
    <w:p w:rsidR="0037335D" w:rsidRDefault="0037335D" w:rsidP="00896F1C">
      <w:pPr>
        <w:pStyle w:val="ListParagraph"/>
        <w:numPr>
          <w:ilvl w:val="0"/>
          <w:numId w:val="82"/>
        </w:numPr>
      </w:pPr>
      <w:r>
        <w:t xml:space="preserve">Visual Studio has a built-in editor for files with a .JSON extension and </w:t>
      </w:r>
      <w:r w:rsidR="001B422F">
        <w:t xml:space="preserve">supplies </w:t>
      </w:r>
      <w:r>
        <w:t>IntelliSense support inside of JavaScript code</w:t>
      </w:r>
      <w:r w:rsidR="001B422F">
        <w:t xml:space="preserve"> blocks</w:t>
      </w:r>
      <w:r>
        <w:t>.</w:t>
      </w:r>
    </w:p>
    <w:p w:rsidR="0037335D" w:rsidRDefault="0037335D" w:rsidP="00896F1C">
      <w:pPr>
        <w:pStyle w:val="ListParagraph"/>
        <w:numPr>
          <w:ilvl w:val="0"/>
          <w:numId w:val="82"/>
        </w:numPr>
      </w:pPr>
      <w:r>
        <w:t>Bing search</w:t>
      </w:r>
      <w:r w:rsidR="001B422F">
        <w:t xml:space="preserve"> even has a JSON formatter</w:t>
      </w:r>
      <w:r w:rsidR="003D0C45">
        <w:t>:</w:t>
      </w:r>
      <w:r>
        <w:br/>
      </w:r>
      <w:r w:rsidRPr="005D3F2C">
        <w:t>https://www.bing.com/search?q=JSON%20formatter</w:t>
      </w:r>
    </w:p>
    <w:p w:rsidR="00DC760E" w:rsidRDefault="00DC760E" w:rsidP="00DC760E"/>
    <w:p w:rsidR="0037335D" w:rsidRDefault="0037335D" w:rsidP="0037335D">
      <w:pPr>
        <w:pStyle w:val="Heading4"/>
      </w:pPr>
      <w:r>
        <w:t>JSON and Dates</w:t>
      </w:r>
    </w:p>
    <w:p w:rsidR="0037335D" w:rsidRDefault="0037335D" w:rsidP="0037335D">
      <w:r>
        <w:t>JSON does not know what a date datatype is</w:t>
      </w:r>
      <w:r w:rsidR="001B422F">
        <w:t>,</w:t>
      </w:r>
      <w:r>
        <w:t xml:space="preserve"> and each JSON </w:t>
      </w:r>
      <w:r w:rsidRPr="00A37C2C">
        <w:t xml:space="preserve">serializer </w:t>
      </w:r>
      <w:r>
        <w:t>will return its own favorite date format. Here are some examples:</w:t>
      </w:r>
    </w:p>
    <w:p w:rsidR="0037335D" w:rsidRDefault="0037335D" w:rsidP="00896F1C">
      <w:pPr>
        <w:pStyle w:val="ListParagraph"/>
        <w:numPr>
          <w:ilvl w:val="0"/>
          <w:numId w:val="84"/>
        </w:numPr>
        <w:tabs>
          <w:tab w:val="left" w:pos="360"/>
        </w:tabs>
        <w:contextualSpacing/>
      </w:pPr>
      <w:r w:rsidRPr="00A37C2C">
        <w:t>"</w:t>
      </w:r>
      <w:r w:rsidRPr="00ED6CD3">
        <w:rPr>
          <w:rStyle w:val="ScreenTextChar"/>
        </w:rPr>
        <w:t>\/Date(1489627020170)\/</w:t>
      </w:r>
      <w:r w:rsidRPr="00A37C2C">
        <w:t>"</w:t>
      </w:r>
      <w:r>
        <w:t xml:space="preserve"> is a JavaScript serial number for </w:t>
      </w:r>
      <w:r w:rsidRPr="00A37C2C">
        <w:t>number of milliseconds since January 1, 1970</w:t>
      </w:r>
      <w:r>
        <w:t>.</w:t>
      </w:r>
    </w:p>
    <w:p w:rsidR="0037335D" w:rsidRDefault="0037335D" w:rsidP="00896F1C">
      <w:pPr>
        <w:pStyle w:val="ListParagraph"/>
        <w:numPr>
          <w:ilvl w:val="0"/>
          <w:numId w:val="84"/>
        </w:numPr>
        <w:tabs>
          <w:tab w:val="left" w:pos="360"/>
        </w:tabs>
        <w:contextualSpacing/>
      </w:pPr>
      <w:r w:rsidRPr="00A37C2C">
        <w:t>"</w:t>
      </w:r>
      <w:r w:rsidRPr="00ED6CD3">
        <w:rPr>
          <w:rStyle w:val="ScreenTextChar"/>
        </w:rPr>
        <w:t>\/Date(1489627020170-0500)\/</w:t>
      </w:r>
      <w:r w:rsidRPr="00A37C2C">
        <w:t>"</w:t>
      </w:r>
      <w:r>
        <w:t xml:space="preserve"> is the same, but with a time zone adjustment. </w:t>
      </w:r>
    </w:p>
    <w:p w:rsidR="0037335D" w:rsidRDefault="0037335D" w:rsidP="00896F1C">
      <w:pPr>
        <w:pStyle w:val="ListParagraph"/>
        <w:numPr>
          <w:ilvl w:val="0"/>
          <w:numId w:val="84"/>
        </w:numPr>
        <w:tabs>
          <w:tab w:val="left" w:pos="360"/>
        </w:tabs>
        <w:contextualSpacing/>
      </w:pPr>
      <w:r>
        <w:t>"</w:t>
      </w:r>
      <w:r w:rsidRPr="00ED6CD3">
        <w:rPr>
          <w:rStyle w:val="ScreenTextChar"/>
        </w:rPr>
        <w:t>2017-03-15T17:46:02.1153043</w:t>
      </w:r>
      <w:r>
        <w:t>" is the ISO8601 standard with a time zone adjustment.</w:t>
      </w:r>
    </w:p>
    <w:p w:rsidR="0037335D" w:rsidRDefault="0037335D" w:rsidP="00896F1C">
      <w:pPr>
        <w:pStyle w:val="ListParagraph"/>
        <w:numPr>
          <w:ilvl w:val="0"/>
          <w:numId w:val="84"/>
        </w:numPr>
        <w:tabs>
          <w:tab w:val="left" w:pos="360"/>
        </w:tabs>
        <w:contextualSpacing/>
      </w:pPr>
      <w:r>
        <w:t>"</w:t>
      </w:r>
      <w:r w:rsidRPr="00ED6CD3">
        <w:rPr>
          <w:rStyle w:val="ScreenTextChar"/>
        </w:rPr>
        <w:t>2017-03-15T17:46:02.1153043-07:00</w:t>
      </w:r>
      <w:r>
        <w:t>" is the ISO8601 standard with a time zone adjustment.</w:t>
      </w:r>
    </w:p>
    <w:p w:rsidR="0037335D" w:rsidRDefault="0037335D" w:rsidP="0037335D">
      <w:pPr>
        <w:tabs>
          <w:tab w:val="left" w:pos="360"/>
        </w:tabs>
      </w:pPr>
    </w:p>
    <w:p w:rsidR="0037335D" w:rsidRDefault="00447F23" w:rsidP="0037335D">
      <w:pPr>
        <w:pStyle w:val="Heading5"/>
      </w:pPr>
      <w:r>
        <w:t xml:space="preserve">Dates and the </w:t>
      </w:r>
      <w:r w:rsidR="0037335D">
        <w:t>JavaScript Client</w:t>
      </w:r>
    </w:p>
    <w:p w:rsidR="00F27680" w:rsidRDefault="0037335D" w:rsidP="0037335D">
      <w:pPr>
        <w:tabs>
          <w:tab w:val="left" w:pos="360"/>
        </w:tabs>
      </w:pPr>
      <w:r>
        <w:t xml:space="preserve">The first example, </w:t>
      </w:r>
      <w:r w:rsidRPr="00A37C2C">
        <w:t>"</w:t>
      </w:r>
      <w:r w:rsidRPr="00ED6CD3">
        <w:rPr>
          <w:rStyle w:val="ScreenTextChar"/>
        </w:rPr>
        <w:t>\/Date(1489627020170)\/</w:t>
      </w:r>
      <w:r w:rsidRPr="00A37C2C">
        <w:t>"</w:t>
      </w:r>
      <w:r>
        <w:t xml:space="preserve">, is what is returned by the </w:t>
      </w:r>
      <w:r w:rsidR="003D0C45">
        <w:t xml:space="preserve">Microsoft </w:t>
      </w:r>
      <w:r>
        <w:t xml:space="preserve">MVC Controller’s </w:t>
      </w:r>
      <w:r w:rsidRPr="00447F23">
        <w:rPr>
          <w:rStyle w:val="ScreenTextChar"/>
        </w:rPr>
        <w:t>Json()</w:t>
      </w:r>
      <w:r>
        <w:t xml:space="preserve"> method. To do anything useful with this on the client side using JavaScript </w:t>
      </w:r>
      <w:r w:rsidR="003D0C45">
        <w:t xml:space="preserve">we </w:t>
      </w:r>
      <w:r>
        <w:t>will need something like this:</w:t>
      </w:r>
      <w:r w:rsidR="00F27680">
        <w:br/>
      </w:r>
      <w:r w:rsidR="00F27680">
        <w:rPr>
          <w:noProof/>
        </w:rPr>
        <w:drawing>
          <wp:inline distT="0" distB="0" distL="0" distR="0" wp14:anchorId="35CCC990" wp14:editId="38188874">
            <wp:extent cx="4084674" cy="320068"/>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084674" cy="320068"/>
                    </a:xfrm>
                    <a:prstGeom prst="rect">
                      <a:avLst/>
                    </a:prstGeom>
                  </pic:spPr>
                </pic:pic>
              </a:graphicData>
            </a:graphic>
          </wp:inline>
        </w:drawing>
      </w:r>
    </w:p>
    <w:p w:rsidR="0037335D" w:rsidRDefault="0037335D" w:rsidP="0037335D">
      <w:pPr>
        <w:tabs>
          <w:tab w:val="left" w:pos="360"/>
        </w:tabs>
      </w:pPr>
      <w:r>
        <w:lastRenderedPageBreak/>
        <w:t>The third example, "</w:t>
      </w:r>
      <w:r w:rsidRPr="00A37C2C">
        <w:t>2017-03-15T17:46:02.1153043</w:t>
      </w:r>
      <w:r>
        <w:t xml:space="preserve">", is what is returned by Newtonsoft.Json. JavaScript’s </w:t>
      </w:r>
      <w:r w:rsidRPr="00447F23">
        <w:rPr>
          <w:rStyle w:val="ScreenTextChar"/>
        </w:rPr>
        <w:t>JSON.parse</w:t>
      </w:r>
      <w:r w:rsidR="00C23736" w:rsidRPr="00447F23">
        <w:rPr>
          <w:rStyle w:val="ScreenTextChar"/>
        </w:rPr>
        <w:t>()</w:t>
      </w:r>
      <w:r>
        <w:t xml:space="preserve"> will still convert this to a string, but it’s a little easier to </w:t>
      </w:r>
      <w:r w:rsidR="00C23736">
        <w:t xml:space="preserve">use if </w:t>
      </w:r>
      <w:r>
        <w:t>convert</w:t>
      </w:r>
      <w:r w:rsidR="00C23736">
        <w:t>ed</w:t>
      </w:r>
      <w:r>
        <w:t xml:space="preserve"> to a date</w:t>
      </w:r>
      <w:r w:rsidR="00C23736">
        <w:t xml:space="preserve"> type</w:t>
      </w:r>
      <w:r>
        <w:t>.</w:t>
      </w:r>
    </w:p>
    <w:p w:rsidR="0037335D" w:rsidRDefault="00F27680" w:rsidP="0037335D">
      <w:pPr>
        <w:tabs>
          <w:tab w:val="left" w:pos="360"/>
        </w:tabs>
      </w:pPr>
      <w:r>
        <w:rPr>
          <w:noProof/>
        </w:rPr>
        <w:drawing>
          <wp:inline distT="0" distB="0" distL="0" distR="0" wp14:anchorId="4B8E670F" wp14:editId="4EECE30B">
            <wp:extent cx="2911092" cy="320068"/>
            <wp:effectExtent l="0" t="0" r="3810" b="381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11092" cy="320068"/>
                    </a:xfrm>
                    <a:prstGeom prst="rect">
                      <a:avLst/>
                    </a:prstGeom>
                  </pic:spPr>
                </pic:pic>
              </a:graphicData>
            </a:graphic>
          </wp:inline>
        </w:drawing>
      </w:r>
    </w:p>
    <w:p w:rsidR="00F27680" w:rsidRDefault="00F27680" w:rsidP="0037335D">
      <w:pPr>
        <w:tabs>
          <w:tab w:val="left" w:pos="360"/>
        </w:tabs>
      </w:pPr>
    </w:p>
    <w:p w:rsidR="0037335D" w:rsidRDefault="00447F23" w:rsidP="0037335D">
      <w:pPr>
        <w:pStyle w:val="Heading5"/>
      </w:pPr>
      <w:r>
        <w:t xml:space="preserve">Dates and the </w:t>
      </w:r>
      <w:r w:rsidR="0037335D">
        <w:t>C# Client</w:t>
      </w:r>
    </w:p>
    <w:p w:rsidR="0037335D" w:rsidRDefault="0037335D" w:rsidP="0037335D">
      <w:pPr>
        <w:tabs>
          <w:tab w:val="left" w:pos="360"/>
        </w:tabs>
      </w:pPr>
      <w:r>
        <w:t xml:space="preserve">The Newtonsoft.Json library will properly map from a JSON date-like property and a .NET object’s </w:t>
      </w:r>
      <w:proofErr w:type="spellStart"/>
      <w:r>
        <w:t>DateTime</w:t>
      </w:r>
      <w:proofErr w:type="spellEnd"/>
      <w:r>
        <w:t xml:space="preserve"> property using either a cast to your type (</w:t>
      </w:r>
      <w:proofErr w:type="spellStart"/>
      <w:r>
        <w:t>VendorStatus</w:t>
      </w:r>
      <w:proofErr w:type="spellEnd"/>
      <w:r>
        <w:t xml:space="preserve"> in the example below) or to a </w:t>
      </w:r>
      <w:proofErr w:type="spellStart"/>
      <w:r>
        <w:t>JObject</w:t>
      </w:r>
      <w:proofErr w:type="spellEnd"/>
      <w:r>
        <w:t xml:space="preserve"> collection.</w:t>
      </w:r>
    </w:p>
    <w:p w:rsidR="0037335D" w:rsidRDefault="0037335D" w:rsidP="0037335D">
      <w:pPr>
        <w:tabs>
          <w:tab w:val="left" w:pos="360"/>
        </w:tabs>
      </w:pPr>
      <w:r>
        <w:t xml:space="preserve">   </w:t>
      </w:r>
      <w:r>
        <w:rPr>
          <w:noProof/>
        </w:rPr>
        <w:drawing>
          <wp:inline distT="0" distB="0" distL="0" distR="0" wp14:anchorId="0CF9FBB7" wp14:editId="6D3A4E6E">
            <wp:extent cx="4628571" cy="780952"/>
            <wp:effectExtent l="0" t="0" r="635" b="63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628571" cy="780952"/>
                    </a:xfrm>
                    <a:prstGeom prst="rect">
                      <a:avLst/>
                    </a:prstGeom>
                  </pic:spPr>
                </pic:pic>
              </a:graphicData>
            </a:graphic>
          </wp:inline>
        </w:drawing>
      </w:r>
    </w:p>
    <w:p w:rsidR="0037335D" w:rsidRDefault="0037335D" w:rsidP="0037335D">
      <w:pPr>
        <w:tabs>
          <w:tab w:val="left" w:pos="360"/>
        </w:tabs>
      </w:pPr>
    </w:p>
    <w:p w:rsidR="0037335D" w:rsidRDefault="0037335D" w:rsidP="0037335D">
      <w:pPr>
        <w:tabs>
          <w:tab w:val="left" w:pos="360"/>
        </w:tabs>
      </w:pPr>
      <w:r>
        <w:t xml:space="preserve">What if you are using a web service that returns </w:t>
      </w:r>
      <w:r w:rsidRPr="00A37C2C">
        <w:t>"\/Date(1489627020170)\/"</w:t>
      </w:r>
      <w:r>
        <w:t xml:space="preserve"> and your</w:t>
      </w:r>
      <w:r w:rsidRPr="00A90D9B">
        <w:t xml:space="preserve"> C# client</w:t>
      </w:r>
      <w:r>
        <w:t xml:space="preserve"> code does not understand that format? You will have to take those milliseconds and add them to 1/1/1970!</w:t>
      </w:r>
    </w:p>
    <w:p w:rsidR="00F27680" w:rsidRDefault="00F27680" w:rsidP="0037335D">
      <w:pPr>
        <w:tabs>
          <w:tab w:val="left" w:pos="360"/>
        </w:tabs>
      </w:pPr>
      <w:r>
        <w:rPr>
          <w:noProof/>
        </w:rPr>
        <w:drawing>
          <wp:inline distT="0" distB="0" distL="0" distR="0" wp14:anchorId="31597D02" wp14:editId="7333E0B6">
            <wp:extent cx="4671465" cy="45724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671465" cy="457240"/>
                    </a:xfrm>
                    <a:prstGeom prst="rect">
                      <a:avLst/>
                    </a:prstGeom>
                  </pic:spPr>
                </pic:pic>
              </a:graphicData>
            </a:graphic>
          </wp:inline>
        </w:drawing>
      </w:r>
    </w:p>
    <w:p w:rsidR="0037335D" w:rsidRDefault="0037335D" w:rsidP="0037335D">
      <w:pPr>
        <w:tabs>
          <w:tab w:val="left" w:pos="360"/>
        </w:tabs>
      </w:pPr>
      <w:r>
        <w:t>If you need to create the JavaScript date number from C# you could do this:</w:t>
      </w:r>
    </w:p>
    <w:p w:rsidR="0037335D" w:rsidRDefault="00F27680" w:rsidP="00DC760E">
      <w:r>
        <w:rPr>
          <w:noProof/>
        </w:rPr>
        <w:drawing>
          <wp:inline distT="0" distB="0" distL="0" distR="0" wp14:anchorId="07ED5647" wp14:editId="02FF4483">
            <wp:extent cx="5189670" cy="327688"/>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89670" cy="327688"/>
                    </a:xfrm>
                    <a:prstGeom prst="rect">
                      <a:avLst/>
                    </a:prstGeom>
                  </pic:spPr>
                </pic:pic>
              </a:graphicData>
            </a:graphic>
          </wp:inline>
        </w:drawing>
      </w:r>
    </w:p>
    <w:p w:rsidR="00F27680" w:rsidRDefault="00F27680" w:rsidP="00DC760E"/>
    <w:p w:rsidR="003D0C45" w:rsidRPr="003D0C45" w:rsidRDefault="003D0C45" w:rsidP="00DC760E">
      <w:pPr>
        <w:rPr>
          <w:b/>
        </w:rPr>
      </w:pPr>
      <w:r w:rsidRPr="003D0C45">
        <w:rPr>
          <w:b/>
        </w:rPr>
        <w:t>Other Clients</w:t>
      </w:r>
    </w:p>
    <w:p w:rsidR="003D0C45" w:rsidRDefault="003D0C45" w:rsidP="00DC760E">
      <w:r>
        <w:t>Most languages and tools will either include native support for JSON, or can use third party libraries.</w:t>
      </w:r>
      <w:r w:rsidR="001125DF">
        <w:t xml:space="preserve"> You will need to explore how they handle JSON dates.</w:t>
      </w:r>
    </w:p>
    <w:p w:rsidR="003D0C45" w:rsidRDefault="003D0C45" w:rsidP="00DC760E"/>
    <w:p w:rsidR="0037335D" w:rsidRDefault="0037335D" w:rsidP="0037335D">
      <w:pPr>
        <w:pStyle w:val="Heading2"/>
      </w:pPr>
      <w:bookmarkStart w:id="59" w:name="_Toc490232479"/>
      <w:r>
        <w:t>Ajax</w:t>
      </w:r>
      <w:bookmarkEnd w:id="59"/>
    </w:p>
    <w:p w:rsidR="003D0C45" w:rsidRDefault="003D0C45" w:rsidP="0037335D">
      <w:r>
        <w:t xml:space="preserve">Many web services can be accessed from client-side code using JavaScript. Most of these calls will be asynchronous to prevent the user’s browser from freezing during updates. In </w:t>
      </w:r>
      <w:r w:rsidR="001125DF">
        <w:t>JavaScript</w:t>
      </w:r>
      <w:r>
        <w:t xml:space="preserve"> we use Ajax to make asynchronous calls to remote web servers. </w:t>
      </w:r>
    </w:p>
    <w:p w:rsidR="004F2EED" w:rsidRPr="004F2EED" w:rsidRDefault="004F2EED" w:rsidP="0037335D">
      <w:pPr>
        <w:rPr>
          <w:b/>
        </w:rPr>
      </w:pPr>
      <w:r w:rsidRPr="004F2EED">
        <w:rPr>
          <w:b/>
        </w:rPr>
        <w:t>Synchronous vs. Asynchronous</w:t>
      </w:r>
    </w:p>
    <w:p w:rsidR="004F2EED" w:rsidRDefault="004F2EED" w:rsidP="00896F1C">
      <w:pPr>
        <w:pStyle w:val="ListParagraph"/>
        <w:numPr>
          <w:ilvl w:val="0"/>
          <w:numId w:val="115"/>
        </w:numPr>
      </w:pPr>
      <w:r>
        <w:t>A synchronous call is a “blocking call”. When the line of code is reached that performs the call, the code will pause until call has completed, typically when data has been returned. No other code can run until the call has completed. The JavaScript alert() function is an example of something that blocks.</w:t>
      </w:r>
    </w:p>
    <w:p w:rsidR="004F2EED" w:rsidRDefault="004F2EED" w:rsidP="00896F1C">
      <w:pPr>
        <w:pStyle w:val="ListParagraph"/>
        <w:numPr>
          <w:ilvl w:val="0"/>
          <w:numId w:val="115"/>
        </w:numPr>
      </w:pPr>
      <w:r>
        <w:t xml:space="preserve">An asynchronous call does not block. As soon as the call is made the JavaScript continues with the next line of code. Asynchronous code usually includes a callback function that is called when the asynchronous code has completed and another that is called if an error has occurred. </w:t>
      </w:r>
    </w:p>
    <w:p w:rsidR="0037335D" w:rsidRDefault="0037335D" w:rsidP="0037335D">
      <w:r>
        <w:lastRenderedPageBreak/>
        <w:t>Ajax used to be called AJAX (</w:t>
      </w:r>
      <w:r w:rsidRPr="001125DF">
        <w:rPr>
          <w:b/>
        </w:rPr>
        <w:t>A</w:t>
      </w:r>
      <w:r>
        <w:t xml:space="preserve">synchronous </w:t>
      </w:r>
      <w:r w:rsidRPr="001125DF">
        <w:rPr>
          <w:b/>
        </w:rPr>
        <w:t>J</w:t>
      </w:r>
      <w:r>
        <w:t xml:space="preserve">avaScript </w:t>
      </w:r>
      <w:r w:rsidR="001125DF" w:rsidRPr="001125DF">
        <w:rPr>
          <w:b/>
        </w:rPr>
        <w:t>A</w:t>
      </w:r>
      <w:r>
        <w:t xml:space="preserve">nd </w:t>
      </w:r>
      <w:r w:rsidRPr="001125DF">
        <w:rPr>
          <w:b/>
        </w:rPr>
        <w:t>X</w:t>
      </w:r>
      <w:r>
        <w:t xml:space="preserve">ML). While it uses JavaScript, it does not have to be asynchronous or return XML. Today Ajax is a name </w:t>
      </w:r>
      <w:r w:rsidR="001125DF">
        <w:t xml:space="preserve">for </w:t>
      </w:r>
      <w:r>
        <w:t xml:space="preserve">a technology and is not usually in all upper case. </w:t>
      </w:r>
    </w:p>
    <w:p w:rsidR="0037335D" w:rsidRDefault="0037335D" w:rsidP="0037335D">
      <w:r>
        <w:t>Ajax:</w:t>
      </w:r>
    </w:p>
    <w:p w:rsidR="0037335D" w:rsidRDefault="0037335D" w:rsidP="00896F1C">
      <w:pPr>
        <w:pStyle w:val="ListParagraph"/>
        <w:numPr>
          <w:ilvl w:val="0"/>
          <w:numId w:val="83"/>
        </w:numPr>
      </w:pPr>
      <w:r>
        <w:t>Provides communication to and from web servers.</w:t>
      </w:r>
    </w:p>
    <w:p w:rsidR="0037335D" w:rsidRDefault="0037335D" w:rsidP="00896F1C">
      <w:pPr>
        <w:pStyle w:val="ListParagraph"/>
        <w:numPr>
          <w:ilvl w:val="0"/>
          <w:numId w:val="83"/>
        </w:numPr>
      </w:pPr>
      <w:r>
        <w:t>Makes asynchronous calls</w:t>
      </w:r>
      <w:r w:rsidR="001125DF">
        <w:t xml:space="preserve"> so as</w:t>
      </w:r>
      <w:r>
        <w:t xml:space="preserve"> to not block other code running in the browser.</w:t>
      </w:r>
    </w:p>
    <w:p w:rsidR="00D0731E" w:rsidRDefault="00D0731E" w:rsidP="00896F1C">
      <w:pPr>
        <w:pStyle w:val="ListParagraph"/>
        <w:numPr>
          <w:ilvl w:val="0"/>
          <w:numId w:val="83"/>
        </w:numPr>
      </w:pPr>
      <w:r>
        <w:t xml:space="preserve">Can also make synchronous / blocking calls. </w:t>
      </w:r>
    </w:p>
    <w:p w:rsidR="0037335D" w:rsidRDefault="0037335D" w:rsidP="00896F1C">
      <w:pPr>
        <w:pStyle w:val="ListParagraph"/>
        <w:numPr>
          <w:ilvl w:val="0"/>
          <w:numId w:val="83"/>
        </w:numPr>
      </w:pPr>
      <w:r>
        <w:t xml:space="preserve">Can send and receive text, HTML, XML, JSON and other </w:t>
      </w:r>
      <w:r w:rsidR="003B52E9">
        <w:t>data.</w:t>
      </w:r>
    </w:p>
    <w:p w:rsidR="003B52E9" w:rsidRDefault="003B52E9" w:rsidP="003B52E9"/>
    <w:p w:rsidR="0037335D" w:rsidRDefault="0037335D" w:rsidP="0037335D">
      <w:pPr>
        <w:pStyle w:val="Heading3"/>
      </w:pPr>
      <w:bookmarkStart w:id="60" w:name="_Toc490232480"/>
      <w:r>
        <w:t>Calling Web Services using JavaScript</w:t>
      </w:r>
      <w:bookmarkEnd w:id="60"/>
    </w:p>
    <w:p w:rsidR="0037335D" w:rsidRDefault="003B52E9" w:rsidP="0037335D">
      <w:r>
        <w:t xml:space="preserve">Microsoft supplied an ActiveX object named XMLHTTP that let </w:t>
      </w:r>
      <w:r w:rsidR="001125DF">
        <w:t xml:space="preserve">earlier versions of </w:t>
      </w:r>
      <w:r>
        <w:t xml:space="preserve">Internet Explorer send and receive data asynchronously. Other browser vendors followed </w:t>
      </w:r>
      <w:r w:rsidR="001125DF">
        <w:t>up with a native</w:t>
      </w:r>
      <w:r>
        <w:t xml:space="preserve"> </w:t>
      </w:r>
      <w:proofErr w:type="spellStart"/>
      <w:r>
        <w:t>XMLHttpRequest</w:t>
      </w:r>
      <w:proofErr w:type="spellEnd"/>
      <w:r>
        <w:t xml:space="preserve"> object. This object was finally standardized in HTML 5 as the </w:t>
      </w:r>
      <w:r w:rsidRPr="003B52E9">
        <w:rPr>
          <w:rStyle w:val="ScreenTextChar"/>
        </w:rPr>
        <w:t>window.XMLHttpRequest</w:t>
      </w:r>
      <w:r>
        <w:t xml:space="preserve"> object.</w:t>
      </w:r>
    </w:p>
    <w:p w:rsidR="003B52E9" w:rsidRDefault="003B52E9" w:rsidP="0037335D">
      <w:r>
        <w:t>An example:</w:t>
      </w:r>
    </w:p>
    <w:p w:rsidR="003B52E9" w:rsidRDefault="003B52E9" w:rsidP="0037335D">
      <w:r>
        <w:t xml:space="preserve">Create the </w:t>
      </w:r>
      <w:proofErr w:type="spellStart"/>
      <w:r>
        <w:t>XMLHttpRequest</w:t>
      </w:r>
      <w:proofErr w:type="spellEnd"/>
      <w:r>
        <w:t xml:space="preserve"> object:</w:t>
      </w:r>
    </w:p>
    <w:p w:rsidR="00F27680" w:rsidRDefault="00F27680" w:rsidP="0037335D">
      <w:r>
        <w:rPr>
          <w:noProof/>
        </w:rPr>
        <w:drawing>
          <wp:inline distT="0" distB="0" distL="0" distR="0" wp14:anchorId="2EC4308C" wp14:editId="5BF3123B">
            <wp:extent cx="3170195" cy="17527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70195" cy="175275"/>
                    </a:xfrm>
                    <a:prstGeom prst="rect">
                      <a:avLst/>
                    </a:prstGeom>
                  </pic:spPr>
                </pic:pic>
              </a:graphicData>
            </a:graphic>
          </wp:inline>
        </w:drawing>
      </w:r>
    </w:p>
    <w:p w:rsidR="003B52E9" w:rsidRDefault="003B52E9" w:rsidP="0037335D">
      <w:r>
        <w:t>Create the asynchronous event handler to process the results of the call:</w:t>
      </w:r>
    </w:p>
    <w:p w:rsidR="00F27680" w:rsidRDefault="00F27680" w:rsidP="0037335D">
      <w:r>
        <w:rPr>
          <w:noProof/>
        </w:rPr>
        <w:drawing>
          <wp:inline distT="0" distB="0" distL="0" distR="0" wp14:anchorId="64AD140A" wp14:editId="53CBD33E">
            <wp:extent cx="5037257" cy="19051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037257" cy="190517"/>
                    </a:xfrm>
                    <a:prstGeom prst="rect">
                      <a:avLst/>
                    </a:prstGeom>
                  </pic:spPr>
                </pic:pic>
              </a:graphicData>
            </a:graphic>
          </wp:inline>
        </w:drawing>
      </w:r>
    </w:p>
    <w:p w:rsidR="003B52E9" w:rsidRDefault="003B52E9" w:rsidP="0037335D">
      <w:r>
        <w:t>Specify how to make the call (GET, POST, PUT, DELETE, etc.) and the URL of the web service:</w:t>
      </w:r>
    </w:p>
    <w:p w:rsidR="00F27680" w:rsidRDefault="00F27680" w:rsidP="003B52E9">
      <w:r>
        <w:rPr>
          <w:noProof/>
        </w:rPr>
        <w:drawing>
          <wp:inline distT="0" distB="0" distL="0" distR="0" wp14:anchorId="55923C29" wp14:editId="7DB4DEEB">
            <wp:extent cx="5014395" cy="182896"/>
            <wp:effectExtent l="0" t="0" r="0" b="762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14395" cy="182896"/>
                    </a:xfrm>
                    <a:prstGeom prst="rect">
                      <a:avLst/>
                    </a:prstGeom>
                  </pic:spPr>
                </pic:pic>
              </a:graphicData>
            </a:graphic>
          </wp:inline>
        </w:drawing>
      </w:r>
    </w:p>
    <w:p w:rsidR="003B52E9" w:rsidRDefault="003B52E9" w:rsidP="003B52E9">
      <w:r>
        <w:t>Make the call:</w:t>
      </w:r>
    </w:p>
    <w:p w:rsidR="00F27680" w:rsidRDefault="00F27680" w:rsidP="003B52E9">
      <w:r>
        <w:rPr>
          <w:noProof/>
        </w:rPr>
        <w:drawing>
          <wp:inline distT="0" distB="0" distL="0" distR="0" wp14:anchorId="20829424" wp14:editId="7616CADD">
            <wp:extent cx="1988992" cy="167655"/>
            <wp:effectExtent l="0" t="0" r="0" b="381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88992" cy="167655"/>
                    </a:xfrm>
                    <a:prstGeom prst="rect">
                      <a:avLst/>
                    </a:prstGeom>
                  </pic:spPr>
                </pic:pic>
              </a:graphicData>
            </a:graphic>
          </wp:inline>
        </w:drawing>
      </w:r>
    </w:p>
    <w:p w:rsidR="003B52E9" w:rsidRDefault="003B52E9" w:rsidP="003B52E9">
      <w:r>
        <w:t>The send method can include data needed by the server to process the request. This could include data to create a new customer, credentials, etc.</w:t>
      </w:r>
    </w:p>
    <w:p w:rsidR="003B52E9" w:rsidRDefault="003B52E9" w:rsidP="003B52E9">
      <w:r>
        <w:t>You will usually add code to deal with timeouts and errors.</w:t>
      </w:r>
    </w:p>
    <w:p w:rsidR="003B52E9" w:rsidRPr="0037335D" w:rsidRDefault="003B52E9" w:rsidP="0037335D"/>
    <w:p w:rsidR="0037335D" w:rsidRDefault="0037335D" w:rsidP="0037335D">
      <w:pPr>
        <w:pStyle w:val="Heading3"/>
      </w:pPr>
      <w:bookmarkStart w:id="61" w:name="_Toc480298425"/>
      <w:bookmarkStart w:id="62" w:name="_Toc490232481"/>
      <w:r>
        <w:t>Calling Web Services from Ajax and jQuery</w:t>
      </w:r>
      <w:bookmarkEnd w:id="61"/>
      <w:bookmarkEnd w:id="62"/>
    </w:p>
    <w:p w:rsidR="0037335D" w:rsidRDefault="001125DF" w:rsidP="0037335D">
      <w:r>
        <w:t xml:space="preserve">If we write </w:t>
      </w:r>
      <w:r w:rsidR="00447F23">
        <w:t>our</w:t>
      </w:r>
      <w:r>
        <w:t xml:space="preserve"> web service calls using the </w:t>
      </w:r>
      <w:proofErr w:type="spellStart"/>
      <w:r>
        <w:t>XMLHttpRequest</w:t>
      </w:r>
      <w:proofErr w:type="spellEnd"/>
      <w:r>
        <w:t xml:space="preserve"> object we will also need to write code to deal with multiple browsers and browser versions. </w:t>
      </w:r>
      <w:r w:rsidR="0037335D">
        <w:t>While there are numerous Ajax libraries</w:t>
      </w:r>
      <w:r>
        <w:t xml:space="preserve"> available</w:t>
      </w:r>
      <w:r w:rsidR="0037335D">
        <w:t xml:space="preserve">, </w:t>
      </w:r>
      <w:r>
        <w:t xml:space="preserve">in this course we </w:t>
      </w:r>
      <w:r w:rsidR="0037335D">
        <w:t>will use the jQuery library. jQuery lets you create a detailed request with many options</w:t>
      </w:r>
      <w:r>
        <w:t>, or a</w:t>
      </w:r>
      <w:r w:rsidR="0037335D">
        <w:t xml:space="preserve"> simple request to just get JSON data.</w:t>
      </w:r>
    </w:p>
    <w:p w:rsidR="0037335D" w:rsidRDefault="0037335D" w:rsidP="0037335D"/>
    <w:p w:rsidR="0037335D" w:rsidRDefault="0037335D" w:rsidP="0037335D">
      <w:pPr>
        <w:pStyle w:val="Heading4"/>
      </w:pPr>
      <w:r>
        <w:t>$.ajax()</w:t>
      </w:r>
    </w:p>
    <w:p w:rsidR="0037335D" w:rsidRDefault="0037335D" w:rsidP="0037335D">
      <w:r>
        <w:t xml:space="preserve">The Ajax method gives you the most control and the most options. See: </w:t>
      </w:r>
      <w:hyperlink r:id="rId159" w:history="1">
        <w:r w:rsidRPr="00573D61">
          <w:rPr>
            <w:rStyle w:val="Hyperlink"/>
            <w:sz w:val="21"/>
          </w:rPr>
          <w:t>http://api.jquery.com/jQuery.ajax/</w:t>
        </w:r>
      </w:hyperlink>
    </w:p>
    <w:p w:rsidR="0037335D" w:rsidRDefault="0037335D" w:rsidP="0037335D">
      <w:r>
        <w:t>In the example below:</w:t>
      </w:r>
    </w:p>
    <w:p w:rsidR="0037335D" w:rsidRDefault="0037335D" w:rsidP="00896F1C">
      <w:pPr>
        <w:pStyle w:val="ListParagraph"/>
        <w:numPr>
          <w:ilvl w:val="0"/>
          <w:numId w:val="85"/>
        </w:numPr>
        <w:spacing w:after="160"/>
        <w:contextualSpacing/>
      </w:pPr>
      <w:r>
        <w:t>The curly brackets define a JavaScript object that is passed to the $.ajax method.</w:t>
      </w:r>
    </w:p>
    <w:p w:rsidR="0037335D" w:rsidRDefault="0037335D" w:rsidP="00896F1C">
      <w:pPr>
        <w:pStyle w:val="ListParagraph"/>
        <w:numPr>
          <w:ilvl w:val="0"/>
          <w:numId w:val="85"/>
        </w:numPr>
        <w:spacing w:after="160"/>
        <w:contextualSpacing/>
      </w:pPr>
      <w:r>
        <w:lastRenderedPageBreak/>
        <w:t xml:space="preserve">A custom HTTP header has been added to request JSON formatted data. </w:t>
      </w:r>
    </w:p>
    <w:p w:rsidR="0037335D" w:rsidRDefault="0037335D" w:rsidP="00896F1C">
      <w:pPr>
        <w:pStyle w:val="ListParagraph"/>
        <w:numPr>
          <w:ilvl w:val="1"/>
          <w:numId w:val="85"/>
        </w:numPr>
        <w:spacing w:after="160"/>
        <w:contextualSpacing/>
      </w:pPr>
      <w:r>
        <w:t>The service you are calling might be able to request multiple formats.</w:t>
      </w:r>
    </w:p>
    <w:p w:rsidR="0037335D" w:rsidRDefault="0037335D" w:rsidP="00896F1C">
      <w:pPr>
        <w:pStyle w:val="ListParagraph"/>
        <w:numPr>
          <w:ilvl w:val="1"/>
          <w:numId w:val="85"/>
        </w:numPr>
        <w:spacing w:after="160"/>
        <w:contextualSpacing/>
      </w:pPr>
      <w:r>
        <w:t>This will not guarantee that you will get JSON back. That’s up to the service.</w:t>
      </w:r>
    </w:p>
    <w:p w:rsidR="0037335D" w:rsidRDefault="0037335D" w:rsidP="00896F1C">
      <w:pPr>
        <w:pStyle w:val="ListParagraph"/>
        <w:numPr>
          <w:ilvl w:val="0"/>
          <w:numId w:val="85"/>
        </w:numPr>
        <w:spacing w:after="160"/>
        <w:contextualSpacing/>
      </w:pPr>
      <w:r>
        <w:t>Asynchronous functions for processing a success or an error. This example is using anonymous in-line functions. (An alert is not the best way to show data!)</w:t>
      </w:r>
    </w:p>
    <w:p w:rsidR="001125DF" w:rsidRDefault="001125DF" w:rsidP="00896F1C">
      <w:pPr>
        <w:pStyle w:val="ListParagraph"/>
        <w:numPr>
          <w:ilvl w:val="0"/>
          <w:numId w:val="85"/>
        </w:numPr>
        <w:spacing w:after="160"/>
        <w:contextualSpacing/>
      </w:pPr>
      <w:r>
        <w:t>The success property is the asynchronous callback function for the returned data. It receives a parameter that represents the returned data. The returned data could be in text, JSON or XML formats, depending on the web service.</w:t>
      </w:r>
      <w:r w:rsidR="00F91893">
        <w:t xml:space="preserve"> </w:t>
      </w:r>
    </w:p>
    <w:p w:rsidR="001125DF" w:rsidRDefault="001125DF" w:rsidP="00896F1C">
      <w:pPr>
        <w:pStyle w:val="ListParagraph"/>
        <w:numPr>
          <w:ilvl w:val="0"/>
          <w:numId w:val="85"/>
        </w:numPr>
        <w:spacing w:after="160"/>
        <w:contextualSpacing/>
      </w:pPr>
      <w:r>
        <w:t>The error property is the function called when there’s an error. It receives and error object with details about the error.</w:t>
      </w:r>
    </w:p>
    <w:p w:rsidR="0037335D" w:rsidRDefault="0037335D" w:rsidP="0037335D">
      <w:r>
        <w:t xml:space="preserve">    </w:t>
      </w:r>
      <w:r>
        <w:rPr>
          <w:noProof/>
        </w:rPr>
        <w:drawing>
          <wp:inline distT="0" distB="0" distL="0" distR="0" wp14:anchorId="0E3EEDFE" wp14:editId="1F3CF4F4">
            <wp:extent cx="4447619" cy="2514286"/>
            <wp:effectExtent l="0" t="0" r="0" b="63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447619" cy="2514286"/>
                    </a:xfrm>
                    <a:prstGeom prst="rect">
                      <a:avLst/>
                    </a:prstGeom>
                  </pic:spPr>
                </pic:pic>
              </a:graphicData>
            </a:graphic>
          </wp:inline>
        </w:drawing>
      </w:r>
    </w:p>
    <w:p w:rsidR="0037335D" w:rsidRPr="00C05FA9" w:rsidRDefault="0037335D" w:rsidP="0037335D"/>
    <w:p w:rsidR="0037335D" w:rsidRDefault="0037335D" w:rsidP="0037335D">
      <w:pPr>
        <w:pStyle w:val="Heading4"/>
      </w:pPr>
      <w:r>
        <w:t>$.</w:t>
      </w:r>
      <w:proofErr w:type="spellStart"/>
      <w:r>
        <w:t>getJSON</w:t>
      </w:r>
      <w:proofErr w:type="spellEnd"/>
      <w:r>
        <w:t>()</w:t>
      </w:r>
    </w:p>
    <w:p w:rsidR="0037335D" w:rsidRDefault="00D0731E" w:rsidP="0037335D">
      <w:r>
        <w:t xml:space="preserve">The </w:t>
      </w:r>
      <w:proofErr w:type="spellStart"/>
      <w:r w:rsidR="0037335D">
        <w:t>getJSON</w:t>
      </w:r>
      <w:proofErr w:type="spellEnd"/>
      <w:r>
        <w:t xml:space="preserve"> method</w:t>
      </w:r>
      <w:r w:rsidR="0037335D">
        <w:t xml:space="preserve"> is just a shorthand for:</w:t>
      </w:r>
      <w:r w:rsidR="0037335D">
        <w:br/>
        <w:t xml:space="preserve">  </w:t>
      </w:r>
      <w:r w:rsidR="0037335D">
        <w:rPr>
          <w:noProof/>
        </w:rPr>
        <w:drawing>
          <wp:inline distT="0" distB="0" distL="0" distR="0" wp14:anchorId="008DF9A7" wp14:editId="61AF3A4E">
            <wp:extent cx="1600000" cy="980952"/>
            <wp:effectExtent l="0" t="0" r="63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600000" cy="980952"/>
                    </a:xfrm>
                    <a:prstGeom prst="rect">
                      <a:avLst/>
                    </a:prstGeom>
                  </pic:spPr>
                </pic:pic>
              </a:graphicData>
            </a:graphic>
          </wp:inline>
        </w:drawing>
      </w:r>
    </w:p>
    <w:p w:rsidR="0037335D" w:rsidRDefault="0037335D" w:rsidP="0037335D">
      <w:r>
        <w:t>The following is the equivalent to the $.ajax example above.</w:t>
      </w:r>
    </w:p>
    <w:p w:rsidR="0037335D" w:rsidRDefault="0037335D" w:rsidP="0037335D">
      <w:r>
        <w:rPr>
          <w:noProof/>
        </w:rPr>
        <w:drawing>
          <wp:inline distT="0" distB="0" distL="0" distR="0" wp14:anchorId="1A5CBCD9" wp14:editId="72C58F18">
            <wp:extent cx="4990476" cy="685714"/>
            <wp:effectExtent l="0" t="0" r="635" b="63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990476" cy="685714"/>
                    </a:xfrm>
                    <a:prstGeom prst="rect">
                      <a:avLst/>
                    </a:prstGeom>
                  </pic:spPr>
                </pic:pic>
              </a:graphicData>
            </a:graphic>
          </wp:inline>
        </w:drawing>
      </w:r>
    </w:p>
    <w:p w:rsidR="0037335D" w:rsidRDefault="0037335D" w:rsidP="0037335D">
      <w:r>
        <w:t>$.</w:t>
      </w:r>
      <w:proofErr w:type="spellStart"/>
      <w:r>
        <w:t>getJSON</w:t>
      </w:r>
      <w:proofErr w:type="spellEnd"/>
      <w:r>
        <w:t xml:space="preserve"> has two shortcomings:</w:t>
      </w:r>
    </w:p>
    <w:p w:rsidR="0037335D" w:rsidRDefault="0037335D" w:rsidP="00896F1C">
      <w:pPr>
        <w:pStyle w:val="ListParagraph"/>
        <w:numPr>
          <w:ilvl w:val="0"/>
          <w:numId w:val="86"/>
        </w:numPr>
        <w:spacing w:after="160"/>
        <w:contextualSpacing/>
      </w:pPr>
      <w:r>
        <w:t xml:space="preserve">If the JSON is malformed, it will “silently fail”. </w:t>
      </w:r>
    </w:p>
    <w:p w:rsidR="0037335D" w:rsidRDefault="0037335D" w:rsidP="00896F1C">
      <w:pPr>
        <w:pStyle w:val="ListParagraph"/>
        <w:numPr>
          <w:ilvl w:val="0"/>
          <w:numId w:val="86"/>
        </w:numPr>
        <w:spacing w:after="160"/>
        <w:contextualSpacing/>
      </w:pPr>
      <w:r>
        <w:t xml:space="preserve">You do not get the cause of the error from </w:t>
      </w:r>
      <w:r w:rsidR="00D0731E">
        <w:t>the .</w:t>
      </w:r>
      <w:r>
        <w:t>fail()</w:t>
      </w:r>
      <w:r w:rsidR="00D0731E">
        <w:t xml:space="preserve"> method</w:t>
      </w:r>
      <w:r>
        <w:t>.</w:t>
      </w:r>
    </w:p>
    <w:p w:rsidR="0037335D" w:rsidRDefault="0037335D" w:rsidP="0037335D">
      <w:r>
        <w:t xml:space="preserve">The solution to these </w:t>
      </w:r>
      <w:r w:rsidR="001125DF">
        <w:t xml:space="preserve">issues </w:t>
      </w:r>
      <w:r>
        <w:t>is to use the full $.ajax() method.</w:t>
      </w:r>
    </w:p>
    <w:p w:rsidR="0037335D" w:rsidRDefault="0037335D" w:rsidP="00DC760E"/>
    <w:p w:rsidR="000C5C33" w:rsidRDefault="000C5C33" w:rsidP="000C5C33">
      <w:pPr>
        <w:pStyle w:val="Heading2"/>
      </w:pPr>
      <w:bookmarkStart w:id="63" w:name="_Toc480298439"/>
      <w:bookmarkStart w:id="64" w:name="_Toc490232482"/>
      <w:r>
        <w:lastRenderedPageBreak/>
        <w:t>RESTful Web Services</w:t>
      </w:r>
      <w:bookmarkEnd w:id="63"/>
      <w:bookmarkEnd w:id="64"/>
    </w:p>
    <w:p w:rsidR="000C5C33" w:rsidRDefault="000C5C33" w:rsidP="000C5C33">
      <w:proofErr w:type="spellStart"/>
      <w:r w:rsidRPr="00D0731E">
        <w:rPr>
          <w:b/>
        </w:rPr>
        <w:t>RE</w:t>
      </w:r>
      <w:r w:rsidRPr="00BE6787">
        <w:t>presentational</w:t>
      </w:r>
      <w:proofErr w:type="spellEnd"/>
      <w:r w:rsidRPr="00BE6787">
        <w:t xml:space="preserve"> </w:t>
      </w:r>
      <w:r w:rsidRPr="00D0731E">
        <w:rPr>
          <w:b/>
        </w:rPr>
        <w:t>S</w:t>
      </w:r>
      <w:r w:rsidRPr="00BE6787">
        <w:t xml:space="preserve">tate </w:t>
      </w:r>
      <w:r w:rsidRPr="00D0731E">
        <w:rPr>
          <w:b/>
        </w:rPr>
        <w:t>T</w:t>
      </w:r>
      <w:r w:rsidRPr="00BE6787">
        <w:t>ransfer</w:t>
      </w:r>
    </w:p>
    <w:p w:rsidR="000C5C33" w:rsidRDefault="000C5C33" w:rsidP="000C5C33">
      <w:r>
        <w:t xml:space="preserve">Traditional web services do one thing and only one thing. </w:t>
      </w:r>
      <w:r w:rsidR="00D0731E">
        <w:t xml:space="preserve">Process a single unique request. </w:t>
      </w:r>
      <w:r>
        <w:t xml:space="preserve">They may accept one or more parameters to filter content, but they cannot be used in ways other than what they were written for. A </w:t>
      </w:r>
      <w:proofErr w:type="spellStart"/>
      <w:r>
        <w:t>GetVendors</w:t>
      </w:r>
      <w:proofErr w:type="spellEnd"/>
      <w:r>
        <w:t xml:space="preserve"> service might return all active vendors. If someone needs a list of all vendors from Ohio, or all vendors with for a particular product, then we need to write yet another web service. And as soon as that is delivered, they </w:t>
      </w:r>
      <w:r w:rsidR="00D0731E">
        <w:t xml:space="preserve">will </w:t>
      </w:r>
      <w:r>
        <w:t>want one that returns vendors for a ZIP code or a phone number prefix.</w:t>
      </w:r>
    </w:p>
    <w:p w:rsidR="000C5C33" w:rsidRDefault="000C5C33" w:rsidP="000C5C33">
      <w:r>
        <w:t>A REST service URL points to a resource, not a page, file or service.</w:t>
      </w:r>
    </w:p>
    <w:p w:rsidR="000C5C33" w:rsidRDefault="000C5C33" w:rsidP="00896F1C">
      <w:pPr>
        <w:pStyle w:val="ListParagraph"/>
        <w:numPr>
          <w:ilvl w:val="0"/>
          <w:numId w:val="89"/>
        </w:numPr>
        <w:spacing w:after="160"/>
        <w:contextualSpacing/>
      </w:pPr>
      <w:r>
        <w:t>ASP.NET ASPX SOAP web service:</w:t>
      </w:r>
      <w:r>
        <w:br/>
        <w:t xml:space="preserve">  </w:t>
      </w:r>
      <w:r w:rsidRPr="00F20226">
        <w:t>http://yourserver/SomeService</w:t>
      </w:r>
      <w:r w:rsidRPr="00F20226">
        <w:rPr>
          <w:b/>
        </w:rPr>
        <w:t>.asmx</w:t>
      </w:r>
      <w:r>
        <w:t xml:space="preserve"> a page, not a resource – returns a vendor or a product or a …?</w:t>
      </w:r>
    </w:p>
    <w:p w:rsidR="000C5C33" w:rsidRDefault="000C5C33" w:rsidP="00896F1C">
      <w:pPr>
        <w:pStyle w:val="ListParagraph"/>
        <w:numPr>
          <w:ilvl w:val="0"/>
          <w:numId w:val="89"/>
        </w:numPr>
        <w:spacing w:after="160"/>
        <w:contextualSpacing/>
      </w:pPr>
      <w:r>
        <w:t xml:space="preserve">Windows Communications Foundation (WCF): </w:t>
      </w:r>
      <w:r>
        <w:br/>
        <w:t xml:space="preserve">  </w:t>
      </w:r>
      <w:r w:rsidRPr="00F20226">
        <w:t>http://yourserver/SomeService</w:t>
      </w:r>
      <w:r w:rsidRPr="00F20226">
        <w:rPr>
          <w:b/>
        </w:rPr>
        <w:t>.svc</w:t>
      </w:r>
      <w:r>
        <w:t xml:space="preserve">  a page, not a resource – returns a vendor or a product or a …?</w:t>
      </w:r>
    </w:p>
    <w:p w:rsidR="000C5C33" w:rsidRDefault="000C5C33" w:rsidP="00896F1C">
      <w:pPr>
        <w:pStyle w:val="ListParagraph"/>
        <w:numPr>
          <w:ilvl w:val="0"/>
          <w:numId w:val="89"/>
        </w:numPr>
        <w:spacing w:after="160"/>
        <w:contextualSpacing/>
      </w:pPr>
      <w:r>
        <w:t>REST</w:t>
      </w:r>
      <w:r>
        <w:br/>
        <w:t xml:space="preserve">   </w:t>
      </w:r>
      <w:r w:rsidRPr="00F20226">
        <w:t>http://yourserver</w:t>
      </w:r>
      <w:r>
        <w:t>/Vendor        no file extension! Clearly a request for a vendor!</w:t>
      </w:r>
      <w:r>
        <w:br/>
        <w:t>Note: Web API routes will typically include a path prefix:</w:t>
      </w:r>
      <w:r>
        <w:br/>
        <w:t xml:space="preserve">   </w:t>
      </w:r>
      <w:r w:rsidRPr="00F20226">
        <w:t>http://yourserver</w:t>
      </w:r>
      <w:r>
        <w:t>/</w:t>
      </w:r>
      <w:r w:rsidRPr="00F20226">
        <w:rPr>
          <w:b/>
        </w:rPr>
        <w:t>api/</w:t>
      </w:r>
      <w:r>
        <w:t xml:space="preserve">Vendor   </w:t>
      </w:r>
    </w:p>
    <w:p w:rsidR="000C5C33" w:rsidRDefault="000C5C33" w:rsidP="000C5C33">
      <w:r>
        <w:t>While REST services with OData can support full CRUD activities, its most useful feature is the ability to query data from a URL.</w:t>
      </w:r>
    </w:p>
    <w:p w:rsidR="000C5C33" w:rsidRDefault="000C5C33" w:rsidP="00896F1C">
      <w:pPr>
        <w:pStyle w:val="ListParagraph"/>
        <w:numPr>
          <w:ilvl w:val="0"/>
          <w:numId w:val="90"/>
        </w:numPr>
        <w:spacing w:after="160"/>
        <w:contextualSpacing/>
      </w:pPr>
      <w:r>
        <w:t xml:space="preserve">http://yourserver/VendorsData?$select=name, phone&amp;$filter=state </w:t>
      </w:r>
      <w:proofErr w:type="spellStart"/>
      <w:r>
        <w:t>eq</w:t>
      </w:r>
      <w:proofErr w:type="spellEnd"/>
      <w:r>
        <w:t xml:space="preserve"> 'OH'</w:t>
      </w:r>
    </w:p>
    <w:p w:rsidR="000C5C33" w:rsidRDefault="000C5C33" w:rsidP="00896F1C">
      <w:pPr>
        <w:pStyle w:val="ListParagraph"/>
        <w:numPr>
          <w:ilvl w:val="0"/>
          <w:numId w:val="90"/>
        </w:numPr>
        <w:spacing w:after="160"/>
        <w:contextualSpacing/>
      </w:pPr>
      <w:r>
        <w:t>http://yourserver/VendorsData(1)/Products?$select=description, price</w:t>
      </w:r>
    </w:p>
    <w:p w:rsidR="000C5C33" w:rsidRDefault="000C5C33" w:rsidP="000C5C33"/>
    <w:p w:rsidR="000C5C33" w:rsidRDefault="000C5C33" w:rsidP="000C5C33">
      <w:pPr>
        <w:pStyle w:val="Heading3"/>
      </w:pPr>
      <w:bookmarkStart w:id="65" w:name="_Toc480298440"/>
      <w:bookmarkStart w:id="66" w:name="_Toc490232483"/>
      <w:r>
        <w:t>REST:</w:t>
      </w:r>
      <w:bookmarkEnd w:id="65"/>
      <w:bookmarkEnd w:id="66"/>
    </w:p>
    <w:p w:rsidR="000C5C33" w:rsidRDefault="000C5C33" w:rsidP="00896F1C">
      <w:pPr>
        <w:pStyle w:val="ListParagraph"/>
        <w:numPr>
          <w:ilvl w:val="0"/>
          <w:numId w:val="92"/>
        </w:numPr>
      </w:pPr>
      <w:r>
        <w:t>Hides the implementation</w:t>
      </w:r>
      <w:r>
        <w:tab/>
      </w:r>
    </w:p>
    <w:p w:rsidR="000C5C33" w:rsidRDefault="000C5C33" w:rsidP="00896F1C">
      <w:pPr>
        <w:pStyle w:val="ListParagraph"/>
        <w:numPr>
          <w:ilvl w:val="1"/>
          <w:numId w:val="92"/>
        </w:numPr>
      </w:pPr>
      <w:r>
        <w:t>No .</w:t>
      </w:r>
      <w:proofErr w:type="spellStart"/>
      <w:r>
        <w:t>asmx</w:t>
      </w:r>
      <w:proofErr w:type="spellEnd"/>
      <w:r>
        <w:t xml:space="preserve"> or .svc files or pages in the URL (ideally)</w:t>
      </w:r>
      <w:r w:rsidR="00D0731E">
        <w:br/>
        <w:t xml:space="preserve">    </w:t>
      </w:r>
      <w:r w:rsidRPr="00D0731E">
        <w:rPr>
          <w:rStyle w:val="ScreenTextChar"/>
        </w:rPr>
        <w:t>http://site/resource/action?parameters</w:t>
      </w:r>
      <w:r w:rsidR="00D0731E">
        <w:t xml:space="preserve">   </w:t>
      </w:r>
    </w:p>
    <w:p w:rsidR="000C5C33" w:rsidRDefault="000C5C33" w:rsidP="00896F1C">
      <w:pPr>
        <w:pStyle w:val="ListParagraph"/>
        <w:numPr>
          <w:ilvl w:val="0"/>
          <w:numId w:val="92"/>
        </w:numPr>
      </w:pPr>
      <w:r>
        <w:t>A RESTful service models data entities.</w:t>
      </w:r>
    </w:p>
    <w:p w:rsidR="000C5C33" w:rsidRDefault="00D0731E" w:rsidP="00896F1C">
      <w:pPr>
        <w:pStyle w:val="ListParagraph"/>
        <w:numPr>
          <w:ilvl w:val="1"/>
          <w:numId w:val="92"/>
        </w:numPr>
      </w:pPr>
      <w:r>
        <w:t xml:space="preserve">Entities like </w:t>
      </w:r>
      <w:r w:rsidR="000C5C33">
        <w:t>Products, Customers, Announcements, Tasks, etc.</w:t>
      </w:r>
      <w:r>
        <w:t xml:space="preserve">, not a method such as </w:t>
      </w:r>
      <w:proofErr w:type="spellStart"/>
      <w:r>
        <w:t>GetCustomer</w:t>
      </w:r>
      <w:proofErr w:type="spellEnd"/>
      <w:r>
        <w:t>().  (Entities could equate to a table in SQL, but could refer to a customer and their orders.)</w:t>
      </w:r>
    </w:p>
    <w:p w:rsidR="000C5C33" w:rsidRDefault="000C5C33" w:rsidP="00896F1C">
      <w:pPr>
        <w:pStyle w:val="ListParagraph"/>
        <w:numPr>
          <w:ilvl w:val="0"/>
          <w:numId w:val="92"/>
        </w:numPr>
      </w:pPr>
      <w:r>
        <w:t>Uses standard HTTP verbs for CRUD.</w:t>
      </w:r>
    </w:p>
    <w:p w:rsidR="000C5C33" w:rsidRDefault="000C5C33" w:rsidP="00896F1C">
      <w:pPr>
        <w:pStyle w:val="ListParagraph"/>
        <w:numPr>
          <w:ilvl w:val="1"/>
          <w:numId w:val="92"/>
        </w:numPr>
      </w:pPr>
      <w:r>
        <w:t>POST, GET, PUT, DELETE plus PATCH/MERGE</w:t>
      </w:r>
    </w:p>
    <w:p w:rsidR="000C5C33" w:rsidRDefault="000C5C33" w:rsidP="00896F1C">
      <w:pPr>
        <w:pStyle w:val="ListParagraph"/>
        <w:numPr>
          <w:ilvl w:val="0"/>
          <w:numId w:val="92"/>
        </w:numPr>
      </w:pPr>
      <w:r>
        <w:t>Readable, predictable URLs.</w:t>
      </w:r>
    </w:p>
    <w:p w:rsidR="000C5C33" w:rsidRDefault="000C5C33" w:rsidP="00896F1C">
      <w:pPr>
        <w:pStyle w:val="ListParagraph"/>
        <w:numPr>
          <w:ilvl w:val="0"/>
          <w:numId w:val="92"/>
        </w:numPr>
      </w:pPr>
      <w:r>
        <w:t>Typically returns JSON or XML.</w:t>
      </w:r>
    </w:p>
    <w:p w:rsidR="000C5C33" w:rsidRDefault="000C5C33" w:rsidP="000C5C33"/>
    <w:p w:rsidR="000C5C33" w:rsidRDefault="000C5C33" w:rsidP="000C5C33">
      <w:pPr>
        <w:pStyle w:val="Heading2"/>
      </w:pPr>
      <w:bookmarkStart w:id="67" w:name="_Toc490232484"/>
      <w:r>
        <w:t>OData</w:t>
      </w:r>
      <w:bookmarkEnd w:id="67"/>
    </w:p>
    <w:p w:rsidR="000C5C33" w:rsidRDefault="000C5C33" w:rsidP="000C5C33">
      <w:r>
        <w:t>OData is a standard that defines both a query syntax and a format for the returned data. OData can also generate its own documentation data.</w:t>
      </w:r>
    </w:p>
    <w:p w:rsidR="000C5C33" w:rsidRDefault="000C5C33" w:rsidP="000C5C33">
      <w:r>
        <w:t>For more about the OData standard see:</w:t>
      </w:r>
    </w:p>
    <w:p w:rsidR="000C5C33" w:rsidRDefault="000C5C33" w:rsidP="00896F1C">
      <w:pPr>
        <w:pStyle w:val="ListParagraph"/>
        <w:numPr>
          <w:ilvl w:val="0"/>
          <w:numId w:val="91"/>
        </w:numPr>
        <w:spacing w:after="160"/>
        <w:contextualSpacing/>
      </w:pPr>
      <w:r w:rsidRPr="00275860">
        <w:rPr>
          <w:b/>
        </w:rPr>
        <w:t>OData in ASP.NET Web API</w:t>
      </w:r>
      <w:r>
        <w:br/>
      </w:r>
      <w:r w:rsidRPr="0055178D">
        <w:t>https://docs.microsoft.com/en-us/aspnet/web-api/overview/odata-support-in-aspnet-web-api/</w:t>
      </w:r>
    </w:p>
    <w:p w:rsidR="000C5C33" w:rsidRDefault="000C5C33" w:rsidP="00896F1C">
      <w:pPr>
        <w:pStyle w:val="ListParagraph"/>
        <w:numPr>
          <w:ilvl w:val="0"/>
          <w:numId w:val="91"/>
        </w:numPr>
        <w:spacing w:after="160"/>
        <w:contextualSpacing/>
      </w:pPr>
      <w:r w:rsidRPr="00275860">
        <w:rPr>
          <w:b/>
        </w:rPr>
        <w:lastRenderedPageBreak/>
        <w:t>Understand OData in 6 steps</w:t>
      </w:r>
      <w:r>
        <w:br/>
      </w:r>
      <w:r w:rsidRPr="0055178D">
        <w:t>http://www.odata.org/getting-started/understand-odata-in-6-steps/</w:t>
      </w:r>
    </w:p>
    <w:p w:rsidR="000C5C33" w:rsidRDefault="000C5C33" w:rsidP="00896F1C">
      <w:pPr>
        <w:pStyle w:val="ListParagraph"/>
        <w:numPr>
          <w:ilvl w:val="0"/>
          <w:numId w:val="91"/>
        </w:numPr>
        <w:spacing w:after="160"/>
        <w:contextualSpacing/>
      </w:pPr>
      <w:r w:rsidRPr="00275860">
        <w:rPr>
          <w:b/>
        </w:rPr>
        <w:t>OData - the Best Way to REST</w:t>
      </w:r>
      <w:r>
        <w:br/>
      </w:r>
      <w:r w:rsidRPr="0055178D">
        <w:t>http://www.odata.org/</w:t>
      </w:r>
    </w:p>
    <w:p w:rsidR="000C5C33" w:rsidRDefault="000C5C33" w:rsidP="00896F1C">
      <w:pPr>
        <w:pStyle w:val="ListParagraph"/>
        <w:numPr>
          <w:ilvl w:val="0"/>
          <w:numId w:val="91"/>
        </w:numPr>
        <w:spacing w:after="160"/>
        <w:contextualSpacing/>
      </w:pPr>
      <w:r w:rsidRPr="00275860">
        <w:rPr>
          <w:b/>
        </w:rPr>
        <w:t>Open Data Protocol</w:t>
      </w:r>
      <w:r>
        <w:t xml:space="preserve"> (with some history)</w:t>
      </w:r>
      <w:r>
        <w:br/>
      </w:r>
      <w:r w:rsidRPr="00275860">
        <w:t>https://en.wikipedia.org/wiki/Open_Data_Protocol</w:t>
      </w:r>
    </w:p>
    <w:p w:rsidR="000C5C33" w:rsidRDefault="000C5C33" w:rsidP="000C5C33">
      <w:r>
        <w:t xml:space="preserve">Note: </w:t>
      </w:r>
      <w:r w:rsidR="006C3F90">
        <w:t xml:space="preserve">ASP.NET’s </w:t>
      </w:r>
      <w:r>
        <w:t>Web API implementation of OData does not fully comply with what’s described at the odata.org site.</w:t>
      </w:r>
    </w:p>
    <w:p w:rsidR="000C5C33" w:rsidRDefault="000C5C33" w:rsidP="000C5C33"/>
    <w:p w:rsidR="000C5C33" w:rsidRDefault="000C5C33" w:rsidP="000C5C33">
      <w:pPr>
        <w:pStyle w:val="Heading3"/>
      </w:pPr>
      <w:bookmarkStart w:id="68" w:name="_Toc490232485"/>
      <w:r w:rsidRPr="00EF2141">
        <w:t>Service Metadata Document</w:t>
      </w:r>
      <w:bookmarkEnd w:id="68"/>
    </w:p>
    <w:p w:rsidR="000C5C33" w:rsidRDefault="000C5C33" w:rsidP="000C5C33">
      <w:r>
        <w:t xml:space="preserve">OData </w:t>
      </w:r>
      <w:r w:rsidR="00447F23">
        <w:t>can</w:t>
      </w:r>
      <w:r w:rsidR="00D74751">
        <w:t xml:space="preserve"> </w:t>
      </w:r>
      <w:bookmarkStart w:id="69" w:name="_GoBack"/>
      <w:bookmarkEnd w:id="69"/>
      <w:r w:rsidR="00447F23">
        <w:t>be</w:t>
      </w:r>
      <w:r>
        <w:t xml:space="preserve"> self-documenting and can generate an XML document that defines the list of entities supported.</w:t>
      </w:r>
    </w:p>
    <w:p w:rsidR="000C5C33" w:rsidRDefault="000C5C33" w:rsidP="000C5C33">
      <w:pPr>
        <w:pStyle w:val="ScreenText"/>
      </w:pPr>
      <w:r>
        <w:t xml:space="preserve">    </w:t>
      </w:r>
      <w:r w:rsidRPr="0055178D">
        <w:t>http://</w:t>
      </w:r>
      <w:r>
        <w:t>yourserver</w:t>
      </w:r>
      <w:r w:rsidRPr="0055178D">
        <w:t>/odata</w:t>
      </w:r>
      <w:r w:rsidRPr="0055178D">
        <w:rPr>
          <w:b/>
        </w:rPr>
        <w:t>/$metadata</w:t>
      </w:r>
      <w:r>
        <w:t xml:space="preserve">  </w:t>
      </w:r>
    </w:p>
    <w:p w:rsidR="000C5C33" w:rsidRDefault="000C5C33" w:rsidP="000C5C33">
      <w:r>
        <w:t xml:space="preserve">    </w:t>
      </w:r>
      <w:r>
        <w:rPr>
          <w:noProof/>
        </w:rPr>
        <w:drawing>
          <wp:inline distT="0" distB="0" distL="0" distR="0" wp14:anchorId="1553AFE6" wp14:editId="468FB869">
            <wp:extent cx="4703471" cy="29214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r="36255"/>
                    <a:stretch/>
                  </pic:blipFill>
                  <pic:spPr bwMode="auto">
                    <a:xfrm>
                      <a:off x="0" y="0"/>
                      <a:ext cx="4703471" cy="2921429"/>
                    </a:xfrm>
                    <a:prstGeom prst="rect">
                      <a:avLst/>
                    </a:prstGeom>
                    <a:ln>
                      <a:noFill/>
                    </a:ln>
                    <a:extLst>
                      <a:ext uri="{53640926-AAD7-44D8-BBD7-CCE9431645EC}">
                        <a14:shadowObscured xmlns:a14="http://schemas.microsoft.com/office/drawing/2010/main"/>
                      </a:ext>
                    </a:extLst>
                  </pic:spPr>
                </pic:pic>
              </a:graphicData>
            </a:graphic>
          </wp:inline>
        </w:drawing>
      </w:r>
    </w:p>
    <w:p w:rsidR="000C5C33" w:rsidRDefault="000C5C33" w:rsidP="000C5C33"/>
    <w:p w:rsidR="000C5C33" w:rsidRDefault="000C5C33" w:rsidP="000C5C33">
      <w:pPr>
        <w:pStyle w:val="Heading3"/>
      </w:pPr>
      <w:bookmarkStart w:id="70" w:name="_Toc480298443"/>
      <w:bookmarkStart w:id="71" w:name="_Toc490232486"/>
      <w:r>
        <w:t>Data Format</w:t>
      </w:r>
      <w:bookmarkEnd w:id="70"/>
      <w:bookmarkEnd w:id="71"/>
    </w:p>
    <w:p w:rsidR="000C5C33" w:rsidRDefault="000C5C33" w:rsidP="000C5C33">
      <w:r>
        <w:t>While Web API by default just returns an XML or JSON representation of an object, OData returns that data plus “metadata” about the object.</w:t>
      </w:r>
    </w:p>
    <w:p w:rsidR="000C5C33" w:rsidRPr="0055178D" w:rsidRDefault="000C5C33" w:rsidP="000C5C33"/>
    <w:p w:rsidR="000C5C33" w:rsidRDefault="000C5C33" w:rsidP="000C5C33">
      <w:r w:rsidRPr="0055178D">
        <w:rPr>
          <w:b/>
        </w:rPr>
        <w:t>A Web API request for a single vendor:</w:t>
      </w:r>
      <w:r w:rsidRPr="0055178D">
        <w:rPr>
          <w:b/>
        </w:rPr>
        <w:br/>
      </w:r>
      <w:r>
        <w:t>http://yourserver/</w:t>
      </w:r>
      <w:r w:rsidRPr="0005536F">
        <w:t>api/vendorsdata/1</w:t>
      </w:r>
    </w:p>
    <w:p w:rsidR="000C5C33" w:rsidRDefault="000C5C33" w:rsidP="000C5C33">
      <w:r>
        <w:t xml:space="preserve">     </w:t>
      </w:r>
      <w:r>
        <w:rPr>
          <w:noProof/>
        </w:rPr>
        <w:drawing>
          <wp:inline distT="0" distB="0" distL="0" distR="0" wp14:anchorId="12A27448" wp14:editId="7D53A35A">
            <wp:extent cx="2551176" cy="749808"/>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51176" cy="749808"/>
                    </a:xfrm>
                    <a:prstGeom prst="rect">
                      <a:avLst/>
                    </a:prstGeom>
                  </pic:spPr>
                </pic:pic>
              </a:graphicData>
            </a:graphic>
          </wp:inline>
        </w:drawing>
      </w:r>
    </w:p>
    <w:p w:rsidR="000C5C33" w:rsidRDefault="000C5C33" w:rsidP="000C5C33">
      <w:r>
        <w:lastRenderedPageBreak/>
        <w:t xml:space="preserve">Web API by default returns just the data, and your object is the top level object. If you stored this into a JavaScript variable named </w:t>
      </w:r>
      <w:proofErr w:type="spellStart"/>
      <w:r>
        <w:t>yourVar</w:t>
      </w:r>
      <w:proofErr w:type="spellEnd"/>
      <w:r>
        <w:t xml:space="preserve"> you would access Name as   </w:t>
      </w:r>
      <w:r w:rsidRPr="00422C93">
        <w:rPr>
          <w:rStyle w:val="ScreenTextChar"/>
        </w:rPr>
        <w:t>yourVar.Name</w:t>
      </w:r>
      <w:r>
        <w:t>.</w:t>
      </w:r>
    </w:p>
    <w:p w:rsidR="000C5C33" w:rsidRDefault="000C5C33" w:rsidP="000C5C33"/>
    <w:p w:rsidR="000C5C33" w:rsidRDefault="000C5C33" w:rsidP="000C5C33">
      <w:r>
        <w:t>A REST request with OData formatted return for a single vendor can be returned in several formats</w:t>
      </w:r>
      <w:r>
        <w:br/>
      </w:r>
      <w:r w:rsidRPr="0005536F">
        <w:t>http://localhost:24366/odata/VendorsODATA(1)</w:t>
      </w:r>
    </w:p>
    <w:p w:rsidR="000C5C33" w:rsidRDefault="000C5C33" w:rsidP="000C5C33">
      <w:r w:rsidRPr="00275860">
        <w:rPr>
          <w:b/>
        </w:rPr>
        <w:t xml:space="preserve">OData </w:t>
      </w:r>
      <w:r w:rsidRPr="00F20226">
        <w:rPr>
          <w:b/>
        </w:rPr>
        <w:t>Atom Pub (XML):</w:t>
      </w:r>
    </w:p>
    <w:p w:rsidR="000C5C33" w:rsidRPr="00F20226" w:rsidRDefault="000C5C33" w:rsidP="000C5C33">
      <w:r>
        <w:rPr>
          <w:noProof/>
        </w:rPr>
        <w:drawing>
          <wp:inline distT="0" distB="0" distL="0" distR="0" wp14:anchorId="0CAEB28D" wp14:editId="250492A2">
            <wp:extent cx="2209524" cy="180952"/>
            <wp:effectExtent l="0" t="0" r="63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209524" cy="180952"/>
                    </a:xfrm>
                    <a:prstGeom prst="rect">
                      <a:avLst/>
                    </a:prstGeom>
                  </pic:spPr>
                </pic:pic>
              </a:graphicData>
            </a:graphic>
          </wp:inline>
        </w:drawing>
      </w:r>
    </w:p>
    <w:p w:rsidR="000C5C33" w:rsidRDefault="000C5C33" w:rsidP="000C5C33">
      <w:r>
        <w:t xml:space="preserve">   </w:t>
      </w:r>
      <w:r>
        <w:rPr>
          <w:noProof/>
        </w:rPr>
        <w:drawing>
          <wp:inline distT="0" distB="0" distL="0" distR="0" wp14:anchorId="3B7A084D" wp14:editId="539D3555">
            <wp:extent cx="5602368" cy="311034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28465" cy="3124834"/>
                    </a:xfrm>
                    <a:prstGeom prst="rect">
                      <a:avLst/>
                    </a:prstGeom>
                  </pic:spPr>
                </pic:pic>
              </a:graphicData>
            </a:graphic>
          </wp:inline>
        </w:drawing>
      </w:r>
    </w:p>
    <w:p w:rsidR="000C5C33" w:rsidRPr="00F20226" w:rsidRDefault="000C5C33" w:rsidP="000C5C33">
      <w:pPr>
        <w:rPr>
          <w:b/>
        </w:rPr>
      </w:pPr>
      <w:r>
        <w:rPr>
          <w:b/>
        </w:rPr>
        <w:t xml:space="preserve">OData </w:t>
      </w:r>
      <w:r w:rsidRPr="00F20226">
        <w:rPr>
          <w:b/>
        </w:rPr>
        <w:t>JSON Verbose:</w:t>
      </w:r>
    </w:p>
    <w:p w:rsidR="000C5C33" w:rsidRDefault="000C5C33" w:rsidP="000C5C33">
      <w:r>
        <w:rPr>
          <w:noProof/>
        </w:rPr>
        <w:drawing>
          <wp:inline distT="0" distB="0" distL="0" distR="0" wp14:anchorId="5113E308" wp14:editId="02F98BFE">
            <wp:extent cx="2980952" cy="180952"/>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980952" cy="180952"/>
                    </a:xfrm>
                    <a:prstGeom prst="rect">
                      <a:avLst/>
                    </a:prstGeom>
                  </pic:spPr>
                </pic:pic>
              </a:graphicData>
            </a:graphic>
          </wp:inline>
        </w:drawing>
      </w:r>
    </w:p>
    <w:p w:rsidR="000C5C33" w:rsidRDefault="000C5C33" w:rsidP="000C5C33">
      <w:r>
        <w:t xml:space="preserve">    </w:t>
      </w:r>
      <w:r>
        <w:rPr>
          <w:noProof/>
        </w:rPr>
        <w:drawing>
          <wp:inline distT="0" distB="0" distL="0" distR="0" wp14:anchorId="3A7C39D5" wp14:editId="4AC380D0">
            <wp:extent cx="4471416" cy="171907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471416" cy="1719072"/>
                    </a:xfrm>
                    <a:prstGeom prst="rect">
                      <a:avLst/>
                    </a:prstGeom>
                  </pic:spPr>
                </pic:pic>
              </a:graphicData>
            </a:graphic>
          </wp:inline>
        </w:drawing>
      </w:r>
    </w:p>
    <w:p w:rsidR="000C5C33" w:rsidRPr="00F20226" w:rsidRDefault="000C5C33" w:rsidP="000C5C33">
      <w:pPr>
        <w:rPr>
          <w:b/>
        </w:rPr>
      </w:pPr>
      <w:r>
        <w:rPr>
          <w:b/>
        </w:rPr>
        <w:t xml:space="preserve">OData </w:t>
      </w:r>
      <w:r w:rsidRPr="00F20226">
        <w:rPr>
          <w:b/>
        </w:rPr>
        <w:t>JSON Light (the default starting with ODATA 3)</w:t>
      </w:r>
    </w:p>
    <w:p w:rsidR="000C5C33" w:rsidRDefault="000C5C33" w:rsidP="000C5C33">
      <w:r>
        <w:rPr>
          <w:noProof/>
        </w:rPr>
        <w:drawing>
          <wp:inline distT="0" distB="0" distL="0" distR="0" wp14:anchorId="493193A3" wp14:editId="0DF9B985">
            <wp:extent cx="1942857" cy="152381"/>
            <wp:effectExtent l="0" t="0" r="635" b="63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42857" cy="152381"/>
                    </a:xfrm>
                    <a:prstGeom prst="rect">
                      <a:avLst/>
                    </a:prstGeom>
                  </pic:spPr>
                </pic:pic>
              </a:graphicData>
            </a:graphic>
          </wp:inline>
        </w:drawing>
      </w:r>
    </w:p>
    <w:p w:rsidR="000C5C33" w:rsidRDefault="000C5C33" w:rsidP="000C5C33">
      <w:r>
        <w:lastRenderedPageBreak/>
        <w:t xml:space="preserve">   </w:t>
      </w:r>
      <w:r>
        <w:rPr>
          <w:noProof/>
        </w:rPr>
        <w:drawing>
          <wp:inline distT="0" distB="0" distL="0" distR="0" wp14:anchorId="404EECF9" wp14:editId="2EE5D524">
            <wp:extent cx="4901184" cy="1728216"/>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01184" cy="1728216"/>
                    </a:xfrm>
                    <a:prstGeom prst="rect">
                      <a:avLst/>
                    </a:prstGeom>
                  </pic:spPr>
                </pic:pic>
              </a:graphicData>
            </a:graphic>
          </wp:inline>
        </w:drawing>
      </w:r>
    </w:p>
    <w:p w:rsidR="000C5C33" w:rsidRDefault="000C5C33" w:rsidP="000C5C33">
      <w:r>
        <w:t xml:space="preserve">OData by default returns your data and metadata about the data. Your object is a property of a top level object named “d”. If you stored this into a JavaScript variable named </w:t>
      </w:r>
      <w:proofErr w:type="spellStart"/>
      <w:r>
        <w:t>yourVar</w:t>
      </w:r>
      <w:proofErr w:type="spellEnd"/>
      <w:r>
        <w:t xml:space="preserve"> you would access Name as   </w:t>
      </w:r>
      <w:r w:rsidRPr="00422C93">
        <w:rPr>
          <w:rStyle w:val="ScreenTextChar"/>
        </w:rPr>
        <w:t>yourVar</w:t>
      </w:r>
      <w:r w:rsidRPr="00422C93">
        <w:rPr>
          <w:rStyle w:val="ScreenTextChar"/>
          <w:b/>
        </w:rPr>
        <w:t>.d.</w:t>
      </w:r>
      <w:r w:rsidRPr="00422C93">
        <w:rPr>
          <w:rStyle w:val="ScreenTextChar"/>
        </w:rPr>
        <w:t>Name</w:t>
      </w:r>
      <w:r>
        <w:t>.</w:t>
      </w:r>
    </w:p>
    <w:p w:rsidR="000C5C33" w:rsidRPr="008D6A2B" w:rsidRDefault="000C5C33" w:rsidP="000C5C33"/>
    <w:p w:rsidR="000C5C33" w:rsidRDefault="000C5C33" w:rsidP="000C5C33">
      <w:pPr>
        <w:pStyle w:val="Heading3"/>
      </w:pPr>
      <w:bookmarkStart w:id="72" w:name="_Toc480298444"/>
      <w:bookmarkStart w:id="73" w:name="_Toc490232487"/>
      <w:r>
        <w:t>OData is very case sensitive</w:t>
      </w:r>
      <w:bookmarkEnd w:id="72"/>
      <w:bookmarkEnd w:id="73"/>
    </w:p>
    <w:p w:rsidR="000C5C33" w:rsidRDefault="000C5C33" w:rsidP="000C5C33">
      <w:r>
        <w:t>All OData URLs and queries are case sensitive past the server name and any “/</w:t>
      </w:r>
      <w:proofErr w:type="spellStart"/>
      <w:r>
        <w:t>odata</w:t>
      </w:r>
      <w:proofErr w:type="spellEnd"/>
      <w:r>
        <w:t xml:space="preserve">/” prefix. </w:t>
      </w:r>
    </w:p>
    <w:p w:rsidR="000C5C33" w:rsidRDefault="000C5C33" w:rsidP="00896F1C">
      <w:pPr>
        <w:pStyle w:val="ListParagraph"/>
        <w:numPr>
          <w:ilvl w:val="0"/>
          <w:numId w:val="93"/>
        </w:numPr>
        <w:spacing w:after="160"/>
        <w:contextualSpacing/>
      </w:pPr>
      <w:r>
        <w:t>These are all valid:</w:t>
      </w:r>
    </w:p>
    <w:p w:rsidR="000C5C33" w:rsidRDefault="000C5C33" w:rsidP="00896F1C">
      <w:pPr>
        <w:pStyle w:val="ListParagraph"/>
        <w:numPr>
          <w:ilvl w:val="1"/>
          <w:numId w:val="93"/>
        </w:numPr>
        <w:spacing w:after="160"/>
        <w:contextualSpacing/>
      </w:pPr>
      <w:r>
        <w:t>http://yourserver/odata/VendorSerach?$select=Name</w:t>
      </w:r>
    </w:p>
    <w:p w:rsidR="000C5C33" w:rsidRDefault="000C5C33" w:rsidP="00896F1C">
      <w:pPr>
        <w:pStyle w:val="ListParagraph"/>
        <w:numPr>
          <w:ilvl w:val="1"/>
          <w:numId w:val="93"/>
        </w:numPr>
        <w:spacing w:after="160"/>
        <w:contextualSpacing/>
      </w:pPr>
      <w:r>
        <w:t>http://YourServer/oData/VendorSerach?$select=Name</w:t>
      </w:r>
    </w:p>
    <w:p w:rsidR="000C5C33" w:rsidRDefault="000C5C33" w:rsidP="00896F1C">
      <w:pPr>
        <w:pStyle w:val="ListParagraph"/>
        <w:numPr>
          <w:ilvl w:val="1"/>
          <w:numId w:val="93"/>
        </w:numPr>
        <w:spacing w:after="160"/>
        <w:contextualSpacing/>
      </w:pPr>
      <w:r>
        <w:t>http://YOURSERVER/ODATA/VendorSerach?$select=Name</w:t>
      </w:r>
    </w:p>
    <w:p w:rsidR="000C5C33" w:rsidRDefault="000C5C33" w:rsidP="00896F1C">
      <w:pPr>
        <w:pStyle w:val="ListParagraph"/>
        <w:numPr>
          <w:ilvl w:val="1"/>
          <w:numId w:val="93"/>
        </w:numPr>
        <w:spacing w:after="160"/>
        <w:contextualSpacing/>
      </w:pPr>
      <w:r>
        <w:t>http://YourServer/odata/VendorSerach?$select=Name</w:t>
      </w:r>
      <w:r>
        <w:br/>
      </w:r>
    </w:p>
    <w:p w:rsidR="000C5C33" w:rsidRDefault="000C5C33" w:rsidP="00896F1C">
      <w:pPr>
        <w:pStyle w:val="ListParagraph"/>
        <w:numPr>
          <w:ilvl w:val="0"/>
          <w:numId w:val="93"/>
        </w:numPr>
        <w:spacing w:after="160"/>
        <w:contextualSpacing/>
      </w:pPr>
      <w:r>
        <w:t>Only one of these is valid:</w:t>
      </w:r>
    </w:p>
    <w:p w:rsidR="000C5C33" w:rsidRDefault="000C5C33" w:rsidP="00896F1C">
      <w:pPr>
        <w:pStyle w:val="ListParagraph"/>
        <w:numPr>
          <w:ilvl w:val="1"/>
          <w:numId w:val="93"/>
        </w:numPr>
        <w:spacing w:after="160"/>
        <w:contextualSpacing/>
      </w:pPr>
      <w:r>
        <w:t>http://yourserver/odata/VendorSerach?$select=Name</w:t>
      </w:r>
    </w:p>
    <w:p w:rsidR="000C5C33" w:rsidRDefault="000C5C33" w:rsidP="00896F1C">
      <w:pPr>
        <w:pStyle w:val="ListParagraph"/>
        <w:numPr>
          <w:ilvl w:val="1"/>
          <w:numId w:val="93"/>
        </w:numPr>
        <w:spacing w:after="160"/>
        <w:contextualSpacing/>
      </w:pPr>
      <w:r>
        <w:t>http://yourserver/odata/vendorserach?$select=Name</w:t>
      </w:r>
    </w:p>
    <w:p w:rsidR="000C5C33" w:rsidRDefault="000C5C33" w:rsidP="00896F1C">
      <w:pPr>
        <w:pStyle w:val="ListParagraph"/>
        <w:numPr>
          <w:ilvl w:val="1"/>
          <w:numId w:val="93"/>
        </w:numPr>
        <w:spacing w:after="160"/>
        <w:contextualSpacing/>
      </w:pPr>
      <w:r>
        <w:t>http://yourserver/odata/VendorSerach?$select=name</w:t>
      </w:r>
    </w:p>
    <w:p w:rsidR="000C5C33" w:rsidRDefault="000C5C33" w:rsidP="00896F1C">
      <w:pPr>
        <w:pStyle w:val="ListParagraph"/>
        <w:numPr>
          <w:ilvl w:val="1"/>
          <w:numId w:val="93"/>
        </w:numPr>
        <w:spacing w:after="160"/>
        <w:contextualSpacing/>
      </w:pPr>
      <w:r>
        <w:t>http://yourserver/odata/VendorSerach?$Select=Name</w:t>
      </w:r>
      <w:r>
        <w:br/>
      </w:r>
    </w:p>
    <w:p w:rsidR="000C5C33" w:rsidRDefault="000C5C33" w:rsidP="00896F1C">
      <w:pPr>
        <w:pStyle w:val="ListParagraph"/>
        <w:numPr>
          <w:ilvl w:val="0"/>
          <w:numId w:val="93"/>
        </w:numPr>
        <w:spacing w:after="160"/>
        <w:contextualSpacing/>
      </w:pPr>
      <w:r>
        <w:t>Which of the above is the correct one? The fourth is never correct. “select” and other keywords are always in lower case. For the first three it depends on how things were named in the controller.</w:t>
      </w:r>
    </w:p>
    <w:p w:rsidR="000C5C33" w:rsidRDefault="000C5C33" w:rsidP="000C5C33"/>
    <w:p w:rsidR="000C5C33" w:rsidRDefault="000C5C33" w:rsidP="006C3F90">
      <w:pPr>
        <w:pStyle w:val="Heading2"/>
      </w:pPr>
      <w:bookmarkStart w:id="74" w:name="_Toc480298445"/>
      <w:bookmarkStart w:id="75" w:name="_Toc490232488"/>
      <w:r>
        <w:t>OData Queries</w:t>
      </w:r>
      <w:bookmarkEnd w:id="74"/>
      <w:bookmarkEnd w:id="75"/>
    </w:p>
    <w:p w:rsidR="000C5C33" w:rsidRDefault="000C5C33" w:rsidP="000C5C33">
      <w:r>
        <w:t xml:space="preserve">OData URLs are first RESTful, pointing a resource, and then </w:t>
      </w:r>
      <w:proofErr w:type="spellStart"/>
      <w:r>
        <w:t>queryable</w:t>
      </w:r>
      <w:proofErr w:type="spellEnd"/>
      <w:r>
        <w:t xml:space="preserve"> by using a query string.</w:t>
      </w:r>
    </w:p>
    <w:p w:rsidR="000C5C33" w:rsidRDefault="000C5C33" w:rsidP="000C5C33">
      <w:r>
        <w:t>URLs that point to a resource:</w:t>
      </w:r>
    </w:p>
    <w:p w:rsidR="000C5C33" w:rsidRDefault="000C5C33" w:rsidP="00896F1C">
      <w:pPr>
        <w:pStyle w:val="ListParagraph"/>
        <w:numPr>
          <w:ilvl w:val="0"/>
          <w:numId w:val="94"/>
        </w:numPr>
        <w:spacing w:after="160"/>
        <w:contextualSpacing/>
      </w:pPr>
      <w:r>
        <w:t>http://yourserver/odata/VendorsData   (returns all vendors – a collection of resources)</w:t>
      </w:r>
    </w:p>
    <w:p w:rsidR="000C5C33" w:rsidRDefault="000C5C33" w:rsidP="00896F1C">
      <w:pPr>
        <w:pStyle w:val="ListParagraph"/>
        <w:numPr>
          <w:ilvl w:val="0"/>
          <w:numId w:val="94"/>
        </w:numPr>
        <w:spacing w:after="160"/>
        <w:contextualSpacing/>
      </w:pPr>
      <w:r>
        <w:t>http://yourserver/odata/VendorsData(1)   (returns a single vendor)</w:t>
      </w:r>
    </w:p>
    <w:p w:rsidR="000C5C33" w:rsidRDefault="000C5C33" w:rsidP="00896F1C">
      <w:pPr>
        <w:pStyle w:val="ListParagraph"/>
        <w:numPr>
          <w:ilvl w:val="0"/>
          <w:numId w:val="94"/>
        </w:numPr>
        <w:spacing w:after="160"/>
        <w:contextualSpacing/>
      </w:pPr>
      <w:r w:rsidRPr="000F0CF9">
        <w:t>http://localhost:24366/odata/VendorsODATA(1)/Products</w:t>
      </w:r>
      <w:r>
        <w:t xml:space="preserve"> (returns a single vendor’s products)</w:t>
      </w:r>
    </w:p>
    <w:p w:rsidR="000C5C33" w:rsidRDefault="000C5C33" w:rsidP="000C5C33">
      <w:r>
        <w:t>URLs with a query:</w:t>
      </w:r>
    </w:p>
    <w:p w:rsidR="000C5C33" w:rsidRDefault="000C5C33" w:rsidP="00896F1C">
      <w:pPr>
        <w:pStyle w:val="ListParagraph"/>
        <w:numPr>
          <w:ilvl w:val="0"/>
          <w:numId w:val="94"/>
        </w:numPr>
        <w:spacing w:after="160"/>
        <w:contextualSpacing/>
      </w:pPr>
      <w:r>
        <w:t>http://yourserver/odata/VendorsData</w:t>
      </w:r>
      <w:r w:rsidRPr="000F0CF9">
        <w:t>?$select=Name</w:t>
      </w:r>
      <w:r>
        <w:t xml:space="preserve">   (returns all vendors names)</w:t>
      </w:r>
    </w:p>
    <w:p w:rsidR="000C5C33" w:rsidRDefault="000C5C33" w:rsidP="00896F1C">
      <w:pPr>
        <w:pStyle w:val="ListParagraph"/>
        <w:numPr>
          <w:ilvl w:val="0"/>
          <w:numId w:val="94"/>
        </w:numPr>
        <w:spacing w:after="160"/>
        <w:contextualSpacing/>
      </w:pPr>
      <w:r>
        <w:t>http://yourserver/odata/VendorsData(1)</w:t>
      </w:r>
      <w:r w:rsidRPr="000F0CF9">
        <w:t>?$select=Name</w:t>
      </w:r>
      <w:r>
        <w:t xml:space="preserve">   (returns a single vendor’s name)</w:t>
      </w:r>
    </w:p>
    <w:p w:rsidR="000C5C33" w:rsidRDefault="000C5C33" w:rsidP="000C5C33"/>
    <w:p w:rsidR="000C5C33" w:rsidRDefault="000C5C33" w:rsidP="000C5C33">
      <w:pPr>
        <w:pStyle w:val="Heading4"/>
      </w:pPr>
      <w:r>
        <w:lastRenderedPageBreak/>
        <w:t>Passing an ID</w:t>
      </w:r>
    </w:p>
    <w:p w:rsidR="000C5C33" w:rsidRDefault="000C5C33" w:rsidP="000C5C33">
      <w:r>
        <w:t>OData URLs pass parameters a little differently. While a Web API URL would select a vendor with ID=3 using a route, OData passes the parameter as you would for a method call.</w:t>
      </w:r>
    </w:p>
    <w:p w:rsidR="000C5C33" w:rsidRDefault="000C5C33" w:rsidP="00896F1C">
      <w:pPr>
        <w:pStyle w:val="ListParagraph"/>
        <w:numPr>
          <w:ilvl w:val="0"/>
          <w:numId w:val="101"/>
        </w:numPr>
        <w:spacing w:after="160"/>
        <w:contextualSpacing/>
      </w:pPr>
      <w:r>
        <w:t xml:space="preserve">Web API:  </w:t>
      </w:r>
      <w:r w:rsidRPr="00741939">
        <w:rPr>
          <w:rStyle w:val="ScreenTextChar"/>
        </w:rPr>
        <w:t>/api/Vendors/</w:t>
      </w:r>
      <w:r>
        <w:rPr>
          <w:rStyle w:val="ScreenTextChar"/>
        </w:rPr>
        <w:t>3</w:t>
      </w:r>
      <w:r>
        <w:t xml:space="preserve">   </w:t>
      </w:r>
    </w:p>
    <w:p w:rsidR="000C5C33" w:rsidRDefault="000C5C33" w:rsidP="00896F1C">
      <w:pPr>
        <w:pStyle w:val="ListParagraph"/>
        <w:numPr>
          <w:ilvl w:val="0"/>
          <w:numId w:val="101"/>
        </w:numPr>
        <w:spacing w:after="160"/>
        <w:contextualSpacing/>
      </w:pPr>
      <w:r>
        <w:t xml:space="preserve">OData:     </w:t>
      </w:r>
      <w:r>
        <w:rPr>
          <w:rStyle w:val="ScreenTextChar"/>
        </w:rPr>
        <w:t>/odata/Vendors(3</w:t>
      </w:r>
      <w:r w:rsidRPr="00741939">
        <w:rPr>
          <w:rStyle w:val="ScreenTextChar"/>
        </w:rPr>
        <w:t>)</w:t>
      </w:r>
      <w:r>
        <w:t xml:space="preserve">   </w:t>
      </w:r>
    </w:p>
    <w:p w:rsidR="000C5C33" w:rsidRDefault="000C5C33" w:rsidP="000C5C33"/>
    <w:p w:rsidR="000C5C33" w:rsidRDefault="000C5C33" w:rsidP="000C5C33">
      <w:pPr>
        <w:pStyle w:val="Heading4"/>
      </w:pPr>
      <w:r>
        <w:t>Queries</w:t>
      </w:r>
    </w:p>
    <w:p w:rsidR="000C5C33" w:rsidRDefault="000C5C33" w:rsidP="000C5C33">
      <w:r>
        <w:t>OData queries are written as a URL query string and follow a pattern:</w:t>
      </w:r>
    </w:p>
    <w:p w:rsidR="000C5C33" w:rsidRDefault="000C5C33" w:rsidP="00896F1C">
      <w:pPr>
        <w:pStyle w:val="ListParagraph"/>
        <w:numPr>
          <w:ilvl w:val="0"/>
          <w:numId w:val="95"/>
        </w:numPr>
        <w:spacing w:after="160"/>
        <w:contextualSpacing/>
      </w:pPr>
      <w:r>
        <w:t>Starts with a “?”, if the first item in the query string, or with a “&amp;”.    ?$select=…</w:t>
      </w:r>
    </w:p>
    <w:p w:rsidR="000C5C33" w:rsidRDefault="000C5C33" w:rsidP="00896F1C">
      <w:pPr>
        <w:pStyle w:val="ListParagraph"/>
        <w:numPr>
          <w:ilvl w:val="0"/>
          <w:numId w:val="95"/>
        </w:numPr>
        <w:spacing w:after="160"/>
        <w:contextualSpacing/>
      </w:pPr>
      <w:r>
        <w:t>Keywords start with a “$”.    $select=…</w:t>
      </w:r>
    </w:p>
    <w:p w:rsidR="000C5C33" w:rsidRDefault="000C5C33" w:rsidP="00896F1C">
      <w:pPr>
        <w:pStyle w:val="ListParagraph"/>
        <w:numPr>
          <w:ilvl w:val="0"/>
          <w:numId w:val="95"/>
        </w:numPr>
        <w:spacing w:after="160"/>
        <w:contextualSpacing/>
      </w:pPr>
      <w:r>
        <w:t>Keywords are followed by an equal sign.</w:t>
      </w:r>
    </w:p>
    <w:p w:rsidR="000C5C33" w:rsidRPr="000F0CF9" w:rsidRDefault="000C5C33" w:rsidP="00896F1C">
      <w:pPr>
        <w:pStyle w:val="ListParagraph"/>
        <w:numPr>
          <w:ilvl w:val="0"/>
          <w:numId w:val="95"/>
        </w:numPr>
        <w:spacing w:after="160"/>
        <w:contextualSpacing/>
      </w:pPr>
      <w:r>
        <w:t xml:space="preserve">Boolean operators are names, not symbols.   </w:t>
      </w:r>
      <w:proofErr w:type="spellStart"/>
      <w:r>
        <w:t>eq</w:t>
      </w:r>
      <w:proofErr w:type="spellEnd"/>
      <w:r>
        <w:t xml:space="preserve">, ne, </w:t>
      </w:r>
      <w:proofErr w:type="spellStart"/>
      <w:r>
        <w:t>gt</w:t>
      </w:r>
      <w:proofErr w:type="spellEnd"/>
      <w:r>
        <w:t xml:space="preserve">, </w:t>
      </w:r>
      <w:proofErr w:type="spellStart"/>
      <w:r>
        <w:t>lt</w:t>
      </w:r>
      <w:proofErr w:type="spellEnd"/>
      <w:r>
        <w:t>, etc.</w:t>
      </w:r>
    </w:p>
    <w:p w:rsidR="000C5C33" w:rsidRDefault="000C5C33" w:rsidP="000C5C33"/>
    <w:p w:rsidR="000C5C33" w:rsidRDefault="000C5C33" w:rsidP="000C5C33">
      <w:pPr>
        <w:pStyle w:val="Heading4"/>
      </w:pPr>
      <w:r>
        <w:t>$select</w:t>
      </w:r>
    </w:p>
    <w:p w:rsidR="000C5C33" w:rsidRDefault="000C5C33" w:rsidP="000C5C33">
      <w:r>
        <w:t xml:space="preserve">$select selects which properties to include in the response. </w:t>
      </w:r>
    </w:p>
    <w:p w:rsidR="000C5C33" w:rsidRDefault="000C5C33" w:rsidP="000C5C33">
      <w:r>
        <w:t>Notes:</w:t>
      </w:r>
    </w:p>
    <w:p w:rsidR="000C5C33" w:rsidRDefault="000C5C33" w:rsidP="00896F1C">
      <w:pPr>
        <w:pStyle w:val="ListParagraph"/>
        <w:numPr>
          <w:ilvl w:val="0"/>
          <w:numId w:val="98"/>
        </w:numPr>
        <w:spacing w:after="160"/>
        <w:contextualSpacing/>
      </w:pPr>
      <w:r>
        <w:t>Property names can be separated by spaces.   $select=</w:t>
      </w:r>
      <w:proofErr w:type="spellStart"/>
      <w:r>
        <w:t>Name,Status</w:t>
      </w:r>
      <w:proofErr w:type="spellEnd"/>
      <w:r>
        <w:t xml:space="preserve">  or $select=Name, Status</w:t>
      </w:r>
    </w:p>
    <w:p w:rsidR="000C5C33" w:rsidRDefault="000C5C33" w:rsidP="00896F1C">
      <w:pPr>
        <w:pStyle w:val="ListParagraph"/>
        <w:numPr>
          <w:ilvl w:val="0"/>
          <w:numId w:val="98"/>
        </w:numPr>
        <w:spacing w:after="160"/>
        <w:contextualSpacing/>
      </w:pPr>
      <w:r>
        <w:t>Some ODATA providers may still return additional properties beyond those in your list.</w:t>
      </w:r>
    </w:p>
    <w:p w:rsidR="000C5C33" w:rsidRDefault="000C5C33" w:rsidP="000C5C33">
      <w:r>
        <w:t>Examples:</w:t>
      </w:r>
    </w:p>
    <w:p w:rsidR="000C5C33" w:rsidRDefault="00447F23" w:rsidP="00896F1C">
      <w:pPr>
        <w:pStyle w:val="ListParagraph"/>
        <w:numPr>
          <w:ilvl w:val="0"/>
          <w:numId w:val="99"/>
        </w:numPr>
        <w:spacing w:after="160"/>
        <w:contextualSpacing/>
      </w:pPr>
      <w:r>
        <w:t>/</w:t>
      </w:r>
      <w:proofErr w:type="spellStart"/>
      <w:r w:rsidR="000C5C33" w:rsidRPr="00D55EE2">
        <w:t>VendorsODATA</w:t>
      </w:r>
      <w:proofErr w:type="spellEnd"/>
      <w:r w:rsidR="000C5C33" w:rsidRPr="00D55EE2">
        <w:t>?</w:t>
      </w:r>
      <w:r w:rsidR="000C5C33" w:rsidRPr="00447F23">
        <w:rPr>
          <w:b/>
        </w:rPr>
        <w:t>$select</w:t>
      </w:r>
      <w:r w:rsidR="000C5C33" w:rsidRPr="00D55EE2">
        <w:t>=Name, Status</w:t>
      </w:r>
    </w:p>
    <w:p w:rsidR="000C5C33" w:rsidRDefault="000C5C33" w:rsidP="00896F1C">
      <w:pPr>
        <w:pStyle w:val="ListParagraph"/>
        <w:numPr>
          <w:ilvl w:val="0"/>
          <w:numId w:val="99"/>
        </w:numPr>
        <w:spacing w:after="160"/>
        <w:contextualSpacing/>
      </w:pPr>
      <w:r>
        <w:t>/</w:t>
      </w:r>
      <w:proofErr w:type="spellStart"/>
      <w:r w:rsidRPr="00D55EE2">
        <w:t>VendorsODATA</w:t>
      </w:r>
      <w:proofErr w:type="spellEnd"/>
      <w:r w:rsidRPr="00D55EE2">
        <w:t>(1)?</w:t>
      </w:r>
      <w:r w:rsidRPr="00447F23">
        <w:rPr>
          <w:b/>
        </w:rPr>
        <w:t>$select</w:t>
      </w:r>
      <w:r w:rsidRPr="00D55EE2">
        <w:t>=Name, Status</w:t>
      </w:r>
    </w:p>
    <w:p w:rsidR="000C5C33" w:rsidRDefault="000C5C33" w:rsidP="000C5C33"/>
    <w:p w:rsidR="000C5C33" w:rsidRDefault="000C5C33" w:rsidP="000C5C33">
      <w:pPr>
        <w:pStyle w:val="Heading4"/>
      </w:pPr>
      <w:r>
        <w:t>$select with drilldown</w:t>
      </w:r>
    </w:p>
    <w:p w:rsidR="000C5C33" w:rsidRDefault="000C5C33" w:rsidP="000C5C33">
      <w:r>
        <w:t>$select combined with $expand can be used to return parent/child sets of related data.</w:t>
      </w:r>
    </w:p>
    <w:p w:rsidR="000C5C33" w:rsidRDefault="000C5C33" w:rsidP="000C5C33">
      <w:r>
        <w:t>For this set of entities:</w:t>
      </w:r>
    </w:p>
    <w:p w:rsidR="000C5C33" w:rsidRDefault="000C5C33" w:rsidP="000C5C33">
      <w:r>
        <w:t xml:space="preserve">    </w:t>
      </w:r>
      <w:r>
        <w:rPr>
          <w:noProof/>
        </w:rPr>
        <w:drawing>
          <wp:inline distT="0" distB="0" distL="0" distR="0" wp14:anchorId="422E80E6" wp14:editId="0D13C196">
            <wp:extent cx="3778571" cy="2578571"/>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778571" cy="2578571"/>
                    </a:xfrm>
                    <a:prstGeom prst="rect">
                      <a:avLst/>
                    </a:prstGeom>
                  </pic:spPr>
                </pic:pic>
              </a:graphicData>
            </a:graphic>
          </wp:inline>
        </w:drawing>
      </w:r>
    </w:p>
    <w:p w:rsidR="000C5C33" w:rsidRDefault="000C5C33" w:rsidP="000C5C33">
      <w:r>
        <w:t>You could return a list of products for a vendor, or all vendors, using:</w:t>
      </w:r>
    </w:p>
    <w:p w:rsidR="000C5C33" w:rsidRDefault="000C5C33" w:rsidP="00896F1C">
      <w:pPr>
        <w:pStyle w:val="ListParagraph"/>
        <w:numPr>
          <w:ilvl w:val="0"/>
          <w:numId w:val="100"/>
        </w:numPr>
        <w:spacing w:after="160"/>
        <w:contextualSpacing/>
      </w:pPr>
      <w:r w:rsidRPr="00741939">
        <w:lastRenderedPageBreak/>
        <w:t>http://</w:t>
      </w:r>
      <w:r>
        <w:t>yourserver</w:t>
      </w:r>
      <w:r w:rsidRPr="00741939">
        <w:t>/odata/VendorsODATA(1)?</w:t>
      </w:r>
      <w:r w:rsidRPr="00741939">
        <w:rPr>
          <w:b/>
        </w:rPr>
        <w:t>$expand=Products</w:t>
      </w:r>
      <w:r w:rsidRPr="00741939">
        <w:t>&amp;$select=Name, Status,</w:t>
      </w:r>
      <w:r>
        <w:t xml:space="preserve"> </w:t>
      </w:r>
      <w:r w:rsidRPr="00741939">
        <w:rPr>
          <w:b/>
        </w:rPr>
        <w:t>Products/Description</w:t>
      </w:r>
      <w:r>
        <w:rPr>
          <w:b/>
        </w:rPr>
        <w:t>, Products/Price</w:t>
      </w:r>
    </w:p>
    <w:p w:rsidR="000C5C33" w:rsidRDefault="000C5C33" w:rsidP="00896F1C">
      <w:pPr>
        <w:pStyle w:val="ListParagraph"/>
        <w:numPr>
          <w:ilvl w:val="0"/>
          <w:numId w:val="100"/>
        </w:numPr>
        <w:spacing w:after="160"/>
        <w:contextualSpacing/>
      </w:pPr>
      <w:r w:rsidRPr="00741939">
        <w:t>http://</w:t>
      </w:r>
      <w:r>
        <w:t>yourserver</w:t>
      </w:r>
      <w:r w:rsidRPr="00741939">
        <w:t>/odata/VendorsODATA?</w:t>
      </w:r>
      <w:r w:rsidRPr="00741939">
        <w:rPr>
          <w:b/>
        </w:rPr>
        <w:t>$expand=Products</w:t>
      </w:r>
      <w:r w:rsidRPr="00741939">
        <w:t>&amp;$select=Name, Status,</w:t>
      </w:r>
      <w:r>
        <w:t xml:space="preserve"> </w:t>
      </w:r>
      <w:r w:rsidRPr="00741939">
        <w:rPr>
          <w:b/>
        </w:rPr>
        <w:t>Products/Description</w:t>
      </w:r>
      <w:r>
        <w:rPr>
          <w:b/>
        </w:rPr>
        <w:t>, Products/Price</w:t>
      </w:r>
    </w:p>
    <w:p w:rsidR="000C5C33" w:rsidRPr="00D92036" w:rsidRDefault="000C5C33" w:rsidP="000C5C33"/>
    <w:p w:rsidR="000C5C33" w:rsidRDefault="000C5C33" w:rsidP="000C5C33">
      <w:pPr>
        <w:pStyle w:val="Heading4"/>
      </w:pPr>
      <w:r>
        <w:t>$filter</w:t>
      </w:r>
    </w:p>
    <w:p w:rsidR="000C5C33" w:rsidRDefault="000C5C33" w:rsidP="000C5C33">
      <w:r>
        <w:t xml:space="preserve">$filter Filters the results, based on a Boolean condition. </w:t>
      </w:r>
    </w:p>
    <w:p w:rsidR="000C5C33" w:rsidRDefault="000C5C33" w:rsidP="000C5C33">
      <w:r>
        <w:t xml:space="preserve">For details and examples see: </w:t>
      </w:r>
      <w:r w:rsidRPr="00B13A06">
        <w:t>http://www.odata.org/documentation/odata-version-3-0/odata-version-3-0-core-protocol/#queryingcollections</w:t>
      </w:r>
    </w:p>
    <w:p w:rsidR="000C5C33" w:rsidRDefault="000C5C33" w:rsidP="000C5C33">
      <w:r>
        <w:t>Examples:</w:t>
      </w:r>
    </w:p>
    <w:p w:rsidR="000C5C33" w:rsidRDefault="000C5C33" w:rsidP="00896F1C">
      <w:pPr>
        <w:pStyle w:val="ListParagraph"/>
        <w:numPr>
          <w:ilvl w:val="0"/>
          <w:numId w:val="96"/>
        </w:numPr>
        <w:spacing w:after="160"/>
        <w:contextualSpacing/>
      </w:pPr>
      <w:r w:rsidRPr="00D92036">
        <w:t>http://</w:t>
      </w:r>
      <w:r>
        <w:t>yourServer</w:t>
      </w:r>
      <w:r w:rsidRPr="00D92036">
        <w:t>/odata/VendorsODATA?</w:t>
      </w:r>
      <w:r w:rsidRPr="000B70DD">
        <w:rPr>
          <w:b/>
        </w:rPr>
        <w:t xml:space="preserve">$filter=Status </w:t>
      </w:r>
      <w:proofErr w:type="spellStart"/>
      <w:r w:rsidRPr="000B70DD">
        <w:rPr>
          <w:b/>
        </w:rPr>
        <w:t>eq</w:t>
      </w:r>
      <w:proofErr w:type="spellEnd"/>
      <w:r w:rsidRPr="000B70DD">
        <w:rPr>
          <w:b/>
        </w:rPr>
        <w:t xml:space="preserve"> 'Active'</w:t>
      </w:r>
    </w:p>
    <w:p w:rsidR="000C5C33" w:rsidRDefault="000C5C33" w:rsidP="00896F1C">
      <w:pPr>
        <w:pStyle w:val="ListParagraph"/>
        <w:numPr>
          <w:ilvl w:val="0"/>
          <w:numId w:val="96"/>
        </w:numPr>
        <w:spacing w:after="160"/>
        <w:contextualSpacing/>
      </w:pPr>
      <w:r w:rsidRPr="00D92036">
        <w:t>http://</w:t>
      </w:r>
      <w:r>
        <w:t>yourServer</w:t>
      </w:r>
      <w:r w:rsidRPr="00D92036">
        <w:t>/odata/VendorsODATA?</w:t>
      </w:r>
      <w:r w:rsidRPr="000B70DD">
        <w:rPr>
          <w:b/>
        </w:rPr>
        <w:t>$filter=substringof('plane',Name)</w:t>
      </w:r>
      <w:r>
        <w:t xml:space="preserve"> </w:t>
      </w:r>
    </w:p>
    <w:p w:rsidR="000C5C33" w:rsidRDefault="000C5C33" w:rsidP="00896F1C">
      <w:pPr>
        <w:pStyle w:val="ListParagraph"/>
        <w:numPr>
          <w:ilvl w:val="1"/>
          <w:numId w:val="96"/>
        </w:numPr>
        <w:spacing w:after="160"/>
        <w:contextualSpacing/>
      </w:pPr>
      <w:r>
        <w:t>This is the equivalent of a “contains” function.</w:t>
      </w:r>
    </w:p>
    <w:p w:rsidR="000C5C33" w:rsidRDefault="000C5C33" w:rsidP="00896F1C">
      <w:pPr>
        <w:pStyle w:val="ListParagraph"/>
        <w:numPr>
          <w:ilvl w:val="1"/>
          <w:numId w:val="96"/>
        </w:numPr>
        <w:spacing w:after="160"/>
        <w:contextualSpacing/>
      </w:pPr>
      <w:r>
        <w:t>The searched text (“plane”) is not case sensitive.</w:t>
      </w:r>
    </w:p>
    <w:p w:rsidR="000C5C33" w:rsidRDefault="000C5C33" w:rsidP="00896F1C">
      <w:pPr>
        <w:pStyle w:val="ListParagraph"/>
        <w:numPr>
          <w:ilvl w:val="0"/>
          <w:numId w:val="96"/>
        </w:numPr>
        <w:spacing w:after="160"/>
        <w:contextualSpacing/>
      </w:pPr>
      <w:r w:rsidRPr="00D92036">
        <w:t>http://</w:t>
      </w:r>
      <w:r>
        <w:t>yourServer</w:t>
      </w:r>
      <w:r w:rsidRPr="00D92036">
        <w:t>/odata/VendorsODATA?</w:t>
      </w:r>
      <w:r w:rsidRPr="000B70DD">
        <w:t>$</w:t>
      </w:r>
      <w:r w:rsidRPr="00B02291">
        <w:rPr>
          <w:b/>
        </w:rPr>
        <w:t xml:space="preserve">filter=year(ContractReview) </w:t>
      </w:r>
      <w:proofErr w:type="spellStart"/>
      <w:r w:rsidRPr="00B02291">
        <w:rPr>
          <w:b/>
        </w:rPr>
        <w:t>eq</w:t>
      </w:r>
      <w:proofErr w:type="spellEnd"/>
      <w:r w:rsidRPr="00B02291">
        <w:rPr>
          <w:b/>
        </w:rPr>
        <w:t xml:space="preserve"> 2018</w:t>
      </w:r>
      <w:r>
        <w:t xml:space="preserve"> </w:t>
      </w:r>
    </w:p>
    <w:p w:rsidR="000C5C33" w:rsidRDefault="000C5C33" w:rsidP="000C5C33"/>
    <w:p w:rsidR="000C5C33" w:rsidRDefault="000C5C33" w:rsidP="000C5C33">
      <w:r>
        <w:t>Notes:</w:t>
      </w:r>
    </w:p>
    <w:p w:rsidR="000C5C33" w:rsidRDefault="000C5C33" w:rsidP="00896F1C">
      <w:pPr>
        <w:pStyle w:val="ListParagraph"/>
        <w:numPr>
          <w:ilvl w:val="0"/>
          <w:numId w:val="97"/>
        </w:numPr>
        <w:spacing w:after="160"/>
        <w:contextualSpacing/>
      </w:pPr>
      <w:r>
        <w:t>$filter can only be applied to collections, not single objects.</w:t>
      </w:r>
    </w:p>
    <w:p w:rsidR="000C5C33" w:rsidRDefault="000C5C33" w:rsidP="00896F1C">
      <w:pPr>
        <w:pStyle w:val="ListParagraph"/>
        <w:numPr>
          <w:ilvl w:val="0"/>
          <w:numId w:val="97"/>
        </w:numPr>
        <w:spacing w:after="160"/>
        <w:contextualSpacing/>
      </w:pPr>
      <w:r>
        <w:t>All keywords are case sensitive!</w:t>
      </w:r>
    </w:p>
    <w:p w:rsidR="000C5C33" w:rsidRDefault="000C5C33" w:rsidP="00896F1C">
      <w:pPr>
        <w:pStyle w:val="ListParagraph"/>
        <w:numPr>
          <w:ilvl w:val="0"/>
          <w:numId w:val="97"/>
        </w:numPr>
        <w:spacing w:after="160"/>
        <w:contextualSpacing/>
      </w:pPr>
      <w:r>
        <w:t xml:space="preserve">All literal text must be wrapped in single quotes. </w:t>
      </w:r>
    </w:p>
    <w:p w:rsidR="000C5C33" w:rsidRDefault="000C5C33" w:rsidP="00896F1C">
      <w:pPr>
        <w:pStyle w:val="ListParagraph"/>
        <w:numPr>
          <w:ilvl w:val="0"/>
          <w:numId w:val="97"/>
        </w:numPr>
        <w:spacing w:after="160"/>
        <w:contextualSpacing/>
      </w:pPr>
      <w:r>
        <w:t xml:space="preserve">Boolean operators are names, not symbols: </w:t>
      </w:r>
      <w:proofErr w:type="spellStart"/>
      <w:r>
        <w:t>eq</w:t>
      </w:r>
      <w:proofErr w:type="spellEnd"/>
      <w:r>
        <w:t xml:space="preserve">, ne, </w:t>
      </w:r>
      <w:proofErr w:type="spellStart"/>
      <w:r>
        <w:t>gt</w:t>
      </w:r>
      <w:proofErr w:type="spellEnd"/>
      <w:r>
        <w:t xml:space="preserve">, </w:t>
      </w:r>
      <w:proofErr w:type="spellStart"/>
      <w:r>
        <w:t>ge</w:t>
      </w:r>
      <w:proofErr w:type="spellEnd"/>
      <w:r>
        <w:t xml:space="preserve">, </w:t>
      </w:r>
      <w:proofErr w:type="spellStart"/>
      <w:r>
        <w:t>lt</w:t>
      </w:r>
      <w:proofErr w:type="spellEnd"/>
      <w:r>
        <w:t>, le, and, or, not</w:t>
      </w:r>
    </w:p>
    <w:p w:rsidR="000C5C33" w:rsidRDefault="000C5C33" w:rsidP="00896F1C">
      <w:pPr>
        <w:pStyle w:val="ListParagraph"/>
        <w:numPr>
          <w:ilvl w:val="0"/>
          <w:numId w:val="97"/>
        </w:numPr>
        <w:spacing w:after="160"/>
        <w:contextualSpacing/>
      </w:pPr>
      <w:r>
        <w:t xml:space="preserve">String functions: length, </w:t>
      </w:r>
      <w:proofErr w:type="spellStart"/>
      <w:r>
        <w:t>substringof</w:t>
      </w:r>
      <w:proofErr w:type="spellEnd"/>
      <w:r>
        <w:t xml:space="preserve">, </w:t>
      </w:r>
      <w:proofErr w:type="spellStart"/>
      <w:r>
        <w:t>startswith</w:t>
      </w:r>
      <w:proofErr w:type="spellEnd"/>
      <w:r>
        <w:t xml:space="preserve">, </w:t>
      </w:r>
      <w:proofErr w:type="spellStart"/>
      <w:r>
        <w:t>endswith</w:t>
      </w:r>
      <w:proofErr w:type="spellEnd"/>
      <w:r>
        <w:t xml:space="preserve">, </w:t>
      </w:r>
      <w:proofErr w:type="spellStart"/>
      <w:r>
        <w:t>indexof</w:t>
      </w:r>
      <w:proofErr w:type="spellEnd"/>
      <w:r>
        <w:t xml:space="preserve">, replace, substring, </w:t>
      </w:r>
      <w:proofErr w:type="spellStart"/>
      <w:r>
        <w:t>tolower</w:t>
      </w:r>
      <w:proofErr w:type="spellEnd"/>
      <w:r>
        <w:t xml:space="preserve">, </w:t>
      </w:r>
      <w:proofErr w:type="spellStart"/>
      <w:r>
        <w:t>toupper</w:t>
      </w:r>
      <w:proofErr w:type="spellEnd"/>
      <w:r>
        <w:t xml:space="preserve">, trim, </w:t>
      </w:r>
      <w:proofErr w:type="spellStart"/>
      <w:r>
        <w:t>concat</w:t>
      </w:r>
      <w:proofErr w:type="spellEnd"/>
    </w:p>
    <w:p w:rsidR="000C5C33" w:rsidRDefault="000C5C33" w:rsidP="00896F1C">
      <w:pPr>
        <w:pStyle w:val="ListParagraph"/>
        <w:numPr>
          <w:ilvl w:val="1"/>
          <w:numId w:val="97"/>
        </w:numPr>
        <w:spacing w:after="160"/>
        <w:contextualSpacing/>
      </w:pPr>
      <w:r>
        <w:t xml:space="preserve">$filter=length(Name) </w:t>
      </w:r>
      <w:proofErr w:type="spellStart"/>
      <w:r>
        <w:t>gt</w:t>
      </w:r>
      <w:proofErr w:type="spellEnd"/>
      <w:r>
        <w:t xml:space="preserve"> 25</w:t>
      </w:r>
    </w:p>
    <w:p w:rsidR="000C5C33" w:rsidRDefault="000C5C33" w:rsidP="00896F1C">
      <w:pPr>
        <w:pStyle w:val="ListParagraph"/>
        <w:numPr>
          <w:ilvl w:val="1"/>
          <w:numId w:val="97"/>
        </w:numPr>
        <w:spacing w:after="160"/>
        <w:contextualSpacing/>
      </w:pPr>
      <w:r w:rsidRPr="00B13A06">
        <w:t>$filter=</w:t>
      </w:r>
      <w:proofErr w:type="spellStart"/>
      <w:r w:rsidRPr="00B13A06">
        <w:t>startswith</w:t>
      </w:r>
      <w:proofErr w:type="spellEnd"/>
      <w:r w:rsidRPr="00B13A06">
        <w:t>(Name,'</w:t>
      </w:r>
      <w:proofErr w:type="spellStart"/>
      <w:r w:rsidRPr="00B13A06">
        <w:t>fred</w:t>
      </w:r>
      <w:proofErr w:type="spellEnd"/>
      <w:r w:rsidRPr="00B13A06">
        <w:t>')</w:t>
      </w:r>
    </w:p>
    <w:p w:rsidR="000C5C33" w:rsidRDefault="000C5C33" w:rsidP="00896F1C">
      <w:pPr>
        <w:pStyle w:val="ListParagraph"/>
        <w:numPr>
          <w:ilvl w:val="1"/>
          <w:numId w:val="97"/>
        </w:numPr>
        <w:spacing w:after="160"/>
        <w:contextualSpacing/>
      </w:pPr>
      <w:r>
        <w:t xml:space="preserve">Note: Text used in these functions is not case sensitive. </w:t>
      </w:r>
    </w:p>
    <w:p w:rsidR="000C5C33" w:rsidRDefault="000C5C33" w:rsidP="00896F1C">
      <w:pPr>
        <w:pStyle w:val="ListParagraph"/>
        <w:numPr>
          <w:ilvl w:val="0"/>
          <w:numId w:val="97"/>
        </w:numPr>
        <w:spacing w:after="160"/>
        <w:contextualSpacing/>
      </w:pPr>
      <w:r>
        <w:t xml:space="preserve">Arithmetic Operators: add, sub, </w:t>
      </w:r>
      <w:proofErr w:type="spellStart"/>
      <w:r>
        <w:t>mul</w:t>
      </w:r>
      <w:proofErr w:type="spellEnd"/>
      <w:r>
        <w:t>, div, mod</w:t>
      </w:r>
    </w:p>
    <w:p w:rsidR="000C5C33" w:rsidRDefault="000C5C33" w:rsidP="00896F1C">
      <w:pPr>
        <w:pStyle w:val="ListParagraph"/>
        <w:numPr>
          <w:ilvl w:val="1"/>
          <w:numId w:val="97"/>
        </w:numPr>
        <w:spacing w:after="160"/>
        <w:contextualSpacing/>
      </w:pPr>
      <w:r>
        <w:t xml:space="preserve">Example: $filter=Price sub 10000 </w:t>
      </w:r>
      <w:proofErr w:type="spellStart"/>
      <w:r>
        <w:t>gt</w:t>
      </w:r>
      <w:proofErr w:type="spellEnd"/>
      <w:r>
        <w:t xml:space="preserve"> 0</w:t>
      </w:r>
    </w:p>
    <w:p w:rsidR="000C5C33" w:rsidRDefault="000C5C33" w:rsidP="00896F1C">
      <w:pPr>
        <w:pStyle w:val="ListParagraph"/>
        <w:numPr>
          <w:ilvl w:val="1"/>
          <w:numId w:val="97"/>
        </w:numPr>
        <w:spacing w:after="160"/>
        <w:contextualSpacing/>
      </w:pPr>
      <w:r>
        <w:t>Example: $filter=</w:t>
      </w:r>
      <w:proofErr w:type="spellStart"/>
      <w:r>
        <w:t>VendorID</w:t>
      </w:r>
      <w:proofErr w:type="spellEnd"/>
      <w:r>
        <w:t xml:space="preserve"> mod 2 </w:t>
      </w:r>
      <w:proofErr w:type="spellStart"/>
      <w:r>
        <w:t>eq</w:t>
      </w:r>
      <w:proofErr w:type="spellEnd"/>
      <w:r>
        <w:t xml:space="preserve"> 0   only returns even numbered vendor IDs</w:t>
      </w:r>
    </w:p>
    <w:p w:rsidR="000C5C33" w:rsidRDefault="000C5C33" w:rsidP="00896F1C">
      <w:pPr>
        <w:pStyle w:val="ListParagraph"/>
        <w:numPr>
          <w:ilvl w:val="0"/>
          <w:numId w:val="97"/>
        </w:numPr>
        <w:spacing w:after="160"/>
        <w:contextualSpacing/>
      </w:pPr>
      <w:r>
        <w:t>Date functions:</w:t>
      </w:r>
    </w:p>
    <w:p w:rsidR="000C5C33" w:rsidRDefault="000C5C33" w:rsidP="00896F1C">
      <w:pPr>
        <w:pStyle w:val="ListParagraph"/>
        <w:numPr>
          <w:ilvl w:val="1"/>
          <w:numId w:val="97"/>
        </w:numPr>
        <w:spacing w:after="160"/>
        <w:contextualSpacing/>
      </w:pPr>
      <w:r>
        <w:t>year(</w:t>
      </w:r>
      <w:r w:rsidRPr="00B02291">
        <w:rPr>
          <w:i/>
        </w:rPr>
        <w:t>date</w:t>
      </w:r>
      <w:r>
        <w:t>)</w:t>
      </w:r>
    </w:p>
    <w:p w:rsidR="000C5C33" w:rsidRDefault="000C5C33" w:rsidP="00896F1C">
      <w:pPr>
        <w:pStyle w:val="ListParagraph"/>
        <w:numPr>
          <w:ilvl w:val="1"/>
          <w:numId w:val="97"/>
        </w:numPr>
        <w:spacing w:after="160"/>
        <w:contextualSpacing/>
      </w:pPr>
      <w:r>
        <w:t>month(</w:t>
      </w:r>
      <w:r w:rsidRPr="00B02291">
        <w:rPr>
          <w:i/>
        </w:rPr>
        <w:t>date</w:t>
      </w:r>
      <w:r>
        <w:t>)</w:t>
      </w:r>
    </w:p>
    <w:p w:rsidR="000C5C33" w:rsidRDefault="000C5C33" w:rsidP="00896F1C">
      <w:pPr>
        <w:pStyle w:val="ListParagraph"/>
        <w:numPr>
          <w:ilvl w:val="1"/>
          <w:numId w:val="97"/>
        </w:numPr>
        <w:spacing w:after="160"/>
        <w:contextualSpacing/>
      </w:pPr>
      <w:r>
        <w:t>day(</w:t>
      </w:r>
      <w:r w:rsidRPr="00B02291">
        <w:rPr>
          <w:i/>
        </w:rPr>
        <w:t>date</w:t>
      </w:r>
      <w:r>
        <w:t>)</w:t>
      </w:r>
    </w:p>
    <w:p w:rsidR="000C5C33" w:rsidRDefault="000C5C33" w:rsidP="00896F1C">
      <w:pPr>
        <w:pStyle w:val="ListParagraph"/>
        <w:numPr>
          <w:ilvl w:val="1"/>
          <w:numId w:val="97"/>
        </w:numPr>
        <w:spacing w:after="160"/>
        <w:contextualSpacing/>
      </w:pPr>
      <w:r>
        <w:t>hour(</w:t>
      </w:r>
      <w:r w:rsidRPr="00B02291">
        <w:rPr>
          <w:i/>
        </w:rPr>
        <w:t>date</w:t>
      </w:r>
      <w:r>
        <w:t>)</w:t>
      </w:r>
    </w:p>
    <w:p w:rsidR="000C5C33" w:rsidRDefault="000C5C33" w:rsidP="00896F1C">
      <w:pPr>
        <w:pStyle w:val="ListParagraph"/>
        <w:numPr>
          <w:ilvl w:val="1"/>
          <w:numId w:val="97"/>
        </w:numPr>
        <w:spacing w:after="160"/>
        <w:contextualSpacing/>
      </w:pPr>
      <w:r>
        <w:t>minute(</w:t>
      </w:r>
      <w:r w:rsidRPr="00B02291">
        <w:rPr>
          <w:i/>
        </w:rPr>
        <w:t>date</w:t>
      </w:r>
      <w:r>
        <w:t>)</w:t>
      </w:r>
    </w:p>
    <w:p w:rsidR="000C5C33" w:rsidRDefault="000C5C33" w:rsidP="00896F1C">
      <w:pPr>
        <w:pStyle w:val="ListParagraph"/>
        <w:numPr>
          <w:ilvl w:val="1"/>
          <w:numId w:val="97"/>
        </w:numPr>
        <w:spacing w:after="160"/>
        <w:contextualSpacing/>
      </w:pPr>
      <w:r>
        <w:t>second(</w:t>
      </w:r>
      <w:r w:rsidRPr="00B02291">
        <w:rPr>
          <w:i/>
        </w:rPr>
        <w:t>date</w:t>
      </w:r>
      <w:r>
        <w:t>)</w:t>
      </w:r>
    </w:p>
    <w:p w:rsidR="000C5C33" w:rsidRDefault="00447F23" w:rsidP="00896F1C">
      <w:pPr>
        <w:pStyle w:val="ListParagraph"/>
        <w:numPr>
          <w:ilvl w:val="0"/>
          <w:numId w:val="97"/>
        </w:numPr>
        <w:spacing w:after="160"/>
        <w:contextualSpacing/>
      </w:pPr>
      <w:r>
        <w:t>Some of the OData implementations do</w:t>
      </w:r>
      <w:r w:rsidR="000C5C33">
        <w:t xml:space="preserve"> not support aggregates such as sum and average.</w:t>
      </w:r>
    </w:p>
    <w:p w:rsidR="000C5C33" w:rsidRDefault="000C5C33" w:rsidP="000C5C33"/>
    <w:p w:rsidR="000C5C33" w:rsidRDefault="000C5C33" w:rsidP="000C5C33">
      <w:pPr>
        <w:pStyle w:val="Heading4"/>
      </w:pPr>
      <w:r>
        <w:t>$</w:t>
      </w:r>
      <w:proofErr w:type="spellStart"/>
      <w:r>
        <w:t>orderby</w:t>
      </w:r>
      <w:proofErr w:type="spellEnd"/>
    </w:p>
    <w:p w:rsidR="000C5C33" w:rsidRDefault="000C5C33" w:rsidP="000C5C33">
      <w:r>
        <w:t>$</w:t>
      </w:r>
      <w:proofErr w:type="spellStart"/>
      <w:r>
        <w:t>orderby</w:t>
      </w:r>
      <w:proofErr w:type="spellEnd"/>
      <w:r>
        <w:t xml:space="preserve"> sorts the results. Uses a list of properties and can include “</w:t>
      </w:r>
      <w:proofErr w:type="spellStart"/>
      <w:r>
        <w:t>desc</w:t>
      </w:r>
      <w:proofErr w:type="spellEnd"/>
      <w:r>
        <w:t>” or “</w:t>
      </w:r>
      <w:proofErr w:type="spellStart"/>
      <w:r>
        <w:t>asc</w:t>
      </w:r>
      <w:proofErr w:type="spellEnd"/>
      <w:r>
        <w:t>”.</w:t>
      </w:r>
    </w:p>
    <w:p w:rsidR="000C5C33" w:rsidRDefault="000C5C33" w:rsidP="000C5C33">
      <w:r>
        <w:t>Example:</w:t>
      </w:r>
    </w:p>
    <w:p w:rsidR="000C5C33" w:rsidRDefault="000C5C33" w:rsidP="00896F1C">
      <w:pPr>
        <w:pStyle w:val="ListParagraph"/>
        <w:numPr>
          <w:ilvl w:val="0"/>
          <w:numId w:val="102"/>
        </w:numPr>
        <w:spacing w:after="160"/>
        <w:contextualSpacing/>
      </w:pPr>
      <w:r w:rsidRPr="00B13A06">
        <w:t>$</w:t>
      </w:r>
      <w:proofErr w:type="spellStart"/>
      <w:r w:rsidRPr="00B13A06">
        <w:t>orderby</w:t>
      </w:r>
      <w:proofErr w:type="spellEnd"/>
      <w:r w:rsidRPr="00B13A06">
        <w:t>=Name</w:t>
      </w:r>
      <w:r>
        <w:t xml:space="preserve"> </w:t>
      </w:r>
    </w:p>
    <w:p w:rsidR="000C5C33" w:rsidRDefault="000C5C33" w:rsidP="00896F1C">
      <w:pPr>
        <w:pStyle w:val="ListParagraph"/>
        <w:numPr>
          <w:ilvl w:val="0"/>
          <w:numId w:val="102"/>
        </w:numPr>
        <w:spacing w:after="160"/>
        <w:contextualSpacing/>
      </w:pPr>
      <w:r w:rsidRPr="00B13A06">
        <w:t>$</w:t>
      </w:r>
      <w:proofErr w:type="spellStart"/>
      <w:r w:rsidRPr="00B13A06">
        <w:t>orderby</w:t>
      </w:r>
      <w:proofErr w:type="spellEnd"/>
      <w:r w:rsidRPr="00B13A06">
        <w:t>=</w:t>
      </w:r>
      <w:proofErr w:type="spellStart"/>
      <w:r w:rsidRPr="00B13A06">
        <w:t>CreditLimit</w:t>
      </w:r>
      <w:proofErr w:type="spellEnd"/>
      <w:r w:rsidRPr="00B13A06">
        <w:t xml:space="preserve"> </w:t>
      </w:r>
      <w:proofErr w:type="spellStart"/>
      <w:r w:rsidRPr="00B13A06">
        <w:t>desc,Name</w:t>
      </w:r>
      <w:proofErr w:type="spellEnd"/>
    </w:p>
    <w:p w:rsidR="000C5C33" w:rsidRDefault="000C5C33" w:rsidP="000C5C33">
      <w:r>
        <w:t xml:space="preserve"> Notes:</w:t>
      </w:r>
    </w:p>
    <w:p w:rsidR="000C5C33" w:rsidRDefault="000C5C33" w:rsidP="00896F1C">
      <w:pPr>
        <w:pStyle w:val="ListParagraph"/>
        <w:numPr>
          <w:ilvl w:val="0"/>
          <w:numId w:val="97"/>
        </w:numPr>
        <w:spacing w:after="160"/>
        <w:contextualSpacing/>
      </w:pPr>
      <w:r>
        <w:lastRenderedPageBreak/>
        <w:t>$</w:t>
      </w:r>
      <w:proofErr w:type="spellStart"/>
      <w:r>
        <w:t>orderby</w:t>
      </w:r>
      <w:proofErr w:type="spellEnd"/>
      <w:r>
        <w:t xml:space="preserve"> can only be applied to collections, not single objects.</w:t>
      </w:r>
    </w:p>
    <w:p w:rsidR="000C5C33" w:rsidRDefault="000C5C33" w:rsidP="000C5C33"/>
    <w:p w:rsidR="000C5C33" w:rsidRDefault="000C5C33" w:rsidP="000C5C33">
      <w:pPr>
        <w:pStyle w:val="Heading4"/>
      </w:pPr>
      <w:r>
        <w:t>$top</w:t>
      </w:r>
    </w:p>
    <w:p w:rsidR="000C5C33" w:rsidRDefault="000C5C33" w:rsidP="000C5C33">
      <w:r>
        <w:t>$top Returns only the first n the results.</w:t>
      </w:r>
    </w:p>
    <w:p w:rsidR="000C5C33" w:rsidRDefault="000C5C33" w:rsidP="000C5C33">
      <w:r>
        <w:t>Example:</w:t>
      </w:r>
    </w:p>
    <w:p w:rsidR="000C5C33" w:rsidRDefault="000C5C33" w:rsidP="00896F1C">
      <w:pPr>
        <w:pStyle w:val="ListParagraph"/>
        <w:numPr>
          <w:ilvl w:val="0"/>
          <w:numId w:val="97"/>
        </w:numPr>
        <w:spacing w:after="160"/>
        <w:contextualSpacing/>
      </w:pPr>
      <w:r>
        <w:t>$top=20</w:t>
      </w:r>
    </w:p>
    <w:p w:rsidR="000C5C33" w:rsidRDefault="000C5C33" w:rsidP="000C5C33">
      <w:r>
        <w:t>Notes:</w:t>
      </w:r>
    </w:p>
    <w:p w:rsidR="000C5C33" w:rsidRDefault="000C5C33" w:rsidP="00896F1C">
      <w:pPr>
        <w:pStyle w:val="ListParagraph"/>
        <w:numPr>
          <w:ilvl w:val="0"/>
          <w:numId w:val="97"/>
        </w:numPr>
        <w:spacing w:after="160"/>
        <w:contextualSpacing/>
      </w:pPr>
      <w:r>
        <w:t>$top can only be applied to collections, not single objects.</w:t>
      </w:r>
    </w:p>
    <w:p w:rsidR="000C5C33" w:rsidRDefault="000C5C33" w:rsidP="000C5C33"/>
    <w:p w:rsidR="000C5C33" w:rsidRDefault="000C5C33" w:rsidP="000C5C33">
      <w:pPr>
        <w:pStyle w:val="Heading4"/>
      </w:pPr>
      <w:r>
        <w:t>$skip</w:t>
      </w:r>
    </w:p>
    <w:p w:rsidR="000C5C33" w:rsidRDefault="000C5C33" w:rsidP="000C5C33">
      <w:r>
        <w:t>$skip Skips the first n results. Typically used with $top and $</w:t>
      </w:r>
      <w:proofErr w:type="spellStart"/>
      <w:r>
        <w:t>inlinecount</w:t>
      </w:r>
      <w:proofErr w:type="spellEnd"/>
      <w:r>
        <w:t xml:space="preserve"> for paging of data.</w:t>
      </w:r>
    </w:p>
    <w:p w:rsidR="000C5C33" w:rsidRDefault="000C5C33" w:rsidP="000C5C33">
      <w:r>
        <w:t>Example:</w:t>
      </w:r>
    </w:p>
    <w:p w:rsidR="000C5C33" w:rsidRDefault="000C5C33" w:rsidP="00896F1C">
      <w:pPr>
        <w:pStyle w:val="ListParagraph"/>
        <w:numPr>
          <w:ilvl w:val="0"/>
          <w:numId w:val="97"/>
        </w:numPr>
        <w:spacing w:after="160"/>
        <w:contextualSpacing/>
      </w:pPr>
      <w:r>
        <w:t>$skip=80&amp;$top=20</w:t>
      </w:r>
    </w:p>
    <w:p w:rsidR="000C5C33" w:rsidRDefault="000C5C33" w:rsidP="000C5C33">
      <w:r>
        <w:t>Notes:</w:t>
      </w:r>
    </w:p>
    <w:p w:rsidR="000C5C33" w:rsidRDefault="000C5C33" w:rsidP="00896F1C">
      <w:pPr>
        <w:pStyle w:val="ListParagraph"/>
        <w:numPr>
          <w:ilvl w:val="0"/>
          <w:numId w:val="97"/>
        </w:numPr>
        <w:spacing w:after="160"/>
        <w:contextualSpacing/>
      </w:pPr>
      <w:r>
        <w:t>$skip can only be applied to collections, not single objects.</w:t>
      </w:r>
    </w:p>
    <w:p w:rsidR="000C5C33" w:rsidRDefault="000C5C33" w:rsidP="000C5C33"/>
    <w:p w:rsidR="000C5C33" w:rsidRDefault="000C5C33" w:rsidP="000C5C33">
      <w:pPr>
        <w:pStyle w:val="Heading4"/>
      </w:pPr>
      <w:r>
        <w:t>$</w:t>
      </w:r>
      <w:proofErr w:type="spellStart"/>
      <w:r>
        <w:t>inlinecount</w:t>
      </w:r>
      <w:proofErr w:type="spellEnd"/>
    </w:p>
    <w:p w:rsidR="000C5C33" w:rsidRDefault="000C5C33" w:rsidP="000C5C33">
      <w:r>
        <w:t>$</w:t>
      </w:r>
      <w:proofErr w:type="spellStart"/>
      <w:r>
        <w:t>inlinecount</w:t>
      </w:r>
      <w:proofErr w:type="spellEnd"/>
      <w:r>
        <w:t xml:space="preserve"> Tells the server to include the total count of matching entities in the response. (Useful for paging.) </w:t>
      </w:r>
    </w:p>
    <w:p w:rsidR="000C5C33" w:rsidRDefault="000C5C33" w:rsidP="000C5C33">
      <w:r>
        <w:t>Example:</w:t>
      </w:r>
    </w:p>
    <w:p w:rsidR="000C5C33" w:rsidRDefault="000C5C33" w:rsidP="00896F1C">
      <w:pPr>
        <w:pStyle w:val="ListParagraph"/>
        <w:numPr>
          <w:ilvl w:val="0"/>
          <w:numId w:val="97"/>
        </w:numPr>
        <w:spacing w:after="160"/>
        <w:contextualSpacing/>
      </w:pPr>
      <w:r>
        <w:t>$</w:t>
      </w:r>
      <w:proofErr w:type="spellStart"/>
      <w:r>
        <w:t>inlinecount</w:t>
      </w:r>
      <w:proofErr w:type="spellEnd"/>
      <w:r>
        <w:t>=</w:t>
      </w:r>
      <w:proofErr w:type="spellStart"/>
      <w:r>
        <w:t>allpages</w:t>
      </w:r>
      <w:proofErr w:type="spellEnd"/>
    </w:p>
    <w:p w:rsidR="000C5C33" w:rsidRDefault="000C5C33" w:rsidP="000C5C33">
      <w:r>
        <w:t xml:space="preserve">   </w:t>
      </w:r>
      <w:r>
        <w:rPr>
          <w:noProof/>
        </w:rPr>
        <w:drawing>
          <wp:inline distT="0" distB="0" distL="0" distR="0" wp14:anchorId="49F65CA7" wp14:editId="0B4D3F40">
            <wp:extent cx="5617645" cy="755073"/>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98727" cy="779412"/>
                    </a:xfrm>
                    <a:prstGeom prst="rect">
                      <a:avLst/>
                    </a:prstGeom>
                    <a:noFill/>
                    <a:ln>
                      <a:noFill/>
                    </a:ln>
                  </pic:spPr>
                </pic:pic>
              </a:graphicData>
            </a:graphic>
          </wp:inline>
        </w:drawing>
      </w:r>
    </w:p>
    <w:p w:rsidR="000C5C33" w:rsidRDefault="000C5C33" w:rsidP="000C5C33">
      <w:r>
        <w:t>Notes:</w:t>
      </w:r>
    </w:p>
    <w:p w:rsidR="000C5C33" w:rsidRDefault="000C5C33" w:rsidP="00896F1C">
      <w:pPr>
        <w:pStyle w:val="ListParagraph"/>
        <w:numPr>
          <w:ilvl w:val="0"/>
          <w:numId w:val="97"/>
        </w:numPr>
        <w:spacing w:after="160"/>
        <w:contextualSpacing/>
      </w:pPr>
      <w:r>
        <w:t>The returned property is “</w:t>
      </w:r>
      <w:proofErr w:type="spellStart"/>
      <w:r>
        <w:t>odata.count</w:t>
      </w:r>
      <w:proofErr w:type="spellEnd"/>
      <w:r>
        <w:t>”.</w:t>
      </w:r>
    </w:p>
    <w:p w:rsidR="000C5C33" w:rsidRDefault="000C5C33" w:rsidP="00896F1C">
      <w:pPr>
        <w:pStyle w:val="ListParagraph"/>
        <w:numPr>
          <w:ilvl w:val="0"/>
          <w:numId w:val="97"/>
        </w:numPr>
        <w:spacing w:after="160"/>
        <w:contextualSpacing/>
      </w:pPr>
      <w:r>
        <w:t>$</w:t>
      </w:r>
      <w:proofErr w:type="spellStart"/>
      <w:r>
        <w:t>inlinecount</w:t>
      </w:r>
      <w:proofErr w:type="spellEnd"/>
      <w:r>
        <w:t xml:space="preserve"> can only be applied to collections, not single objects.</w:t>
      </w:r>
    </w:p>
    <w:p w:rsidR="000C5C33" w:rsidRDefault="000C5C33" w:rsidP="00896F1C">
      <w:pPr>
        <w:pStyle w:val="ListParagraph"/>
        <w:numPr>
          <w:ilvl w:val="0"/>
          <w:numId w:val="97"/>
        </w:numPr>
        <w:spacing w:after="160"/>
        <w:contextualSpacing/>
      </w:pPr>
      <w:r>
        <w:t>$</w:t>
      </w:r>
      <w:proofErr w:type="spellStart"/>
      <w:r>
        <w:t>inlinecount</w:t>
      </w:r>
      <w:proofErr w:type="spellEnd"/>
      <w:r>
        <w:t xml:space="preserve"> has only two options: none and </w:t>
      </w:r>
      <w:proofErr w:type="spellStart"/>
      <w:r>
        <w:t>allpages</w:t>
      </w:r>
      <w:proofErr w:type="spellEnd"/>
      <w:r>
        <w:t>.</w:t>
      </w:r>
    </w:p>
    <w:p w:rsidR="000C5C33" w:rsidRDefault="000C5C33" w:rsidP="000C5C33"/>
    <w:p w:rsidR="000C5C33" w:rsidRDefault="000C5C33" w:rsidP="000C5C33">
      <w:pPr>
        <w:pStyle w:val="Heading2"/>
      </w:pPr>
      <w:bookmarkStart w:id="76" w:name="_Toc480298446"/>
      <w:bookmarkStart w:id="77" w:name="_Toc490232489"/>
      <w:r>
        <w:t>OData Updates</w:t>
      </w:r>
      <w:bookmarkEnd w:id="76"/>
      <w:bookmarkEnd w:id="77"/>
    </w:p>
    <w:p w:rsidR="000C5C33" w:rsidRDefault="000C5C33" w:rsidP="000C5C33">
      <w:r>
        <w:t>OData can update data using the HTTP POST, PATCH and DELETE verbs.</w:t>
      </w:r>
    </w:p>
    <w:tbl>
      <w:tblPr>
        <w:tblStyle w:val="TableGrid"/>
        <w:tblW w:w="0" w:type="auto"/>
        <w:tblLook w:val="04A0" w:firstRow="1" w:lastRow="0" w:firstColumn="1" w:lastColumn="0" w:noHBand="0" w:noVBand="1"/>
      </w:tblPr>
      <w:tblGrid>
        <w:gridCol w:w="1698"/>
        <w:gridCol w:w="3286"/>
        <w:gridCol w:w="4179"/>
      </w:tblGrid>
      <w:tr w:rsidR="000C5C33" w:rsidTr="00CB5C0C">
        <w:tc>
          <w:tcPr>
            <w:tcW w:w="1458" w:type="dxa"/>
          </w:tcPr>
          <w:p w:rsidR="000C5C33" w:rsidRDefault="000C5C33" w:rsidP="00CB5C0C">
            <w:r>
              <w:t>Verb</w:t>
            </w:r>
          </w:p>
        </w:tc>
        <w:tc>
          <w:tcPr>
            <w:tcW w:w="3330" w:type="dxa"/>
          </w:tcPr>
          <w:p w:rsidR="000C5C33" w:rsidRDefault="000C5C33" w:rsidP="00CB5C0C">
            <w:r>
              <w:t>URL</w:t>
            </w:r>
          </w:p>
        </w:tc>
        <w:tc>
          <w:tcPr>
            <w:tcW w:w="4601" w:type="dxa"/>
          </w:tcPr>
          <w:p w:rsidR="000C5C33" w:rsidRDefault="000C5C33" w:rsidP="00CB5C0C">
            <w:r>
              <w:t>HTTP body</w:t>
            </w:r>
          </w:p>
        </w:tc>
      </w:tr>
      <w:tr w:rsidR="000C5C33" w:rsidTr="00CB5C0C">
        <w:tc>
          <w:tcPr>
            <w:tcW w:w="1458" w:type="dxa"/>
          </w:tcPr>
          <w:p w:rsidR="000C5C33" w:rsidRDefault="000C5C33" w:rsidP="00CB5C0C">
            <w:r>
              <w:t>DELETE</w:t>
            </w:r>
          </w:p>
        </w:tc>
        <w:tc>
          <w:tcPr>
            <w:tcW w:w="3330" w:type="dxa"/>
          </w:tcPr>
          <w:p w:rsidR="000C5C33" w:rsidRDefault="000C5C33" w:rsidP="00CB5C0C">
            <w:r>
              <w:t>To resource:</w:t>
            </w:r>
            <w:r>
              <w:br/>
              <w:t>http://yourServer/odata/resource(id)</w:t>
            </w:r>
          </w:p>
        </w:tc>
        <w:tc>
          <w:tcPr>
            <w:tcW w:w="4601" w:type="dxa"/>
          </w:tcPr>
          <w:p w:rsidR="000C5C33" w:rsidRDefault="000C5C33" w:rsidP="00CB5C0C">
            <w:r>
              <w:t>None</w:t>
            </w:r>
          </w:p>
        </w:tc>
      </w:tr>
      <w:tr w:rsidR="000C5C33" w:rsidTr="00CB5C0C">
        <w:tc>
          <w:tcPr>
            <w:tcW w:w="1458" w:type="dxa"/>
          </w:tcPr>
          <w:p w:rsidR="000C5C33" w:rsidRDefault="000C5C33" w:rsidP="00CB5C0C">
            <w:r>
              <w:lastRenderedPageBreak/>
              <w:t>POST – insert</w:t>
            </w:r>
          </w:p>
        </w:tc>
        <w:tc>
          <w:tcPr>
            <w:tcW w:w="3330" w:type="dxa"/>
          </w:tcPr>
          <w:p w:rsidR="000C5C33" w:rsidRDefault="000C5C33" w:rsidP="00CB5C0C">
            <w:r>
              <w:t xml:space="preserve">To </w:t>
            </w:r>
            <w:r w:rsidR="00447F23">
              <w:t>resource</w:t>
            </w:r>
            <w:r>
              <w:t>:</w:t>
            </w:r>
            <w:r>
              <w:br/>
              <w:t>http://yourServer/odata/resource</w:t>
            </w:r>
          </w:p>
        </w:tc>
        <w:tc>
          <w:tcPr>
            <w:tcW w:w="4601" w:type="dxa"/>
          </w:tcPr>
          <w:p w:rsidR="000C5C33" w:rsidRDefault="000C5C33" w:rsidP="00CB5C0C">
            <w:r>
              <w:t>Data needed to create a new item. Typically required fields.</w:t>
            </w:r>
          </w:p>
          <w:p w:rsidR="000C5C33" w:rsidRDefault="000C5C33" w:rsidP="00CB5C0C">
            <w:r>
              <w:t>JSON example:</w:t>
            </w:r>
          </w:p>
          <w:p w:rsidR="000C5C33" w:rsidRDefault="00E112C7" w:rsidP="00CB5C0C">
            <w:r>
              <w:rPr>
                <w:noProof/>
              </w:rPr>
              <w:drawing>
                <wp:inline distT="0" distB="0" distL="0" distR="0" wp14:anchorId="4876FA5C" wp14:editId="2CB29D54">
                  <wp:extent cx="2217612" cy="800169"/>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217612" cy="800169"/>
                          </a:xfrm>
                          <a:prstGeom prst="rect">
                            <a:avLst/>
                          </a:prstGeom>
                        </pic:spPr>
                      </pic:pic>
                    </a:graphicData>
                  </a:graphic>
                </wp:inline>
              </w:drawing>
            </w:r>
          </w:p>
        </w:tc>
      </w:tr>
      <w:tr w:rsidR="000C5C33" w:rsidTr="00CB5C0C">
        <w:tc>
          <w:tcPr>
            <w:tcW w:w="1458" w:type="dxa"/>
          </w:tcPr>
          <w:p w:rsidR="000C5C33" w:rsidRDefault="000C5C33" w:rsidP="00CB5C0C">
            <w:r>
              <w:t>PATCH/MERGE – update</w:t>
            </w:r>
          </w:p>
        </w:tc>
        <w:tc>
          <w:tcPr>
            <w:tcW w:w="3330" w:type="dxa"/>
          </w:tcPr>
          <w:p w:rsidR="000C5C33" w:rsidRDefault="000C5C33" w:rsidP="00CB5C0C">
            <w:r>
              <w:t>To resource:</w:t>
            </w:r>
            <w:r>
              <w:br/>
              <w:t>http://yourServer/odata/resource(id)</w:t>
            </w:r>
          </w:p>
        </w:tc>
        <w:tc>
          <w:tcPr>
            <w:tcW w:w="4601" w:type="dxa"/>
          </w:tcPr>
          <w:p w:rsidR="000C5C33" w:rsidRDefault="000C5C33" w:rsidP="00CB5C0C">
            <w:r>
              <w:t>Data to change.</w:t>
            </w:r>
          </w:p>
          <w:p w:rsidR="000C5C33" w:rsidRDefault="000C5C33" w:rsidP="00CB5C0C">
            <w:r>
              <w:t>JSON example:</w:t>
            </w:r>
          </w:p>
          <w:p w:rsidR="000C5C33" w:rsidRDefault="00E112C7" w:rsidP="00CB5C0C">
            <w:r>
              <w:rPr>
                <w:noProof/>
              </w:rPr>
              <w:drawing>
                <wp:inline distT="0" distB="0" distL="0" distR="0" wp14:anchorId="6A10C01C" wp14:editId="6846F807">
                  <wp:extent cx="1562235" cy="487722"/>
                  <wp:effectExtent l="0" t="0" r="0" b="762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562235" cy="487722"/>
                          </a:xfrm>
                          <a:prstGeom prst="rect">
                            <a:avLst/>
                          </a:prstGeom>
                        </pic:spPr>
                      </pic:pic>
                    </a:graphicData>
                  </a:graphic>
                </wp:inline>
              </w:drawing>
            </w:r>
          </w:p>
        </w:tc>
      </w:tr>
    </w:tbl>
    <w:p w:rsidR="000C5C33" w:rsidRDefault="000C5C33" w:rsidP="000C5C33"/>
    <w:p w:rsidR="000C5C33" w:rsidRDefault="000C5C33" w:rsidP="000C5C33">
      <w:pPr>
        <w:pStyle w:val="Heading3"/>
      </w:pPr>
      <w:bookmarkStart w:id="78" w:name="_Toc480298447"/>
      <w:bookmarkStart w:id="79" w:name="_Toc490232490"/>
      <w:r>
        <w:t>Examples</w:t>
      </w:r>
      <w:bookmarkEnd w:id="78"/>
      <w:bookmarkEnd w:id="79"/>
    </w:p>
    <w:p w:rsidR="000C5C33" w:rsidRDefault="000C5C33" w:rsidP="000C5C33">
      <w:pPr>
        <w:pStyle w:val="Heading4"/>
      </w:pPr>
      <w:r>
        <w:t>DELETE</w:t>
      </w:r>
    </w:p>
    <w:p w:rsidR="000C5C33" w:rsidRDefault="000C5C33" w:rsidP="000C5C33">
      <w:r>
        <w:t>An example using jQuery’s AJAX function</w:t>
      </w:r>
      <w:r w:rsidR="00983982">
        <w:t xml:space="preserve"> to delete an object by ID</w:t>
      </w:r>
      <w:r>
        <w:t>.</w:t>
      </w:r>
    </w:p>
    <w:p w:rsidR="000C5C33" w:rsidRDefault="00983982" w:rsidP="000C5C33">
      <w:r>
        <w:rPr>
          <w:noProof/>
        </w:rPr>
        <w:drawing>
          <wp:inline distT="0" distB="0" distL="0" distR="0" wp14:anchorId="6E86E49A" wp14:editId="09CC7497">
            <wp:extent cx="4945809" cy="1760373"/>
            <wp:effectExtent l="0" t="0" r="762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945809" cy="1760373"/>
                    </a:xfrm>
                    <a:prstGeom prst="rect">
                      <a:avLst/>
                    </a:prstGeom>
                  </pic:spPr>
                </pic:pic>
              </a:graphicData>
            </a:graphic>
          </wp:inline>
        </w:drawing>
      </w:r>
    </w:p>
    <w:p w:rsidR="00983982" w:rsidRDefault="00983982" w:rsidP="000C5C33"/>
    <w:p w:rsidR="000C5C33" w:rsidRDefault="000C5C33" w:rsidP="000C5C33">
      <w:pPr>
        <w:pStyle w:val="Heading4"/>
      </w:pPr>
      <w:r>
        <w:t>POST - Insert</w:t>
      </w:r>
    </w:p>
    <w:p w:rsidR="000C5C33" w:rsidRDefault="000C5C33" w:rsidP="000C5C33">
      <w:r>
        <w:t>An example using jQuery’s AJAX function</w:t>
      </w:r>
      <w:r w:rsidR="00983982">
        <w:t xml:space="preserve"> to insert a complete object</w:t>
      </w:r>
      <w:r>
        <w:t>.</w:t>
      </w:r>
    </w:p>
    <w:p w:rsidR="000C5C33" w:rsidRDefault="00983982" w:rsidP="000C5C33">
      <w:r>
        <w:rPr>
          <w:noProof/>
        </w:rPr>
        <w:lastRenderedPageBreak/>
        <w:drawing>
          <wp:inline distT="0" distB="0" distL="0" distR="0" wp14:anchorId="6FD718CC" wp14:editId="64C03504">
            <wp:extent cx="5730737" cy="2225233"/>
            <wp:effectExtent l="0" t="0" r="3810" b="381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0737" cy="2225233"/>
                    </a:xfrm>
                    <a:prstGeom prst="rect">
                      <a:avLst/>
                    </a:prstGeom>
                  </pic:spPr>
                </pic:pic>
              </a:graphicData>
            </a:graphic>
          </wp:inline>
        </w:drawing>
      </w:r>
    </w:p>
    <w:p w:rsidR="00983982" w:rsidRDefault="00983982">
      <w:pPr>
        <w:spacing w:after="0"/>
      </w:pPr>
    </w:p>
    <w:p w:rsidR="000C5C33" w:rsidRDefault="000C5C33" w:rsidP="000C5C33">
      <w:pPr>
        <w:pStyle w:val="Heading4"/>
      </w:pPr>
      <w:r>
        <w:t>PATCH – Update</w:t>
      </w:r>
    </w:p>
    <w:p w:rsidR="000C5C33" w:rsidRPr="00E1560F" w:rsidRDefault="000C5C33" w:rsidP="000C5C33">
      <w:r>
        <w:t>An example using jQuery’s AJAX function</w:t>
      </w:r>
      <w:r w:rsidR="00983982">
        <w:t xml:space="preserve"> to set a “Status” property to “Inactive”</w:t>
      </w:r>
      <w:r>
        <w:t>.</w:t>
      </w:r>
    </w:p>
    <w:p w:rsidR="000C5C33" w:rsidRPr="00167A8D" w:rsidRDefault="00983982" w:rsidP="000C5C33">
      <w:r>
        <w:rPr>
          <w:noProof/>
        </w:rPr>
        <w:drawing>
          <wp:inline distT="0" distB="0" distL="0" distR="0" wp14:anchorId="3E8AF18C" wp14:editId="1E8A2731">
            <wp:extent cx="4686706" cy="2240474"/>
            <wp:effectExtent l="0" t="0" r="0" b="762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86706" cy="2240474"/>
                    </a:xfrm>
                    <a:prstGeom prst="rect">
                      <a:avLst/>
                    </a:prstGeom>
                  </pic:spPr>
                </pic:pic>
              </a:graphicData>
            </a:graphic>
          </wp:inline>
        </w:drawing>
      </w:r>
    </w:p>
    <w:p w:rsidR="000C5C33" w:rsidRDefault="000C5C33" w:rsidP="001346DB"/>
    <w:p w:rsidR="000C5C33" w:rsidRPr="00F26C2A" w:rsidRDefault="000C5C33" w:rsidP="001346DB"/>
    <w:p w:rsidR="00CE7A77" w:rsidRDefault="00CE7A77" w:rsidP="00D24264">
      <w:pPr>
        <w:pStyle w:val="Heading1"/>
      </w:pPr>
      <w:bookmarkStart w:id="80" w:name="_Toc490232491"/>
      <w:r>
        <w:lastRenderedPageBreak/>
        <w:t xml:space="preserve">Module </w:t>
      </w:r>
      <w:r w:rsidR="001346DB">
        <w:t>5</w:t>
      </w:r>
      <w:r w:rsidR="00571B86">
        <w:t>:</w:t>
      </w:r>
      <w:r>
        <w:t xml:space="preserve"> </w:t>
      </w:r>
      <w:r w:rsidR="002A61AE">
        <w:t>Diving in Deeper!</w:t>
      </w:r>
      <w:bookmarkEnd w:id="80"/>
    </w:p>
    <w:p w:rsidR="00601AFC" w:rsidRDefault="000C5C33" w:rsidP="00601AFC">
      <w:r>
        <w:t xml:space="preserve">In this </w:t>
      </w:r>
      <w:r w:rsidR="00AA448B">
        <w:t>module,</w:t>
      </w:r>
      <w:r>
        <w:t xml:space="preserve"> we will </w:t>
      </w:r>
      <w:r w:rsidR="00C20721">
        <w:t xml:space="preserve">explore </w:t>
      </w:r>
      <w:r>
        <w:t>the topics you will need to know as you move from a “JavaScript scripter” to a “JavaScript developer”.</w:t>
      </w:r>
    </w:p>
    <w:p w:rsidR="000C5C33" w:rsidRDefault="000C5C33" w:rsidP="00896F1C">
      <w:pPr>
        <w:pStyle w:val="ListParagraph"/>
        <w:numPr>
          <w:ilvl w:val="0"/>
          <w:numId w:val="103"/>
        </w:numPr>
      </w:pPr>
      <w:r>
        <w:t>More about Data Types and data conversion.</w:t>
      </w:r>
    </w:p>
    <w:p w:rsidR="000C5C33" w:rsidRDefault="000C5C33" w:rsidP="00896F1C">
      <w:pPr>
        <w:pStyle w:val="ListParagraph"/>
        <w:numPr>
          <w:ilvl w:val="0"/>
          <w:numId w:val="103"/>
        </w:numPr>
      </w:pPr>
      <w:r>
        <w:t>Va</w:t>
      </w:r>
      <w:r w:rsidR="004821C2">
        <w:t>riables: more on Scopes, Hoisting, Creating and Deleting.</w:t>
      </w:r>
    </w:p>
    <w:p w:rsidR="004821C2" w:rsidRDefault="004821C2" w:rsidP="00896F1C">
      <w:pPr>
        <w:pStyle w:val="ListParagraph"/>
        <w:numPr>
          <w:ilvl w:val="0"/>
          <w:numId w:val="103"/>
        </w:numPr>
      </w:pPr>
      <w:r>
        <w:t>Functions: Anonymous functions, Closures, Self-invoking functions, the “this” keyword and the Module Pattern.</w:t>
      </w:r>
    </w:p>
    <w:p w:rsidR="004821C2" w:rsidRDefault="004821C2" w:rsidP="00896F1C">
      <w:pPr>
        <w:pStyle w:val="ListParagraph"/>
        <w:numPr>
          <w:ilvl w:val="0"/>
          <w:numId w:val="103"/>
        </w:numPr>
      </w:pPr>
      <w:r>
        <w:t>More on error handling.</w:t>
      </w:r>
    </w:p>
    <w:p w:rsidR="004821C2" w:rsidRDefault="004821C2" w:rsidP="00896F1C">
      <w:pPr>
        <w:pStyle w:val="ListParagraph"/>
        <w:numPr>
          <w:ilvl w:val="0"/>
          <w:numId w:val="103"/>
        </w:numPr>
      </w:pPr>
      <w:r>
        <w:t>Recursion.</w:t>
      </w:r>
    </w:p>
    <w:p w:rsidR="000C5C33" w:rsidRPr="00601AFC" w:rsidRDefault="000C5C33" w:rsidP="00601AFC"/>
    <w:p w:rsidR="008964FC" w:rsidRDefault="008964FC" w:rsidP="008964FC">
      <w:pPr>
        <w:pStyle w:val="Heading2"/>
      </w:pPr>
      <w:bookmarkStart w:id="81" w:name="_Toc490232492"/>
      <w:r>
        <w:t>Is JavaScript Compiled?</w:t>
      </w:r>
      <w:bookmarkEnd w:id="81"/>
    </w:p>
    <w:p w:rsidR="008964FC" w:rsidRDefault="008964FC" w:rsidP="008964FC">
      <w:r>
        <w:t xml:space="preserve">JavaScript code is reparsed each time the page is loaded. No binaries are created </w:t>
      </w:r>
      <w:r w:rsidR="00AA448B">
        <w:t>or</w:t>
      </w:r>
      <w:r>
        <w:t xml:space="preserve"> saved anywhere. (</w:t>
      </w:r>
      <w:r w:rsidR="00F52114">
        <w:t>I</w:t>
      </w:r>
      <w:r w:rsidR="00F442B1">
        <w:t xml:space="preserve">n contrast, </w:t>
      </w:r>
      <w:r>
        <w:t>.NET compiles to .DLL files.) So</w:t>
      </w:r>
      <w:r w:rsidR="00F52114">
        <w:t>,</w:t>
      </w:r>
      <w:r>
        <w:t xml:space="preserve"> is it interpreted or compiled? Early versions of JavaScript were pure interpreters that parsed and executed the JavaScript code as it was read. Modern browsers optimize JavaScript by “just in time” compiling script blocks and then executing the compiled version. </w:t>
      </w:r>
    </w:p>
    <w:p w:rsidR="008964FC" w:rsidRDefault="008964FC" w:rsidP="008964FC">
      <w:pPr>
        <w:pStyle w:val="Heading4"/>
      </w:pPr>
      <w:r>
        <w:t>Do I need to define a function before calling it?</w:t>
      </w:r>
    </w:p>
    <w:p w:rsidR="008964FC" w:rsidRDefault="008964FC" w:rsidP="008964FC">
      <w:r>
        <w:t xml:space="preserve">When a script is </w:t>
      </w:r>
      <w:r w:rsidR="00AA448B">
        <w:t>parsed,</w:t>
      </w:r>
      <w:r>
        <w:t xml:space="preserve"> it is compiled “just in time” (JIT) and then executed. In the example below, both functions will be properly called, even though they are defined after where they are called.</w:t>
      </w:r>
    </w:p>
    <w:p w:rsidR="008964FC" w:rsidRDefault="008964FC" w:rsidP="008964FC">
      <w:r>
        <w:t xml:space="preserve">   </w:t>
      </w:r>
      <w:r>
        <w:rPr>
          <w:noProof/>
        </w:rPr>
        <w:drawing>
          <wp:inline distT="0" distB="0" distL="0" distR="0" wp14:anchorId="31E2FB55" wp14:editId="6BD0BBCA">
            <wp:extent cx="4351397" cy="1432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51397" cy="1432684"/>
                    </a:xfrm>
                    <a:prstGeom prst="rect">
                      <a:avLst/>
                    </a:prstGeom>
                  </pic:spPr>
                </pic:pic>
              </a:graphicData>
            </a:graphic>
          </wp:inline>
        </w:drawing>
      </w:r>
    </w:p>
    <w:p w:rsidR="008964FC" w:rsidRDefault="008964FC" w:rsidP="008964FC">
      <w:r>
        <w:t>But, if you have two scripts (files or script blocks) they are compiled and executed one at a time. In the next example, the call to SayHello2 will fail as the second script has not been compiled before the first script was run.</w:t>
      </w:r>
    </w:p>
    <w:p w:rsidR="008964FC" w:rsidRDefault="008964FC" w:rsidP="008964FC">
      <w:r>
        <w:lastRenderedPageBreak/>
        <w:t xml:space="preserve">   </w:t>
      </w:r>
      <w:r>
        <w:rPr>
          <w:noProof/>
        </w:rPr>
        <w:drawing>
          <wp:inline distT="0" distB="0" distL="0" distR="0" wp14:anchorId="41C116A7" wp14:editId="278ED3DE">
            <wp:extent cx="4435224" cy="2088061"/>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435224" cy="2088061"/>
                    </a:xfrm>
                    <a:prstGeom prst="rect">
                      <a:avLst/>
                    </a:prstGeom>
                  </pic:spPr>
                </pic:pic>
              </a:graphicData>
            </a:graphic>
          </wp:inline>
        </w:drawing>
      </w:r>
    </w:p>
    <w:p w:rsidR="008964FC" w:rsidRDefault="008964FC" w:rsidP="008964FC"/>
    <w:p w:rsidR="008964FC" w:rsidRDefault="008964FC" w:rsidP="008964FC">
      <w:r>
        <w:t>What about variables?</w:t>
      </w:r>
    </w:p>
    <w:p w:rsidR="008964FC" w:rsidRDefault="008964FC" w:rsidP="008964FC">
      <w:r>
        <w:t>This gets interesting… The following code generates an error: “’</w:t>
      </w:r>
      <w:proofErr w:type="spellStart"/>
      <w:r>
        <w:t>myvar</w:t>
      </w:r>
      <w:proofErr w:type="spellEnd"/>
      <w:r>
        <w:t>’ is undefined”. This is expected as it is not defined anywhere.</w:t>
      </w:r>
    </w:p>
    <w:p w:rsidR="008964FC" w:rsidRDefault="008964FC" w:rsidP="008964FC">
      <w:r>
        <w:t xml:space="preserve">   </w:t>
      </w:r>
      <w:r>
        <w:rPr>
          <w:noProof/>
        </w:rPr>
        <w:drawing>
          <wp:inline distT="0" distB="0" distL="0" distR="0" wp14:anchorId="2D62C544" wp14:editId="41367E78">
            <wp:extent cx="2004234" cy="60203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004234" cy="602032"/>
                    </a:xfrm>
                    <a:prstGeom prst="rect">
                      <a:avLst/>
                    </a:prstGeom>
                  </pic:spPr>
                </pic:pic>
              </a:graphicData>
            </a:graphic>
          </wp:inline>
        </w:drawing>
      </w:r>
    </w:p>
    <w:p w:rsidR="008964FC" w:rsidRDefault="008964FC" w:rsidP="008964FC">
      <w:r>
        <w:t>The next code sample does not generate an error! The message “undefined” was written to the console. The “compile pass” found the variable, but the “execute pass” has not yet found the variable initialized with a value. When “console.log” was executed, the variable “</w:t>
      </w:r>
      <w:proofErr w:type="spellStart"/>
      <w:r>
        <w:t>myvar</w:t>
      </w:r>
      <w:proofErr w:type="spellEnd"/>
      <w:r>
        <w:t>” existed, but did not have a value.</w:t>
      </w:r>
    </w:p>
    <w:p w:rsidR="008964FC" w:rsidRDefault="008964FC" w:rsidP="008964FC">
      <w:r>
        <w:t xml:space="preserve">   </w:t>
      </w:r>
      <w:r>
        <w:rPr>
          <w:noProof/>
        </w:rPr>
        <w:drawing>
          <wp:inline distT="0" distB="0" distL="0" distR="0" wp14:anchorId="629EA758" wp14:editId="7B86CE6E">
            <wp:extent cx="2857748" cy="10287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857748" cy="1028789"/>
                    </a:xfrm>
                    <a:prstGeom prst="rect">
                      <a:avLst/>
                    </a:prstGeom>
                  </pic:spPr>
                </pic:pic>
              </a:graphicData>
            </a:graphic>
          </wp:inline>
        </w:drawing>
      </w:r>
    </w:p>
    <w:p w:rsidR="008964FC" w:rsidRDefault="008964FC" w:rsidP="008964FC"/>
    <w:p w:rsidR="008964FC" w:rsidRDefault="008964FC" w:rsidP="008964FC">
      <w:pPr>
        <w:pStyle w:val="Heading4"/>
      </w:pPr>
      <w:proofErr w:type="spellStart"/>
      <w:r>
        <w:t>eval</w:t>
      </w:r>
      <w:proofErr w:type="spellEnd"/>
      <w:r>
        <w:t>()</w:t>
      </w:r>
    </w:p>
    <w:p w:rsidR="008964FC" w:rsidRDefault="008964FC" w:rsidP="008964FC">
      <w:r>
        <w:t xml:space="preserve">One aspect of JavaScript that is pure interpreter is the </w:t>
      </w:r>
      <w:proofErr w:type="spellStart"/>
      <w:r>
        <w:t>eval</w:t>
      </w:r>
      <w:proofErr w:type="spellEnd"/>
      <w:r>
        <w:t xml:space="preserve">() function. </w:t>
      </w:r>
      <w:proofErr w:type="spellStart"/>
      <w:r>
        <w:t>Eval</w:t>
      </w:r>
      <w:proofErr w:type="spellEnd"/>
      <w:r>
        <w:t xml:space="preserve"> takes a string, parses it and then executes it. </w:t>
      </w:r>
    </w:p>
    <w:p w:rsidR="008964FC" w:rsidRPr="00F65979" w:rsidRDefault="008964FC" w:rsidP="008964FC">
      <w:r>
        <w:rPr>
          <w:noProof/>
        </w:rPr>
        <w:lastRenderedPageBreak/>
        <w:t xml:space="preserve">   </w:t>
      </w:r>
      <w:r>
        <w:rPr>
          <w:noProof/>
        </w:rPr>
        <w:drawing>
          <wp:inline distT="0" distB="0" distL="0" distR="0" wp14:anchorId="7DAA4EA3" wp14:editId="0997CD03">
            <wp:extent cx="3779848" cy="276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779848" cy="2766300"/>
                    </a:xfrm>
                    <a:prstGeom prst="rect">
                      <a:avLst/>
                    </a:prstGeom>
                  </pic:spPr>
                </pic:pic>
              </a:graphicData>
            </a:graphic>
          </wp:inline>
        </w:drawing>
      </w:r>
    </w:p>
    <w:p w:rsidR="008611FB" w:rsidRDefault="008611FB" w:rsidP="008964FC"/>
    <w:p w:rsidR="008964FC" w:rsidRDefault="008964FC" w:rsidP="008964FC">
      <w:r>
        <w:t xml:space="preserve">Avoid </w:t>
      </w:r>
      <w:proofErr w:type="spellStart"/>
      <w:r>
        <w:t>eval</w:t>
      </w:r>
      <w:proofErr w:type="spellEnd"/>
      <w:r>
        <w:t xml:space="preserve">() where ever possible. It’s too easy to create unexpected code and in </w:t>
      </w:r>
      <w:r w:rsidR="008611FB">
        <w:t xml:space="preserve">some </w:t>
      </w:r>
      <w:r>
        <w:t>cases opens up your code to hackers. The above example can be rewritten into a much better form.</w:t>
      </w:r>
    </w:p>
    <w:p w:rsidR="008964FC" w:rsidRDefault="008964FC" w:rsidP="008964FC">
      <w:r>
        <w:t xml:space="preserve">   </w:t>
      </w:r>
      <w:r>
        <w:rPr>
          <w:noProof/>
        </w:rPr>
        <w:drawing>
          <wp:inline distT="0" distB="0" distL="0" distR="0" wp14:anchorId="1FA0A111" wp14:editId="704FCCC2">
            <wp:extent cx="3711262" cy="21337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11262" cy="2133785"/>
                    </a:xfrm>
                    <a:prstGeom prst="rect">
                      <a:avLst/>
                    </a:prstGeom>
                  </pic:spPr>
                </pic:pic>
              </a:graphicData>
            </a:graphic>
          </wp:inline>
        </w:drawing>
      </w:r>
    </w:p>
    <w:p w:rsidR="008964FC" w:rsidRDefault="008964FC" w:rsidP="008964FC"/>
    <w:p w:rsidR="008964FC" w:rsidRDefault="008964FC" w:rsidP="008964FC">
      <w:r>
        <w:t xml:space="preserve">Notes: </w:t>
      </w:r>
    </w:p>
    <w:p w:rsidR="008964FC" w:rsidRDefault="008964FC" w:rsidP="007E3AA4">
      <w:pPr>
        <w:pStyle w:val="ListParagraph"/>
        <w:numPr>
          <w:ilvl w:val="0"/>
          <w:numId w:val="22"/>
        </w:numPr>
      </w:pPr>
      <w:r>
        <w:t xml:space="preserve">The .compile() method does not compile code! It compiles regular expressions. It was </w:t>
      </w:r>
      <w:r w:rsidRPr="00E022E1">
        <w:t>deprecated in JavaScript version 1.5</w:t>
      </w:r>
      <w:r>
        <w:t>.</w:t>
      </w:r>
    </w:p>
    <w:p w:rsidR="008964FC" w:rsidRDefault="008964FC" w:rsidP="007E3AA4">
      <w:pPr>
        <w:pStyle w:val="ListParagraph"/>
        <w:numPr>
          <w:ilvl w:val="0"/>
          <w:numId w:val="22"/>
        </w:numPr>
      </w:pPr>
      <w:r>
        <w:t>Google has a tool named “Closure Compiler” that rewrites and compacts JavaScript code to reduce download size. It does not compile code!</w:t>
      </w:r>
    </w:p>
    <w:p w:rsidR="008964FC" w:rsidRDefault="008964FC" w:rsidP="007E3AA4">
      <w:pPr>
        <w:pStyle w:val="ListParagraph"/>
        <w:numPr>
          <w:ilvl w:val="0"/>
          <w:numId w:val="22"/>
        </w:numPr>
      </w:pPr>
      <w:r>
        <w:t xml:space="preserve">There are a number of languages that compile into JavaScript. </w:t>
      </w:r>
    </w:p>
    <w:p w:rsidR="008964FC" w:rsidRDefault="008964FC" w:rsidP="007E3AA4">
      <w:pPr>
        <w:pStyle w:val="ListParagraph"/>
        <w:numPr>
          <w:ilvl w:val="1"/>
          <w:numId w:val="22"/>
        </w:numPr>
      </w:pPr>
      <w:r w:rsidRPr="00E022E1">
        <w:t>List of languages that compile to JS</w:t>
      </w:r>
      <w:r>
        <w:br/>
      </w:r>
      <w:hyperlink r:id="rId184" w:history="1">
        <w:r w:rsidRPr="00717E30">
          <w:rPr>
            <w:rStyle w:val="Hyperlink"/>
            <w:sz w:val="21"/>
          </w:rPr>
          <w:t>https://github.com/jashkenas/coffeescript/wiki/List-of-languages-that-compile-to-JS</w:t>
        </w:r>
      </w:hyperlink>
    </w:p>
    <w:p w:rsidR="008964FC" w:rsidRDefault="008964FC" w:rsidP="008964FC"/>
    <w:p w:rsidR="008964FC" w:rsidRPr="008F4ED8" w:rsidRDefault="008964FC" w:rsidP="008964FC"/>
    <w:p w:rsidR="006308F6" w:rsidRDefault="006308F6" w:rsidP="006308F6">
      <w:pPr>
        <w:pStyle w:val="Heading2"/>
      </w:pPr>
      <w:bookmarkStart w:id="82" w:name="_Toc490232493"/>
      <w:r>
        <w:lastRenderedPageBreak/>
        <w:t>Data Types</w:t>
      </w:r>
      <w:r w:rsidR="00C20721">
        <w:t xml:space="preserve"> and Objects</w:t>
      </w:r>
      <w:bookmarkEnd w:id="82"/>
    </w:p>
    <w:p w:rsidR="006308F6" w:rsidRDefault="006308F6" w:rsidP="006308F6">
      <w:pPr>
        <w:pStyle w:val="Heading3"/>
      </w:pPr>
      <w:bookmarkStart w:id="83" w:name="_Toc490232494"/>
      <w:r>
        <w:t>JavaScript Primitives</w:t>
      </w:r>
      <w:bookmarkEnd w:id="83"/>
    </w:p>
    <w:p w:rsidR="006308F6" w:rsidRDefault="006308F6" w:rsidP="006308F6">
      <w:r>
        <w:t xml:space="preserve">A “primitive” is a simple type that only has a value. </w:t>
      </w:r>
    </w:p>
    <w:p w:rsidR="007E3534" w:rsidRDefault="007E3534" w:rsidP="007E3AA4">
      <w:pPr>
        <w:pStyle w:val="ListParagraph"/>
        <w:numPr>
          <w:ilvl w:val="0"/>
          <w:numId w:val="13"/>
        </w:numPr>
      </w:pPr>
      <w:r>
        <w:t>Values:</w:t>
      </w:r>
      <w:r w:rsidR="00862B54">
        <w:t xml:space="preserve"> (</w:t>
      </w:r>
      <w:r w:rsidR="008964FC">
        <w:t>I.e. y</w:t>
      </w:r>
      <w:r w:rsidR="00862B54">
        <w:t>ou cannot have a variable of type null!</w:t>
      </w:r>
      <w:r w:rsidR="00F52114">
        <w:t xml:space="preserve"> You can have a variable of another type that could be equal to null.</w:t>
      </w:r>
      <w:r w:rsidR="00862B54">
        <w:t>)</w:t>
      </w:r>
    </w:p>
    <w:p w:rsidR="007E3534" w:rsidRDefault="007E3534" w:rsidP="007E3AA4">
      <w:pPr>
        <w:pStyle w:val="ListParagraph"/>
        <w:numPr>
          <w:ilvl w:val="1"/>
          <w:numId w:val="13"/>
        </w:numPr>
      </w:pPr>
      <w:r>
        <w:t>null</w:t>
      </w:r>
    </w:p>
    <w:p w:rsidR="007E3534" w:rsidRDefault="007E3534" w:rsidP="007E3AA4">
      <w:pPr>
        <w:pStyle w:val="ListParagraph"/>
        <w:numPr>
          <w:ilvl w:val="1"/>
          <w:numId w:val="13"/>
        </w:numPr>
      </w:pPr>
      <w:r>
        <w:t>undefined</w:t>
      </w:r>
    </w:p>
    <w:p w:rsidR="007E3534" w:rsidRDefault="007E3534" w:rsidP="007E3AA4">
      <w:pPr>
        <w:pStyle w:val="ListParagraph"/>
        <w:numPr>
          <w:ilvl w:val="0"/>
          <w:numId w:val="13"/>
        </w:numPr>
      </w:pPr>
      <w:r>
        <w:t>Types</w:t>
      </w:r>
      <w:r w:rsidR="00862B54">
        <w:t>: (</w:t>
      </w:r>
      <w:r w:rsidR="008964FC">
        <w:t>I.e. y</w:t>
      </w:r>
      <w:r w:rsidR="00862B54">
        <w:t xml:space="preserve">ou can have a variable of type </w:t>
      </w:r>
      <w:proofErr w:type="spellStart"/>
      <w:r w:rsidR="00862B54">
        <w:t>boolean</w:t>
      </w:r>
      <w:proofErr w:type="spellEnd"/>
      <w:r w:rsidR="00862B54">
        <w:t>.)</w:t>
      </w:r>
    </w:p>
    <w:p w:rsidR="00795717" w:rsidRDefault="00795717" w:rsidP="007E3AA4">
      <w:pPr>
        <w:pStyle w:val="ListParagraph"/>
        <w:numPr>
          <w:ilvl w:val="1"/>
          <w:numId w:val="13"/>
        </w:numPr>
      </w:pPr>
      <w:proofErr w:type="spellStart"/>
      <w:r>
        <w:t>boolean</w:t>
      </w:r>
      <w:proofErr w:type="spellEnd"/>
    </w:p>
    <w:p w:rsidR="00795717" w:rsidRDefault="00795717" w:rsidP="007E3AA4">
      <w:pPr>
        <w:pStyle w:val="ListParagraph"/>
        <w:numPr>
          <w:ilvl w:val="1"/>
          <w:numId w:val="13"/>
        </w:numPr>
      </w:pPr>
      <w:r>
        <w:t>number</w:t>
      </w:r>
    </w:p>
    <w:p w:rsidR="00795717" w:rsidRDefault="00795717" w:rsidP="007E3AA4">
      <w:pPr>
        <w:pStyle w:val="ListParagraph"/>
        <w:numPr>
          <w:ilvl w:val="1"/>
          <w:numId w:val="13"/>
        </w:numPr>
      </w:pPr>
      <w:r>
        <w:t>string</w:t>
      </w:r>
    </w:p>
    <w:p w:rsidR="006308F6" w:rsidRDefault="006308F6" w:rsidP="006308F6"/>
    <w:p w:rsidR="008844E8" w:rsidRDefault="008844E8" w:rsidP="006308F6">
      <w:pPr>
        <w:pStyle w:val="Heading3"/>
      </w:pPr>
      <w:bookmarkStart w:id="84" w:name="_Toc490232495"/>
      <w:r>
        <w:t>JavaScript Default Objects</w:t>
      </w:r>
      <w:bookmarkEnd w:id="84"/>
    </w:p>
    <w:p w:rsidR="008844E8" w:rsidRDefault="008844E8" w:rsidP="008844E8">
      <w:r>
        <w:t>When working with web pages, JavaScript runs in the context of a</w:t>
      </w:r>
      <w:r w:rsidR="0030693F">
        <w:t xml:space="preserve"> browser. The top most object in</w:t>
      </w:r>
      <w:r>
        <w:t xml:space="preserve"> JavaScript is </w:t>
      </w:r>
      <w:r w:rsidRPr="008844E8">
        <w:rPr>
          <w:rStyle w:val="ScreenTextChar"/>
        </w:rPr>
        <w:t>window</w:t>
      </w:r>
      <w:r>
        <w:t xml:space="preserve">. The </w:t>
      </w:r>
      <w:r w:rsidRPr="008844E8">
        <w:rPr>
          <w:rStyle w:val="ScreenTextChar"/>
        </w:rPr>
        <w:t>window</w:t>
      </w:r>
      <w:r>
        <w:t xml:space="preserve"> object has properties that contain all of the other objects that JavaScript has access to.</w:t>
      </w:r>
    </w:p>
    <w:p w:rsidR="008844E8" w:rsidRDefault="008844E8" w:rsidP="008844E8">
      <w:pPr>
        <w:jc w:val="center"/>
      </w:pPr>
      <w:r>
        <w:rPr>
          <w:noProof/>
        </w:rPr>
        <w:drawing>
          <wp:inline distT="0" distB="0" distL="0" distR="0" wp14:anchorId="5359CE33">
            <wp:extent cx="5490971" cy="20599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508151" cy="2066364"/>
                    </a:xfrm>
                    <a:prstGeom prst="rect">
                      <a:avLst/>
                    </a:prstGeom>
                    <a:noFill/>
                  </pic:spPr>
                </pic:pic>
              </a:graphicData>
            </a:graphic>
          </wp:inline>
        </w:drawing>
      </w:r>
    </w:p>
    <w:p w:rsidR="008844E8" w:rsidRDefault="008844E8" w:rsidP="008844E8"/>
    <w:p w:rsidR="008844E8" w:rsidRDefault="008844E8" w:rsidP="007E3AA4">
      <w:pPr>
        <w:pStyle w:val="ListParagraph"/>
        <w:numPr>
          <w:ilvl w:val="0"/>
          <w:numId w:val="29"/>
        </w:numPr>
      </w:pPr>
      <w:r w:rsidRPr="008844E8">
        <w:rPr>
          <w:rStyle w:val="ScreenTextChar"/>
        </w:rPr>
        <w:t>window</w:t>
      </w:r>
      <w:r>
        <w:t xml:space="preserve"> – The top most object. Contains all other object</w:t>
      </w:r>
      <w:r w:rsidR="0030693F">
        <w:t>s</w:t>
      </w:r>
      <w:r>
        <w:t>.</w:t>
      </w:r>
    </w:p>
    <w:p w:rsidR="008844E8" w:rsidRDefault="008844E8" w:rsidP="007E3AA4">
      <w:pPr>
        <w:pStyle w:val="ListParagraph"/>
        <w:numPr>
          <w:ilvl w:val="0"/>
          <w:numId w:val="29"/>
        </w:numPr>
      </w:pPr>
      <w:r w:rsidRPr="008844E8">
        <w:rPr>
          <w:rStyle w:val="ScreenTextChar"/>
        </w:rPr>
        <w:t>window.navigator</w:t>
      </w:r>
      <w:r>
        <w:t xml:space="preserve"> – The web browser and its configuration.</w:t>
      </w:r>
    </w:p>
    <w:p w:rsidR="008844E8" w:rsidRDefault="008844E8" w:rsidP="007E3AA4">
      <w:pPr>
        <w:pStyle w:val="ListParagraph"/>
        <w:numPr>
          <w:ilvl w:val="0"/>
          <w:numId w:val="29"/>
        </w:numPr>
      </w:pPr>
      <w:r w:rsidRPr="008844E8">
        <w:rPr>
          <w:rStyle w:val="ScreenTextChar"/>
        </w:rPr>
        <w:t>window.document</w:t>
      </w:r>
      <w:r>
        <w:t xml:space="preserve"> – The current</w:t>
      </w:r>
      <w:r w:rsidR="004759AD">
        <w:t>ly</w:t>
      </w:r>
      <w:r>
        <w:t xml:space="preserve"> loaded document. This object is typically defined using an HTML file. The file is parsed to create the Document Object Model (DOM) that is accessible by JavaScript</w:t>
      </w:r>
      <w:r w:rsidR="004759AD">
        <w:t xml:space="preserve"> through the document object</w:t>
      </w:r>
      <w:r>
        <w:t>.</w:t>
      </w:r>
    </w:p>
    <w:p w:rsidR="008844E8" w:rsidRDefault="008844E8" w:rsidP="007E3AA4">
      <w:pPr>
        <w:pStyle w:val="ListParagraph"/>
        <w:numPr>
          <w:ilvl w:val="0"/>
          <w:numId w:val="29"/>
        </w:numPr>
      </w:pPr>
      <w:r w:rsidRPr="008844E8">
        <w:rPr>
          <w:rStyle w:val="ScreenTextChar"/>
        </w:rPr>
        <w:t>window.Math</w:t>
      </w:r>
      <w:r>
        <w:t xml:space="preserve"> – JavaScr</w:t>
      </w:r>
      <w:r w:rsidR="0030693F">
        <w:t>ipt’s math library (random, sin, cos</w:t>
      </w:r>
      <w:r>
        <w:t>, sqrt, etc.)</w:t>
      </w:r>
    </w:p>
    <w:p w:rsidR="008844E8" w:rsidRDefault="008844E8" w:rsidP="007E3AA4">
      <w:pPr>
        <w:pStyle w:val="ListParagraph"/>
        <w:numPr>
          <w:ilvl w:val="0"/>
          <w:numId w:val="29"/>
        </w:numPr>
      </w:pPr>
      <w:r w:rsidRPr="008844E8">
        <w:rPr>
          <w:rStyle w:val="ScreenTextChar"/>
        </w:rPr>
        <w:t>window.JSON</w:t>
      </w:r>
      <w:r>
        <w:t xml:space="preserve"> – JavaScript’s JSON / JavaScript Object Notation library.</w:t>
      </w:r>
      <w:r w:rsidR="0030693F">
        <w:t xml:space="preserve"> Used to serialize JavaScript objects (</w:t>
      </w:r>
      <w:proofErr w:type="spellStart"/>
      <w:r w:rsidR="0030693F">
        <w:t>JSON.stringify</w:t>
      </w:r>
      <w:proofErr w:type="spellEnd"/>
      <w:r w:rsidR="0030693F">
        <w:t xml:space="preserve">()) and to </w:t>
      </w:r>
      <w:proofErr w:type="spellStart"/>
      <w:r w:rsidR="0030693F">
        <w:t>deserialize</w:t>
      </w:r>
      <w:proofErr w:type="spellEnd"/>
      <w:r w:rsidR="0030693F">
        <w:t xml:space="preserve"> a JSON string into a JavaScript object (</w:t>
      </w:r>
      <w:proofErr w:type="spellStart"/>
      <w:r w:rsidR="0030693F">
        <w:t>JSON.parse</w:t>
      </w:r>
      <w:proofErr w:type="spellEnd"/>
      <w:r w:rsidR="0030693F">
        <w:t>()).</w:t>
      </w:r>
    </w:p>
    <w:p w:rsidR="008844E8" w:rsidRDefault="008844E8" w:rsidP="007E3AA4">
      <w:pPr>
        <w:pStyle w:val="ListParagraph"/>
        <w:numPr>
          <w:ilvl w:val="0"/>
          <w:numId w:val="29"/>
        </w:numPr>
      </w:pPr>
      <w:r w:rsidRPr="008844E8">
        <w:rPr>
          <w:rStyle w:val="ScreenTextChar"/>
        </w:rPr>
        <w:t>window.Object, window.Array, window.Number</w:t>
      </w:r>
      <w:r>
        <w:t>, etc. – the core data types.</w:t>
      </w:r>
    </w:p>
    <w:p w:rsidR="008844E8" w:rsidRDefault="008844E8" w:rsidP="007E3AA4">
      <w:pPr>
        <w:pStyle w:val="ListParagraph"/>
        <w:numPr>
          <w:ilvl w:val="0"/>
          <w:numId w:val="29"/>
        </w:numPr>
      </w:pPr>
      <w:r w:rsidRPr="008844E8">
        <w:rPr>
          <w:rStyle w:val="ScreenTextChar"/>
        </w:rPr>
        <w:lastRenderedPageBreak/>
        <w:t>window.</w:t>
      </w:r>
      <w:r w:rsidRPr="008844E8">
        <w:rPr>
          <w:rStyle w:val="ScreenTextChar"/>
          <w:i/>
        </w:rPr>
        <w:t>yourObjects</w:t>
      </w:r>
      <w:r>
        <w:t xml:space="preserve"> – all other objects created by your JavaScript code.</w:t>
      </w:r>
    </w:p>
    <w:p w:rsidR="008844E8" w:rsidRDefault="008844E8" w:rsidP="008844E8"/>
    <w:p w:rsidR="009257E6" w:rsidRDefault="0030693F" w:rsidP="008844E8">
      <w:r>
        <w:t xml:space="preserve">As </w:t>
      </w:r>
      <w:r w:rsidR="009257E6" w:rsidRPr="009257E6">
        <w:rPr>
          <w:rStyle w:val="ScreenTextChar"/>
        </w:rPr>
        <w:t>window</w:t>
      </w:r>
      <w:r w:rsidR="009257E6">
        <w:t xml:space="preserve"> is the default object</w:t>
      </w:r>
      <w:r>
        <w:t>, y</w:t>
      </w:r>
      <w:r w:rsidR="009257E6">
        <w:t xml:space="preserve">ou do not need to type “window” in front of any of the above objects. </w:t>
      </w:r>
    </w:p>
    <w:p w:rsidR="008611FB" w:rsidRDefault="008611FB" w:rsidP="008844E8"/>
    <w:p w:rsidR="009257E6" w:rsidRDefault="009257E6" w:rsidP="008844E8">
      <w:r>
        <w:t>Samples</w:t>
      </w:r>
      <w:r w:rsidR="00C10DF6">
        <w:t xml:space="preserve"> of properties for the </w:t>
      </w:r>
      <w:r w:rsidR="00A77DA0">
        <w:t>window object</w:t>
      </w:r>
      <w:r>
        <w:t>:</w:t>
      </w:r>
    </w:p>
    <w:p w:rsidR="009257E6" w:rsidRDefault="00AE4CCE" w:rsidP="007E3AA4">
      <w:pPr>
        <w:pStyle w:val="ListParagraph"/>
        <w:numPr>
          <w:ilvl w:val="0"/>
          <w:numId w:val="30"/>
        </w:numPr>
      </w:pPr>
      <w:proofErr w:type="spellStart"/>
      <w:r w:rsidRPr="00AE4CCE">
        <w:t>navigator.userAgent</w:t>
      </w:r>
      <w:proofErr w:type="spellEnd"/>
      <w:r>
        <w:t xml:space="preserve">  //</w:t>
      </w:r>
      <w:r w:rsidRPr="00AE4CCE">
        <w:t xml:space="preserve"> "Mozilla/5.0 (Windows NT 6.1; WOW64; rv:51.0) Gecko/</w:t>
      </w:r>
      <w:r>
        <w:t>…</w:t>
      </w:r>
      <w:r w:rsidRPr="00AE4CCE">
        <w:t>"</w:t>
      </w:r>
    </w:p>
    <w:p w:rsidR="00AE4CCE" w:rsidRDefault="00AE4CCE" w:rsidP="007E3AA4">
      <w:pPr>
        <w:pStyle w:val="ListParagraph"/>
        <w:numPr>
          <w:ilvl w:val="0"/>
          <w:numId w:val="30"/>
        </w:numPr>
      </w:pPr>
      <w:proofErr w:type="spellStart"/>
      <w:r w:rsidRPr="00AE4CCE">
        <w:t>navigator.userLanguage</w:t>
      </w:r>
      <w:proofErr w:type="spellEnd"/>
      <w:r>
        <w:t xml:space="preserve">   //  "</w:t>
      </w:r>
      <w:proofErr w:type="spellStart"/>
      <w:r>
        <w:t>en</w:t>
      </w:r>
      <w:proofErr w:type="spellEnd"/>
      <w:r>
        <w:t>-US"</w:t>
      </w:r>
    </w:p>
    <w:p w:rsidR="00AE4CCE" w:rsidRDefault="00AE4CCE" w:rsidP="007E3AA4">
      <w:pPr>
        <w:pStyle w:val="ListParagraph"/>
        <w:numPr>
          <w:ilvl w:val="0"/>
          <w:numId w:val="30"/>
        </w:numPr>
      </w:pPr>
      <w:proofErr w:type="spellStart"/>
      <w:r w:rsidRPr="00AE4CCE">
        <w:t>Math.sqrt</w:t>
      </w:r>
      <w:proofErr w:type="spellEnd"/>
      <w:r w:rsidRPr="00AE4CCE">
        <w:t>(2)</w:t>
      </w:r>
      <w:r>
        <w:t xml:space="preserve">  //  </w:t>
      </w:r>
      <w:r w:rsidRPr="00AE4CCE">
        <w:t>1.4142135623730951</w:t>
      </w:r>
    </w:p>
    <w:p w:rsidR="00AE4CCE" w:rsidRDefault="00AE4CCE" w:rsidP="007E3AA4">
      <w:pPr>
        <w:pStyle w:val="ListParagraph"/>
        <w:numPr>
          <w:ilvl w:val="0"/>
          <w:numId w:val="30"/>
        </w:numPr>
      </w:pPr>
      <w:proofErr w:type="spellStart"/>
      <w:r w:rsidRPr="00AE4CCE">
        <w:t>JSON.stringify</w:t>
      </w:r>
      <w:proofErr w:type="spellEnd"/>
      <w:r w:rsidRPr="00AE4CCE">
        <w:t>(</w:t>
      </w:r>
      <w:proofErr w:type="spellStart"/>
      <w:r w:rsidRPr="00AE4CCE">
        <w:t>bankaccount</w:t>
      </w:r>
      <w:proofErr w:type="spellEnd"/>
      <w:r w:rsidRPr="00AE4CCE">
        <w:t>)</w:t>
      </w:r>
      <w:r>
        <w:t xml:space="preserve">   //  </w:t>
      </w:r>
      <w:r w:rsidR="000B5F49" w:rsidRPr="000B5F49">
        <w:t>{"AcctNum":1234,"Type":"Saving","Closed":false,"</w:t>
      </w:r>
      <w:r w:rsidR="000B5F49">
        <w:t xml:space="preserve"> … }</w:t>
      </w:r>
    </w:p>
    <w:p w:rsidR="004759AD" w:rsidRDefault="004759AD" w:rsidP="007E3AA4">
      <w:pPr>
        <w:pStyle w:val="ListParagraph"/>
        <w:numPr>
          <w:ilvl w:val="0"/>
          <w:numId w:val="30"/>
        </w:numPr>
      </w:pPr>
      <w:proofErr w:type="spellStart"/>
      <w:r>
        <w:t>document.doctype</w:t>
      </w:r>
      <w:proofErr w:type="spellEnd"/>
      <w:r>
        <w:t xml:space="preserve">  //    </w:t>
      </w:r>
      <w:r w:rsidRPr="004759AD">
        <w:t>&lt;!DOCTYPE html&gt;</w:t>
      </w:r>
    </w:p>
    <w:p w:rsidR="004759AD" w:rsidRDefault="004759AD" w:rsidP="007E3AA4">
      <w:pPr>
        <w:pStyle w:val="ListParagraph"/>
        <w:numPr>
          <w:ilvl w:val="0"/>
          <w:numId w:val="30"/>
        </w:numPr>
      </w:pPr>
      <w:proofErr w:type="spellStart"/>
      <w:r w:rsidRPr="004759AD">
        <w:t>document.head.title</w:t>
      </w:r>
      <w:proofErr w:type="spellEnd"/>
      <w:r>
        <w:t xml:space="preserve">  //  "Your site title"</w:t>
      </w:r>
      <w:r>
        <w:br/>
      </w:r>
      <w:proofErr w:type="spellStart"/>
      <w:r>
        <w:t>document.title</w:t>
      </w:r>
      <w:proofErr w:type="spellEnd"/>
      <w:r>
        <w:t xml:space="preserve">           //  "Your site title"</w:t>
      </w:r>
    </w:p>
    <w:p w:rsidR="004759AD" w:rsidRDefault="004759AD" w:rsidP="007E3AA4">
      <w:pPr>
        <w:pStyle w:val="ListParagraph"/>
        <w:numPr>
          <w:ilvl w:val="0"/>
          <w:numId w:val="30"/>
        </w:numPr>
      </w:pPr>
      <w:proofErr w:type="spellStart"/>
      <w:r w:rsidRPr="004759AD">
        <w:t>document.getElementsByTagName</w:t>
      </w:r>
      <w:proofErr w:type="spellEnd"/>
      <w:r w:rsidRPr="004759AD">
        <w:t>("h1")</w:t>
      </w:r>
      <w:r>
        <w:t xml:space="preserve">  // </w:t>
      </w:r>
      <w:r w:rsidRPr="004759AD">
        <w:rPr>
          <w:i/>
        </w:rPr>
        <w:t>collection of all H1 elements</w:t>
      </w:r>
      <w:r>
        <w:t xml:space="preserve">  </w:t>
      </w:r>
    </w:p>
    <w:p w:rsidR="004759AD" w:rsidRDefault="004759AD" w:rsidP="004759AD"/>
    <w:p w:rsidR="00583797" w:rsidRDefault="00583797" w:rsidP="00583797">
      <w:pPr>
        <w:pStyle w:val="Heading3"/>
      </w:pPr>
      <w:bookmarkStart w:id="85" w:name="_Toc490232496"/>
      <w:r>
        <w:t>Window Methods</w:t>
      </w:r>
      <w:bookmarkEnd w:id="85"/>
    </w:p>
    <w:p w:rsidR="00583797" w:rsidRDefault="00583797" w:rsidP="00583797">
      <w:r>
        <w:t xml:space="preserve">The window object contains all of the built-in JavaScript methods. In the list below, each method could be </w:t>
      </w:r>
      <w:r w:rsidR="008611FB">
        <w:t>written</w:t>
      </w:r>
      <w:r>
        <w:t xml:space="preserve"> with the </w:t>
      </w:r>
      <w:r w:rsidRPr="008611FB">
        <w:rPr>
          <w:rStyle w:val="ScreenTextChar"/>
        </w:rPr>
        <w:t>window</w:t>
      </w:r>
      <w:r>
        <w:t xml:space="preserve"> object and a dot. Example: </w:t>
      </w:r>
      <w:r w:rsidRPr="00583797">
        <w:rPr>
          <w:rStyle w:val="ScreenTextChar"/>
        </w:rPr>
        <w:t>window.alert("hello world");</w:t>
      </w:r>
      <w:r>
        <w:t xml:space="preserve"> </w:t>
      </w:r>
    </w:p>
    <w:p w:rsidR="00583797" w:rsidRDefault="00583797" w:rsidP="00583797">
      <w:r>
        <w:t xml:space="preserve">A partial list of frequently used </w:t>
      </w:r>
      <w:r w:rsidRPr="00583797">
        <w:rPr>
          <w:rStyle w:val="ScreenTextChar"/>
        </w:rPr>
        <w:t>window</w:t>
      </w:r>
      <w:r>
        <w:t xml:space="preserve"> methods.</w:t>
      </w:r>
    </w:p>
    <w:p w:rsidR="00583797" w:rsidRDefault="00583797" w:rsidP="00896F1C">
      <w:pPr>
        <w:pStyle w:val="ListParagraph"/>
        <w:numPr>
          <w:ilvl w:val="0"/>
          <w:numId w:val="53"/>
        </w:numPr>
      </w:pPr>
      <w:r>
        <w:t>alert(</w:t>
      </w:r>
      <w:r w:rsidR="00982282">
        <w:t>"</w:t>
      </w:r>
      <w:r w:rsidR="00982282" w:rsidRPr="002429CF">
        <w:rPr>
          <w:i/>
        </w:rPr>
        <w:t>message</w:t>
      </w:r>
      <w:r w:rsidR="00982282">
        <w:t>"</w:t>
      </w:r>
      <w:r>
        <w:t>) – displays a popup message.</w:t>
      </w:r>
    </w:p>
    <w:p w:rsidR="00583797" w:rsidRDefault="00583797" w:rsidP="00896F1C">
      <w:pPr>
        <w:pStyle w:val="ListParagraph"/>
        <w:numPr>
          <w:ilvl w:val="0"/>
          <w:numId w:val="53"/>
        </w:numPr>
      </w:pPr>
      <w:r>
        <w:t>confirm(</w:t>
      </w:r>
      <w:r w:rsidR="00982282">
        <w:t>"</w:t>
      </w:r>
      <w:r w:rsidR="00982282" w:rsidRPr="002429CF">
        <w:rPr>
          <w:i/>
        </w:rPr>
        <w:t>message</w:t>
      </w:r>
      <w:r w:rsidR="00982282">
        <w:t>"</w:t>
      </w:r>
      <w:r>
        <w:t xml:space="preserve">) – displays a popup message with OK and Cancel buttons. Clicking </w:t>
      </w:r>
      <w:r w:rsidRPr="00583797">
        <w:rPr>
          <w:rStyle w:val="ScreenTextChar"/>
        </w:rPr>
        <w:t>OK</w:t>
      </w:r>
      <w:r>
        <w:t xml:space="preserve"> returns </w:t>
      </w:r>
      <w:r w:rsidRPr="00583797">
        <w:rPr>
          <w:rStyle w:val="ScreenTextChar"/>
        </w:rPr>
        <w:t>true</w:t>
      </w:r>
      <w:r>
        <w:t xml:space="preserve"> and clicking </w:t>
      </w:r>
      <w:r w:rsidRPr="00583797">
        <w:rPr>
          <w:rStyle w:val="ScreenTextChar"/>
        </w:rPr>
        <w:t>Cancel</w:t>
      </w:r>
      <w:r>
        <w:t xml:space="preserve"> returns </w:t>
      </w:r>
      <w:r w:rsidRPr="00583797">
        <w:rPr>
          <w:rStyle w:val="ScreenTextChar"/>
        </w:rPr>
        <w:t>false</w:t>
      </w:r>
      <w:r>
        <w:t>.</w:t>
      </w:r>
    </w:p>
    <w:p w:rsidR="00596484" w:rsidRDefault="00982282" w:rsidP="00896F1C">
      <w:pPr>
        <w:pStyle w:val="ListParagraph"/>
        <w:numPr>
          <w:ilvl w:val="0"/>
          <w:numId w:val="53"/>
        </w:numPr>
      </w:pPr>
      <w:r>
        <w:t>p</w:t>
      </w:r>
      <w:r w:rsidR="00596484">
        <w:t>rompt(</w:t>
      </w:r>
      <w:r>
        <w:t>"</w:t>
      </w:r>
      <w:r w:rsidRPr="002429CF">
        <w:rPr>
          <w:i/>
        </w:rPr>
        <w:t>message</w:t>
      </w:r>
      <w:r>
        <w:t>","</w:t>
      </w:r>
      <w:proofErr w:type="spellStart"/>
      <w:r>
        <w:t>defaultValue</w:t>
      </w:r>
      <w:proofErr w:type="spellEnd"/>
      <w:r>
        <w:t xml:space="preserve">") – Prompts the user for a string value. Clicking </w:t>
      </w:r>
      <w:r w:rsidRPr="00583797">
        <w:rPr>
          <w:rStyle w:val="ScreenTextChar"/>
        </w:rPr>
        <w:t>OK</w:t>
      </w:r>
      <w:r>
        <w:t xml:space="preserve"> returns the string and clicking </w:t>
      </w:r>
      <w:r w:rsidRPr="00583797">
        <w:rPr>
          <w:rStyle w:val="ScreenTextChar"/>
        </w:rPr>
        <w:t>Cancel</w:t>
      </w:r>
      <w:r>
        <w:t xml:space="preserve"> or pressing Esc returns </w:t>
      </w:r>
      <w:r>
        <w:rPr>
          <w:rStyle w:val="ScreenTextChar"/>
        </w:rPr>
        <w:t>null</w:t>
      </w:r>
      <w:r>
        <w:t>.</w:t>
      </w:r>
    </w:p>
    <w:p w:rsidR="00583797" w:rsidRDefault="00583797" w:rsidP="00896F1C">
      <w:pPr>
        <w:pStyle w:val="ListParagraph"/>
        <w:numPr>
          <w:ilvl w:val="0"/>
          <w:numId w:val="53"/>
        </w:numPr>
      </w:pPr>
      <w:r>
        <w:t>console – returns the console object that displays messages to the browser’s console</w:t>
      </w:r>
      <w:r w:rsidR="0030693F">
        <w:t xml:space="preserve"> (F12 tools)</w:t>
      </w:r>
      <w:r>
        <w:t>.</w:t>
      </w:r>
    </w:p>
    <w:p w:rsidR="00583797" w:rsidRDefault="00583797" w:rsidP="00896F1C">
      <w:pPr>
        <w:pStyle w:val="ListParagraph"/>
        <w:numPr>
          <w:ilvl w:val="1"/>
          <w:numId w:val="53"/>
        </w:numPr>
      </w:pPr>
      <w:r>
        <w:t>console.log(</w:t>
      </w:r>
      <w:r w:rsidR="002429CF">
        <w:t>"</w:t>
      </w:r>
      <w:r w:rsidR="002429CF" w:rsidRPr="002429CF">
        <w:rPr>
          <w:i/>
        </w:rPr>
        <w:t>message</w:t>
      </w:r>
      <w:r w:rsidR="002429CF">
        <w:t>"</w:t>
      </w:r>
      <w:r>
        <w:t xml:space="preserve">) </w:t>
      </w:r>
      <w:r w:rsidR="002429CF">
        <w:t xml:space="preserve">– </w:t>
      </w:r>
      <w:r>
        <w:t>writes a message to the console.</w:t>
      </w:r>
    </w:p>
    <w:p w:rsidR="002429CF" w:rsidRDefault="002429CF" w:rsidP="00896F1C">
      <w:pPr>
        <w:pStyle w:val="ListParagraph"/>
        <w:numPr>
          <w:ilvl w:val="1"/>
          <w:numId w:val="53"/>
        </w:numPr>
      </w:pPr>
      <w:proofErr w:type="spellStart"/>
      <w:r>
        <w:t>console.warn</w:t>
      </w:r>
      <w:proofErr w:type="spellEnd"/>
      <w:r>
        <w:t>("</w:t>
      </w:r>
      <w:r w:rsidRPr="002429CF">
        <w:rPr>
          <w:i/>
        </w:rPr>
        <w:t>message</w:t>
      </w:r>
      <w:r>
        <w:t>") – writes a warning message to the console.</w:t>
      </w:r>
      <w:r>
        <w:br/>
        <w:t xml:space="preserve">   </w:t>
      </w:r>
      <w:r w:rsidRPr="002429CF">
        <w:rPr>
          <w:rStyle w:val="ScreenTextChar"/>
        </w:rPr>
        <w:t>console.warn("here be dragons")</w:t>
      </w:r>
      <w:r>
        <w:t xml:space="preserve">  </w:t>
      </w:r>
      <w:r>
        <w:rPr>
          <w:noProof/>
        </w:rPr>
        <w:drawing>
          <wp:inline distT="0" distB="0" distL="0" distR="0" wp14:anchorId="1A1E9278" wp14:editId="77F74650">
            <wp:extent cx="885714" cy="135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885714" cy="135714"/>
                    </a:xfrm>
                    <a:prstGeom prst="rect">
                      <a:avLst/>
                    </a:prstGeom>
                  </pic:spPr>
                </pic:pic>
              </a:graphicData>
            </a:graphic>
          </wp:inline>
        </w:drawing>
      </w:r>
    </w:p>
    <w:p w:rsidR="0065788F" w:rsidRDefault="00583797" w:rsidP="00896F1C">
      <w:pPr>
        <w:pStyle w:val="ListParagraph"/>
        <w:numPr>
          <w:ilvl w:val="1"/>
          <w:numId w:val="53"/>
        </w:numPr>
      </w:pPr>
      <w:proofErr w:type="spellStart"/>
      <w:r>
        <w:t>console.</w:t>
      </w:r>
      <w:r w:rsidR="0065788F">
        <w:t>group</w:t>
      </w:r>
      <w:proofErr w:type="spellEnd"/>
      <w:r w:rsidR="0065788F">
        <w:t>()</w:t>
      </w:r>
      <w:r w:rsidR="002429CF">
        <w:t xml:space="preserve"> – </w:t>
      </w:r>
      <w:r w:rsidR="0065788F">
        <w:t>indents all following console output. (can be nested)</w:t>
      </w:r>
    </w:p>
    <w:p w:rsidR="00583797" w:rsidRDefault="0065788F" w:rsidP="00896F1C">
      <w:pPr>
        <w:pStyle w:val="ListParagraph"/>
        <w:numPr>
          <w:ilvl w:val="1"/>
          <w:numId w:val="53"/>
        </w:numPr>
      </w:pPr>
      <w:proofErr w:type="spellStart"/>
      <w:r>
        <w:t>console.groupEnd</w:t>
      </w:r>
      <w:proofErr w:type="spellEnd"/>
      <w:r>
        <w:t>()</w:t>
      </w:r>
      <w:r w:rsidR="002429CF">
        <w:t xml:space="preserve"> – </w:t>
      </w:r>
      <w:r>
        <w:t>unindents all following output.</w:t>
      </w:r>
      <w:r w:rsidR="00583797">
        <w:t xml:space="preserve"> </w:t>
      </w:r>
    </w:p>
    <w:p w:rsidR="0065788F" w:rsidRDefault="0065788F" w:rsidP="00896F1C">
      <w:pPr>
        <w:pStyle w:val="ListParagraph"/>
        <w:numPr>
          <w:ilvl w:val="1"/>
          <w:numId w:val="53"/>
        </w:numPr>
      </w:pPr>
      <w:proofErr w:type="spellStart"/>
      <w:r>
        <w:t>console.time</w:t>
      </w:r>
      <w:proofErr w:type="spellEnd"/>
      <w:r>
        <w:t>("</w:t>
      </w:r>
      <w:proofErr w:type="spellStart"/>
      <w:r w:rsidRPr="0065788F">
        <w:rPr>
          <w:i/>
        </w:rPr>
        <w:t>timername</w:t>
      </w:r>
      <w:proofErr w:type="spellEnd"/>
      <w:r>
        <w:t>") – creates a timer.</w:t>
      </w:r>
    </w:p>
    <w:p w:rsidR="0065788F" w:rsidRDefault="0065788F" w:rsidP="00896F1C">
      <w:pPr>
        <w:pStyle w:val="ListParagraph"/>
        <w:numPr>
          <w:ilvl w:val="1"/>
          <w:numId w:val="53"/>
        </w:numPr>
      </w:pPr>
      <w:proofErr w:type="spellStart"/>
      <w:r>
        <w:t>console.timeEnd</w:t>
      </w:r>
      <w:proofErr w:type="spellEnd"/>
      <w:r>
        <w:t>("</w:t>
      </w:r>
      <w:proofErr w:type="spellStart"/>
      <w:r w:rsidRPr="0065788F">
        <w:rPr>
          <w:i/>
        </w:rPr>
        <w:t>timername</w:t>
      </w:r>
      <w:proofErr w:type="spellEnd"/>
      <w:r>
        <w:t>") – displays the elapsed time and removes the timer.</w:t>
      </w:r>
    </w:p>
    <w:p w:rsidR="0065788F" w:rsidRDefault="002429CF" w:rsidP="00896F1C">
      <w:pPr>
        <w:pStyle w:val="ListParagraph"/>
        <w:numPr>
          <w:ilvl w:val="1"/>
          <w:numId w:val="53"/>
        </w:numPr>
      </w:pPr>
      <w:proofErr w:type="spellStart"/>
      <w:r>
        <w:t>console.trace</w:t>
      </w:r>
      <w:proofErr w:type="spellEnd"/>
      <w:r>
        <w:t>() – displays the call stack to this point in time.</w:t>
      </w:r>
    </w:p>
    <w:p w:rsidR="002429CF" w:rsidRDefault="002429CF" w:rsidP="00896F1C">
      <w:pPr>
        <w:pStyle w:val="ListParagraph"/>
        <w:numPr>
          <w:ilvl w:val="1"/>
          <w:numId w:val="53"/>
        </w:numPr>
      </w:pPr>
      <w:r>
        <w:t xml:space="preserve">See: </w:t>
      </w:r>
      <w:r w:rsidR="00982282" w:rsidRPr="00F00FAC">
        <w:t>https://developer.mozilla.org/en-US/docs/Web/API/Console</w:t>
      </w:r>
      <w:r w:rsidR="00982282">
        <w:br/>
      </w:r>
    </w:p>
    <w:p w:rsidR="00596484" w:rsidRDefault="00596484" w:rsidP="00896F1C">
      <w:pPr>
        <w:pStyle w:val="ListParagraph"/>
        <w:numPr>
          <w:ilvl w:val="0"/>
          <w:numId w:val="53"/>
        </w:numPr>
      </w:pPr>
      <w:r>
        <w:t>print() – opens the print dialog box for the current window.</w:t>
      </w:r>
    </w:p>
    <w:p w:rsidR="00596484" w:rsidRDefault="00F00FAC" w:rsidP="00896F1C">
      <w:pPr>
        <w:pStyle w:val="ListParagraph"/>
        <w:numPr>
          <w:ilvl w:val="0"/>
          <w:numId w:val="53"/>
        </w:numPr>
      </w:pPr>
      <w:r>
        <w:t xml:space="preserve">Also see: </w:t>
      </w:r>
      <w:r w:rsidRPr="00F00FAC">
        <w:t>https://developer.mozilla.org/en-US/docs/Web/API/Window</w:t>
      </w:r>
    </w:p>
    <w:p w:rsidR="00F00FAC" w:rsidRDefault="00F00FAC" w:rsidP="00F00FAC"/>
    <w:p w:rsidR="002429CF" w:rsidRDefault="007975F3" w:rsidP="007975F3">
      <w:pPr>
        <w:pStyle w:val="Heading3"/>
      </w:pPr>
      <w:bookmarkStart w:id="86" w:name="_Toc490232497"/>
      <w:r>
        <w:lastRenderedPageBreak/>
        <w:t>Navigator Properties</w:t>
      </w:r>
      <w:bookmarkEnd w:id="86"/>
    </w:p>
    <w:p w:rsidR="007975F3" w:rsidRDefault="007975F3" w:rsidP="002429CF">
      <w:r>
        <w:t xml:space="preserve">The navigator object supplies information about the browser, </w:t>
      </w:r>
      <w:r w:rsidR="00A31C6A">
        <w:t xml:space="preserve">and </w:t>
      </w:r>
      <w:r>
        <w:t xml:space="preserve">services supplied by the browser </w:t>
      </w:r>
      <w:r w:rsidR="00F52114">
        <w:t>such as</w:t>
      </w:r>
      <w:r>
        <w:t xml:space="preserve"> geolocation. Many </w:t>
      </w:r>
      <w:r w:rsidR="00A31C6A">
        <w:t xml:space="preserve">of these </w:t>
      </w:r>
      <w:r>
        <w:t xml:space="preserve">properties are “non-standard” and are inconsistently implemented across browsers. As an example, Internet Export, Firefox and Chrome all return “Netscape” for the </w:t>
      </w:r>
      <w:r w:rsidRPr="007975F3">
        <w:rPr>
          <w:rStyle w:val="ScreenTextChar"/>
        </w:rPr>
        <w:t>navigator.appName</w:t>
      </w:r>
      <w:r>
        <w:t xml:space="preserve"> property</w:t>
      </w:r>
      <w:r w:rsidR="003A3924">
        <w:t xml:space="preserve"> and they all return “Gecko” for </w:t>
      </w:r>
      <w:r w:rsidR="003A3924" w:rsidRPr="003A3924">
        <w:rPr>
          <w:rStyle w:val="ScreenTextChar"/>
        </w:rPr>
        <w:t>navigator.product</w:t>
      </w:r>
      <w:r w:rsidR="00A31C6A">
        <w:t xml:space="preserve"> property.</w:t>
      </w:r>
    </w:p>
    <w:p w:rsidR="003A3924" w:rsidRDefault="007975F3" w:rsidP="00896F1C">
      <w:pPr>
        <w:pStyle w:val="ListParagraph"/>
        <w:numPr>
          <w:ilvl w:val="0"/>
          <w:numId w:val="54"/>
        </w:numPr>
      </w:pPr>
      <w:r w:rsidRPr="00AC7661">
        <w:rPr>
          <w:rStyle w:val="ScreenTextChar"/>
        </w:rPr>
        <w:t>navigator.userAgent</w:t>
      </w:r>
      <w:r>
        <w:t xml:space="preserve"> – The user agent string sent to the web server to identify the browser. (These are often untrustworthy. </w:t>
      </w:r>
      <w:r w:rsidRPr="00AC7661">
        <w:rPr>
          <w:rStyle w:val="ScreenTextChar"/>
        </w:rPr>
        <w:t>navigator.userAgent</w:t>
      </w:r>
      <w:r>
        <w:t xml:space="preserve"> is being removed from the standards.)</w:t>
      </w:r>
      <w:r w:rsidR="00F52114">
        <w:t xml:space="preserve"> Here are a few examples:</w:t>
      </w:r>
    </w:p>
    <w:p w:rsidR="00583797" w:rsidRDefault="003A3924" w:rsidP="00896F1C">
      <w:pPr>
        <w:pStyle w:val="ListParagraph"/>
        <w:numPr>
          <w:ilvl w:val="1"/>
          <w:numId w:val="54"/>
        </w:numPr>
      </w:pPr>
      <w:r w:rsidRPr="00F52114">
        <w:rPr>
          <w:b/>
        </w:rPr>
        <w:t>IE 11:</w:t>
      </w:r>
      <w:r>
        <w:t xml:space="preserve"> </w:t>
      </w:r>
      <w:r w:rsidRPr="003A3924">
        <w:t>"Mozilla/5.0 (Windows NT 6.1; WOW64; Trident/7.0; SLCC2; .NET CLR 2.0.50727; .NET CLR 3.5.30729; .NET CLR 3.0.30729; Media Center PC 6.0; .NET4.0C; Zune 4.7; MS-RTC LM 8; .NET4.0E; InfoPath.3; rv:11.0) like Gecko"</w:t>
      </w:r>
    </w:p>
    <w:p w:rsidR="003A3924" w:rsidRDefault="003A3924" w:rsidP="00896F1C">
      <w:pPr>
        <w:pStyle w:val="ListParagraph"/>
        <w:numPr>
          <w:ilvl w:val="1"/>
          <w:numId w:val="54"/>
        </w:numPr>
      </w:pPr>
      <w:r w:rsidRPr="00F52114">
        <w:rPr>
          <w:b/>
        </w:rPr>
        <w:t>Firefox:</w:t>
      </w:r>
      <w:r>
        <w:t xml:space="preserve"> </w:t>
      </w:r>
      <w:r w:rsidRPr="003A3924">
        <w:t>"Mozilla/5.0 (Windows NT 6.1; WOW64; rv:51.0) Gecko/20100101 Firefox/51.0"</w:t>
      </w:r>
    </w:p>
    <w:p w:rsidR="003A3924" w:rsidRDefault="003A3924" w:rsidP="00896F1C">
      <w:pPr>
        <w:pStyle w:val="ListParagraph"/>
        <w:numPr>
          <w:ilvl w:val="1"/>
          <w:numId w:val="54"/>
        </w:numPr>
      </w:pPr>
      <w:r w:rsidRPr="00F52114">
        <w:rPr>
          <w:b/>
        </w:rPr>
        <w:t>Chrome:</w:t>
      </w:r>
      <w:r>
        <w:t xml:space="preserve"> </w:t>
      </w:r>
      <w:r w:rsidRPr="003A3924">
        <w:t xml:space="preserve">"Mozilla/5.0 (Windows NT 10.0; Win64; x64) </w:t>
      </w:r>
      <w:proofErr w:type="spellStart"/>
      <w:r w:rsidRPr="003A3924">
        <w:t>AppleWebKit</w:t>
      </w:r>
      <w:proofErr w:type="spellEnd"/>
      <w:r w:rsidRPr="003A3924">
        <w:t>/537.36 (KHTML, like Gecko) Chrome/57.0.2987.133 Safari/537.36"</w:t>
      </w:r>
    </w:p>
    <w:p w:rsidR="003A3924" w:rsidRPr="00F52114" w:rsidRDefault="003A3924" w:rsidP="00896F1C">
      <w:pPr>
        <w:pStyle w:val="ListParagraph"/>
        <w:numPr>
          <w:ilvl w:val="1"/>
          <w:numId w:val="54"/>
        </w:numPr>
        <w:rPr>
          <w:b/>
        </w:rPr>
      </w:pPr>
      <w:r w:rsidRPr="00F52114">
        <w:rPr>
          <w:b/>
        </w:rPr>
        <w:t>Notes:</w:t>
      </w:r>
    </w:p>
    <w:p w:rsidR="003A3924" w:rsidRDefault="003A3924" w:rsidP="00896F1C">
      <w:pPr>
        <w:pStyle w:val="ListParagraph"/>
        <w:numPr>
          <w:ilvl w:val="2"/>
          <w:numId w:val="54"/>
        </w:numPr>
      </w:pPr>
      <w:r>
        <w:t>Each of the above claim to be Mozilla/5.0!</w:t>
      </w:r>
    </w:p>
    <w:p w:rsidR="003A3924" w:rsidRDefault="003A3924" w:rsidP="00896F1C">
      <w:pPr>
        <w:pStyle w:val="ListParagraph"/>
        <w:numPr>
          <w:ilvl w:val="2"/>
          <w:numId w:val="54"/>
        </w:numPr>
      </w:pPr>
      <w:r>
        <w:t xml:space="preserve">Each gives hints as to their real id: “Trident” is the IE </w:t>
      </w:r>
      <w:r w:rsidR="0030693F">
        <w:t xml:space="preserve">HTML </w:t>
      </w:r>
      <w:r>
        <w:t xml:space="preserve">engine and “rv:11.0” is the </w:t>
      </w:r>
      <w:r w:rsidR="0030693F">
        <w:t xml:space="preserve">IE </w:t>
      </w:r>
      <w:r>
        <w:t>browser version. IE says “like Gecko” while Firefox says “Gecko”.</w:t>
      </w:r>
    </w:p>
    <w:p w:rsidR="003A3924" w:rsidRDefault="003A3924" w:rsidP="00896F1C">
      <w:pPr>
        <w:pStyle w:val="ListParagraph"/>
        <w:numPr>
          <w:ilvl w:val="2"/>
          <w:numId w:val="54"/>
        </w:numPr>
      </w:pPr>
      <w:r>
        <w:t>Some specialized browsers and some search engines “lie”!</w:t>
      </w:r>
    </w:p>
    <w:p w:rsidR="0030693F" w:rsidRDefault="0030693F" w:rsidP="00896F1C">
      <w:pPr>
        <w:pStyle w:val="ListParagraph"/>
        <w:numPr>
          <w:ilvl w:val="2"/>
          <w:numId w:val="54"/>
        </w:numPr>
      </w:pPr>
      <w:r>
        <w:t>So… don’t try to identify the browser or version. Test for features instead!</w:t>
      </w:r>
    </w:p>
    <w:p w:rsidR="007975F3" w:rsidRDefault="007975F3" w:rsidP="00896F1C">
      <w:pPr>
        <w:pStyle w:val="ListParagraph"/>
        <w:numPr>
          <w:ilvl w:val="0"/>
          <w:numId w:val="54"/>
        </w:numPr>
      </w:pPr>
      <w:r w:rsidRPr="00AC7661">
        <w:rPr>
          <w:rStyle w:val="ScreenTextChar"/>
        </w:rPr>
        <w:t>navigator.oscpu</w:t>
      </w:r>
      <w:r>
        <w:t xml:space="preserve"> – Returns the version of the operating system. (Not supported by IE 11</w:t>
      </w:r>
      <w:r w:rsidR="003A3924">
        <w:t xml:space="preserve"> or Chrome</w:t>
      </w:r>
      <w:r>
        <w:t>.)</w:t>
      </w:r>
    </w:p>
    <w:p w:rsidR="007975F3" w:rsidRDefault="003A3924" w:rsidP="00896F1C">
      <w:pPr>
        <w:pStyle w:val="ListParagraph"/>
        <w:numPr>
          <w:ilvl w:val="0"/>
          <w:numId w:val="54"/>
        </w:numPr>
      </w:pPr>
      <w:r w:rsidRPr="00AC7661">
        <w:rPr>
          <w:rStyle w:val="ScreenTextChar"/>
        </w:rPr>
        <w:t>navigator.onLine</w:t>
      </w:r>
      <w:r>
        <w:t xml:space="preserve"> – Returns </w:t>
      </w:r>
      <w:r w:rsidRPr="003A3924">
        <w:rPr>
          <w:rStyle w:val="ScreenTextChar"/>
        </w:rPr>
        <w:t>true</w:t>
      </w:r>
      <w:r>
        <w:t xml:space="preserve"> if the browser has access to a network.</w:t>
      </w:r>
    </w:p>
    <w:p w:rsidR="003A3924" w:rsidRDefault="003A3924" w:rsidP="00896F1C">
      <w:pPr>
        <w:pStyle w:val="ListParagraph"/>
        <w:numPr>
          <w:ilvl w:val="0"/>
          <w:numId w:val="54"/>
        </w:numPr>
      </w:pPr>
      <w:r w:rsidRPr="00AC7661">
        <w:rPr>
          <w:rStyle w:val="ScreenTextChar"/>
        </w:rPr>
        <w:t>navigator.language</w:t>
      </w:r>
      <w:r>
        <w:t xml:space="preserve"> – Returns the language set in the browser’s user settings. Example: “</w:t>
      </w:r>
      <w:proofErr w:type="spellStart"/>
      <w:r>
        <w:t>en</w:t>
      </w:r>
      <w:proofErr w:type="spellEnd"/>
      <w:r>
        <w:t>-US” for US English.</w:t>
      </w:r>
    </w:p>
    <w:p w:rsidR="007975F3" w:rsidRDefault="003A3924" w:rsidP="00896F1C">
      <w:pPr>
        <w:pStyle w:val="ListParagraph"/>
        <w:numPr>
          <w:ilvl w:val="0"/>
          <w:numId w:val="54"/>
        </w:numPr>
      </w:pPr>
      <w:r w:rsidRPr="00AC7661">
        <w:rPr>
          <w:rStyle w:val="ScreenTextChar"/>
        </w:rPr>
        <w:t>navigator.languages</w:t>
      </w:r>
      <w:r>
        <w:t xml:space="preserve"> – Returns an array with </w:t>
      </w:r>
      <w:r w:rsidR="00232278">
        <w:t xml:space="preserve">all of the user’s preferred languages. </w:t>
      </w:r>
      <w:r w:rsidR="00232278" w:rsidRPr="00232278">
        <w:rPr>
          <w:rStyle w:val="ScreenTextChar"/>
        </w:rPr>
        <w:t>navigator.language</w:t>
      </w:r>
      <w:r w:rsidR="00232278">
        <w:t xml:space="preserve"> is the first element of the array.</w:t>
      </w:r>
    </w:p>
    <w:p w:rsidR="00232278" w:rsidRDefault="00232278" w:rsidP="00896F1C">
      <w:pPr>
        <w:pStyle w:val="ListParagraph"/>
        <w:numPr>
          <w:ilvl w:val="0"/>
          <w:numId w:val="54"/>
        </w:numPr>
      </w:pPr>
      <w:r>
        <w:t xml:space="preserve">See: </w:t>
      </w:r>
      <w:r w:rsidRPr="00232278">
        <w:t>https://developer.mozilla.org/en-US/docs/Web/API/Navigator</w:t>
      </w:r>
    </w:p>
    <w:p w:rsidR="00583797" w:rsidRPr="00583797" w:rsidRDefault="00583797" w:rsidP="00583797"/>
    <w:p w:rsidR="006308F6" w:rsidRPr="006308F6" w:rsidRDefault="006308F6" w:rsidP="006308F6">
      <w:pPr>
        <w:pStyle w:val="Heading3"/>
      </w:pPr>
      <w:bookmarkStart w:id="87" w:name="_Toc490232498"/>
      <w:r>
        <w:t>JavaScript Objects</w:t>
      </w:r>
      <w:bookmarkEnd w:id="87"/>
    </w:p>
    <w:p w:rsidR="006308F6" w:rsidRDefault="006308F6" w:rsidP="006308F6">
      <w:r>
        <w:t xml:space="preserve">JavaScript objects have properties. Each property has a name and can contain a value (a primitive), </w:t>
      </w:r>
      <w:r w:rsidR="00AA448B">
        <w:t xml:space="preserve">a </w:t>
      </w:r>
      <w:r>
        <w:t>function, or another object.</w:t>
      </w:r>
    </w:p>
    <w:p w:rsidR="006308F6" w:rsidRDefault="006308F6" w:rsidP="006308F6">
      <w:r>
        <w:t>Properties can be defined:</w:t>
      </w:r>
    </w:p>
    <w:p w:rsidR="006308F6" w:rsidRDefault="006308F6" w:rsidP="007E3AA4">
      <w:pPr>
        <w:pStyle w:val="ListParagraph"/>
        <w:numPr>
          <w:ilvl w:val="0"/>
          <w:numId w:val="12"/>
        </w:numPr>
      </w:pPr>
      <w:r>
        <w:t xml:space="preserve">When the object is created:   </w:t>
      </w:r>
      <w:r w:rsidRPr="00AC7661">
        <w:rPr>
          <w:rStyle w:val="ScreenTextChar"/>
        </w:rPr>
        <w:t>var account = { AcctNum: 1234, Type:"Saving" };</w:t>
      </w:r>
    </w:p>
    <w:p w:rsidR="006308F6" w:rsidRPr="006308F6" w:rsidRDefault="006308F6" w:rsidP="007E3AA4">
      <w:pPr>
        <w:pStyle w:val="ListParagraph"/>
        <w:numPr>
          <w:ilvl w:val="0"/>
          <w:numId w:val="12"/>
        </w:numPr>
      </w:pPr>
      <w:r>
        <w:t xml:space="preserve">At any time:   </w:t>
      </w:r>
      <w:r w:rsidRPr="00AC7661">
        <w:rPr>
          <w:rStyle w:val="ScreenTextChar"/>
        </w:rPr>
        <w:t>account.Balance = 1234.5;</w:t>
      </w:r>
    </w:p>
    <w:p w:rsidR="00795717" w:rsidRDefault="00795717" w:rsidP="006308F6">
      <w:r>
        <w:t>Properties can be:</w:t>
      </w:r>
    </w:p>
    <w:p w:rsidR="00795717" w:rsidRDefault="00795717" w:rsidP="007E3AA4">
      <w:pPr>
        <w:pStyle w:val="ListParagraph"/>
        <w:numPr>
          <w:ilvl w:val="0"/>
          <w:numId w:val="14"/>
        </w:numPr>
      </w:pPr>
      <w:r>
        <w:t>A primitive value.</w:t>
      </w:r>
      <w:r w:rsidR="0030693F">
        <w:t xml:space="preserve"> (number, Boolean, etc.)</w:t>
      </w:r>
    </w:p>
    <w:p w:rsidR="00795717" w:rsidRDefault="00795717" w:rsidP="007E3AA4">
      <w:pPr>
        <w:pStyle w:val="ListParagraph"/>
        <w:numPr>
          <w:ilvl w:val="0"/>
          <w:numId w:val="14"/>
        </w:numPr>
      </w:pPr>
      <w:r>
        <w:t>An object</w:t>
      </w:r>
    </w:p>
    <w:p w:rsidR="00795717" w:rsidRDefault="00795717" w:rsidP="007E3AA4">
      <w:pPr>
        <w:pStyle w:val="ListParagraph"/>
        <w:numPr>
          <w:ilvl w:val="0"/>
          <w:numId w:val="14"/>
        </w:numPr>
      </w:pPr>
      <w:r>
        <w:t>A function</w:t>
      </w:r>
    </w:p>
    <w:p w:rsidR="00795717" w:rsidRDefault="00795717" w:rsidP="00795717"/>
    <w:p w:rsidR="0012442F" w:rsidRDefault="0012442F" w:rsidP="00795717">
      <w:r>
        <w:t xml:space="preserve">Objects can be created as </w:t>
      </w:r>
      <w:r w:rsidR="008611FB">
        <w:t xml:space="preserve">an </w:t>
      </w:r>
      <w:r>
        <w:t>“object literal”:</w:t>
      </w:r>
    </w:p>
    <w:p w:rsidR="006308F6" w:rsidRDefault="006308F6" w:rsidP="007E3AA4">
      <w:pPr>
        <w:pStyle w:val="ListParagraph"/>
        <w:numPr>
          <w:ilvl w:val="0"/>
          <w:numId w:val="15"/>
        </w:numPr>
      </w:pPr>
      <w:r>
        <w:t>An empty object:</w:t>
      </w:r>
      <w:r>
        <w:br/>
        <w:t xml:space="preserve">    </w:t>
      </w:r>
      <w:r w:rsidRPr="00AC7661">
        <w:rPr>
          <w:rStyle w:val="ScreenTextChar"/>
        </w:rPr>
        <w:t>var obj = {};</w:t>
      </w:r>
    </w:p>
    <w:p w:rsidR="006308F6" w:rsidRDefault="006308F6" w:rsidP="007E3AA4">
      <w:pPr>
        <w:pStyle w:val="ListParagraph"/>
        <w:numPr>
          <w:ilvl w:val="0"/>
          <w:numId w:val="15"/>
        </w:numPr>
      </w:pPr>
      <w:r>
        <w:t>An object with primitive properties:</w:t>
      </w:r>
      <w:r>
        <w:br/>
        <w:t xml:space="preserve">   </w:t>
      </w:r>
      <w:r w:rsidRPr="00AC7661">
        <w:rPr>
          <w:rStyle w:val="ScreenTextChar"/>
        </w:rPr>
        <w:t>var bankaccount = { AcctNum: 1234, Type: "Saving", Closed: false, Balance: 1234.5 };</w:t>
      </w:r>
    </w:p>
    <w:p w:rsidR="006308F6" w:rsidRDefault="006308F6" w:rsidP="007E3AA4">
      <w:pPr>
        <w:pStyle w:val="ListParagraph"/>
        <w:numPr>
          <w:ilvl w:val="0"/>
          <w:numId w:val="15"/>
        </w:numPr>
      </w:pPr>
      <w:r>
        <w:t>An object with both primitive and object properties:</w:t>
      </w:r>
      <w:r>
        <w:br/>
        <w:t xml:space="preserve">   </w:t>
      </w:r>
      <w:r w:rsidRPr="00AC7661">
        <w:rPr>
          <w:rStyle w:val="ScreenTextChar"/>
        </w:rPr>
        <w:t>var customer = { CustNum: 1000, Account: bankaccount, Manager: "Jones" };</w:t>
      </w:r>
    </w:p>
    <w:p w:rsidR="00115A12" w:rsidRDefault="00115A12" w:rsidP="007E3AA4">
      <w:pPr>
        <w:pStyle w:val="ListParagraph"/>
        <w:numPr>
          <w:ilvl w:val="0"/>
          <w:numId w:val="15"/>
        </w:numPr>
      </w:pPr>
      <w:r>
        <w:t>Note: The curly bracket notation used here is similar to the JSON format. JSON strings are often returned by web services an</w:t>
      </w:r>
      <w:r w:rsidR="0030693F">
        <w:t xml:space="preserve">d can be quickly converted to </w:t>
      </w:r>
      <w:r>
        <w:t>JavaScript object</w:t>
      </w:r>
      <w:r w:rsidR="0030693F">
        <w:t>s</w:t>
      </w:r>
      <w:r>
        <w:t xml:space="preserve"> using </w:t>
      </w:r>
      <w:proofErr w:type="spellStart"/>
      <w:r>
        <w:t>JSON.parse</w:t>
      </w:r>
      <w:proofErr w:type="spellEnd"/>
      <w:r>
        <w:t>().</w:t>
      </w:r>
    </w:p>
    <w:p w:rsidR="00786B18" w:rsidRDefault="00786B18" w:rsidP="007E3AA4">
      <w:pPr>
        <w:pStyle w:val="ListParagraph"/>
        <w:numPr>
          <w:ilvl w:val="1"/>
          <w:numId w:val="15"/>
        </w:numPr>
      </w:pPr>
      <w:r w:rsidRPr="00AC7661">
        <w:rPr>
          <w:rStyle w:val="ScreenTextChar"/>
        </w:rPr>
        <w:t>var jsonstring = '{ AcctNum: 1234, Type: "Saving", Closed: false, Balance: 1234.5 }';</w:t>
      </w:r>
      <w:r w:rsidRPr="00AC7661">
        <w:rPr>
          <w:rStyle w:val="ScreenTextChar"/>
        </w:rPr>
        <w:br/>
        <w:t>var bankaccount = JSON.parse(jsonstring);</w:t>
      </w:r>
    </w:p>
    <w:p w:rsidR="00115A12" w:rsidRDefault="00115A12" w:rsidP="006308F6"/>
    <w:p w:rsidR="006308F6" w:rsidRDefault="0012442F" w:rsidP="006308F6">
      <w:r>
        <w:t>Objects can be created using the “new” keyword:</w:t>
      </w:r>
    </w:p>
    <w:p w:rsidR="00305777" w:rsidRDefault="00305777" w:rsidP="007E3AA4">
      <w:pPr>
        <w:pStyle w:val="ListParagraph"/>
        <w:numPr>
          <w:ilvl w:val="0"/>
          <w:numId w:val="16"/>
        </w:numPr>
      </w:pPr>
      <w:r w:rsidRPr="00AC7661">
        <w:rPr>
          <w:rStyle w:val="ScreenTextChar"/>
        </w:rPr>
        <w:t>new Object();</w:t>
      </w:r>
      <w:r>
        <w:t xml:space="preserve">    </w:t>
      </w:r>
    </w:p>
    <w:p w:rsidR="00305777" w:rsidRDefault="00305777" w:rsidP="007E3AA4">
      <w:pPr>
        <w:pStyle w:val="ListParagraph"/>
        <w:numPr>
          <w:ilvl w:val="1"/>
          <w:numId w:val="16"/>
        </w:numPr>
      </w:pPr>
      <w:r w:rsidRPr="00AC7661">
        <w:rPr>
          <w:rStyle w:val="ScreenTextChar"/>
        </w:rPr>
        <w:t>var bankaccount = new Object();</w:t>
      </w:r>
      <w:r w:rsidRPr="00AC7661">
        <w:rPr>
          <w:rStyle w:val="ScreenTextChar"/>
        </w:rPr>
        <w:br/>
        <w:t>bankaccount.AcctNum = 1234;</w:t>
      </w:r>
      <w:r w:rsidRPr="00AC7661">
        <w:rPr>
          <w:rStyle w:val="ScreenTextChar"/>
        </w:rPr>
        <w:br/>
        <w:t>bankaccount.Type = "Saving";</w:t>
      </w:r>
      <w:r w:rsidRPr="00AC7661">
        <w:rPr>
          <w:rStyle w:val="ScreenTextChar"/>
        </w:rPr>
        <w:br/>
        <w:t>bankaccount.Closed = false;</w:t>
      </w:r>
      <w:r w:rsidRPr="00AC7661">
        <w:rPr>
          <w:rStyle w:val="ScreenTextChar"/>
        </w:rPr>
        <w:br/>
        <w:t>bankaccount.Balance = 1234.5;</w:t>
      </w:r>
    </w:p>
    <w:p w:rsidR="00F52114" w:rsidRDefault="00F52114" w:rsidP="00305777"/>
    <w:p w:rsidR="00305777" w:rsidRDefault="00305777" w:rsidP="00305777">
      <w:r>
        <w:t xml:space="preserve">The “new” keyword can be used to create </w:t>
      </w:r>
      <w:r w:rsidR="008611FB">
        <w:t xml:space="preserve">objects based on </w:t>
      </w:r>
      <w:r>
        <w:t xml:space="preserve">primitives and other objects, but </w:t>
      </w:r>
      <w:r w:rsidR="0030693F">
        <w:t xml:space="preserve">this </w:t>
      </w:r>
      <w:r>
        <w:t>is rarely used.</w:t>
      </w:r>
    </w:p>
    <w:p w:rsidR="00305777" w:rsidRDefault="00305777" w:rsidP="007E3AA4">
      <w:pPr>
        <w:pStyle w:val="ListParagraph"/>
        <w:numPr>
          <w:ilvl w:val="0"/>
          <w:numId w:val="16"/>
        </w:numPr>
      </w:pPr>
      <w:r>
        <w:t xml:space="preserve">new Array();     </w:t>
      </w:r>
    </w:p>
    <w:p w:rsidR="00305777" w:rsidRDefault="00305777" w:rsidP="007E3AA4">
      <w:pPr>
        <w:pStyle w:val="ListParagraph"/>
        <w:numPr>
          <w:ilvl w:val="0"/>
          <w:numId w:val="16"/>
        </w:numPr>
      </w:pPr>
      <w:r>
        <w:t xml:space="preserve">new Boolean(); </w:t>
      </w:r>
    </w:p>
    <w:p w:rsidR="00305777" w:rsidRDefault="00305777" w:rsidP="007E3AA4">
      <w:pPr>
        <w:pStyle w:val="ListParagraph"/>
        <w:numPr>
          <w:ilvl w:val="0"/>
          <w:numId w:val="16"/>
        </w:numPr>
      </w:pPr>
      <w:r>
        <w:t xml:space="preserve">new Date();     </w:t>
      </w:r>
    </w:p>
    <w:p w:rsidR="00305777" w:rsidRDefault="00305777" w:rsidP="007E3AA4">
      <w:pPr>
        <w:pStyle w:val="ListParagraph"/>
        <w:numPr>
          <w:ilvl w:val="0"/>
          <w:numId w:val="16"/>
        </w:numPr>
      </w:pPr>
      <w:r>
        <w:t>new Function();</w:t>
      </w:r>
    </w:p>
    <w:p w:rsidR="00305777" w:rsidRDefault="00305777" w:rsidP="007E3AA4">
      <w:pPr>
        <w:pStyle w:val="ListParagraph"/>
        <w:numPr>
          <w:ilvl w:val="0"/>
          <w:numId w:val="16"/>
        </w:numPr>
      </w:pPr>
      <w:r>
        <w:t xml:space="preserve">new Number(); </w:t>
      </w:r>
    </w:p>
    <w:p w:rsidR="00305777" w:rsidRDefault="00305777" w:rsidP="007E3AA4">
      <w:pPr>
        <w:pStyle w:val="ListParagraph"/>
        <w:numPr>
          <w:ilvl w:val="0"/>
          <w:numId w:val="16"/>
        </w:numPr>
      </w:pPr>
      <w:r>
        <w:t xml:space="preserve">new </w:t>
      </w:r>
      <w:proofErr w:type="spellStart"/>
      <w:r>
        <w:t>RegExp</w:t>
      </w:r>
      <w:proofErr w:type="spellEnd"/>
      <w:r>
        <w:t xml:space="preserve">();  </w:t>
      </w:r>
    </w:p>
    <w:p w:rsidR="00305777" w:rsidRDefault="00305777" w:rsidP="007E3AA4">
      <w:pPr>
        <w:pStyle w:val="ListParagraph"/>
        <w:numPr>
          <w:ilvl w:val="0"/>
          <w:numId w:val="16"/>
        </w:numPr>
      </w:pPr>
      <w:r>
        <w:t xml:space="preserve">new String();   </w:t>
      </w:r>
    </w:p>
    <w:p w:rsidR="0012442F" w:rsidRDefault="0012442F" w:rsidP="0012442F"/>
    <w:p w:rsidR="006C3E71" w:rsidRDefault="006C3E71" w:rsidP="006C3E71">
      <w:pPr>
        <w:pStyle w:val="Heading3"/>
      </w:pPr>
      <w:bookmarkStart w:id="88" w:name="_Toc490232499"/>
      <w:r>
        <w:t>Accessing Object Properties</w:t>
      </w:r>
      <w:bookmarkEnd w:id="88"/>
    </w:p>
    <w:p w:rsidR="006C3E71" w:rsidRDefault="006C3E71" w:rsidP="006C3E71">
      <w:r>
        <w:t xml:space="preserve">JavaScript supports two ways of accessing an object’s properties, dot notation and square brackets. Due to the square brackets, an object can </w:t>
      </w:r>
      <w:r w:rsidR="0046058F">
        <w:t xml:space="preserve">also </w:t>
      </w:r>
      <w:r>
        <w:t xml:space="preserve">be treated as a container of name/value pairs and can even be enumerated in a </w:t>
      </w:r>
      <w:r w:rsidRPr="008611FB">
        <w:rPr>
          <w:rStyle w:val="ScreenTextChar"/>
        </w:rPr>
        <w:t>for</w:t>
      </w:r>
      <w:r>
        <w:t xml:space="preserve"> loop.</w:t>
      </w:r>
    </w:p>
    <w:p w:rsidR="006C3E71" w:rsidRDefault="005F6F0B" w:rsidP="007E3AA4">
      <w:pPr>
        <w:pStyle w:val="ListParagraph"/>
        <w:numPr>
          <w:ilvl w:val="0"/>
          <w:numId w:val="26"/>
        </w:numPr>
      </w:pPr>
      <w:r w:rsidRPr="0046058F">
        <w:rPr>
          <w:rStyle w:val="ScreenTextChar"/>
        </w:rPr>
        <w:t>var bankaccount = { AcctNum: 1234, Type: "Saving", Closed: false, Balance: 1234.5 };</w:t>
      </w:r>
      <w:r>
        <w:br/>
      </w:r>
      <w:r w:rsidR="006C3E71" w:rsidRPr="0046058F">
        <w:rPr>
          <w:rStyle w:val="ScreenTextChar"/>
        </w:rPr>
        <w:t>var customer = { CustNum: 1000, Account: bankaccount, Manager: "Jones" };</w:t>
      </w:r>
    </w:p>
    <w:p w:rsidR="006C3E71" w:rsidRDefault="006C3E71" w:rsidP="007E3AA4">
      <w:pPr>
        <w:pStyle w:val="ListParagraph"/>
        <w:numPr>
          <w:ilvl w:val="1"/>
          <w:numId w:val="26"/>
        </w:numPr>
      </w:pPr>
      <w:r w:rsidRPr="0046058F">
        <w:rPr>
          <w:rStyle w:val="ScreenTextChar"/>
        </w:rPr>
        <w:t>customer.CustNum</w:t>
      </w:r>
      <w:r>
        <w:t xml:space="preserve">  // 1000</w:t>
      </w:r>
    </w:p>
    <w:p w:rsidR="006C3E71" w:rsidRDefault="0030693F" w:rsidP="007E3AA4">
      <w:pPr>
        <w:pStyle w:val="ListParagraph"/>
        <w:numPr>
          <w:ilvl w:val="1"/>
          <w:numId w:val="26"/>
        </w:numPr>
      </w:pPr>
      <w:r>
        <w:rPr>
          <w:rStyle w:val="ScreenTextChar"/>
        </w:rPr>
        <w:t>customer["</w:t>
      </w:r>
      <w:r w:rsidR="006C3E71" w:rsidRPr="0046058F">
        <w:rPr>
          <w:rStyle w:val="ScreenTextChar"/>
        </w:rPr>
        <w:t>CustNum</w:t>
      </w:r>
      <w:r>
        <w:rPr>
          <w:rStyle w:val="ScreenTextChar"/>
        </w:rPr>
        <w:t>"</w:t>
      </w:r>
      <w:r w:rsidR="006C3E71" w:rsidRPr="0046058F">
        <w:rPr>
          <w:rStyle w:val="ScreenTextChar"/>
        </w:rPr>
        <w:t>]</w:t>
      </w:r>
      <w:r w:rsidR="006C3E71">
        <w:t xml:space="preserve">   // 1000</w:t>
      </w:r>
    </w:p>
    <w:p w:rsidR="006C3E71" w:rsidRDefault="005F6F0B" w:rsidP="007E3AA4">
      <w:pPr>
        <w:pStyle w:val="ListParagraph"/>
        <w:numPr>
          <w:ilvl w:val="1"/>
          <w:numId w:val="26"/>
        </w:numPr>
      </w:pPr>
      <w:r w:rsidRPr="0046058F">
        <w:rPr>
          <w:rStyle w:val="ScreenTextChar"/>
        </w:rPr>
        <w:lastRenderedPageBreak/>
        <w:t>customer.bankaccount.Balance</w:t>
      </w:r>
      <w:r>
        <w:t xml:space="preserve">   // 1234.5</w:t>
      </w:r>
    </w:p>
    <w:p w:rsidR="005F6F0B" w:rsidRDefault="0046058F" w:rsidP="007E3AA4">
      <w:pPr>
        <w:pStyle w:val="ListParagraph"/>
        <w:numPr>
          <w:ilvl w:val="0"/>
          <w:numId w:val="26"/>
        </w:numPr>
      </w:pPr>
      <w:r>
        <w:t>Retrieving</w:t>
      </w:r>
      <w:r w:rsidR="005F6F0B">
        <w:t xml:space="preserve"> all of an object’s properties</w:t>
      </w:r>
      <w:r>
        <w:t>:</w:t>
      </w:r>
      <w:r w:rsidR="005F6F0B">
        <w:t xml:space="preserve"> (Excluding prototype properties.)</w:t>
      </w:r>
    </w:p>
    <w:p w:rsidR="005F6F0B" w:rsidRDefault="005F6F0B" w:rsidP="007E3AA4">
      <w:pPr>
        <w:pStyle w:val="ListParagraph"/>
        <w:numPr>
          <w:ilvl w:val="1"/>
          <w:numId w:val="26"/>
        </w:numPr>
      </w:pPr>
      <w:r w:rsidRPr="0046058F">
        <w:rPr>
          <w:rStyle w:val="ScreenTextChar"/>
        </w:rPr>
        <w:t xml:space="preserve">var props = Object.getOwnPropertyNames(customer); </w:t>
      </w:r>
      <w:r w:rsidRPr="0046058F">
        <w:rPr>
          <w:rStyle w:val="ScreenTextChar"/>
        </w:rPr>
        <w:br/>
        <w:t>for (var v in props) { console.log(props[v]) }</w:t>
      </w:r>
      <w:r w:rsidR="0046058F">
        <w:t xml:space="preserve"> </w:t>
      </w:r>
      <w:r>
        <w:t xml:space="preserve">  </w:t>
      </w:r>
    </w:p>
    <w:p w:rsidR="005F6F0B" w:rsidRDefault="005F6F0B" w:rsidP="007E3AA4">
      <w:pPr>
        <w:pStyle w:val="ListParagraph"/>
        <w:numPr>
          <w:ilvl w:val="0"/>
          <w:numId w:val="26"/>
        </w:numPr>
      </w:pPr>
      <w:r>
        <w:t>The existence of a property can be tested</w:t>
      </w:r>
      <w:r w:rsidR="008611FB">
        <w:t>. Example where “ABC” was never defined</w:t>
      </w:r>
      <w:r>
        <w:t>:</w:t>
      </w:r>
    </w:p>
    <w:p w:rsidR="005F6F0B" w:rsidRDefault="005F6F0B" w:rsidP="007E3AA4">
      <w:pPr>
        <w:pStyle w:val="ListParagraph"/>
        <w:numPr>
          <w:ilvl w:val="1"/>
          <w:numId w:val="26"/>
        </w:numPr>
      </w:pPr>
      <w:r w:rsidRPr="0046058F">
        <w:rPr>
          <w:rStyle w:val="ScreenTextChar"/>
        </w:rPr>
        <w:t>bankaccount.ABC == undefined</w:t>
      </w:r>
      <w:r>
        <w:t xml:space="preserve">   // </w:t>
      </w:r>
      <w:r w:rsidR="008611FB">
        <w:t>true</w:t>
      </w:r>
    </w:p>
    <w:p w:rsidR="005F6F0B" w:rsidRDefault="005F6F0B" w:rsidP="008611FB">
      <w:pPr>
        <w:pStyle w:val="ListParagraph"/>
        <w:numPr>
          <w:ilvl w:val="0"/>
          <w:numId w:val="26"/>
        </w:numPr>
      </w:pPr>
      <w:r>
        <w:t xml:space="preserve">Note: If </w:t>
      </w:r>
      <w:r w:rsidRPr="0046058F">
        <w:rPr>
          <w:rStyle w:val="ScreenTextChar"/>
        </w:rPr>
        <w:t>bankaccount.ABC</w:t>
      </w:r>
      <w:r>
        <w:t xml:space="preserve"> is set to </w:t>
      </w:r>
      <w:r w:rsidRPr="0046058F">
        <w:rPr>
          <w:rStyle w:val="ScreenTextChar"/>
        </w:rPr>
        <w:t>null</w:t>
      </w:r>
      <w:r>
        <w:t xml:space="preserve"> then:</w:t>
      </w:r>
    </w:p>
    <w:p w:rsidR="005F6F0B" w:rsidRDefault="005F6F0B" w:rsidP="008611FB">
      <w:pPr>
        <w:pStyle w:val="ListParagraph"/>
        <w:numPr>
          <w:ilvl w:val="1"/>
          <w:numId w:val="26"/>
        </w:numPr>
      </w:pPr>
      <w:r w:rsidRPr="0046058F">
        <w:rPr>
          <w:rStyle w:val="ScreenTextChar"/>
        </w:rPr>
        <w:t>bankaccount.ABC == undefined</w:t>
      </w:r>
      <w:r>
        <w:t xml:space="preserve">  // true</w:t>
      </w:r>
    </w:p>
    <w:p w:rsidR="005F6F0B" w:rsidRDefault="005F6F0B" w:rsidP="008611FB">
      <w:pPr>
        <w:pStyle w:val="ListParagraph"/>
        <w:numPr>
          <w:ilvl w:val="1"/>
          <w:numId w:val="26"/>
        </w:numPr>
      </w:pPr>
      <w:r w:rsidRPr="0046058F">
        <w:rPr>
          <w:rStyle w:val="ScreenTextChar"/>
        </w:rPr>
        <w:t>bankaccount.ABC === undefined</w:t>
      </w:r>
      <w:r>
        <w:t xml:space="preserve">   // false</w:t>
      </w:r>
    </w:p>
    <w:p w:rsidR="005F6F0B" w:rsidRDefault="005F6F0B" w:rsidP="007E3AA4">
      <w:pPr>
        <w:pStyle w:val="ListParagraph"/>
        <w:numPr>
          <w:ilvl w:val="0"/>
          <w:numId w:val="26"/>
        </w:numPr>
      </w:pPr>
      <w:r>
        <w:t>New properties are added dynamically:</w:t>
      </w:r>
    </w:p>
    <w:p w:rsidR="005F6F0B" w:rsidRPr="006C3E71" w:rsidRDefault="005F6F0B" w:rsidP="007E3AA4">
      <w:pPr>
        <w:pStyle w:val="ListParagraph"/>
        <w:numPr>
          <w:ilvl w:val="1"/>
          <w:numId w:val="26"/>
        </w:numPr>
      </w:pPr>
      <w:r w:rsidRPr="0046058F">
        <w:rPr>
          <w:rStyle w:val="ScreenTextChar"/>
        </w:rPr>
        <w:t>bankaccount.lastCheckNumber === undefined</w:t>
      </w:r>
      <w:r>
        <w:t xml:space="preserve">  // true</w:t>
      </w:r>
      <w:r>
        <w:br/>
      </w:r>
      <w:r w:rsidRPr="0046058F">
        <w:rPr>
          <w:rStyle w:val="ScreenTextChar"/>
        </w:rPr>
        <w:t>bankaccount.lastCheckNumber = 123;</w:t>
      </w:r>
      <w:r w:rsidRPr="0046058F">
        <w:rPr>
          <w:rStyle w:val="ScreenTextChar"/>
        </w:rPr>
        <w:br/>
        <w:t>bankaccount.lastCheckNumber === undefined</w:t>
      </w:r>
      <w:r>
        <w:t xml:space="preserve">  // false</w:t>
      </w:r>
    </w:p>
    <w:p w:rsidR="006C3E71" w:rsidRDefault="006C3E71" w:rsidP="0012442F"/>
    <w:p w:rsidR="0012442F" w:rsidRDefault="00305777" w:rsidP="00305777">
      <w:pPr>
        <w:pStyle w:val="Heading3"/>
      </w:pPr>
      <w:bookmarkStart w:id="89" w:name="_Toc490232500"/>
      <w:r>
        <w:t>JavaScript Numbers</w:t>
      </w:r>
      <w:bookmarkEnd w:id="89"/>
    </w:p>
    <w:p w:rsidR="00305777" w:rsidRDefault="00305777" w:rsidP="00305777">
      <w:r>
        <w:t>JavaScript only has one numeric data type, “number”.</w:t>
      </w:r>
    </w:p>
    <w:p w:rsidR="001E7CDB" w:rsidRDefault="001E7CDB" w:rsidP="00305777">
      <w:r>
        <w:t>Number FAQ:</w:t>
      </w:r>
    </w:p>
    <w:p w:rsidR="00305777" w:rsidRDefault="00AC7661" w:rsidP="007E3AA4">
      <w:pPr>
        <w:pStyle w:val="ListParagraph"/>
        <w:numPr>
          <w:ilvl w:val="0"/>
          <w:numId w:val="18"/>
        </w:numPr>
      </w:pPr>
      <w:r>
        <w:t xml:space="preserve">All numbers are </w:t>
      </w:r>
      <w:r w:rsidR="000B0CA7">
        <w:t>64 bit floating point number</w:t>
      </w:r>
      <w:r>
        <w:t>s</w:t>
      </w:r>
      <w:r w:rsidR="000B0CA7">
        <w:t>.</w:t>
      </w:r>
    </w:p>
    <w:p w:rsidR="000E021C" w:rsidRDefault="000E021C" w:rsidP="007E3AA4">
      <w:pPr>
        <w:pStyle w:val="ListParagraph"/>
        <w:numPr>
          <w:ilvl w:val="0"/>
          <w:numId w:val="18"/>
        </w:numPr>
      </w:pPr>
      <w:r>
        <w:t>Floating point numbers “</w:t>
      </w:r>
      <w:r w:rsidRPr="00214F59">
        <w:rPr>
          <w:b/>
          <w:i/>
          <w:u w:val="single"/>
        </w:rPr>
        <w:t>approximate</w:t>
      </w:r>
      <w:r>
        <w:t>” decimal values.</w:t>
      </w:r>
      <w:r w:rsidR="0046058F">
        <w:t xml:space="preserve"> </w:t>
      </w:r>
    </w:p>
    <w:p w:rsidR="000E021C" w:rsidRDefault="000E021C" w:rsidP="007E3AA4">
      <w:pPr>
        <w:pStyle w:val="ListParagraph"/>
        <w:numPr>
          <w:ilvl w:val="1"/>
          <w:numId w:val="18"/>
        </w:numPr>
      </w:pPr>
      <w:r w:rsidRPr="0046058F">
        <w:rPr>
          <w:rStyle w:val="ScreenTextChar"/>
        </w:rPr>
        <w:t>.333*100</w:t>
      </w:r>
      <w:r>
        <w:t xml:space="preserve">   = </w:t>
      </w:r>
      <w:r w:rsidRPr="000E021C">
        <w:t>33.300000000000004</w:t>
      </w:r>
    </w:p>
    <w:p w:rsidR="000E021C" w:rsidRDefault="00214F59" w:rsidP="007E3AA4">
      <w:pPr>
        <w:pStyle w:val="ListParagraph"/>
        <w:numPr>
          <w:ilvl w:val="1"/>
          <w:numId w:val="18"/>
        </w:numPr>
      </w:pPr>
      <w:r w:rsidRPr="0046058F">
        <w:rPr>
          <w:rStyle w:val="ScreenTextChar"/>
        </w:rPr>
        <w:t>1/3</w:t>
      </w:r>
      <w:r>
        <w:t xml:space="preserve"> = </w:t>
      </w:r>
      <w:r w:rsidRPr="00214F59">
        <w:t>0.3333333333333333</w:t>
      </w:r>
      <w:r>
        <w:t xml:space="preserve">, but 10/3 = </w:t>
      </w:r>
      <w:r w:rsidRPr="00214F59">
        <w:t>3.3333333333333335</w:t>
      </w:r>
    </w:p>
    <w:p w:rsidR="00214F59" w:rsidRDefault="00214F59" w:rsidP="007E3AA4">
      <w:pPr>
        <w:pStyle w:val="ListParagraph"/>
        <w:numPr>
          <w:ilvl w:val="1"/>
          <w:numId w:val="18"/>
        </w:numPr>
      </w:pPr>
      <w:r w:rsidRPr="0046058F">
        <w:rPr>
          <w:rStyle w:val="ScreenTextChar"/>
        </w:rPr>
        <w:t>3.3333333333333333 * 3</w:t>
      </w:r>
      <w:r>
        <w:t xml:space="preserve"> = 10</w:t>
      </w:r>
    </w:p>
    <w:p w:rsidR="00214F59" w:rsidRDefault="00214F59" w:rsidP="007E3AA4">
      <w:pPr>
        <w:pStyle w:val="ListParagraph"/>
        <w:numPr>
          <w:ilvl w:val="1"/>
          <w:numId w:val="18"/>
        </w:numPr>
      </w:pPr>
      <w:r w:rsidRPr="0046058F">
        <w:rPr>
          <w:rStyle w:val="ScreenTextChar"/>
        </w:rPr>
        <w:t>3.3333333333333335 * 3</w:t>
      </w:r>
      <w:r>
        <w:t xml:space="preserve"> = 10 </w:t>
      </w:r>
    </w:p>
    <w:p w:rsidR="00214F59" w:rsidRDefault="00214F59" w:rsidP="007E3AA4">
      <w:pPr>
        <w:pStyle w:val="ListParagraph"/>
        <w:numPr>
          <w:ilvl w:val="1"/>
          <w:numId w:val="18"/>
        </w:numPr>
      </w:pPr>
      <w:r w:rsidRPr="0046058F">
        <w:rPr>
          <w:rStyle w:val="ScreenTextChar"/>
        </w:rPr>
        <w:t>3.3333333333333329 * 3</w:t>
      </w:r>
      <w:r>
        <w:t xml:space="preserve"> = 10</w:t>
      </w:r>
    </w:p>
    <w:p w:rsidR="0046058F" w:rsidRDefault="0046058F" w:rsidP="007E3AA4">
      <w:pPr>
        <w:pStyle w:val="ListParagraph"/>
        <w:numPr>
          <w:ilvl w:val="1"/>
          <w:numId w:val="18"/>
        </w:numPr>
      </w:pPr>
      <w:r w:rsidRPr="0046058F">
        <w:rPr>
          <w:rStyle w:val="ScreenTextChar"/>
        </w:rPr>
        <w:t>3.3333333333333339</w:t>
      </w:r>
      <w:r w:rsidRPr="0046058F">
        <w:t xml:space="preserve"> * 3</w:t>
      </w:r>
      <w:r>
        <w:t xml:space="preserve"> = </w:t>
      </w:r>
      <w:r w:rsidRPr="0046058F">
        <w:t>10.000000000000001</w:t>
      </w:r>
    </w:p>
    <w:p w:rsidR="00214F59" w:rsidRDefault="00214F59" w:rsidP="007E3AA4">
      <w:pPr>
        <w:pStyle w:val="ListParagraph"/>
        <w:numPr>
          <w:ilvl w:val="1"/>
          <w:numId w:val="18"/>
        </w:numPr>
      </w:pPr>
      <w:r w:rsidRPr="0046058F">
        <w:rPr>
          <w:rStyle w:val="ScreenTextChar"/>
        </w:rPr>
        <w:t>n = Math.sqrt(2)</w:t>
      </w:r>
      <w:r>
        <w:t xml:space="preserve">   // </w:t>
      </w:r>
      <w:r w:rsidRPr="00214F59">
        <w:t>1.4142135623730951</w:t>
      </w:r>
      <w:r>
        <w:br/>
      </w:r>
      <w:r w:rsidRPr="0046058F">
        <w:rPr>
          <w:rStyle w:val="ScreenTextChar"/>
        </w:rPr>
        <w:t>n * n = 2.0000000000000004</w:t>
      </w:r>
    </w:p>
    <w:p w:rsidR="00214F59" w:rsidRDefault="00214F59" w:rsidP="007E3AA4">
      <w:pPr>
        <w:pStyle w:val="ListParagraph"/>
        <w:numPr>
          <w:ilvl w:val="1"/>
          <w:numId w:val="18"/>
        </w:numPr>
      </w:pPr>
      <w:r w:rsidRPr="0046058F">
        <w:rPr>
          <w:rStyle w:val="ScreenTextChar"/>
        </w:rPr>
        <w:t>Math.sqrt(2) * Math.sqrt(2) == 2</w:t>
      </w:r>
      <w:r>
        <w:t xml:space="preserve">  // false</w:t>
      </w:r>
    </w:p>
    <w:p w:rsidR="000B0CA7" w:rsidRDefault="00305777" w:rsidP="007E3AA4">
      <w:pPr>
        <w:pStyle w:val="ListParagraph"/>
        <w:numPr>
          <w:ilvl w:val="0"/>
          <w:numId w:val="18"/>
        </w:numPr>
      </w:pPr>
      <w:r>
        <w:t xml:space="preserve">Maximum value: </w:t>
      </w:r>
      <w:r w:rsidRPr="00305777">
        <w:t>1.7976931348623157e+308</w:t>
      </w:r>
      <w:r>
        <w:t xml:space="preserve">    Minimum value: </w:t>
      </w:r>
      <w:r w:rsidRPr="00305777">
        <w:t>5e-324</w:t>
      </w:r>
    </w:p>
    <w:p w:rsidR="000B0CA7" w:rsidRDefault="000B0CA7" w:rsidP="007E3AA4">
      <w:pPr>
        <w:pStyle w:val="ListParagraph"/>
        <w:numPr>
          <w:ilvl w:val="1"/>
          <w:numId w:val="18"/>
        </w:numPr>
      </w:pPr>
      <w:r>
        <w:t xml:space="preserve">These two values can be retrieved using </w:t>
      </w:r>
      <w:r w:rsidRPr="0046058F">
        <w:rPr>
          <w:rStyle w:val="ScreenTextChar"/>
        </w:rPr>
        <w:t>Number.MAX_VALUE</w:t>
      </w:r>
      <w:r>
        <w:t xml:space="preserve"> and </w:t>
      </w:r>
      <w:r w:rsidRPr="0046058F">
        <w:rPr>
          <w:rStyle w:val="ScreenTextChar"/>
        </w:rPr>
        <w:t>Number.MIN_VALUE</w:t>
      </w:r>
      <w:r>
        <w:t>.</w:t>
      </w:r>
    </w:p>
    <w:p w:rsidR="000B0CA7" w:rsidRDefault="000B0CA7" w:rsidP="007E3AA4">
      <w:pPr>
        <w:pStyle w:val="ListParagraph"/>
        <w:numPr>
          <w:ilvl w:val="0"/>
          <w:numId w:val="18"/>
        </w:numPr>
      </w:pPr>
      <w:r>
        <w:t>15 places of precession.</w:t>
      </w:r>
      <w:r w:rsidR="00AA448B">
        <w:t xml:space="preserve"> Although JavaScript can represent very large and very small numbers, it can only do so to 15 places of accuracy</w:t>
      </w:r>
    </w:p>
    <w:p w:rsidR="000B0CA7" w:rsidRDefault="00AA448B" w:rsidP="007E3AA4">
      <w:pPr>
        <w:pStyle w:val="ListParagraph"/>
        <w:numPr>
          <w:ilvl w:val="1"/>
          <w:numId w:val="18"/>
        </w:numPr>
      </w:pPr>
      <w:r>
        <w:t xml:space="preserve">15 digits: </w:t>
      </w:r>
      <w:r w:rsidR="000B0CA7" w:rsidRPr="000B0CA7">
        <w:t>999999999999999</w:t>
      </w:r>
      <w:r w:rsidR="000B0CA7">
        <w:t xml:space="preserve">   =   </w:t>
      </w:r>
      <w:r w:rsidR="000B0CA7" w:rsidRPr="000B0CA7">
        <w:t>999999999999999</w:t>
      </w:r>
      <w:r w:rsidR="00747335">
        <w:br/>
        <w:t xml:space="preserve">i.e. </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 xml:space="preserve">   =   </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 xml:space="preserve">  (don’t type “,” in JS numbers!)</w:t>
      </w:r>
    </w:p>
    <w:p w:rsidR="000B0CA7" w:rsidRDefault="00AA448B" w:rsidP="007E3AA4">
      <w:pPr>
        <w:pStyle w:val="ListParagraph"/>
        <w:numPr>
          <w:ilvl w:val="1"/>
          <w:numId w:val="18"/>
        </w:numPr>
      </w:pPr>
      <w:r>
        <w:t xml:space="preserve">16 digits: </w:t>
      </w:r>
      <w:r w:rsidR="000B0CA7" w:rsidRPr="000B0CA7">
        <w:t>9999999999999999</w:t>
      </w:r>
      <w:r w:rsidR="000B0CA7">
        <w:t xml:space="preserve"> rounded to </w:t>
      </w:r>
      <w:r w:rsidR="00747335" w:rsidRPr="00747335">
        <w:t>10000000000000000</w:t>
      </w:r>
      <w:r w:rsidR="00747335">
        <w:br/>
        <w:t xml:space="preserve">i.e. </w:t>
      </w:r>
      <w:r w:rsidR="00747335" w:rsidRPr="000B0CA7">
        <w:t>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w:t>
      </w:r>
      <w:r w:rsidR="00747335" w:rsidRPr="000B0CA7">
        <w:t>999</w:t>
      </w:r>
      <w:r w:rsidR="00747335">
        <w:t xml:space="preserve"> rounded to </w:t>
      </w:r>
      <w:r w:rsidR="00747335" w:rsidRPr="00747335">
        <w:t>10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p>
    <w:p w:rsidR="00747335" w:rsidRDefault="00AA448B" w:rsidP="007E3AA4">
      <w:pPr>
        <w:pStyle w:val="ListParagraph"/>
        <w:numPr>
          <w:ilvl w:val="1"/>
          <w:numId w:val="18"/>
        </w:numPr>
      </w:pPr>
      <w:r>
        <w:t xml:space="preserve">18 digits: </w:t>
      </w:r>
      <w:r w:rsidR="00747335" w:rsidRPr="00747335">
        <w:t>100000000000000001</w:t>
      </w:r>
      <w:r w:rsidR="00747335">
        <w:t xml:space="preserve"> </w:t>
      </w:r>
      <w:r w:rsidR="0046058F">
        <w:t xml:space="preserve">gets </w:t>
      </w:r>
      <w:r w:rsidR="00747335">
        <w:t xml:space="preserve">rounded to </w:t>
      </w:r>
      <w:r w:rsidR="00747335" w:rsidRPr="00747335">
        <w:t>100000000000000000</w:t>
      </w:r>
      <w:r w:rsidR="00747335">
        <w:br/>
        <w:t xml:space="preserve">i.e. </w:t>
      </w:r>
      <w:r w:rsidR="00747335" w:rsidRPr="00747335">
        <w:t>100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001</w:t>
      </w:r>
      <w:r w:rsidR="00747335">
        <w:t xml:space="preserve"> </w:t>
      </w:r>
      <w:r w:rsidR="0046058F">
        <w:t xml:space="preserve">gets </w:t>
      </w:r>
      <w:r w:rsidR="00747335">
        <w:t xml:space="preserve">rounded to </w:t>
      </w:r>
      <w:r w:rsidR="00747335" w:rsidRPr="00747335">
        <w:t>100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r w:rsidR="00747335">
        <w:t>,</w:t>
      </w:r>
      <w:r w:rsidR="00747335" w:rsidRPr="00747335">
        <w:t>000</w:t>
      </w:r>
    </w:p>
    <w:p w:rsidR="00747335" w:rsidRDefault="00747335" w:rsidP="007E3AA4">
      <w:pPr>
        <w:pStyle w:val="ListParagraph"/>
        <w:numPr>
          <w:ilvl w:val="0"/>
          <w:numId w:val="18"/>
        </w:numPr>
      </w:pPr>
      <w:r>
        <w:lastRenderedPageBreak/>
        <w:t>Up to 17 digits past the decimal point.</w:t>
      </w:r>
    </w:p>
    <w:p w:rsidR="00214F59" w:rsidRDefault="00214F59" w:rsidP="007E3AA4">
      <w:pPr>
        <w:pStyle w:val="ListParagraph"/>
        <w:numPr>
          <w:ilvl w:val="0"/>
          <w:numId w:val="18"/>
        </w:numPr>
      </w:pPr>
      <w:r>
        <w:t xml:space="preserve">The </w:t>
      </w:r>
      <w:r w:rsidRPr="0046058F">
        <w:rPr>
          <w:rStyle w:val="ScreenTextChar"/>
        </w:rPr>
        <w:t>Math.round()</w:t>
      </w:r>
      <w:r>
        <w:t xml:space="preserve"> function is useful for floating point number adjustments.</w:t>
      </w:r>
    </w:p>
    <w:p w:rsidR="00747335" w:rsidRDefault="00214F59" w:rsidP="007E3AA4">
      <w:pPr>
        <w:pStyle w:val="ListParagraph"/>
        <w:numPr>
          <w:ilvl w:val="1"/>
          <w:numId w:val="18"/>
        </w:numPr>
      </w:pPr>
      <w:proofErr w:type="spellStart"/>
      <w:r>
        <w:t>Math.round</w:t>
      </w:r>
      <w:proofErr w:type="spellEnd"/>
      <w:r>
        <w:t>() rounds to the nearest whole number:</w:t>
      </w:r>
    </w:p>
    <w:p w:rsidR="00214F59" w:rsidRDefault="00214F59" w:rsidP="007E3AA4">
      <w:pPr>
        <w:pStyle w:val="ListParagraph"/>
        <w:numPr>
          <w:ilvl w:val="2"/>
          <w:numId w:val="18"/>
        </w:numPr>
      </w:pPr>
      <w:r w:rsidRPr="0046058F">
        <w:rPr>
          <w:rStyle w:val="ScreenTextChar"/>
        </w:rPr>
        <w:t>Math.round(3.49999)</w:t>
      </w:r>
      <w:r>
        <w:t xml:space="preserve">  // 3</w:t>
      </w:r>
    </w:p>
    <w:p w:rsidR="00214F59" w:rsidRDefault="00214F59" w:rsidP="007E3AA4">
      <w:pPr>
        <w:pStyle w:val="ListParagraph"/>
        <w:numPr>
          <w:ilvl w:val="2"/>
          <w:numId w:val="18"/>
        </w:numPr>
      </w:pPr>
      <w:r w:rsidRPr="0046058F">
        <w:rPr>
          <w:rStyle w:val="ScreenTextChar"/>
        </w:rPr>
        <w:t>Math.round(3.5)</w:t>
      </w:r>
      <w:r>
        <w:t xml:space="preserve">   // 4</w:t>
      </w:r>
    </w:p>
    <w:p w:rsidR="00214F59" w:rsidRDefault="00214F59" w:rsidP="007E3AA4">
      <w:pPr>
        <w:pStyle w:val="ListParagraph"/>
        <w:numPr>
          <w:ilvl w:val="1"/>
          <w:numId w:val="18"/>
        </w:numPr>
      </w:pPr>
      <w:r>
        <w:t>To round to two decimal places, multiply the value by 100, round and then divide by 100.</w:t>
      </w:r>
    </w:p>
    <w:p w:rsidR="00214F59" w:rsidRDefault="00214F59" w:rsidP="007E3AA4">
      <w:pPr>
        <w:pStyle w:val="ListParagraph"/>
        <w:numPr>
          <w:ilvl w:val="2"/>
          <w:numId w:val="18"/>
        </w:numPr>
      </w:pPr>
      <w:r w:rsidRPr="0046058F">
        <w:rPr>
          <w:rStyle w:val="ScreenTextChar"/>
        </w:rPr>
        <w:t>Math.round(3.4444 * 100) / 100</w:t>
      </w:r>
      <w:r>
        <w:t xml:space="preserve">   // 3.44</w:t>
      </w:r>
    </w:p>
    <w:p w:rsidR="00214F59" w:rsidRDefault="00214F59" w:rsidP="007E3AA4">
      <w:pPr>
        <w:pStyle w:val="ListParagraph"/>
        <w:numPr>
          <w:ilvl w:val="2"/>
          <w:numId w:val="18"/>
        </w:numPr>
      </w:pPr>
      <w:r w:rsidRPr="0046058F">
        <w:rPr>
          <w:rStyle w:val="ScreenTextChar"/>
        </w:rPr>
        <w:t>Math.round(3.6666 * 100) / 100</w:t>
      </w:r>
      <w:r>
        <w:t xml:space="preserve">   // 3.67</w:t>
      </w:r>
      <w:r w:rsidR="00AC7661">
        <w:br/>
      </w:r>
    </w:p>
    <w:p w:rsidR="001156B3" w:rsidRDefault="001156B3" w:rsidP="007E3AA4">
      <w:pPr>
        <w:pStyle w:val="ListParagraph"/>
        <w:numPr>
          <w:ilvl w:val="0"/>
          <w:numId w:val="18"/>
        </w:numPr>
      </w:pPr>
      <w:r>
        <w:t xml:space="preserve">The </w:t>
      </w:r>
      <w:r w:rsidRPr="0046058F">
        <w:rPr>
          <w:rStyle w:val="ScreenTextChar"/>
        </w:rPr>
        <w:t>.toFixed(n)</w:t>
      </w:r>
      <w:r>
        <w:t xml:space="preserve"> method is useful when the result </w:t>
      </w:r>
      <w:r w:rsidR="001E7CDB">
        <w:t xml:space="preserve">needs to be a </w:t>
      </w:r>
      <w:r w:rsidR="001E7CDB" w:rsidRPr="00C51126">
        <w:rPr>
          <w:b/>
        </w:rPr>
        <w:t>string</w:t>
      </w:r>
      <w:r w:rsidR="001E7CDB">
        <w:t xml:space="preserve"> and have a fixed number of decimal places.</w:t>
      </w:r>
    </w:p>
    <w:p w:rsidR="00C51126" w:rsidRDefault="00AA448B" w:rsidP="000157BC">
      <w:pPr>
        <w:pStyle w:val="ListParagraph"/>
        <w:numPr>
          <w:ilvl w:val="1"/>
          <w:numId w:val="18"/>
        </w:numPr>
      </w:pPr>
      <w:r>
        <w:t>Numbers reformatted to strings with specified decimals:</w:t>
      </w:r>
      <w:r>
        <w:br/>
      </w:r>
      <w:r>
        <w:rPr>
          <w:noProof/>
        </w:rPr>
        <w:drawing>
          <wp:inline distT="0" distB="0" distL="0" distR="0" wp14:anchorId="0CA471C8" wp14:editId="70C134BF">
            <wp:extent cx="1470787" cy="45724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0787" cy="457240"/>
                    </a:xfrm>
                    <a:prstGeom prst="rect">
                      <a:avLst/>
                    </a:prstGeom>
                  </pic:spPr>
                </pic:pic>
              </a:graphicData>
            </a:graphic>
          </wp:inline>
        </w:drawing>
      </w:r>
    </w:p>
    <w:p w:rsidR="001E7CDB" w:rsidRDefault="00C51126" w:rsidP="007E3AA4">
      <w:pPr>
        <w:pStyle w:val="ListParagraph"/>
        <w:numPr>
          <w:ilvl w:val="1"/>
          <w:numId w:val="18"/>
        </w:numPr>
      </w:pPr>
      <w:r>
        <w:t xml:space="preserve">The string can be returned to a number using </w:t>
      </w:r>
      <w:proofErr w:type="spellStart"/>
      <w:r>
        <w:t>parse</w:t>
      </w:r>
      <w:r w:rsidR="00C64941">
        <w:t>Float</w:t>
      </w:r>
      <w:proofErr w:type="spellEnd"/>
      <w:r w:rsidR="00C64941">
        <w:t>(</w:t>
      </w:r>
      <w:r>
        <w:t>)</w:t>
      </w:r>
      <w:r w:rsidR="00C64941">
        <w:t xml:space="preserve"> or </w:t>
      </w:r>
      <w:proofErr w:type="spellStart"/>
      <w:r w:rsidR="00C64941">
        <w:t>parseInt</w:t>
      </w:r>
      <w:proofErr w:type="spellEnd"/>
      <w:r w:rsidR="00C64941">
        <w:t>()</w:t>
      </w:r>
      <w:r>
        <w:t>.</w:t>
      </w:r>
      <w:r>
        <w:br/>
      </w:r>
      <w:r w:rsidR="00AA448B">
        <w:rPr>
          <w:noProof/>
        </w:rPr>
        <w:drawing>
          <wp:inline distT="0" distB="0" distL="0" distR="0" wp14:anchorId="736BD316" wp14:editId="02A937A3">
            <wp:extent cx="2057578" cy="304826"/>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057578" cy="304826"/>
                    </a:xfrm>
                    <a:prstGeom prst="rect">
                      <a:avLst/>
                    </a:prstGeom>
                  </pic:spPr>
                </pic:pic>
              </a:graphicData>
            </a:graphic>
          </wp:inline>
        </w:drawing>
      </w:r>
      <w:r w:rsidR="001E7CDB">
        <w:br/>
      </w:r>
    </w:p>
    <w:p w:rsidR="000B0CA7" w:rsidRDefault="000B0CA7" w:rsidP="000B0CA7">
      <w:pPr>
        <w:pStyle w:val="Heading4"/>
      </w:pPr>
      <w:r>
        <w:t>Infinity</w:t>
      </w:r>
    </w:p>
    <w:p w:rsidR="000B0CA7" w:rsidRDefault="000B0CA7" w:rsidP="000B0CA7">
      <w:r>
        <w:t xml:space="preserve">JavaScript numbers also define </w:t>
      </w:r>
      <w:r w:rsidRPr="00601AFC">
        <w:rPr>
          <w:rStyle w:val="ScreenTextChar"/>
        </w:rPr>
        <w:t>Infinity</w:t>
      </w:r>
      <w:r>
        <w:t xml:space="preserve"> and </w:t>
      </w:r>
      <w:r w:rsidRPr="00601AFC">
        <w:rPr>
          <w:rStyle w:val="ScreenTextChar"/>
        </w:rPr>
        <w:t>-Infinity</w:t>
      </w:r>
      <w:r>
        <w:t xml:space="preserve">. Numbers that exceed </w:t>
      </w:r>
      <w:r w:rsidRPr="00601AFC">
        <w:rPr>
          <w:rStyle w:val="ScreenTextChar"/>
        </w:rPr>
        <w:t>Number.MAX_VALUE</w:t>
      </w:r>
      <w:r>
        <w:t xml:space="preserve"> and </w:t>
      </w:r>
      <w:r w:rsidRPr="00601AFC">
        <w:rPr>
          <w:rStyle w:val="ScreenTextChar"/>
        </w:rPr>
        <w:t>Number.MIN_VALUE</w:t>
      </w:r>
      <w:r>
        <w:t xml:space="preserve"> return </w:t>
      </w:r>
      <w:r w:rsidRPr="00601AFC">
        <w:rPr>
          <w:rStyle w:val="ScreenTextChar"/>
        </w:rPr>
        <w:t>Infinity</w:t>
      </w:r>
      <w:r>
        <w:t>.</w:t>
      </w:r>
    </w:p>
    <w:p w:rsidR="000B0CA7" w:rsidRDefault="000B0CA7" w:rsidP="007E3AA4">
      <w:pPr>
        <w:pStyle w:val="ListParagraph"/>
        <w:numPr>
          <w:ilvl w:val="0"/>
          <w:numId w:val="21"/>
        </w:numPr>
      </w:pPr>
      <w:r>
        <w:t>Division by zero does not raise an error in JavaScript, it returns “Infinity”.</w:t>
      </w:r>
    </w:p>
    <w:p w:rsidR="007B09FB" w:rsidRDefault="007B09FB" w:rsidP="007E3AA4">
      <w:pPr>
        <w:pStyle w:val="ListParagraph"/>
        <w:numPr>
          <w:ilvl w:val="0"/>
          <w:numId w:val="21"/>
        </w:numPr>
      </w:pPr>
      <w:r>
        <w:t>Infinity is a number!</w:t>
      </w:r>
    </w:p>
    <w:p w:rsidR="007B09FB" w:rsidRDefault="007B09FB" w:rsidP="007E3AA4">
      <w:pPr>
        <w:pStyle w:val="ListParagraph"/>
        <w:numPr>
          <w:ilvl w:val="1"/>
          <w:numId w:val="21"/>
        </w:numPr>
      </w:pPr>
      <w:proofErr w:type="spellStart"/>
      <w:r>
        <w:t>typeof</w:t>
      </w:r>
      <w:proofErr w:type="spellEnd"/>
      <w:r>
        <w:t xml:space="preserve"> Infinity;   // “number”</w:t>
      </w:r>
    </w:p>
    <w:p w:rsidR="007B09FB" w:rsidRDefault="007B09FB" w:rsidP="007E3AA4">
      <w:pPr>
        <w:pStyle w:val="ListParagraph"/>
        <w:numPr>
          <w:ilvl w:val="0"/>
          <w:numId w:val="21"/>
        </w:numPr>
      </w:pPr>
      <w:r>
        <w:t>Infinity +, -, *, / any number is also Infinity</w:t>
      </w:r>
    </w:p>
    <w:p w:rsidR="007B09FB" w:rsidRDefault="007B09FB" w:rsidP="007E3AA4">
      <w:pPr>
        <w:pStyle w:val="ListParagraph"/>
        <w:numPr>
          <w:ilvl w:val="1"/>
          <w:numId w:val="21"/>
        </w:numPr>
      </w:pPr>
      <w:r>
        <w:t>Infinity * 2  // Infinity</w:t>
      </w:r>
    </w:p>
    <w:p w:rsidR="00AC7661" w:rsidRDefault="00AC7661" w:rsidP="00AC7661"/>
    <w:p w:rsidR="000B0CA7" w:rsidRDefault="000B0CA7" w:rsidP="000B0CA7">
      <w:pPr>
        <w:pStyle w:val="Heading4"/>
      </w:pPr>
      <w:proofErr w:type="spellStart"/>
      <w:r>
        <w:t>NaN</w:t>
      </w:r>
      <w:proofErr w:type="spellEnd"/>
    </w:p>
    <w:p w:rsidR="000B0CA7" w:rsidRDefault="000B0CA7" w:rsidP="000B0CA7">
      <w:r>
        <w:t xml:space="preserve">Invalid numeric operations return a special type called “Not a Number”, or </w:t>
      </w:r>
      <w:proofErr w:type="spellStart"/>
      <w:r>
        <w:t>NaN</w:t>
      </w:r>
      <w:proofErr w:type="spellEnd"/>
      <w:r>
        <w:t>.</w:t>
      </w:r>
    </w:p>
    <w:p w:rsidR="000B0CA7" w:rsidRDefault="000B0CA7" w:rsidP="007E3AA4">
      <w:pPr>
        <w:pStyle w:val="ListParagraph"/>
        <w:numPr>
          <w:ilvl w:val="0"/>
          <w:numId w:val="17"/>
        </w:numPr>
      </w:pPr>
      <w:proofErr w:type="spellStart"/>
      <w:r>
        <w:t>NaN</w:t>
      </w:r>
      <w:proofErr w:type="spellEnd"/>
      <w:r>
        <w:t xml:space="preserve"> never equals anything!</w:t>
      </w:r>
    </w:p>
    <w:p w:rsidR="000B0CA7" w:rsidRDefault="000B0CA7" w:rsidP="007E3AA4">
      <w:pPr>
        <w:pStyle w:val="ListParagraph"/>
        <w:numPr>
          <w:ilvl w:val="1"/>
          <w:numId w:val="17"/>
        </w:numPr>
      </w:pPr>
      <w:proofErr w:type="spellStart"/>
      <w:r>
        <w:t>NaN</w:t>
      </w:r>
      <w:proofErr w:type="spellEnd"/>
      <w:r>
        <w:t xml:space="preserve"> == 5   // false</w:t>
      </w:r>
    </w:p>
    <w:p w:rsidR="000B0CA7" w:rsidRDefault="000B0CA7" w:rsidP="007E3AA4">
      <w:pPr>
        <w:pStyle w:val="ListParagraph"/>
        <w:numPr>
          <w:ilvl w:val="1"/>
          <w:numId w:val="17"/>
        </w:numPr>
      </w:pPr>
      <w:proofErr w:type="spellStart"/>
      <w:r>
        <w:t>NaN</w:t>
      </w:r>
      <w:proofErr w:type="spellEnd"/>
      <w:r>
        <w:t xml:space="preserve"> == </w:t>
      </w:r>
      <w:proofErr w:type="spellStart"/>
      <w:r>
        <w:t>NaN</w:t>
      </w:r>
      <w:proofErr w:type="spellEnd"/>
      <w:r>
        <w:t xml:space="preserve">  // false</w:t>
      </w:r>
    </w:p>
    <w:p w:rsidR="000B0CA7" w:rsidRDefault="000B0CA7" w:rsidP="007E3AA4">
      <w:pPr>
        <w:pStyle w:val="ListParagraph"/>
        <w:numPr>
          <w:ilvl w:val="1"/>
          <w:numId w:val="17"/>
        </w:numPr>
      </w:pPr>
      <w:proofErr w:type="spellStart"/>
      <w:r>
        <w:t>NaN</w:t>
      </w:r>
      <w:proofErr w:type="spellEnd"/>
      <w:r>
        <w:t xml:space="preserve"> == null  // false</w:t>
      </w:r>
    </w:p>
    <w:p w:rsidR="001E7CDB" w:rsidRDefault="001E7CDB" w:rsidP="007E3AA4">
      <w:pPr>
        <w:pStyle w:val="ListParagraph"/>
        <w:numPr>
          <w:ilvl w:val="0"/>
          <w:numId w:val="17"/>
        </w:numPr>
      </w:pPr>
      <w:proofErr w:type="spellStart"/>
      <w:r>
        <w:t>NaN</w:t>
      </w:r>
      <w:proofErr w:type="spellEnd"/>
      <w:r>
        <w:t xml:space="preserve"> is a number!</w:t>
      </w:r>
    </w:p>
    <w:p w:rsidR="001E7CDB" w:rsidRDefault="001E7CDB" w:rsidP="007E3AA4">
      <w:pPr>
        <w:pStyle w:val="ListParagraph"/>
        <w:numPr>
          <w:ilvl w:val="1"/>
          <w:numId w:val="17"/>
        </w:numPr>
      </w:pPr>
      <w:proofErr w:type="spellStart"/>
      <w:r>
        <w:t>typeof</w:t>
      </w:r>
      <w:proofErr w:type="spellEnd"/>
      <w:r>
        <w:t xml:space="preserve"> </w:t>
      </w:r>
      <w:proofErr w:type="spellStart"/>
      <w:r>
        <w:t>NaN</w:t>
      </w:r>
      <w:proofErr w:type="spellEnd"/>
      <w:r>
        <w:t>;   // “number”</w:t>
      </w:r>
    </w:p>
    <w:p w:rsidR="000B0CA7" w:rsidRDefault="000B0CA7" w:rsidP="007E3AA4">
      <w:pPr>
        <w:pStyle w:val="ListParagraph"/>
        <w:numPr>
          <w:ilvl w:val="0"/>
          <w:numId w:val="17"/>
        </w:numPr>
      </w:pPr>
      <w:r>
        <w:t xml:space="preserve">Examples that return </w:t>
      </w:r>
      <w:proofErr w:type="spellStart"/>
      <w:r>
        <w:t>NaN</w:t>
      </w:r>
      <w:proofErr w:type="spellEnd"/>
      <w:r>
        <w:t>:</w:t>
      </w:r>
    </w:p>
    <w:p w:rsidR="000B0CA7" w:rsidRDefault="000B0CA7" w:rsidP="007E3AA4">
      <w:pPr>
        <w:pStyle w:val="ListParagraph"/>
        <w:numPr>
          <w:ilvl w:val="1"/>
          <w:numId w:val="17"/>
        </w:numPr>
      </w:pPr>
      <w:r>
        <w:t xml:space="preserve">5 * </w:t>
      </w:r>
      <w:r w:rsidR="0046058F">
        <w:t>“</w:t>
      </w:r>
      <w:r>
        <w:t>a</w:t>
      </w:r>
      <w:r w:rsidR="0046058F">
        <w:t>”</w:t>
      </w:r>
      <w:r>
        <w:t xml:space="preserve">  // </w:t>
      </w:r>
      <w:proofErr w:type="spellStart"/>
      <w:r>
        <w:t>NaN</w:t>
      </w:r>
      <w:proofErr w:type="spellEnd"/>
    </w:p>
    <w:p w:rsidR="000B0CA7" w:rsidRDefault="000B0CA7" w:rsidP="007E3AA4">
      <w:pPr>
        <w:pStyle w:val="ListParagraph"/>
        <w:numPr>
          <w:ilvl w:val="1"/>
          <w:numId w:val="17"/>
        </w:numPr>
      </w:pPr>
      <w:proofErr w:type="spellStart"/>
      <w:r>
        <w:t>Math.sqrt</w:t>
      </w:r>
      <w:proofErr w:type="spellEnd"/>
      <w:r>
        <w:t xml:space="preserve">(-1)     // </w:t>
      </w:r>
      <w:proofErr w:type="spellStart"/>
      <w:r>
        <w:t>NaN</w:t>
      </w:r>
      <w:proofErr w:type="spellEnd"/>
    </w:p>
    <w:p w:rsidR="000B0CA7" w:rsidRDefault="000B0CA7" w:rsidP="00214F59"/>
    <w:p w:rsidR="001E7CDB" w:rsidRDefault="001E7CDB" w:rsidP="001E7CDB">
      <w:pPr>
        <w:pStyle w:val="Heading4"/>
      </w:pPr>
      <w:r>
        <w:t>Number variables have methods</w:t>
      </w:r>
    </w:p>
    <w:p w:rsidR="001E7CDB" w:rsidRDefault="00AC7661" w:rsidP="001E7CDB">
      <w:r>
        <w:t>Everything in JavaScript is an object, and all objects have properties and/or methods.</w:t>
      </w:r>
    </w:p>
    <w:p w:rsidR="001E7CDB" w:rsidRDefault="001E7CDB" w:rsidP="007E3AA4">
      <w:pPr>
        <w:pStyle w:val="ListParagraph"/>
        <w:numPr>
          <w:ilvl w:val="0"/>
          <w:numId w:val="20"/>
        </w:numPr>
      </w:pPr>
      <w:proofErr w:type="spellStart"/>
      <w:r>
        <w:t>toExponential</w:t>
      </w:r>
      <w:proofErr w:type="spellEnd"/>
      <w:r w:rsidR="00AC7661">
        <w:t>()</w:t>
      </w:r>
      <w:r w:rsidR="00C546E4">
        <w:t xml:space="preserve"> – returns a string using exponential notation.</w:t>
      </w:r>
    </w:p>
    <w:p w:rsidR="00D24C58" w:rsidRDefault="00D24C58" w:rsidP="007E3AA4">
      <w:pPr>
        <w:pStyle w:val="ListParagraph"/>
        <w:numPr>
          <w:ilvl w:val="1"/>
          <w:numId w:val="20"/>
        </w:numPr>
      </w:pPr>
      <w:r w:rsidRPr="00D24C58">
        <w:t>(12345.12).</w:t>
      </w:r>
      <w:proofErr w:type="spellStart"/>
      <w:r w:rsidRPr="00D24C58">
        <w:t>toExponential</w:t>
      </w:r>
      <w:proofErr w:type="spellEnd"/>
      <w:r w:rsidRPr="00D24C58">
        <w:t>()</w:t>
      </w:r>
      <w:r>
        <w:t xml:space="preserve"> // </w:t>
      </w:r>
      <w:r w:rsidRPr="00D24C58">
        <w:t>"1.234512e+4"</w:t>
      </w:r>
    </w:p>
    <w:p w:rsidR="001E7CDB" w:rsidRDefault="001E7CDB" w:rsidP="007E3AA4">
      <w:pPr>
        <w:pStyle w:val="ListParagraph"/>
        <w:numPr>
          <w:ilvl w:val="0"/>
          <w:numId w:val="20"/>
        </w:numPr>
      </w:pPr>
      <w:proofErr w:type="spellStart"/>
      <w:r>
        <w:t>toFixed</w:t>
      </w:r>
      <w:proofErr w:type="spellEnd"/>
      <w:r w:rsidR="00AC7661">
        <w:t>(</w:t>
      </w:r>
      <w:r w:rsidR="00C546E4" w:rsidRPr="00C546E4">
        <w:rPr>
          <w:i/>
        </w:rPr>
        <w:t>places</w:t>
      </w:r>
      <w:r w:rsidR="00AC7661">
        <w:t>)</w:t>
      </w:r>
      <w:r w:rsidR="00C546E4">
        <w:t xml:space="preserve"> – returns a number as a string formatted to a fixed number of decimal places.</w:t>
      </w:r>
    </w:p>
    <w:p w:rsidR="00C546E4" w:rsidRDefault="00C546E4" w:rsidP="007E3AA4">
      <w:pPr>
        <w:pStyle w:val="ListParagraph"/>
        <w:numPr>
          <w:ilvl w:val="1"/>
          <w:numId w:val="20"/>
        </w:numPr>
      </w:pPr>
      <w:r w:rsidRPr="00C546E4">
        <w:t>(12345.12345).</w:t>
      </w:r>
      <w:proofErr w:type="spellStart"/>
      <w:r w:rsidRPr="00C546E4">
        <w:t>toFixed</w:t>
      </w:r>
      <w:proofErr w:type="spellEnd"/>
      <w:r w:rsidRPr="00C546E4">
        <w:t>(2)</w:t>
      </w:r>
      <w:r>
        <w:t xml:space="preserve"> // </w:t>
      </w:r>
      <w:r w:rsidRPr="00C546E4">
        <w:t>"12345.12"</w:t>
      </w:r>
    </w:p>
    <w:p w:rsidR="001E7CDB" w:rsidRDefault="001E7CDB" w:rsidP="007E3AA4">
      <w:pPr>
        <w:pStyle w:val="ListParagraph"/>
        <w:numPr>
          <w:ilvl w:val="0"/>
          <w:numId w:val="20"/>
        </w:numPr>
      </w:pPr>
      <w:proofErr w:type="spellStart"/>
      <w:r>
        <w:t>toLocaleString</w:t>
      </w:r>
      <w:proofErr w:type="spellEnd"/>
      <w:r w:rsidR="00AC7661">
        <w:t>(</w:t>
      </w:r>
      <w:r w:rsidR="00D24C58" w:rsidRPr="00D24C58">
        <w:rPr>
          <w:i/>
        </w:rPr>
        <w:t>locale</w:t>
      </w:r>
      <w:r w:rsidR="00AC7661">
        <w:t>)</w:t>
      </w:r>
      <w:r w:rsidR="00D24C58">
        <w:t xml:space="preserve"> – returns a number as a string formatted for a locale.</w:t>
      </w:r>
    </w:p>
    <w:p w:rsidR="00D24C58" w:rsidRDefault="00D24C58" w:rsidP="007E3AA4">
      <w:pPr>
        <w:pStyle w:val="ListParagraph"/>
        <w:numPr>
          <w:ilvl w:val="1"/>
          <w:numId w:val="20"/>
        </w:numPr>
      </w:pPr>
      <w:r w:rsidRPr="00D24C58">
        <w:t>(12345.12).</w:t>
      </w:r>
      <w:proofErr w:type="spellStart"/>
      <w:r w:rsidRPr="00D24C58">
        <w:t>toLocaleString</w:t>
      </w:r>
      <w:proofErr w:type="spellEnd"/>
      <w:r w:rsidRPr="00D24C58">
        <w:t>("</w:t>
      </w:r>
      <w:proofErr w:type="spellStart"/>
      <w:r w:rsidRPr="00D24C58">
        <w:t>fr</w:t>
      </w:r>
      <w:proofErr w:type="spellEnd"/>
      <w:r w:rsidRPr="00D24C58">
        <w:t>")</w:t>
      </w:r>
      <w:r>
        <w:t xml:space="preserve"> //  </w:t>
      </w:r>
      <w:r w:rsidRPr="00D24C58">
        <w:t>"12 345,12"</w:t>
      </w:r>
    </w:p>
    <w:p w:rsidR="00D24C58" w:rsidRDefault="00D24C58" w:rsidP="007E3AA4">
      <w:pPr>
        <w:pStyle w:val="ListParagraph"/>
        <w:numPr>
          <w:ilvl w:val="1"/>
          <w:numId w:val="20"/>
        </w:numPr>
      </w:pPr>
      <w:r w:rsidRPr="00D24C58">
        <w:t>(12345.12).</w:t>
      </w:r>
      <w:proofErr w:type="spellStart"/>
      <w:r w:rsidRPr="00D24C58">
        <w:t>toLocaleString</w:t>
      </w:r>
      <w:proofErr w:type="spellEnd"/>
      <w:r w:rsidRPr="00D24C58">
        <w:t>("us")</w:t>
      </w:r>
      <w:r>
        <w:t xml:space="preserve"> //  </w:t>
      </w:r>
      <w:r w:rsidRPr="00D24C58">
        <w:t>"12,345.12"</w:t>
      </w:r>
    </w:p>
    <w:p w:rsidR="00D24C58" w:rsidRDefault="00D24C58" w:rsidP="007E3AA4">
      <w:pPr>
        <w:pStyle w:val="ListParagraph"/>
        <w:numPr>
          <w:ilvl w:val="1"/>
          <w:numId w:val="20"/>
        </w:numPr>
      </w:pPr>
      <w:r w:rsidRPr="00D24C58">
        <w:t>(12345.12).</w:t>
      </w:r>
      <w:proofErr w:type="spellStart"/>
      <w:r w:rsidRPr="00D24C58">
        <w:t>toLocaleString</w:t>
      </w:r>
      <w:proofErr w:type="spellEnd"/>
      <w:r w:rsidRPr="00D24C58">
        <w:t>("de")</w:t>
      </w:r>
      <w:r>
        <w:t xml:space="preserve"> //  </w:t>
      </w:r>
      <w:r w:rsidRPr="00D24C58">
        <w:t>"12.345,12"</w:t>
      </w:r>
    </w:p>
    <w:p w:rsidR="00D24C58" w:rsidRDefault="00D24C58" w:rsidP="007E3AA4">
      <w:pPr>
        <w:pStyle w:val="ListParagraph"/>
        <w:numPr>
          <w:ilvl w:val="0"/>
          <w:numId w:val="20"/>
        </w:numPr>
      </w:pPr>
      <w:proofErr w:type="spellStart"/>
      <w:r>
        <w:t>toLocaleString</w:t>
      </w:r>
      <w:proofErr w:type="spellEnd"/>
      <w:r>
        <w:t>(</w:t>
      </w:r>
      <w:proofErr w:type="spellStart"/>
      <w:r w:rsidRPr="00D24C58">
        <w:rPr>
          <w:i/>
        </w:rPr>
        <w:t>locale</w:t>
      </w:r>
      <w:r>
        <w:rPr>
          <w:i/>
        </w:rPr>
        <w:t>,options</w:t>
      </w:r>
      <w:proofErr w:type="spellEnd"/>
      <w:r>
        <w:t>) – returns a number as a string formatted for a locale.</w:t>
      </w:r>
    </w:p>
    <w:p w:rsidR="00D24C58" w:rsidRDefault="00D24C58" w:rsidP="007E3AA4">
      <w:pPr>
        <w:pStyle w:val="ListParagraph"/>
        <w:numPr>
          <w:ilvl w:val="1"/>
          <w:numId w:val="20"/>
        </w:numPr>
      </w:pPr>
      <w:r w:rsidRPr="00D24C58">
        <w:t>(12345.12).</w:t>
      </w:r>
      <w:proofErr w:type="spellStart"/>
      <w:r w:rsidRPr="00D24C58">
        <w:t>toLocaleString</w:t>
      </w:r>
      <w:proofErr w:type="spellEnd"/>
      <w:r w:rsidRPr="00D24C58">
        <w:t xml:space="preserve">("us", { style: 'currency', </w:t>
      </w:r>
      <w:proofErr w:type="spellStart"/>
      <w:r w:rsidRPr="00D24C58">
        <w:t>currency:'USD</w:t>
      </w:r>
      <w:proofErr w:type="spellEnd"/>
      <w:r w:rsidRPr="00D24C58">
        <w:t>' } )</w:t>
      </w:r>
      <w:r>
        <w:t xml:space="preserve">  //  </w:t>
      </w:r>
      <w:r w:rsidRPr="00D24C58">
        <w:t>"$12,345.12"</w:t>
      </w:r>
    </w:p>
    <w:p w:rsidR="00D24C58" w:rsidRDefault="00D24C58" w:rsidP="007E3AA4">
      <w:pPr>
        <w:pStyle w:val="ListParagraph"/>
        <w:numPr>
          <w:ilvl w:val="1"/>
          <w:numId w:val="20"/>
        </w:numPr>
      </w:pPr>
      <w:r w:rsidRPr="00D24C58">
        <w:t>(12345.12).</w:t>
      </w:r>
      <w:proofErr w:type="spellStart"/>
      <w:r w:rsidRPr="00D24C58">
        <w:t>toLocaleString</w:t>
      </w:r>
      <w:proofErr w:type="spellEnd"/>
      <w:r w:rsidRPr="00D24C58">
        <w:t xml:space="preserve">("de", { style: 'currency', </w:t>
      </w:r>
      <w:proofErr w:type="spellStart"/>
      <w:r w:rsidRPr="00D24C58">
        <w:t>currency:'EUR</w:t>
      </w:r>
      <w:proofErr w:type="spellEnd"/>
      <w:r w:rsidRPr="00D24C58">
        <w:t>' } )</w:t>
      </w:r>
      <w:r>
        <w:t xml:space="preserve">  //  </w:t>
      </w:r>
      <w:r w:rsidRPr="00D24C58">
        <w:t>"12.345,12 €"</w:t>
      </w:r>
    </w:p>
    <w:p w:rsidR="00AC7661" w:rsidRDefault="001E7CDB" w:rsidP="007E3AA4">
      <w:pPr>
        <w:pStyle w:val="ListParagraph"/>
        <w:numPr>
          <w:ilvl w:val="0"/>
          <w:numId w:val="20"/>
        </w:numPr>
      </w:pPr>
      <w:proofErr w:type="spellStart"/>
      <w:r>
        <w:t>toPrecision</w:t>
      </w:r>
      <w:proofErr w:type="spellEnd"/>
      <w:r w:rsidR="00AC7661">
        <w:t>() – Returns a string to the number of digits of precision.</w:t>
      </w:r>
    </w:p>
    <w:p w:rsidR="00D24C58" w:rsidRDefault="00D24C58" w:rsidP="007E3AA4">
      <w:pPr>
        <w:pStyle w:val="ListParagraph"/>
        <w:numPr>
          <w:ilvl w:val="1"/>
          <w:numId w:val="20"/>
        </w:numPr>
      </w:pPr>
      <w:r w:rsidRPr="00AC7661">
        <w:t>va</w:t>
      </w:r>
      <w:r>
        <w:t xml:space="preserve">r x = 5.123456;  </w:t>
      </w:r>
      <w:proofErr w:type="spellStart"/>
      <w:r>
        <w:t>x.toPrecision</w:t>
      </w:r>
      <w:proofErr w:type="spellEnd"/>
      <w:r>
        <w:t>(1</w:t>
      </w:r>
      <w:r w:rsidRPr="00AC7661">
        <w:t>)</w:t>
      </w:r>
      <w:r>
        <w:t xml:space="preserve">;  //  </w:t>
      </w:r>
      <w:r w:rsidRPr="00AC7661">
        <w:t>"</w:t>
      </w:r>
      <w:r>
        <w:t>5</w:t>
      </w:r>
      <w:r w:rsidRPr="00AC7661">
        <w:t>"</w:t>
      </w:r>
    </w:p>
    <w:p w:rsidR="00AC7661" w:rsidRDefault="00AC7661" w:rsidP="007E3AA4">
      <w:pPr>
        <w:pStyle w:val="ListParagraph"/>
        <w:numPr>
          <w:ilvl w:val="1"/>
          <w:numId w:val="20"/>
        </w:numPr>
      </w:pPr>
      <w:r w:rsidRPr="00AC7661">
        <w:t xml:space="preserve">var x = 5.123456;  </w:t>
      </w:r>
      <w:proofErr w:type="spellStart"/>
      <w:r w:rsidRPr="00AC7661">
        <w:t>x.toPrecision</w:t>
      </w:r>
      <w:proofErr w:type="spellEnd"/>
      <w:r w:rsidRPr="00AC7661">
        <w:t>(3)</w:t>
      </w:r>
      <w:r>
        <w:t xml:space="preserve">;  //  </w:t>
      </w:r>
      <w:r w:rsidR="00D24C58" w:rsidRPr="00AC7661">
        <w:t>"</w:t>
      </w:r>
      <w:r>
        <w:t>5.12</w:t>
      </w:r>
      <w:r w:rsidR="00D24C58" w:rsidRPr="00AC7661">
        <w:t>"</w:t>
      </w:r>
    </w:p>
    <w:p w:rsidR="00D24C58" w:rsidRDefault="00AC7661" w:rsidP="007E3AA4">
      <w:pPr>
        <w:pStyle w:val="ListParagraph"/>
        <w:numPr>
          <w:ilvl w:val="1"/>
          <w:numId w:val="20"/>
        </w:numPr>
      </w:pPr>
      <w:r w:rsidRPr="00AC7661">
        <w:t xml:space="preserve">var x = 5123456;  </w:t>
      </w:r>
      <w:proofErr w:type="spellStart"/>
      <w:r w:rsidRPr="00AC7661">
        <w:t>x.toPrecision</w:t>
      </w:r>
      <w:proofErr w:type="spellEnd"/>
      <w:r w:rsidRPr="00AC7661">
        <w:t>(3)</w:t>
      </w:r>
      <w:r>
        <w:t xml:space="preserve">;  //  </w:t>
      </w:r>
      <w:r w:rsidRPr="00AC7661">
        <w:t>"5.12e+6"</w:t>
      </w:r>
      <w:r>
        <w:t xml:space="preserve"> </w:t>
      </w:r>
    </w:p>
    <w:p w:rsidR="001E7CDB" w:rsidRDefault="00D24C58" w:rsidP="007E3AA4">
      <w:pPr>
        <w:pStyle w:val="ListParagraph"/>
        <w:numPr>
          <w:ilvl w:val="1"/>
          <w:numId w:val="20"/>
        </w:numPr>
      </w:pPr>
      <w:r>
        <w:t>var x = 5</w:t>
      </w:r>
      <w:r w:rsidR="00AC7661" w:rsidRPr="00AC7661">
        <w:t xml:space="preserve">;  </w:t>
      </w:r>
      <w:proofErr w:type="spellStart"/>
      <w:r w:rsidR="00AC7661" w:rsidRPr="00AC7661">
        <w:t>x.toPrecision</w:t>
      </w:r>
      <w:proofErr w:type="spellEnd"/>
      <w:r w:rsidR="00AC7661" w:rsidRPr="00AC7661">
        <w:t>(3)</w:t>
      </w:r>
      <w:r>
        <w:t xml:space="preserve">  // </w:t>
      </w:r>
      <w:r w:rsidRPr="00AC7661">
        <w:t>"</w:t>
      </w:r>
      <w:r>
        <w:t>5.00</w:t>
      </w:r>
      <w:r w:rsidRPr="00AC7661">
        <w:t>"</w:t>
      </w:r>
    </w:p>
    <w:p w:rsidR="001E7CDB" w:rsidRDefault="001E7CDB" w:rsidP="007E3AA4">
      <w:pPr>
        <w:pStyle w:val="ListParagraph"/>
        <w:numPr>
          <w:ilvl w:val="0"/>
          <w:numId w:val="20"/>
        </w:numPr>
      </w:pPr>
      <w:proofErr w:type="spellStart"/>
      <w:r>
        <w:t>toString</w:t>
      </w:r>
      <w:proofErr w:type="spellEnd"/>
      <w:r w:rsidR="00AC7661">
        <w:t>()</w:t>
      </w:r>
      <w:r w:rsidR="00C546E4">
        <w:t xml:space="preserve"> – returns a string representing the number.</w:t>
      </w:r>
    </w:p>
    <w:p w:rsidR="001E7CDB" w:rsidRDefault="001E7CDB" w:rsidP="007E3AA4">
      <w:pPr>
        <w:pStyle w:val="ListParagraph"/>
        <w:numPr>
          <w:ilvl w:val="0"/>
          <w:numId w:val="20"/>
        </w:numPr>
      </w:pPr>
      <w:proofErr w:type="spellStart"/>
      <w:r>
        <w:t>valueOf</w:t>
      </w:r>
      <w:proofErr w:type="spellEnd"/>
      <w:r>
        <w:t xml:space="preserve"> – returns the value</w:t>
      </w:r>
      <w:r w:rsidR="00C546E4">
        <w:t xml:space="preserve"> of the variable.</w:t>
      </w:r>
    </w:p>
    <w:p w:rsidR="001E7CDB" w:rsidRDefault="001E7CDB" w:rsidP="007E3AA4">
      <w:pPr>
        <w:pStyle w:val="ListParagraph"/>
        <w:numPr>
          <w:ilvl w:val="1"/>
          <w:numId w:val="20"/>
        </w:numPr>
      </w:pPr>
      <w:r>
        <w:t>var n = 5;</w:t>
      </w:r>
      <w:r>
        <w:br/>
      </w:r>
      <w:proofErr w:type="spellStart"/>
      <w:r>
        <w:t>n.valueOf</w:t>
      </w:r>
      <w:proofErr w:type="spellEnd"/>
      <w:r>
        <w:t>();    // 5</w:t>
      </w:r>
    </w:p>
    <w:p w:rsidR="001E7CDB" w:rsidRPr="001E7CDB" w:rsidRDefault="001E7CDB" w:rsidP="001E7CDB"/>
    <w:p w:rsidR="000B0CA7" w:rsidRDefault="00EC6D97" w:rsidP="00EC6D97">
      <w:pPr>
        <w:pStyle w:val="Heading4"/>
      </w:pPr>
      <w:r>
        <w:t>To and From HEX</w:t>
      </w:r>
    </w:p>
    <w:p w:rsidR="00EC6D97" w:rsidRDefault="00EC6D97" w:rsidP="007E3AA4">
      <w:pPr>
        <w:pStyle w:val="ListParagraph"/>
        <w:numPr>
          <w:ilvl w:val="0"/>
          <w:numId w:val="19"/>
        </w:numPr>
      </w:pPr>
      <w:r>
        <w:t>Numbers can be written in hexadecimal format by prefixing the value with “0x”:</w:t>
      </w:r>
    </w:p>
    <w:p w:rsidR="00EC6D97" w:rsidRDefault="00EC6D97" w:rsidP="007E3AA4">
      <w:pPr>
        <w:pStyle w:val="ListParagraph"/>
        <w:numPr>
          <w:ilvl w:val="1"/>
          <w:numId w:val="19"/>
        </w:numPr>
      </w:pPr>
      <w:r>
        <w:t xml:space="preserve">var </w:t>
      </w:r>
      <w:proofErr w:type="spellStart"/>
      <w:r>
        <w:t>num</w:t>
      </w:r>
      <w:proofErr w:type="spellEnd"/>
      <w:r>
        <w:t xml:space="preserve"> = 0x10   // 16</w:t>
      </w:r>
    </w:p>
    <w:p w:rsidR="00EC6D97" w:rsidRDefault="00EC6D97" w:rsidP="007E3AA4">
      <w:pPr>
        <w:pStyle w:val="ListParagraph"/>
        <w:numPr>
          <w:ilvl w:val="1"/>
          <w:numId w:val="19"/>
        </w:numPr>
      </w:pPr>
      <w:r>
        <w:t xml:space="preserve">var </w:t>
      </w:r>
      <w:proofErr w:type="spellStart"/>
      <w:r>
        <w:t>num</w:t>
      </w:r>
      <w:proofErr w:type="spellEnd"/>
      <w:r>
        <w:t xml:space="preserve"> = </w:t>
      </w:r>
      <w:proofErr w:type="spellStart"/>
      <w:r>
        <w:t>eval</w:t>
      </w:r>
      <w:proofErr w:type="spellEnd"/>
      <w:r>
        <w:t>(</w:t>
      </w:r>
      <w:r w:rsidR="0046058F">
        <w:t>“</w:t>
      </w:r>
      <w:r>
        <w:t>0x10</w:t>
      </w:r>
      <w:r w:rsidR="0046058F">
        <w:t>”</w:t>
      </w:r>
      <w:r>
        <w:t>)   // 16</w:t>
      </w:r>
    </w:p>
    <w:p w:rsidR="000E021C" w:rsidRDefault="000E021C" w:rsidP="007E3AA4">
      <w:pPr>
        <w:pStyle w:val="ListParagraph"/>
        <w:numPr>
          <w:ilvl w:val="1"/>
          <w:numId w:val="19"/>
        </w:numPr>
      </w:pPr>
      <w:r>
        <w:t xml:space="preserve">var </w:t>
      </w:r>
      <w:proofErr w:type="spellStart"/>
      <w:r>
        <w:t>num</w:t>
      </w:r>
      <w:proofErr w:type="spellEnd"/>
      <w:r>
        <w:t xml:space="preserve"> = </w:t>
      </w:r>
      <w:proofErr w:type="spellStart"/>
      <w:r>
        <w:t>parseInt</w:t>
      </w:r>
      <w:proofErr w:type="spellEnd"/>
      <w:r>
        <w:t>(</w:t>
      </w:r>
      <w:r w:rsidR="0046058F">
        <w:t>“</w:t>
      </w:r>
      <w:r>
        <w:t>0x10</w:t>
      </w:r>
      <w:r w:rsidR="0046058F">
        <w:t>”</w:t>
      </w:r>
      <w:r>
        <w:t>,16)  // 16</w:t>
      </w:r>
    </w:p>
    <w:p w:rsidR="000E021C" w:rsidRDefault="000E021C" w:rsidP="007E3AA4">
      <w:pPr>
        <w:pStyle w:val="ListParagraph"/>
        <w:numPr>
          <w:ilvl w:val="1"/>
          <w:numId w:val="19"/>
        </w:numPr>
      </w:pPr>
      <w:r>
        <w:t xml:space="preserve">Tip: </w:t>
      </w:r>
      <w:r w:rsidRPr="000E021C">
        <w:rPr>
          <w:rStyle w:val="ScreenTextChar"/>
        </w:rPr>
        <w:t>parseInt(</w:t>
      </w:r>
      <w:r w:rsidRPr="000E021C">
        <w:rPr>
          <w:rStyle w:val="ScreenTextChar"/>
          <w:i/>
        </w:rPr>
        <w:t>str</w:t>
      </w:r>
      <w:r w:rsidRPr="000E021C">
        <w:rPr>
          <w:rStyle w:val="ScreenTextChar"/>
        </w:rPr>
        <w:t>,</w:t>
      </w:r>
      <w:r w:rsidRPr="000E021C">
        <w:rPr>
          <w:rStyle w:val="ScreenTextChar"/>
          <w:i/>
        </w:rPr>
        <w:t>base</w:t>
      </w:r>
      <w:r w:rsidRPr="000E021C">
        <w:rPr>
          <w:rStyle w:val="ScreenTextChar"/>
        </w:rPr>
        <w:t>)</w:t>
      </w:r>
      <w:r>
        <w:t xml:space="preserve"> can be used to convert a string to a number.</w:t>
      </w:r>
    </w:p>
    <w:p w:rsidR="000E021C" w:rsidRDefault="000E021C" w:rsidP="007E3AA4">
      <w:pPr>
        <w:pStyle w:val="ListParagraph"/>
        <w:numPr>
          <w:ilvl w:val="2"/>
          <w:numId w:val="19"/>
        </w:numPr>
      </w:pPr>
      <w:r>
        <w:t xml:space="preserve">var </w:t>
      </w:r>
      <w:proofErr w:type="spellStart"/>
      <w:r>
        <w:t>num</w:t>
      </w:r>
      <w:proofErr w:type="spellEnd"/>
      <w:r>
        <w:t xml:space="preserve"> = </w:t>
      </w:r>
      <w:proofErr w:type="spellStart"/>
      <w:r>
        <w:t>parseInt</w:t>
      </w:r>
      <w:proofErr w:type="spellEnd"/>
      <w:r>
        <w:t>(</w:t>
      </w:r>
      <w:r w:rsidR="0046058F">
        <w:t>“</w:t>
      </w:r>
      <w:r>
        <w:t>1100</w:t>
      </w:r>
      <w:r w:rsidR="0046058F">
        <w:t>”</w:t>
      </w:r>
      <w:r>
        <w:t>,2)  // 12</w:t>
      </w:r>
    </w:p>
    <w:p w:rsidR="000E021C" w:rsidRDefault="000E021C" w:rsidP="007E3AA4">
      <w:pPr>
        <w:pStyle w:val="ListParagraph"/>
        <w:numPr>
          <w:ilvl w:val="2"/>
          <w:numId w:val="19"/>
        </w:numPr>
      </w:pPr>
      <w:r>
        <w:t xml:space="preserve">var </w:t>
      </w:r>
      <w:proofErr w:type="spellStart"/>
      <w:r>
        <w:t>num</w:t>
      </w:r>
      <w:proofErr w:type="spellEnd"/>
      <w:r>
        <w:t xml:space="preserve"> = </w:t>
      </w:r>
      <w:proofErr w:type="spellStart"/>
      <w:r>
        <w:t>parseInt</w:t>
      </w:r>
      <w:proofErr w:type="spellEnd"/>
      <w:r>
        <w:t>(</w:t>
      </w:r>
      <w:r w:rsidR="0046058F">
        <w:t>“</w:t>
      </w:r>
      <w:r>
        <w:t>14</w:t>
      </w:r>
      <w:r w:rsidR="0046058F">
        <w:t>”</w:t>
      </w:r>
      <w:r>
        <w:t>,8)      // 12</w:t>
      </w:r>
    </w:p>
    <w:p w:rsidR="00EC6D97" w:rsidRDefault="00EC6D97" w:rsidP="007E3AA4">
      <w:pPr>
        <w:pStyle w:val="ListParagraph"/>
        <w:numPr>
          <w:ilvl w:val="0"/>
          <w:numId w:val="19"/>
        </w:numPr>
      </w:pPr>
      <w:r>
        <w:t>Numbers can be converted to a hexadecimal string using .</w:t>
      </w:r>
      <w:proofErr w:type="spellStart"/>
      <w:r>
        <w:t>toString</w:t>
      </w:r>
      <w:proofErr w:type="spellEnd"/>
      <w:r>
        <w:t>():</w:t>
      </w:r>
    </w:p>
    <w:p w:rsidR="00EC6D97" w:rsidRDefault="00EC6D97" w:rsidP="007E3AA4">
      <w:pPr>
        <w:pStyle w:val="ListParagraph"/>
        <w:numPr>
          <w:ilvl w:val="1"/>
          <w:numId w:val="19"/>
        </w:numPr>
      </w:pPr>
      <w:r>
        <w:t xml:space="preserve">var </w:t>
      </w:r>
      <w:proofErr w:type="spellStart"/>
      <w:r>
        <w:t>hexstring</w:t>
      </w:r>
      <w:proofErr w:type="spellEnd"/>
      <w:r>
        <w:t xml:space="preserve"> = </w:t>
      </w:r>
      <w:proofErr w:type="spellStart"/>
      <w:r>
        <w:t>num.toString</w:t>
      </w:r>
      <w:proofErr w:type="spellEnd"/>
      <w:r>
        <w:t xml:space="preserve">(16)   // </w:t>
      </w:r>
      <w:r w:rsidR="0046058F">
        <w:t>“</w:t>
      </w:r>
      <w:r>
        <w:t>0x10</w:t>
      </w:r>
      <w:r w:rsidR="0046058F">
        <w:t>”</w:t>
      </w:r>
    </w:p>
    <w:p w:rsidR="0057431B" w:rsidRDefault="0057431B" w:rsidP="007E3AA4">
      <w:pPr>
        <w:pStyle w:val="ListParagraph"/>
        <w:numPr>
          <w:ilvl w:val="1"/>
          <w:numId w:val="19"/>
        </w:numPr>
      </w:pPr>
      <w:r>
        <w:t>Tip: .</w:t>
      </w:r>
      <w:proofErr w:type="spellStart"/>
      <w:r w:rsidRPr="000E021C">
        <w:rPr>
          <w:rStyle w:val="ScreenTextChar"/>
        </w:rPr>
        <w:t>toString</w:t>
      </w:r>
      <w:proofErr w:type="spellEnd"/>
      <w:r w:rsidRPr="000E021C">
        <w:rPr>
          <w:rStyle w:val="ScreenTextChar"/>
        </w:rPr>
        <w:t>(</w:t>
      </w:r>
      <w:r w:rsidRPr="000E021C">
        <w:rPr>
          <w:rStyle w:val="ScreenTextChar"/>
          <w:i/>
        </w:rPr>
        <w:t>n</w:t>
      </w:r>
      <w:r w:rsidRPr="000E021C">
        <w:rPr>
          <w:rStyle w:val="ScreenTextChar"/>
        </w:rPr>
        <w:t>)</w:t>
      </w:r>
      <w:r>
        <w:t xml:space="preserve"> can convert a number to any base! (“n” must be 2 to 36)</w:t>
      </w:r>
    </w:p>
    <w:p w:rsidR="000E021C" w:rsidRDefault="000E021C" w:rsidP="007E3AA4">
      <w:pPr>
        <w:pStyle w:val="ListParagraph"/>
        <w:numPr>
          <w:ilvl w:val="2"/>
          <w:numId w:val="19"/>
        </w:numPr>
      </w:pPr>
      <w:r>
        <w:t>n=12;</w:t>
      </w:r>
    </w:p>
    <w:p w:rsidR="000E021C" w:rsidRDefault="000E021C" w:rsidP="007E3AA4">
      <w:pPr>
        <w:pStyle w:val="ListParagraph"/>
        <w:numPr>
          <w:ilvl w:val="2"/>
          <w:numId w:val="19"/>
        </w:numPr>
      </w:pPr>
      <w:proofErr w:type="spellStart"/>
      <w:r>
        <w:t>n.toString</w:t>
      </w:r>
      <w:proofErr w:type="spellEnd"/>
      <w:r>
        <w:t>(2)    // 1100</w:t>
      </w:r>
    </w:p>
    <w:p w:rsidR="000E021C" w:rsidRDefault="000E021C" w:rsidP="007E3AA4">
      <w:pPr>
        <w:pStyle w:val="ListParagraph"/>
        <w:numPr>
          <w:ilvl w:val="2"/>
          <w:numId w:val="19"/>
        </w:numPr>
      </w:pPr>
      <w:proofErr w:type="spellStart"/>
      <w:r>
        <w:lastRenderedPageBreak/>
        <w:t>n.toString</w:t>
      </w:r>
      <w:proofErr w:type="spellEnd"/>
      <w:r>
        <w:t>(8)    //  14</w:t>
      </w:r>
    </w:p>
    <w:p w:rsidR="000E021C" w:rsidRDefault="000E021C" w:rsidP="007E3AA4">
      <w:pPr>
        <w:pStyle w:val="ListParagraph"/>
        <w:numPr>
          <w:ilvl w:val="2"/>
          <w:numId w:val="19"/>
        </w:numPr>
      </w:pPr>
      <w:proofErr w:type="spellStart"/>
      <w:r>
        <w:t>n.toString</w:t>
      </w:r>
      <w:proofErr w:type="spellEnd"/>
      <w:r>
        <w:t>(10)  // 12</w:t>
      </w:r>
    </w:p>
    <w:p w:rsidR="000E021C" w:rsidRDefault="000E021C" w:rsidP="007E3AA4">
      <w:pPr>
        <w:pStyle w:val="ListParagraph"/>
        <w:numPr>
          <w:ilvl w:val="2"/>
          <w:numId w:val="19"/>
        </w:numPr>
      </w:pPr>
      <w:proofErr w:type="spellStart"/>
      <w:r>
        <w:t>n.toString</w:t>
      </w:r>
      <w:proofErr w:type="spellEnd"/>
      <w:r>
        <w:t>(16)  //  c</w:t>
      </w:r>
    </w:p>
    <w:p w:rsidR="00214F59" w:rsidRDefault="00214F59" w:rsidP="00214F59"/>
    <w:p w:rsidR="00EC6D97" w:rsidRDefault="00214F59" w:rsidP="00214F59">
      <w:pPr>
        <w:pStyle w:val="Heading4"/>
      </w:pPr>
      <w:r>
        <w:t>The Math object</w:t>
      </w:r>
    </w:p>
    <w:p w:rsidR="00214F59" w:rsidRDefault="00214F59" w:rsidP="00214F59">
      <w:r>
        <w:t>JavaScript’s Math object includes a list of constants and math functions.</w:t>
      </w:r>
    </w:p>
    <w:p w:rsidR="00214F59" w:rsidRDefault="00214F59" w:rsidP="00214F59">
      <w:r>
        <w:t>Constants: E, LN10, LN2, LOG10E, LOG2E, PI, SQRT1_2, SQRT2</w:t>
      </w:r>
    </w:p>
    <w:p w:rsidR="00214F59" w:rsidRPr="00214F59" w:rsidRDefault="00214F59" w:rsidP="00214F59">
      <w:r>
        <w:t xml:space="preserve">Functions: abs, </w:t>
      </w:r>
      <w:proofErr w:type="spellStart"/>
      <w:r>
        <w:t>acos</w:t>
      </w:r>
      <w:proofErr w:type="spellEnd"/>
      <w:r>
        <w:t xml:space="preserve">, </w:t>
      </w:r>
      <w:proofErr w:type="spellStart"/>
      <w:r>
        <w:t>asin</w:t>
      </w:r>
      <w:proofErr w:type="spellEnd"/>
      <w:r>
        <w:t xml:space="preserve">, </w:t>
      </w:r>
      <w:proofErr w:type="spellStart"/>
      <w:r>
        <w:t>atan</w:t>
      </w:r>
      <w:proofErr w:type="spellEnd"/>
      <w:r>
        <w:t xml:space="preserve">, atan2, ceil, cos, </w:t>
      </w:r>
      <w:proofErr w:type="spellStart"/>
      <w:r>
        <w:t>exp</w:t>
      </w:r>
      <w:proofErr w:type="spellEnd"/>
      <w:r>
        <w:t>, floor, log, max, pow, random, round, sin, sqrt, tan, min</w:t>
      </w:r>
    </w:p>
    <w:p w:rsidR="00305777" w:rsidRDefault="008611FB" w:rsidP="00305777">
      <w:r>
        <w:t>See:</w:t>
      </w:r>
    </w:p>
    <w:p w:rsidR="008611FB" w:rsidRDefault="008611FB" w:rsidP="00896F1C">
      <w:pPr>
        <w:pStyle w:val="ListParagraph"/>
        <w:numPr>
          <w:ilvl w:val="0"/>
          <w:numId w:val="104"/>
        </w:numPr>
      </w:pPr>
      <w:r w:rsidRPr="008611FB">
        <w:t>https://www.w3schools.com/js/js_math.asp</w:t>
      </w:r>
    </w:p>
    <w:p w:rsidR="008611FB" w:rsidRDefault="008611FB" w:rsidP="00896F1C">
      <w:pPr>
        <w:pStyle w:val="ListParagraph"/>
        <w:numPr>
          <w:ilvl w:val="0"/>
          <w:numId w:val="104"/>
        </w:numPr>
      </w:pPr>
      <w:r w:rsidRPr="008611FB">
        <w:t>https://developer.mozilla.org/en-US/docs/Web/JavaScript/Reference/Global_Objects/Math</w:t>
      </w:r>
    </w:p>
    <w:p w:rsidR="008611FB" w:rsidRDefault="008611FB" w:rsidP="00896F1C">
      <w:pPr>
        <w:pStyle w:val="ListParagraph"/>
        <w:numPr>
          <w:ilvl w:val="0"/>
          <w:numId w:val="104"/>
        </w:numPr>
      </w:pPr>
      <w:r w:rsidRPr="008611FB">
        <w:t>https://www.ecma-international.org/ecma-262/6.0/#sec-math-object</w:t>
      </w:r>
    </w:p>
    <w:p w:rsidR="008611FB" w:rsidRDefault="008611FB" w:rsidP="008611FB"/>
    <w:p w:rsidR="00305777" w:rsidRDefault="00305777" w:rsidP="00305777">
      <w:pPr>
        <w:pStyle w:val="Heading3"/>
      </w:pPr>
      <w:bookmarkStart w:id="90" w:name="_Toc490232501"/>
      <w:r>
        <w:t>JavaScript Strings</w:t>
      </w:r>
      <w:bookmarkEnd w:id="90"/>
    </w:p>
    <w:p w:rsidR="00C52990" w:rsidRDefault="00C52990" w:rsidP="00C52990">
      <w:pPr>
        <w:pStyle w:val="Heading4"/>
      </w:pPr>
      <w:r>
        <w:t>Escape Characters</w:t>
      </w:r>
    </w:p>
    <w:p w:rsidR="00C52990" w:rsidRDefault="00C52990" w:rsidP="00C52990">
      <w:r>
        <w:t>You can embed special characters into strings using a backslash followed by a character.</w:t>
      </w:r>
    </w:p>
    <w:p w:rsidR="00C52990" w:rsidRDefault="00C52990" w:rsidP="00896F1C">
      <w:pPr>
        <w:pStyle w:val="ListParagraph"/>
        <w:numPr>
          <w:ilvl w:val="0"/>
          <w:numId w:val="57"/>
        </w:numPr>
      </w:pPr>
      <w:r>
        <w:t>\0   Null</w:t>
      </w:r>
    </w:p>
    <w:p w:rsidR="00C52990" w:rsidRDefault="00C52990" w:rsidP="00896F1C">
      <w:pPr>
        <w:pStyle w:val="ListParagraph"/>
        <w:numPr>
          <w:ilvl w:val="0"/>
          <w:numId w:val="57"/>
        </w:numPr>
      </w:pPr>
      <w:r>
        <w:t xml:space="preserve">\'    Single quote          </w:t>
      </w:r>
      <w:r w:rsidR="00FD4EFE">
        <w:tab/>
      </w:r>
      <w:r>
        <w:t>'</w:t>
      </w:r>
      <w:r w:rsidR="00FD4EFE">
        <w:t>It\'s raining!'</w:t>
      </w:r>
    </w:p>
    <w:p w:rsidR="00FD4EFE" w:rsidRDefault="00FD4EFE" w:rsidP="00896F1C">
      <w:pPr>
        <w:pStyle w:val="ListParagraph"/>
        <w:numPr>
          <w:ilvl w:val="0"/>
          <w:numId w:val="57"/>
        </w:numPr>
      </w:pPr>
      <w:r>
        <w:t xml:space="preserve">\"   Double quote        </w:t>
      </w:r>
      <w:r>
        <w:tab/>
        <w:t>"He said \"It's raining!\""</w:t>
      </w:r>
    </w:p>
    <w:p w:rsidR="00FD4EFE" w:rsidRDefault="00FD4EFE" w:rsidP="00896F1C">
      <w:pPr>
        <w:pStyle w:val="ListParagraph"/>
        <w:numPr>
          <w:ilvl w:val="0"/>
          <w:numId w:val="57"/>
        </w:numPr>
      </w:pPr>
      <w:r>
        <w:t xml:space="preserve">\\   Backslash          </w:t>
      </w:r>
      <w:r>
        <w:tab/>
        <w:t xml:space="preserve">"Enter Unicode characters as </w:t>
      </w:r>
      <w:r w:rsidRPr="00FD4EFE">
        <w:t>\\uxxxx</w:t>
      </w:r>
      <w:r>
        <w:t>.”</w:t>
      </w:r>
    </w:p>
    <w:p w:rsidR="00FD4EFE" w:rsidRDefault="00FD4EFE" w:rsidP="00896F1C">
      <w:pPr>
        <w:pStyle w:val="ListParagraph"/>
        <w:numPr>
          <w:ilvl w:val="0"/>
          <w:numId w:val="57"/>
        </w:numPr>
      </w:pPr>
      <w:r>
        <w:t xml:space="preserve">\n  New line             </w:t>
      </w:r>
      <w:r>
        <w:tab/>
        <w:t>"this is on the first line \</w:t>
      </w:r>
      <w:proofErr w:type="spellStart"/>
      <w:r>
        <w:t>nthis</w:t>
      </w:r>
      <w:proofErr w:type="spellEnd"/>
      <w:r>
        <w:t xml:space="preserve"> is on the second line"</w:t>
      </w:r>
    </w:p>
    <w:p w:rsidR="00FD4EFE" w:rsidRDefault="00FD4EFE" w:rsidP="00896F1C">
      <w:pPr>
        <w:pStyle w:val="ListParagraph"/>
        <w:numPr>
          <w:ilvl w:val="0"/>
          <w:numId w:val="57"/>
        </w:numPr>
      </w:pPr>
      <w:r>
        <w:t xml:space="preserve">\r  Carriage return  </w:t>
      </w:r>
      <w:r>
        <w:tab/>
        <w:t>"this is overwritten by \</w:t>
      </w:r>
      <w:proofErr w:type="spellStart"/>
      <w:r>
        <w:t>rthis</w:t>
      </w:r>
      <w:proofErr w:type="spellEnd"/>
      <w:r>
        <w:t xml:space="preserve"> text"  (may behave the same as \n.)</w:t>
      </w:r>
    </w:p>
    <w:p w:rsidR="00FD4EFE" w:rsidRDefault="00FD4EFE" w:rsidP="00896F1C">
      <w:pPr>
        <w:pStyle w:val="ListParagraph"/>
        <w:numPr>
          <w:ilvl w:val="0"/>
          <w:numId w:val="57"/>
        </w:numPr>
      </w:pPr>
      <w:r>
        <w:t xml:space="preserve">\v Vertical tab        </w:t>
      </w:r>
      <w:r>
        <w:tab/>
        <w:t>Generally only applies to printers.</w:t>
      </w:r>
    </w:p>
    <w:p w:rsidR="00FD4EFE" w:rsidRDefault="00FD4EFE" w:rsidP="00896F1C">
      <w:pPr>
        <w:pStyle w:val="ListParagraph"/>
        <w:numPr>
          <w:ilvl w:val="0"/>
          <w:numId w:val="57"/>
        </w:numPr>
      </w:pPr>
      <w:r>
        <w:t>\t  Tab</w:t>
      </w:r>
    </w:p>
    <w:p w:rsidR="00FD4EFE" w:rsidRDefault="00FD4EFE" w:rsidP="00896F1C">
      <w:pPr>
        <w:pStyle w:val="ListParagraph"/>
        <w:numPr>
          <w:ilvl w:val="0"/>
          <w:numId w:val="57"/>
        </w:numPr>
      </w:pPr>
      <w:r>
        <w:t>\b Backspace</w:t>
      </w:r>
    </w:p>
    <w:p w:rsidR="00FD4EFE" w:rsidRDefault="00FD4EFE" w:rsidP="00896F1C">
      <w:pPr>
        <w:pStyle w:val="ListParagraph"/>
        <w:numPr>
          <w:ilvl w:val="0"/>
          <w:numId w:val="57"/>
        </w:numPr>
      </w:pPr>
      <w:r>
        <w:t xml:space="preserve">\f  Form feed        </w:t>
      </w:r>
      <w:r>
        <w:tab/>
        <w:t>Generally only applies to printers.</w:t>
      </w:r>
    </w:p>
    <w:p w:rsidR="00FD4EFE" w:rsidRDefault="00FD4EFE" w:rsidP="00896F1C">
      <w:pPr>
        <w:pStyle w:val="ListParagraph"/>
        <w:numPr>
          <w:ilvl w:val="0"/>
          <w:numId w:val="57"/>
        </w:numPr>
      </w:pPr>
      <w:r>
        <w:t>\</w:t>
      </w:r>
      <w:proofErr w:type="spellStart"/>
      <w:r>
        <w:t>uxxxx</w:t>
      </w:r>
      <w:proofErr w:type="spellEnd"/>
      <w:r>
        <w:t xml:space="preserve">  Unicode character    </w:t>
      </w:r>
      <w:r w:rsidRPr="00FD4EFE">
        <w:t>"\u0061"</w:t>
      </w:r>
      <w:r>
        <w:t xml:space="preserve">   =  “a”</w:t>
      </w:r>
    </w:p>
    <w:p w:rsidR="00FD4EFE" w:rsidRDefault="00FD4EFE" w:rsidP="00896F1C">
      <w:pPr>
        <w:pStyle w:val="ListParagraph"/>
        <w:numPr>
          <w:ilvl w:val="0"/>
          <w:numId w:val="57"/>
        </w:numPr>
      </w:pPr>
      <w:r>
        <w:t>Backslash followed by a carriage return lets you break long lines of text. The following creates a single long string:</w:t>
      </w:r>
    </w:p>
    <w:p w:rsidR="00FD4EFE" w:rsidRDefault="00FD4EFE" w:rsidP="00896F1C">
      <w:pPr>
        <w:pStyle w:val="ListParagraph"/>
        <w:numPr>
          <w:ilvl w:val="1"/>
          <w:numId w:val="57"/>
        </w:numPr>
      </w:pPr>
      <w:r>
        <w:t>var text = "</w:t>
      </w:r>
      <w:r w:rsidRPr="00FD4EFE">
        <w:t xml:space="preserve"> Lorem ipsum dolor sit </w:t>
      </w:r>
      <w:proofErr w:type="spellStart"/>
      <w:r w:rsidRPr="00FD4EFE">
        <w:t>amet</w:t>
      </w:r>
      <w:proofErr w:type="spellEnd"/>
      <w:r w:rsidRPr="00FD4EFE">
        <w:t xml:space="preserve">, </w:t>
      </w:r>
      <w:proofErr w:type="spellStart"/>
      <w:r w:rsidRPr="00FD4EFE">
        <w:t>consectetuer</w:t>
      </w:r>
      <w:proofErr w:type="spellEnd"/>
      <w:r w:rsidRPr="00FD4EFE">
        <w:t xml:space="preserve"> </w:t>
      </w:r>
      <w:proofErr w:type="spellStart"/>
      <w:r w:rsidRPr="00FD4EFE">
        <w:t>adipiscing</w:t>
      </w:r>
      <w:proofErr w:type="spellEnd"/>
      <w:r w:rsidRPr="00FD4EFE">
        <w:t xml:space="preserve"> </w:t>
      </w:r>
      <w:proofErr w:type="spellStart"/>
      <w:r w:rsidRPr="00FD4EFE">
        <w:t>elit</w:t>
      </w:r>
      <w:proofErr w:type="spellEnd"/>
      <w:r w:rsidRPr="00FD4EFE">
        <w:t xml:space="preserve">. </w:t>
      </w:r>
      <w:r>
        <w:t>\</w:t>
      </w:r>
      <w:r>
        <w:br/>
      </w:r>
      <w:r w:rsidRPr="00FD4EFE">
        <w:t xml:space="preserve">Maecenas </w:t>
      </w:r>
      <w:proofErr w:type="spellStart"/>
      <w:r w:rsidRPr="00FD4EFE">
        <w:t>porttitor</w:t>
      </w:r>
      <w:proofErr w:type="spellEnd"/>
      <w:r w:rsidRPr="00FD4EFE">
        <w:t xml:space="preserve"> </w:t>
      </w:r>
      <w:proofErr w:type="spellStart"/>
      <w:r w:rsidRPr="00FD4EFE">
        <w:t>congue</w:t>
      </w:r>
      <w:proofErr w:type="spellEnd"/>
      <w:r w:rsidRPr="00FD4EFE">
        <w:t xml:space="preserve"> </w:t>
      </w:r>
      <w:proofErr w:type="spellStart"/>
      <w:r w:rsidRPr="00FD4EFE">
        <w:t>massa</w:t>
      </w:r>
      <w:proofErr w:type="spellEnd"/>
      <w:r w:rsidRPr="00FD4EFE">
        <w:t xml:space="preserve">. </w:t>
      </w:r>
      <w:proofErr w:type="spellStart"/>
      <w:r w:rsidRPr="00FD4EFE">
        <w:t>Fusce</w:t>
      </w:r>
      <w:proofErr w:type="spellEnd"/>
      <w:r w:rsidRPr="00FD4EFE">
        <w:t xml:space="preserve"> </w:t>
      </w:r>
      <w:proofErr w:type="spellStart"/>
      <w:r w:rsidRPr="00FD4EFE">
        <w:t>posuere</w:t>
      </w:r>
      <w:proofErr w:type="spellEnd"/>
      <w:r w:rsidRPr="00FD4EFE">
        <w:t xml:space="preserve">, magna </w:t>
      </w:r>
      <w:proofErr w:type="spellStart"/>
      <w:r w:rsidRPr="00FD4EFE">
        <w:t>sed</w:t>
      </w:r>
      <w:proofErr w:type="spellEnd"/>
      <w:r w:rsidRPr="00FD4EFE">
        <w:t xml:space="preserve"> pulvinar </w:t>
      </w:r>
      <w:r>
        <w:t>\</w:t>
      </w:r>
      <w:r>
        <w:br/>
      </w:r>
      <w:proofErr w:type="spellStart"/>
      <w:r w:rsidRPr="00FD4EFE">
        <w:t>ultricies</w:t>
      </w:r>
      <w:proofErr w:type="spellEnd"/>
      <w:r w:rsidRPr="00FD4EFE">
        <w:t xml:space="preserve">, </w:t>
      </w:r>
      <w:proofErr w:type="spellStart"/>
      <w:r w:rsidRPr="00FD4EFE">
        <w:t>purus</w:t>
      </w:r>
      <w:proofErr w:type="spellEnd"/>
      <w:r w:rsidRPr="00FD4EFE">
        <w:t xml:space="preserve"> </w:t>
      </w:r>
      <w:proofErr w:type="spellStart"/>
      <w:r w:rsidRPr="00FD4EFE">
        <w:t>lectus</w:t>
      </w:r>
      <w:proofErr w:type="spellEnd"/>
      <w:r w:rsidRPr="00FD4EFE">
        <w:t xml:space="preserve"> </w:t>
      </w:r>
      <w:proofErr w:type="spellStart"/>
      <w:r w:rsidRPr="00FD4EFE">
        <w:t>malesuada</w:t>
      </w:r>
      <w:proofErr w:type="spellEnd"/>
      <w:r w:rsidRPr="00FD4EFE">
        <w:t xml:space="preserve"> libero, sit </w:t>
      </w:r>
      <w:proofErr w:type="spellStart"/>
      <w:r w:rsidRPr="00FD4EFE">
        <w:t>amet</w:t>
      </w:r>
      <w:proofErr w:type="spellEnd"/>
      <w:r w:rsidRPr="00FD4EFE">
        <w:t xml:space="preserve"> </w:t>
      </w:r>
      <w:proofErr w:type="spellStart"/>
      <w:r w:rsidRPr="00FD4EFE">
        <w:t>commodo</w:t>
      </w:r>
      <w:proofErr w:type="spellEnd"/>
      <w:r w:rsidRPr="00FD4EFE">
        <w:t xml:space="preserve"> magna </w:t>
      </w:r>
      <w:proofErr w:type="spellStart"/>
      <w:r w:rsidRPr="00FD4EFE">
        <w:t>eros</w:t>
      </w:r>
      <w:proofErr w:type="spellEnd"/>
      <w:r w:rsidRPr="00FD4EFE">
        <w:t xml:space="preserve"> </w:t>
      </w:r>
      <w:proofErr w:type="spellStart"/>
      <w:r w:rsidRPr="00FD4EFE">
        <w:t>quis</w:t>
      </w:r>
      <w:proofErr w:type="spellEnd"/>
      <w:r w:rsidRPr="00FD4EFE">
        <w:t xml:space="preserve"> </w:t>
      </w:r>
      <w:proofErr w:type="spellStart"/>
      <w:r w:rsidRPr="00FD4EFE">
        <w:t>urna</w:t>
      </w:r>
      <w:proofErr w:type="spellEnd"/>
      <w:r w:rsidRPr="00FD4EFE">
        <w:t>.</w:t>
      </w:r>
      <w:r>
        <w:t>";</w:t>
      </w:r>
    </w:p>
    <w:p w:rsidR="00FD4EFE" w:rsidRDefault="00FD4EFE" w:rsidP="00896F1C">
      <w:pPr>
        <w:pStyle w:val="ListParagraph"/>
        <w:numPr>
          <w:ilvl w:val="1"/>
          <w:numId w:val="57"/>
        </w:numPr>
      </w:pPr>
      <w:r>
        <w:t>Note: There must not be any other characters between the backslash and the carriage return.</w:t>
      </w:r>
    </w:p>
    <w:p w:rsidR="00FD4EFE" w:rsidRDefault="00FD4EFE" w:rsidP="00C52990"/>
    <w:p w:rsidR="00C52990" w:rsidRPr="00C52990" w:rsidRDefault="00C52990" w:rsidP="00C52990"/>
    <w:p w:rsidR="00305777" w:rsidRDefault="00C52990" w:rsidP="00C52990">
      <w:pPr>
        <w:pStyle w:val="Heading4"/>
      </w:pPr>
      <w:r>
        <w:lastRenderedPageBreak/>
        <w:t>String Properties</w:t>
      </w:r>
    </w:p>
    <w:p w:rsidR="00C52990" w:rsidRDefault="00C52990" w:rsidP="00896F1C">
      <w:pPr>
        <w:pStyle w:val="ListParagraph"/>
        <w:numPr>
          <w:ilvl w:val="0"/>
          <w:numId w:val="56"/>
        </w:numPr>
      </w:pPr>
      <w:r>
        <w:t xml:space="preserve">.length </w:t>
      </w:r>
      <w:r w:rsidR="00FD4EFE">
        <w:t>–</w:t>
      </w:r>
      <w:r>
        <w:t xml:space="preserve"> </w:t>
      </w:r>
      <w:r w:rsidR="00FD4EFE">
        <w:t>Number of characters in a string. (Not the number of bytes! JavaScript typically stores each character as two bytes.)</w:t>
      </w:r>
    </w:p>
    <w:p w:rsidR="00FD4EFE" w:rsidRPr="00C52990" w:rsidRDefault="00FD4EFE" w:rsidP="00FD4EFE"/>
    <w:p w:rsidR="00DF1B3A" w:rsidRDefault="00FD4EFE" w:rsidP="00FD4EFE">
      <w:pPr>
        <w:pStyle w:val="Heading4"/>
      </w:pPr>
      <w:r>
        <w:t>String Methods</w:t>
      </w:r>
    </w:p>
    <w:p w:rsidR="00695DB5" w:rsidRPr="00695DB5" w:rsidRDefault="00695DB5" w:rsidP="00695DB5">
      <w:r>
        <w:t>Here are a few of the string methods:</w:t>
      </w:r>
    </w:p>
    <w:p w:rsidR="00FD4EFE" w:rsidRDefault="00695DB5" w:rsidP="00896F1C">
      <w:pPr>
        <w:pStyle w:val="ListParagraph"/>
        <w:numPr>
          <w:ilvl w:val="0"/>
          <w:numId w:val="56"/>
        </w:numPr>
      </w:pPr>
      <w:proofErr w:type="spellStart"/>
      <w:r>
        <w:t>charAt</w:t>
      </w:r>
      <w:proofErr w:type="spellEnd"/>
      <w:r>
        <w:t>(</w:t>
      </w:r>
      <w:proofErr w:type="spellStart"/>
      <w:r w:rsidRPr="00695DB5">
        <w:rPr>
          <w:i/>
        </w:rPr>
        <w:t>i</w:t>
      </w:r>
      <w:proofErr w:type="spellEnd"/>
      <w:r>
        <w:t xml:space="preserve">)         </w:t>
      </w:r>
      <w:r>
        <w:tab/>
        <w:t>Returns the character at a specified index or position.</w:t>
      </w:r>
    </w:p>
    <w:p w:rsidR="00695DB5" w:rsidRDefault="00695DB5" w:rsidP="00896F1C">
      <w:pPr>
        <w:pStyle w:val="ListParagraph"/>
        <w:numPr>
          <w:ilvl w:val="0"/>
          <w:numId w:val="56"/>
        </w:numPr>
      </w:pPr>
      <w:r>
        <w:t>includes(</w:t>
      </w:r>
      <w:proofErr w:type="spellStart"/>
      <w:r w:rsidRPr="00695DB5">
        <w:rPr>
          <w:i/>
        </w:rPr>
        <w:t>str</w:t>
      </w:r>
      <w:proofErr w:type="spellEnd"/>
      <w:r>
        <w:t xml:space="preserve">)   </w:t>
      </w:r>
      <w:r>
        <w:tab/>
        <w:t xml:space="preserve">Returns true or false if </w:t>
      </w:r>
      <w:proofErr w:type="spellStart"/>
      <w:r w:rsidRPr="00695DB5">
        <w:rPr>
          <w:i/>
        </w:rPr>
        <w:t>str</w:t>
      </w:r>
      <w:proofErr w:type="spellEnd"/>
      <w:r>
        <w:t xml:space="preserve"> is found in the string.</w:t>
      </w:r>
    </w:p>
    <w:p w:rsidR="00695DB5" w:rsidRDefault="00695DB5" w:rsidP="00896F1C">
      <w:pPr>
        <w:pStyle w:val="ListParagraph"/>
        <w:numPr>
          <w:ilvl w:val="0"/>
          <w:numId w:val="56"/>
        </w:numPr>
      </w:pPr>
      <w:proofErr w:type="spellStart"/>
      <w:r>
        <w:t>endsWith</w:t>
      </w:r>
      <w:proofErr w:type="spellEnd"/>
      <w:r>
        <w:t>(</w:t>
      </w:r>
      <w:proofErr w:type="spellStart"/>
      <w:r w:rsidRPr="00695DB5">
        <w:rPr>
          <w:i/>
        </w:rPr>
        <w:t>str</w:t>
      </w:r>
      <w:proofErr w:type="spellEnd"/>
      <w:r>
        <w:t>)</w:t>
      </w:r>
      <w:r w:rsidR="00F52114">
        <w:tab/>
        <w:t>Returns true of false.</w:t>
      </w:r>
      <w:r w:rsidR="005F73F4">
        <w:br/>
      </w:r>
      <w:r w:rsidR="005F73F4">
        <w:tab/>
        <w:t>(</w:t>
      </w:r>
      <w:r w:rsidR="005F73F4" w:rsidRPr="005F73F4">
        <w:t>ECMAScript 2015</w:t>
      </w:r>
      <w:r w:rsidR="005F73F4">
        <w:t>, not supported by all browsers.)</w:t>
      </w:r>
    </w:p>
    <w:p w:rsidR="00695DB5" w:rsidRDefault="00695DB5" w:rsidP="00896F1C">
      <w:pPr>
        <w:pStyle w:val="ListParagraph"/>
        <w:numPr>
          <w:ilvl w:val="0"/>
          <w:numId w:val="56"/>
        </w:numPr>
      </w:pPr>
      <w:proofErr w:type="spellStart"/>
      <w:r>
        <w:t>indexOf</w:t>
      </w:r>
      <w:proofErr w:type="spellEnd"/>
      <w:r>
        <w:t>(</w:t>
      </w:r>
      <w:proofErr w:type="spellStart"/>
      <w:r w:rsidRPr="00695DB5">
        <w:rPr>
          <w:i/>
        </w:rPr>
        <w:t>str</w:t>
      </w:r>
      <w:proofErr w:type="spellEnd"/>
      <w:r>
        <w:t>)</w:t>
      </w:r>
      <w:r w:rsidR="00F52114">
        <w:tab/>
        <w:t xml:space="preserve">Returns the index of the first </w:t>
      </w:r>
      <w:r w:rsidR="005F73F4">
        <w:t>occurrence of the string</w:t>
      </w:r>
      <w:r w:rsidR="00F52114">
        <w:t>, or -1 if not found.</w:t>
      </w:r>
    </w:p>
    <w:p w:rsidR="00695DB5" w:rsidRDefault="00695DB5" w:rsidP="00896F1C">
      <w:pPr>
        <w:pStyle w:val="ListParagraph"/>
        <w:numPr>
          <w:ilvl w:val="0"/>
          <w:numId w:val="56"/>
        </w:numPr>
      </w:pPr>
      <w:proofErr w:type="spellStart"/>
      <w:r>
        <w:t>lastIndexOf</w:t>
      </w:r>
      <w:proofErr w:type="spellEnd"/>
      <w:r>
        <w:t>(</w:t>
      </w:r>
      <w:proofErr w:type="spellStart"/>
      <w:r w:rsidRPr="00695DB5">
        <w:rPr>
          <w:i/>
        </w:rPr>
        <w:t>str</w:t>
      </w:r>
      <w:proofErr w:type="spellEnd"/>
      <w:r>
        <w:t>)</w:t>
      </w:r>
      <w:r w:rsidR="00D9138D">
        <w:tab/>
      </w:r>
      <w:r w:rsidR="005F73F4">
        <w:t>Returns the index of the last occurrence of the string, or -1 if not found</w:t>
      </w:r>
      <w:r w:rsidR="00D9138D">
        <w:t>.</w:t>
      </w:r>
    </w:p>
    <w:p w:rsidR="00695DB5" w:rsidRDefault="00695DB5" w:rsidP="00896F1C">
      <w:pPr>
        <w:pStyle w:val="ListParagraph"/>
        <w:numPr>
          <w:ilvl w:val="0"/>
          <w:numId w:val="56"/>
        </w:numPr>
      </w:pPr>
      <w:r>
        <w:t>match(</w:t>
      </w:r>
      <w:proofErr w:type="spellStart"/>
      <w:r w:rsidRPr="00695DB5">
        <w:rPr>
          <w:i/>
        </w:rPr>
        <w:t>regEx</w:t>
      </w:r>
      <w:proofErr w:type="spellEnd"/>
      <w:r>
        <w:t xml:space="preserve">)   </w:t>
      </w:r>
      <w:r>
        <w:tab/>
        <w:t>Regular Expression match.</w:t>
      </w:r>
    </w:p>
    <w:p w:rsidR="00695DB5" w:rsidRDefault="00695DB5" w:rsidP="005F73F4">
      <w:pPr>
        <w:pStyle w:val="ListParagraph"/>
        <w:numPr>
          <w:ilvl w:val="0"/>
          <w:numId w:val="56"/>
        </w:numPr>
      </w:pPr>
      <w:r>
        <w:t>repeat(</w:t>
      </w:r>
      <w:proofErr w:type="spellStart"/>
      <w:r w:rsidRPr="00695DB5">
        <w:rPr>
          <w:i/>
        </w:rPr>
        <w:t>i</w:t>
      </w:r>
      <w:proofErr w:type="spellEnd"/>
      <w:r>
        <w:t>)</w:t>
      </w:r>
      <w:r w:rsidR="005F73F4">
        <w:tab/>
      </w:r>
      <w:r w:rsidR="005F73F4">
        <w:tab/>
        <w:t xml:space="preserve">Repeats a character or string. </w:t>
      </w:r>
      <w:r w:rsidR="005F73F4">
        <w:br/>
      </w:r>
      <w:r w:rsidR="005F73F4">
        <w:tab/>
        <w:t>(</w:t>
      </w:r>
      <w:r w:rsidR="005F73F4" w:rsidRPr="005F73F4">
        <w:t>ECMAScript 2015</w:t>
      </w:r>
      <w:r w:rsidR="005F73F4">
        <w:t>, not supported by all browsers.)</w:t>
      </w:r>
    </w:p>
    <w:p w:rsidR="00695DB5" w:rsidRDefault="00695DB5" w:rsidP="00896F1C">
      <w:pPr>
        <w:pStyle w:val="ListParagraph"/>
        <w:numPr>
          <w:ilvl w:val="0"/>
          <w:numId w:val="56"/>
        </w:numPr>
      </w:pPr>
      <w:r>
        <w:t>replace(</w:t>
      </w:r>
      <w:proofErr w:type="spellStart"/>
      <w:r w:rsidRPr="00695DB5">
        <w:rPr>
          <w:i/>
        </w:rPr>
        <w:t>regEx</w:t>
      </w:r>
      <w:r>
        <w:rPr>
          <w:i/>
        </w:rPr>
        <w:t>|</w:t>
      </w:r>
      <w:r w:rsidRPr="00695DB5">
        <w:rPr>
          <w:i/>
        </w:rPr>
        <w:t>str</w:t>
      </w:r>
      <w:proofErr w:type="spellEnd"/>
      <w:r>
        <w:rPr>
          <w:i/>
        </w:rPr>
        <w:t xml:space="preserve">, </w:t>
      </w:r>
      <w:proofErr w:type="spellStart"/>
      <w:r w:rsidRPr="00695DB5">
        <w:rPr>
          <w:i/>
        </w:rPr>
        <w:t>str</w:t>
      </w:r>
      <w:proofErr w:type="spellEnd"/>
      <w:r>
        <w:t>)</w:t>
      </w:r>
      <w:r w:rsidR="00A45771">
        <w:t xml:space="preserve">  Performs a </w:t>
      </w:r>
      <w:proofErr w:type="spellStart"/>
      <w:r w:rsidR="00A45771">
        <w:t>searh</w:t>
      </w:r>
      <w:proofErr w:type="spellEnd"/>
      <w:r w:rsidR="00A45771">
        <w:t xml:space="preserve"> and replace.</w:t>
      </w:r>
    </w:p>
    <w:p w:rsidR="00695DB5" w:rsidRDefault="00695DB5" w:rsidP="00896F1C">
      <w:pPr>
        <w:pStyle w:val="ListParagraph"/>
        <w:numPr>
          <w:ilvl w:val="0"/>
          <w:numId w:val="56"/>
        </w:numPr>
      </w:pPr>
      <w:r>
        <w:t>search(</w:t>
      </w:r>
      <w:proofErr w:type="spellStart"/>
      <w:r w:rsidRPr="00695DB5">
        <w:rPr>
          <w:i/>
        </w:rPr>
        <w:t>regEx</w:t>
      </w:r>
      <w:proofErr w:type="spellEnd"/>
      <w:r>
        <w:t xml:space="preserve">)   </w:t>
      </w:r>
      <w:r>
        <w:tab/>
        <w:t>Regular expression match.</w:t>
      </w:r>
    </w:p>
    <w:p w:rsidR="00695DB5" w:rsidRDefault="00695DB5" w:rsidP="00896F1C">
      <w:pPr>
        <w:pStyle w:val="ListParagraph"/>
        <w:numPr>
          <w:ilvl w:val="0"/>
          <w:numId w:val="56"/>
        </w:numPr>
      </w:pPr>
      <w:r>
        <w:t>slice(</w:t>
      </w:r>
      <w:proofErr w:type="spellStart"/>
      <w:r>
        <w:rPr>
          <w:rStyle w:val="HTMLVariable"/>
          <w:rFonts w:ascii="inherit" w:hAnsi="inherit"/>
          <w:sz w:val="20"/>
        </w:rPr>
        <w:t>beginIndex,endIndex</w:t>
      </w:r>
      <w:proofErr w:type="spellEnd"/>
      <w:r>
        <w:t>)   Extracts a substring by start and end positions.</w:t>
      </w:r>
    </w:p>
    <w:p w:rsidR="00695DB5" w:rsidRDefault="00695DB5" w:rsidP="00896F1C">
      <w:pPr>
        <w:pStyle w:val="ListParagraph"/>
        <w:numPr>
          <w:ilvl w:val="0"/>
          <w:numId w:val="56"/>
        </w:numPr>
      </w:pPr>
      <w:r>
        <w:t>split(</w:t>
      </w:r>
      <w:proofErr w:type="spellStart"/>
      <w:r w:rsidR="00797221" w:rsidRPr="00695DB5">
        <w:rPr>
          <w:i/>
        </w:rPr>
        <w:t>str</w:t>
      </w:r>
      <w:proofErr w:type="spellEnd"/>
      <w:r>
        <w:t>)</w:t>
      </w:r>
      <w:r w:rsidR="00797221">
        <w:t xml:space="preserve">    </w:t>
      </w:r>
      <w:r w:rsidR="00797221">
        <w:tab/>
        <w:t>Splits a string into an array.</w:t>
      </w:r>
      <w:r w:rsidR="00797221">
        <w:br/>
        <w:t xml:space="preserve">                       </w:t>
      </w:r>
      <w:r w:rsidR="00797221">
        <w:tab/>
      </w:r>
      <w:r w:rsidR="00797221" w:rsidRPr="00797221">
        <w:rPr>
          <w:rStyle w:val="ScreenTextChar"/>
        </w:rPr>
        <w:t>"red, gren, blue".split(",")</w:t>
      </w:r>
      <w:r w:rsidR="00797221">
        <w:t xml:space="preserve">  =  </w:t>
      </w:r>
      <w:r w:rsidR="00797221" w:rsidRPr="00797221">
        <w:rPr>
          <w:rStyle w:val="ScreenTextChar"/>
        </w:rPr>
        <w:t>["red","green","blue"]</w:t>
      </w:r>
    </w:p>
    <w:p w:rsidR="00695DB5" w:rsidRDefault="00695DB5" w:rsidP="00896F1C">
      <w:pPr>
        <w:pStyle w:val="ListParagraph"/>
        <w:numPr>
          <w:ilvl w:val="0"/>
          <w:numId w:val="56"/>
        </w:numPr>
      </w:pPr>
      <w:proofErr w:type="spellStart"/>
      <w:r>
        <w:t>startsWith</w:t>
      </w:r>
      <w:proofErr w:type="spellEnd"/>
      <w:r>
        <w:t>(</w:t>
      </w:r>
      <w:proofErr w:type="spellStart"/>
      <w:r w:rsidR="00797221" w:rsidRPr="00695DB5">
        <w:rPr>
          <w:i/>
        </w:rPr>
        <w:t>str</w:t>
      </w:r>
      <w:r w:rsidR="00797221">
        <w:rPr>
          <w:i/>
        </w:rPr>
        <w:t>,i</w:t>
      </w:r>
      <w:proofErr w:type="spellEnd"/>
      <w:r>
        <w:t>)</w:t>
      </w:r>
      <w:r w:rsidR="00797221">
        <w:tab/>
        <w:t xml:space="preserve">Returns true if the string starts with </w:t>
      </w:r>
      <w:r w:rsidR="00797221" w:rsidRPr="00797221">
        <w:rPr>
          <w:i/>
        </w:rPr>
        <w:t>str</w:t>
      </w:r>
      <w:r w:rsidR="00797221">
        <w:t>. “</w:t>
      </w:r>
      <w:proofErr w:type="spellStart"/>
      <w:r w:rsidR="00797221" w:rsidRPr="00797221">
        <w:rPr>
          <w:i/>
        </w:rPr>
        <w:t>i</w:t>
      </w:r>
      <w:proofErr w:type="spellEnd"/>
      <w:r w:rsidR="00797221">
        <w:t>” is an optional start position.</w:t>
      </w:r>
      <w:r w:rsidR="005F73F4">
        <w:br/>
      </w:r>
      <w:r w:rsidR="005F73F4">
        <w:tab/>
        <w:t>(</w:t>
      </w:r>
      <w:r w:rsidR="005F73F4" w:rsidRPr="005F73F4">
        <w:t>ECMAScript 2015</w:t>
      </w:r>
      <w:r w:rsidR="005F73F4">
        <w:t>, not supported by all browsers.)</w:t>
      </w:r>
    </w:p>
    <w:p w:rsidR="00695DB5" w:rsidRDefault="00695DB5" w:rsidP="00896F1C">
      <w:pPr>
        <w:pStyle w:val="ListParagraph"/>
        <w:numPr>
          <w:ilvl w:val="0"/>
          <w:numId w:val="56"/>
        </w:numPr>
      </w:pPr>
      <w:proofErr w:type="spellStart"/>
      <w:r>
        <w:t>substr</w:t>
      </w:r>
      <w:proofErr w:type="spellEnd"/>
      <w:r>
        <w:t>(</w:t>
      </w:r>
      <w:proofErr w:type="spellStart"/>
      <w:r w:rsidR="00797221" w:rsidRPr="00797221">
        <w:rPr>
          <w:i/>
        </w:rPr>
        <w:t>i</w:t>
      </w:r>
      <w:proofErr w:type="spellEnd"/>
      <w:r w:rsidR="00797221" w:rsidRPr="00797221">
        <w:rPr>
          <w:i/>
        </w:rPr>
        <w:t xml:space="preserve">, </w:t>
      </w:r>
      <w:proofErr w:type="spellStart"/>
      <w:r w:rsidR="00797221">
        <w:rPr>
          <w:i/>
        </w:rPr>
        <w:t>cnt</w:t>
      </w:r>
      <w:proofErr w:type="spellEnd"/>
      <w:r>
        <w:t>)</w:t>
      </w:r>
      <w:r w:rsidR="00797221">
        <w:t xml:space="preserve">  </w:t>
      </w:r>
      <w:r w:rsidR="00797221">
        <w:tab/>
        <w:t xml:space="preserve">Returns the string starting at </w:t>
      </w:r>
      <w:proofErr w:type="spellStart"/>
      <w:r w:rsidR="00797221" w:rsidRPr="00797221">
        <w:rPr>
          <w:i/>
        </w:rPr>
        <w:t>i</w:t>
      </w:r>
      <w:proofErr w:type="spellEnd"/>
      <w:r w:rsidR="00797221">
        <w:t xml:space="preserve"> and including </w:t>
      </w:r>
      <w:proofErr w:type="spellStart"/>
      <w:r w:rsidR="00797221" w:rsidRPr="00797221">
        <w:rPr>
          <w:i/>
        </w:rPr>
        <w:t>cnt</w:t>
      </w:r>
      <w:proofErr w:type="spellEnd"/>
      <w:r w:rsidR="00797221">
        <w:t xml:space="preserve"> characters.</w:t>
      </w:r>
    </w:p>
    <w:p w:rsidR="00695DB5" w:rsidRDefault="00695DB5" w:rsidP="00896F1C">
      <w:pPr>
        <w:pStyle w:val="ListParagraph"/>
        <w:numPr>
          <w:ilvl w:val="0"/>
          <w:numId w:val="56"/>
        </w:numPr>
      </w:pPr>
      <w:r>
        <w:t>substring(</w:t>
      </w:r>
      <w:proofErr w:type="spellStart"/>
      <w:r w:rsidR="00797221" w:rsidRPr="00797221">
        <w:rPr>
          <w:i/>
        </w:rPr>
        <w:t>i</w:t>
      </w:r>
      <w:proofErr w:type="spellEnd"/>
      <w:r w:rsidR="00797221" w:rsidRPr="00797221">
        <w:rPr>
          <w:i/>
        </w:rPr>
        <w:t>,</w:t>
      </w:r>
      <w:r w:rsidR="00797221">
        <w:rPr>
          <w:i/>
        </w:rPr>
        <w:t xml:space="preserve"> </w:t>
      </w:r>
      <w:proofErr w:type="spellStart"/>
      <w:r w:rsidR="00797221" w:rsidRPr="00797221">
        <w:rPr>
          <w:i/>
        </w:rPr>
        <w:t>i</w:t>
      </w:r>
      <w:proofErr w:type="spellEnd"/>
      <w:r>
        <w:t>)</w:t>
      </w:r>
      <w:r w:rsidR="00797221">
        <w:tab/>
        <w:t>Returns the string between to indexes.</w:t>
      </w:r>
    </w:p>
    <w:p w:rsidR="00695DB5" w:rsidRDefault="00695DB5" w:rsidP="00896F1C">
      <w:pPr>
        <w:pStyle w:val="ListParagraph"/>
        <w:numPr>
          <w:ilvl w:val="0"/>
          <w:numId w:val="56"/>
        </w:numPr>
      </w:pPr>
      <w:proofErr w:type="spellStart"/>
      <w:r>
        <w:t>toLowerCase</w:t>
      </w:r>
      <w:proofErr w:type="spellEnd"/>
      <w:r>
        <w:t>()</w:t>
      </w:r>
      <w:r w:rsidR="00797221">
        <w:tab/>
        <w:t>Returns a lowercase version of the string.</w:t>
      </w:r>
    </w:p>
    <w:p w:rsidR="00695DB5" w:rsidRDefault="00695DB5" w:rsidP="00896F1C">
      <w:pPr>
        <w:pStyle w:val="ListParagraph"/>
        <w:numPr>
          <w:ilvl w:val="0"/>
          <w:numId w:val="56"/>
        </w:numPr>
      </w:pPr>
      <w:proofErr w:type="spellStart"/>
      <w:r>
        <w:t>toUpperCase</w:t>
      </w:r>
      <w:proofErr w:type="spellEnd"/>
      <w:r>
        <w:t>()</w:t>
      </w:r>
      <w:r w:rsidR="00797221">
        <w:tab/>
        <w:t>Returns an uppercase version of the string.</w:t>
      </w:r>
    </w:p>
    <w:p w:rsidR="00695DB5" w:rsidRDefault="00695DB5" w:rsidP="00A45771">
      <w:pPr>
        <w:pStyle w:val="ListParagraph"/>
        <w:numPr>
          <w:ilvl w:val="0"/>
          <w:numId w:val="56"/>
        </w:numPr>
      </w:pPr>
      <w:r>
        <w:t>trim()</w:t>
      </w:r>
      <w:r w:rsidR="00797221">
        <w:t xml:space="preserve">          </w:t>
      </w:r>
      <w:r w:rsidR="00797221">
        <w:tab/>
        <w:t xml:space="preserve">Returns a string with white space (spaces, tabs, etc.) removed from both ends. </w:t>
      </w:r>
      <w:r w:rsidR="005F73F4">
        <w:t>(</w:t>
      </w:r>
      <w:r w:rsidR="00A45771">
        <w:t>N</w:t>
      </w:r>
      <w:r w:rsidR="005F73F4">
        <w:t>ot supported by all browsers.</w:t>
      </w:r>
      <w:r w:rsidR="00A45771">
        <w:t xml:space="preserve"> Use a regular expression or a polyfill. There is a polyfill here: </w:t>
      </w:r>
      <w:r w:rsidR="00A45771" w:rsidRPr="00A45771">
        <w:t>https://developer.mozilla.org/en-US/docs/Web/JavaScript/Reference/Global_Objects/String/Trim</w:t>
      </w:r>
      <w:r w:rsidR="005F73F4">
        <w:t>)</w:t>
      </w:r>
    </w:p>
    <w:p w:rsidR="00695DB5" w:rsidRDefault="00695DB5" w:rsidP="003C53B1"/>
    <w:p w:rsidR="00FD4EFE" w:rsidRDefault="00FD4EFE" w:rsidP="003C53B1">
      <w:r>
        <w:t xml:space="preserve">For more string methods see: </w:t>
      </w:r>
      <w:r w:rsidR="003C53B1">
        <w:br/>
      </w:r>
      <w:r w:rsidRPr="00FD4EFE">
        <w:t>https://developer.mozilla.org/en-US/docs/Web/JavaScript/Reference/Global_Objects/String</w:t>
      </w:r>
    </w:p>
    <w:p w:rsidR="00FD4EFE" w:rsidRPr="00FD4EFE" w:rsidRDefault="00FD4EFE" w:rsidP="00FD4EFE"/>
    <w:p w:rsidR="00DF1B3A" w:rsidRDefault="00DF1B3A" w:rsidP="00305777">
      <w:r>
        <w:t>Notes:</w:t>
      </w:r>
    </w:p>
    <w:p w:rsidR="00797221" w:rsidRDefault="00797221" w:rsidP="00896F1C">
      <w:pPr>
        <w:pStyle w:val="ListParagraph"/>
        <w:numPr>
          <w:ilvl w:val="0"/>
          <w:numId w:val="55"/>
        </w:numPr>
      </w:pPr>
      <w:r>
        <w:t xml:space="preserve">Strings are indexed </w:t>
      </w:r>
      <w:r w:rsidR="003C53B1">
        <w:t xml:space="preserve">and </w:t>
      </w:r>
      <w:r>
        <w:t>start with 0. A string with a length of 10 has character 0 through character 9.</w:t>
      </w:r>
    </w:p>
    <w:p w:rsidR="0030693F" w:rsidRDefault="0030693F" w:rsidP="00896F1C">
      <w:pPr>
        <w:pStyle w:val="ListParagraph"/>
        <w:numPr>
          <w:ilvl w:val="1"/>
          <w:numId w:val="55"/>
        </w:numPr>
      </w:pPr>
      <w:r>
        <w:t>var s = "</w:t>
      </w:r>
      <w:proofErr w:type="spellStart"/>
      <w:r>
        <w:t>abcdefghijk</w:t>
      </w:r>
      <w:proofErr w:type="spellEnd"/>
      <w:r>
        <w:t>";</w:t>
      </w:r>
    </w:p>
    <w:p w:rsidR="0030693F" w:rsidRDefault="0030693F" w:rsidP="00896F1C">
      <w:pPr>
        <w:pStyle w:val="ListParagraph"/>
        <w:numPr>
          <w:ilvl w:val="1"/>
          <w:numId w:val="55"/>
        </w:numPr>
      </w:pPr>
      <w:r>
        <w:t>s[2]      //  “c”</w:t>
      </w:r>
    </w:p>
    <w:p w:rsidR="00797221" w:rsidRDefault="00797221" w:rsidP="00896F1C">
      <w:pPr>
        <w:pStyle w:val="ListParagraph"/>
        <w:numPr>
          <w:ilvl w:val="0"/>
          <w:numId w:val="55"/>
        </w:numPr>
      </w:pPr>
      <w:r>
        <w:t>.slice() can use negative numbers to count from the end of a string.</w:t>
      </w:r>
    </w:p>
    <w:p w:rsidR="00DF1B3A" w:rsidRDefault="00DF1B3A" w:rsidP="00896F1C">
      <w:pPr>
        <w:pStyle w:val="ListParagraph"/>
        <w:numPr>
          <w:ilvl w:val="0"/>
          <w:numId w:val="55"/>
        </w:numPr>
      </w:pPr>
      <w:r>
        <w:lastRenderedPageBreak/>
        <w:t>Strings are immutable. They cannot be changed, rather they are copied with any modification and the original then disposed.</w:t>
      </w:r>
    </w:p>
    <w:p w:rsidR="00DF1B3A" w:rsidRDefault="00DF1B3A" w:rsidP="00DF1B3A"/>
    <w:p w:rsidR="00DF1B3A" w:rsidRDefault="00212FF0" w:rsidP="00212FF0">
      <w:pPr>
        <w:pStyle w:val="Heading4"/>
      </w:pPr>
      <w:r>
        <w:t>String Concatenation vs. an Array of Strings</w:t>
      </w:r>
    </w:p>
    <w:p w:rsidR="00212FF0" w:rsidRDefault="00212FF0" w:rsidP="00212FF0">
      <w:r>
        <w:t xml:space="preserve">In some cases you can speed up string concatenation by using an array of strings, followed by a </w:t>
      </w:r>
      <w:r w:rsidRPr="003C53B1">
        <w:rPr>
          <w:rStyle w:val="ScreenTextChar"/>
        </w:rPr>
        <w:t xml:space="preserve">.join(). </w:t>
      </w:r>
      <w:r>
        <w:t xml:space="preserve">Running the sample below in your collection of browsers may produce some </w:t>
      </w:r>
      <w:r w:rsidR="00A45771">
        <w:t>surprising results. In tests made</w:t>
      </w:r>
      <w:r>
        <w:t xml:space="preserve"> at the time this writing, an array is faster in IE while string concatenation is faster in Firebox.</w:t>
      </w:r>
      <w:r w:rsidR="00C8407A">
        <w:t xml:space="preserve"> Regardless of the browser, an </w:t>
      </w:r>
      <w:r w:rsidR="00C8407A" w:rsidRPr="003C53B1">
        <w:rPr>
          <w:rStyle w:val="ScreenTextChar"/>
        </w:rPr>
        <w:t>array.push()</w:t>
      </w:r>
      <w:r w:rsidR="00C8407A">
        <w:t xml:space="preserve"> was about the same speed as string concatenation.</w:t>
      </w:r>
    </w:p>
    <w:p w:rsidR="00212FF0" w:rsidRDefault="00A77DA0" w:rsidP="00212FF0">
      <w:pPr>
        <w:pStyle w:val="ScreenText"/>
        <w:spacing w:after="0"/>
      </w:pPr>
      <w:r>
        <w:drawing>
          <wp:inline distT="0" distB="0" distL="0" distR="0" wp14:anchorId="504568F8" wp14:editId="76F3AB52">
            <wp:extent cx="2491956" cy="1524132"/>
            <wp:effectExtent l="0" t="0" r="381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491956" cy="1524132"/>
                    </a:xfrm>
                    <a:prstGeom prst="rect">
                      <a:avLst/>
                    </a:prstGeom>
                  </pic:spPr>
                </pic:pic>
              </a:graphicData>
            </a:graphic>
          </wp:inline>
        </w:drawing>
      </w:r>
    </w:p>
    <w:p w:rsidR="00A77DA0" w:rsidRDefault="00A77DA0" w:rsidP="00212FF0">
      <w:pPr>
        <w:pStyle w:val="ScreenText"/>
        <w:spacing w:after="0"/>
      </w:pPr>
    </w:p>
    <w:p w:rsidR="00212FF0" w:rsidRDefault="00A77DA0" w:rsidP="00212FF0">
      <w:pPr>
        <w:pStyle w:val="ScreenText"/>
        <w:spacing w:after="0"/>
      </w:pPr>
      <w:r>
        <w:drawing>
          <wp:inline distT="0" distB="0" distL="0" distR="0" wp14:anchorId="2F09AE0C" wp14:editId="66C6F007">
            <wp:extent cx="2568163" cy="1531753"/>
            <wp:effectExtent l="0" t="0" r="381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568163" cy="1531753"/>
                    </a:xfrm>
                    <a:prstGeom prst="rect">
                      <a:avLst/>
                    </a:prstGeom>
                  </pic:spPr>
                </pic:pic>
              </a:graphicData>
            </a:graphic>
          </wp:inline>
        </w:drawing>
      </w:r>
    </w:p>
    <w:p w:rsidR="00A77DA0" w:rsidRDefault="00A77DA0" w:rsidP="00212FF0">
      <w:pPr>
        <w:pStyle w:val="ScreenText"/>
        <w:spacing w:after="0"/>
      </w:pPr>
    </w:p>
    <w:p w:rsidR="00212FF0" w:rsidRDefault="00A77DA0" w:rsidP="00212FF0">
      <w:r>
        <w:rPr>
          <w:noProof/>
        </w:rPr>
        <w:drawing>
          <wp:inline distT="0" distB="0" distL="0" distR="0" wp14:anchorId="6300BEC5" wp14:editId="26731B03">
            <wp:extent cx="2583404" cy="1585097"/>
            <wp:effectExtent l="0" t="0" r="762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583404" cy="1585097"/>
                    </a:xfrm>
                    <a:prstGeom prst="rect">
                      <a:avLst/>
                    </a:prstGeom>
                  </pic:spPr>
                </pic:pic>
              </a:graphicData>
            </a:graphic>
          </wp:inline>
        </w:drawing>
      </w:r>
    </w:p>
    <w:p w:rsidR="00A77DA0" w:rsidRDefault="00A77DA0" w:rsidP="00212FF0"/>
    <w:p w:rsidR="0030693F" w:rsidRDefault="0030693F" w:rsidP="00F035D2">
      <w:pPr>
        <w:pStyle w:val="Heading2"/>
      </w:pPr>
      <w:bookmarkStart w:id="91" w:name="_Toc490232502"/>
      <w:r>
        <w:t>Extending Data Types</w:t>
      </w:r>
      <w:bookmarkEnd w:id="91"/>
    </w:p>
    <w:p w:rsidR="0030693F" w:rsidRDefault="0030693F" w:rsidP="0030693F">
      <w:r>
        <w:t>Each object includes a “prototype” property that defines each of the objects properties. You can extend existing data types by adding a new prototype.</w:t>
      </w:r>
    </w:p>
    <w:p w:rsidR="00A77DA0" w:rsidRDefault="00A77DA0">
      <w:pPr>
        <w:spacing w:after="0"/>
      </w:pPr>
    </w:p>
    <w:p w:rsidR="0030693F" w:rsidRDefault="0030693F" w:rsidP="0030693F">
      <w:r>
        <w:t xml:space="preserve">As an example, strings have </w:t>
      </w:r>
      <w:proofErr w:type="spellStart"/>
      <w:r>
        <w:t>toUpperCase</w:t>
      </w:r>
      <w:proofErr w:type="spellEnd"/>
      <w:r>
        <w:t xml:space="preserve"> and </w:t>
      </w:r>
      <w:proofErr w:type="spellStart"/>
      <w:r>
        <w:t>toLowerCase</w:t>
      </w:r>
      <w:proofErr w:type="spellEnd"/>
      <w:r>
        <w:t xml:space="preserve"> methods, but not a</w:t>
      </w:r>
      <w:r w:rsidR="00A45771">
        <w:t xml:space="preserve"> </w:t>
      </w:r>
      <w:proofErr w:type="spellStart"/>
      <w:r>
        <w:t>toPascalCase</w:t>
      </w:r>
      <w:proofErr w:type="spellEnd"/>
      <w:r>
        <w:t xml:space="preserve"> method. You can add your own </w:t>
      </w:r>
      <w:proofErr w:type="spellStart"/>
      <w:r>
        <w:t>toPascalCase</w:t>
      </w:r>
      <w:proofErr w:type="spellEnd"/>
      <w:r>
        <w:t>!</w:t>
      </w:r>
    </w:p>
    <w:p w:rsidR="0030693F" w:rsidRDefault="00A77DA0" w:rsidP="00A77DA0">
      <w:r>
        <w:rPr>
          <w:noProof/>
        </w:rPr>
        <w:lastRenderedPageBreak/>
        <w:drawing>
          <wp:inline distT="0" distB="0" distL="0" distR="0" wp14:anchorId="204722FE" wp14:editId="42B91B4E">
            <wp:extent cx="3238781" cy="156223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238781" cy="1562235"/>
                    </a:xfrm>
                    <a:prstGeom prst="rect">
                      <a:avLst/>
                    </a:prstGeom>
                  </pic:spPr>
                </pic:pic>
              </a:graphicData>
            </a:graphic>
          </wp:inline>
        </w:drawing>
      </w:r>
    </w:p>
    <w:p w:rsidR="00A77DA0" w:rsidRDefault="00A77DA0" w:rsidP="00A77DA0"/>
    <w:p w:rsidR="0030693F" w:rsidRDefault="0030693F" w:rsidP="0030693F">
      <w:r>
        <w:t>Notes:</w:t>
      </w:r>
    </w:p>
    <w:p w:rsidR="0030693F" w:rsidRDefault="0030693F" w:rsidP="00896F1C">
      <w:pPr>
        <w:pStyle w:val="ListParagraph"/>
        <w:numPr>
          <w:ilvl w:val="0"/>
          <w:numId w:val="105"/>
        </w:numPr>
      </w:pPr>
      <w:r>
        <w:t xml:space="preserve">We are extending </w:t>
      </w:r>
      <w:r w:rsidR="00A45771">
        <w:t xml:space="preserve">the base </w:t>
      </w:r>
      <w:r>
        <w:t>“String”</w:t>
      </w:r>
      <w:r w:rsidR="00A45771">
        <w:t xml:space="preserve"> object</w:t>
      </w:r>
      <w:r>
        <w:t>, not a single instance of a string.</w:t>
      </w:r>
      <w:r w:rsidR="00A45771">
        <w:t xml:space="preserve"> All strings in the page will have access to the function.</w:t>
      </w:r>
    </w:p>
    <w:p w:rsidR="0030693F" w:rsidRDefault="0030693F" w:rsidP="00896F1C">
      <w:pPr>
        <w:pStyle w:val="ListParagraph"/>
        <w:numPr>
          <w:ilvl w:val="0"/>
          <w:numId w:val="105"/>
        </w:numPr>
      </w:pPr>
      <w:r>
        <w:t>The new method is available on all strings in the page.</w:t>
      </w:r>
    </w:p>
    <w:p w:rsidR="0030693F" w:rsidRDefault="0030693F" w:rsidP="00896F1C">
      <w:pPr>
        <w:pStyle w:val="ListParagraph"/>
        <w:numPr>
          <w:ilvl w:val="0"/>
          <w:numId w:val="105"/>
        </w:numPr>
      </w:pPr>
      <w:r>
        <w:t>“this” is the current value of the string instance.</w:t>
      </w:r>
    </w:p>
    <w:p w:rsidR="0030693F" w:rsidRDefault="0030693F" w:rsidP="0030693F"/>
    <w:p w:rsidR="0030693F" w:rsidRPr="0030693F" w:rsidRDefault="0030693F" w:rsidP="0030693F">
      <w:pPr>
        <w:rPr>
          <w:b/>
        </w:rPr>
      </w:pPr>
      <w:r w:rsidRPr="0030693F">
        <w:rPr>
          <w:b/>
        </w:rPr>
        <w:t>More examples:</w:t>
      </w:r>
    </w:p>
    <w:p w:rsidR="0030693F" w:rsidRDefault="0030693F" w:rsidP="0030693F">
      <w:r>
        <w:t>Convert a string to “Title Case”. (Capitalize the first letter of each word, except for “noise words” like “a” or “the”.)</w:t>
      </w:r>
    </w:p>
    <w:p w:rsidR="0030693F" w:rsidRDefault="00A77DA0" w:rsidP="00A77DA0">
      <w:r>
        <w:rPr>
          <w:noProof/>
        </w:rPr>
        <w:drawing>
          <wp:inline distT="0" distB="0" distL="0" distR="0" wp14:anchorId="66D381E7" wp14:editId="2981BB17">
            <wp:extent cx="4328535" cy="2331922"/>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328535" cy="2331922"/>
                    </a:xfrm>
                    <a:prstGeom prst="rect">
                      <a:avLst/>
                    </a:prstGeom>
                  </pic:spPr>
                </pic:pic>
              </a:graphicData>
            </a:graphic>
          </wp:inline>
        </w:drawing>
      </w:r>
    </w:p>
    <w:p w:rsidR="00A77DA0" w:rsidRDefault="00A77DA0" w:rsidP="00A77DA0"/>
    <w:p w:rsidR="0030693F" w:rsidRDefault="0030693F" w:rsidP="0030693F">
      <w:r>
        <w:t>Double a number.</w:t>
      </w:r>
    </w:p>
    <w:p w:rsidR="00A77DA0" w:rsidRDefault="00A77DA0" w:rsidP="0030693F">
      <w:r>
        <w:rPr>
          <w:noProof/>
        </w:rPr>
        <w:drawing>
          <wp:inline distT="0" distB="0" distL="0" distR="0" wp14:anchorId="472188C2" wp14:editId="5664122E">
            <wp:extent cx="3528366" cy="472481"/>
            <wp:effectExtent l="0" t="0" r="0" b="381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528366" cy="472481"/>
                    </a:xfrm>
                    <a:prstGeom prst="rect">
                      <a:avLst/>
                    </a:prstGeom>
                  </pic:spPr>
                </pic:pic>
              </a:graphicData>
            </a:graphic>
          </wp:inline>
        </w:drawing>
      </w:r>
    </w:p>
    <w:p w:rsidR="0030693F" w:rsidRDefault="0030693F" w:rsidP="0030693F">
      <w:r>
        <w:t>Round to nearest even number.</w:t>
      </w:r>
    </w:p>
    <w:p w:rsidR="0030693F" w:rsidRDefault="00A77DA0" w:rsidP="0030693F">
      <w:r>
        <w:rPr>
          <w:noProof/>
        </w:rPr>
        <w:drawing>
          <wp:inline distT="0" distB="0" distL="0" distR="0" wp14:anchorId="3B687140" wp14:editId="4A367EAD">
            <wp:extent cx="4831499" cy="182896"/>
            <wp:effectExtent l="0" t="0" r="7620" b="762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831499" cy="182896"/>
                    </a:xfrm>
                    <a:prstGeom prst="rect">
                      <a:avLst/>
                    </a:prstGeom>
                  </pic:spPr>
                </pic:pic>
              </a:graphicData>
            </a:graphic>
          </wp:inline>
        </w:drawing>
      </w:r>
    </w:p>
    <w:p w:rsidR="0030693F" w:rsidRDefault="0030693F" w:rsidP="0030693F"/>
    <w:p w:rsidR="00F035D2" w:rsidRDefault="00F035D2" w:rsidP="00F035D2">
      <w:pPr>
        <w:pStyle w:val="Heading2"/>
      </w:pPr>
      <w:bookmarkStart w:id="92" w:name="_Toc490232503"/>
      <w:r>
        <w:lastRenderedPageBreak/>
        <w:t>Variables</w:t>
      </w:r>
      <w:bookmarkEnd w:id="92"/>
    </w:p>
    <w:p w:rsidR="00F035D2" w:rsidRDefault="00F035D2" w:rsidP="00F035D2">
      <w:r>
        <w:t>In most languages, a variable is a pointer to a location in memory. In JavaScript, a variable is a property of some object. Global variables are properties of the window object.</w:t>
      </w:r>
    </w:p>
    <w:p w:rsidR="00F035D2" w:rsidRDefault="00F035D2" w:rsidP="00F035D2">
      <w:r>
        <w:t xml:space="preserve">   </w:t>
      </w:r>
      <w:r>
        <w:rPr>
          <w:noProof/>
        </w:rPr>
        <w:drawing>
          <wp:inline distT="0" distB="0" distL="0" distR="0" wp14:anchorId="5B702206" wp14:editId="70348F7F">
            <wp:extent cx="5014395" cy="655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014395" cy="655377"/>
                    </a:xfrm>
                    <a:prstGeom prst="rect">
                      <a:avLst/>
                    </a:prstGeom>
                  </pic:spPr>
                </pic:pic>
              </a:graphicData>
            </a:graphic>
          </wp:inline>
        </w:drawing>
      </w:r>
    </w:p>
    <w:p w:rsidR="00F035D2" w:rsidRDefault="00F035D2" w:rsidP="00F035D2">
      <w:pPr>
        <w:pStyle w:val="Heading3"/>
      </w:pPr>
      <w:bookmarkStart w:id="93" w:name="_Toc490232504"/>
      <w:r>
        <w:t>Scopes</w:t>
      </w:r>
      <w:bookmarkEnd w:id="93"/>
    </w:p>
    <w:p w:rsidR="00F035D2" w:rsidRDefault="00F035D2" w:rsidP="00F035D2">
      <w:r>
        <w:t>In JavaScript, variables have up to three levels of scopes.</w:t>
      </w:r>
    </w:p>
    <w:p w:rsidR="00F035D2" w:rsidRDefault="00F035D2" w:rsidP="007E3AA4">
      <w:pPr>
        <w:pStyle w:val="ListParagraph"/>
        <w:numPr>
          <w:ilvl w:val="0"/>
          <w:numId w:val="23"/>
        </w:numPr>
      </w:pPr>
      <w:r>
        <w:t>Global</w:t>
      </w:r>
    </w:p>
    <w:p w:rsidR="00F035D2" w:rsidRDefault="00F035D2" w:rsidP="007E3AA4">
      <w:pPr>
        <w:pStyle w:val="ListParagraph"/>
        <w:numPr>
          <w:ilvl w:val="0"/>
          <w:numId w:val="23"/>
        </w:numPr>
      </w:pPr>
      <w:r>
        <w:t>Function</w:t>
      </w:r>
    </w:p>
    <w:p w:rsidR="00F035D2" w:rsidRPr="00F035D2" w:rsidRDefault="00F035D2" w:rsidP="007E3AA4">
      <w:pPr>
        <w:pStyle w:val="ListParagraph"/>
        <w:numPr>
          <w:ilvl w:val="0"/>
          <w:numId w:val="23"/>
        </w:numPr>
      </w:pPr>
      <w:r>
        <w:t xml:space="preserve">Block {}  </w:t>
      </w:r>
    </w:p>
    <w:p w:rsidR="00F035D2" w:rsidRDefault="00F035D2" w:rsidP="00F035D2"/>
    <w:p w:rsidR="00B54AC8" w:rsidRDefault="00B54AC8" w:rsidP="00B54AC8">
      <w:pPr>
        <w:pStyle w:val="Heading4"/>
      </w:pPr>
      <w:r>
        <w:t>Global Scope</w:t>
      </w:r>
    </w:p>
    <w:p w:rsidR="00B54AC8" w:rsidRDefault="00B54AC8" w:rsidP="00B54AC8">
      <w:r>
        <w:t>Variables are added to the global scope when</w:t>
      </w:r>
      <w:r w:rsidR="0030693F">
        <w:t xml:space="preserve"> they are</w:t>
      </w:r>
      <w:r>
        <w:t>:</w:t>
      </w:r>
    </w:p>
    <w:p w:rsidR="00406E55" w:rsidRDefault="00406E55" w:rsidP="007E3AA4">
      <w:pPr>
        <w:pStyle w:val="ListParagraph"/>
        <w:numPr>
          <w:ilvl w:val="0"/>
          <w:numId w:val="31"/>
        </w:numPr>
      </w:pPr>
      <w:r>
        <w:t>Defined outside of any function with or without “var”.</w:t>
      </w:r>
    </w:p>
    <w:p w:rsidR="00B54AC8" w:rsidRDefault="00B54AC8" w:rsidP="007E3AA4">
      <w:pPr>
        <w:pStyle w:val="ListParagraph"/>
        <w:numPr>
          <w:ilvl w:val="0"/>
          <w:numId w:val="31"/>
        </w:numPr>
      </w:pPr>
      <w:r>
        <w:t xml:space="preserve">Defined </w:t>
      </w:r>
      <w:r w:rsidR="00406E55">
        <w:t>within a function</w:t>
      </w:r>
      <w:r>
        <w:t xml:space="preserve"> without using “var”.</w:t>
      </w:r>
    </w:p>
    <w:p w:rsidR="00B54AC8" w:rsidRDefault="00127827" w:rsidP="007E3AA4">
      <w:pPr>
        <w:pStyle w:val="ListParagraph"/>
        <w:numPr>
          <w:ilvl w:val="1"/>
          <w:numId w:val="31"/>
        </w:numPr>
      </w:pPr>
      <w:r>
        <w:t>Example:</w:t>
      </w:r>
      <w:r>
        <w:br/>
        <w:t xml:space="preserve">   </w:t>
      </w:r>
      <w:r w:rsidR="00A77DA0">
        <w:rPr>
          <w:noProof/>
        </w:rPr>
        <w:drawing>
          <wp:inline distT="0" distB="0" distL="0" distR="0" wp14:anchorId="3B6DE85D" wp14:editId="552EC2F1">
            <wp:extent cx="1905165" cy="937341"/>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905165" cy="937341"/>
                    </a:xfrm>
                    <a:prstGeom prst="rect">
                      <a:avLst/>
                    </a:prstGeom>
                  </pic:spPr>
                </pic:pic>
              </a:graphicData>
            </a:graphic>
          </wp:inline>
        </w:drawing>
      </w:r>
      <w:r w:rsidR="00CB4B59">
        <w:t xml:space="preserve"> </w:t>
      </w:r>
    </w:p>
    <w:p w:rsidR="00CB4B59" w:rsidRDefault="00CB4B59" w:rsidP="007E3AA4">
      <w:pPr>
        <w:pStyle w:val="ListParagraph"/>
        <w:numPr>
          <w:ilvl w:val="1"/>
          <w:numId w:val="31"/>
        </w:numPr>
      </w:pPr>
      <w:r>
        <w:t xml:space="preserve">Variables created in functions without “var” are said to be “hoisted” to the global scope. These variables are properties of the </w:t>
      </w:r>
      <w:r w:rsidRPr="00CB4B59">
        <w:rPr>
          <w:rStyle w:val="ScreenTextChar"/>
        </w:rPr>
        <w:t>window</w:t>
      </w:r>
      <w:r>
        <w:t xml:space="preserve"> object.</w:t>
      </w:r>
    </w:p>
    <w:p w:rsidR="00CB4B59" w:rsidRPr="00B54AC8" w:rsidRDefault="00CB4B59" w:rsidP="007E3AA4">
      <w:pPr>
        <w:pStyle w:val="ListParagraph"/>
        <w:numPr>
          <w:ilvl w:val="1"/>
          <w:numId w:val="31"/>
        </w:numPr>
      </w:pPr>
      <w:r>
        <w:t>If you add “</w:t>
      </w:r>
      <w:r w:rsidRPr="00CB4B59">
        <w:t>use strict</w:t>
      </w:r>
      <w:r>
        <w:t>” to a scope, then attempts to create variables without declaring them with “var” will raise an error.</w:t>
      </w:r>
    </w:p>
    <w:p w:rsidR="00D74F5B" w:rsidRDefault="00D74F5B" w:rsidP="00F035D2"/>
    <w:p w:rsidR="00B54AC8" w:rsidRDefault="00D74F5B" w:rsidP="00D74F5B">
      <w:pPr>
        <w:pStyle w:val="Heading4"/>
      </w:pPr>
      <w:r>
        <w:t>Function Scope</w:t>
      </w:r>
    </w:p>
    <w:p w:rsidR="00406E55" w:rsidRDefault="00406E55" w:rsidP="00406E55">
      <w:r>
        <w:t>Variables are added a function scope when:</w:t>
      </w:r>
    </w:p>
    <w:p w:rsidR="00406E55" w:rsidRDefault="00406E55" w:rsidP="007E3AA4">
      <w:pPr>
        <w:pStyle w:val="ListParagraph"/>
        <w:numPr>
          <w:ilvl w:val="0"/>
          <w:numId w:val="31"/>
        </w:numPr>
      </w:pPr>
      <w:r>
        <w:t>Declared within the function’s code block ({}) using “var”.</w:t>
      </w:r>
    </w:p>
    <w:p w:rsidR="003C53B1" w:rsidRPr="00406E55" w:rsidRDefault="003C53B1" w:rsidP="007E3AA4">
      <w:pPr>
        <w:pStyle w:val="ListParagraph"/>
        <w:numPr>
          <w:ilvl w:val="0"/>
          <w:numId w:val="31"/>
        </w:numPr>
      </w:pPr>
      <w:r>
        <w:t>When not declared using “var”, the variable is created at the Global level.</w:t>
      </w:r>
    </w:p>
    <w:p w:rsidR="00D74F5B" w:rsidRDefault="00D74F5B" w:rsidP="00F035D2"/>
    <w:p w:rsidR="00D74F5B" w:rsidRDefault="00D74F5B" w:rsidP="00D74F5B">
      <w:pPr>
        <w:pStyle w:val="Heading4"/>
      </w:pPr>
      <w:r>
        <w:t>Block {} Scope</w:t>
      </w:r>
    </w:p>
    <w:p w:rsidR="00D74F5B" w:rsidRDefault="00406E55" w:rsidP="00F035D2">
      <w:r>
        <w:t>ECMAScript 2015 (6) adds a “let” keyword that can be used in place of “var” to create variables that are scoped to a code block ({}) such as an “if” or “for”.</w:t>
      </w:r>
    </w:p>
    <w:p w:rsidR="00406E55" w:rsidRDefault="00EA23D7" w:rsidP="00F035D2">
      <w:r>
        <w:lastRenderedPageBreak/>
        <w:t xml:space="preserve">   </w:t>
      </w:r>
      <w:r>
        <w:rPr>
          <w:noProof/>
        </w:rPr>
        <w:drawing>
          <wp:inline distT="0" distB="0" distL="0" distR="0" wp14:anchorId="75F1D352" wp14:editId="5FD1D814">
            <wp:extent cx="2903471" cy="21090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903471" cy="2109018"/>
                    </a:xfrm>
                    <a:prstGeom prst="rect">
                      <a:avLst/>
                    </a:prstGeom>
                  </pic:spPr>
                </pic:pic>
              </a:graphicData>
            </a:graphic>
          </wp:inline>
        </w:drawing>
      </w:r>
    </w:p>
    <w:p w:rsidR="00406E55" w:rsidRDefault="003C53B1" w:rsidP="00F035D2">
      <w:r>
        <w:t xml:space="preserve">The </w:t>
      </w:r>
      <w:r w:rsidR="00EA23D7">
        <w:t xml:space="preserve">“let” </w:t>
      </w:r>
      <w:r>
        <w:t xml:space="preserve">keyword </w:t>
      </w:r>
      <w:r w:rsidR="00EA23D7">
        <w:t xml:space="preserve">is supported in </w:t>
      </w:r>
      <w:r w:rsidR="00115A12">
        <w:t>the latest versions of most browsers</w:t>
      </w:r>
      <w:r w:rsidR="00EA23D7">
        <w:t>. Earlier browsers will report an error (“</w:t>
      </w:r>
      <w:r w:rsidR="00EA23D7" w:rsidRPr="00EA23D7">
        <w:t xml:space="preserve">Expected </w:t>
      </w:r>
      <w:r w:rsidR="0046058F">
        <w:t>‘</w:t>
      </w:r>
      <w:r w:rsidR="00EA23D7" w:rsidRPr="00EA23D7">
        <w:t>;</w:t>
      </w:r>
      <w:r w:rsidR="0046058F">
        <w:t>’</w:t>
      </w:r>
      <w:r w:rsidR="00EA23D7">
        <w:t>” or similar) on lines with “let”, so use only where you know which browsers will be used.</w:t>
      </w:r>
      <w:r w:rsidR="00115A12">
        <w:t xml:space="preserve"> To see browser support see: </w:t>
      </w:r>
      <w:r w:rsidR="0046058F" w:rsidRPr="003C53B1">
        <w:t>http://caniuse.com/#search=let</w:t>
      </w:r>
    </w:p>
    <w:p w:rsidR="00EA23D7" w:rsidRDefault="00EA23D7" w:rsidP="00F035D2"/>
    <w:p w:rsidR="00F035D2" w:rsidRDefault="00F035D2" w:rsidP="00F035D2">
      <w:pPr>
        <w:pStyle w:val="Heading3"/>
      </w:pPr>
      <w:bookmarkStart w:id="94" w:name="_Toc490232505"/>
      <w:r>
        <w:t>Hoisting</w:t>
      </w:r>
      <w:bookmarkEnd w:id="94"/>
    </w:p>
    <w:p w:rsidR="000134E2" w:rsidRDefault="000134E2" w:rsidP="000134E2">
      <w:pPr>
        <w:pStyle w:val="Heading4"/>
      </w:pPr>
      <w:r>
        <w:t>Variables</w:t>
      </w:r>
    </w:p>
    <w:p w:rsidR="00F035D2" w:rsidRDefault="000134E2" w:rsidP="00F035D2">
      <w:r>
        <w:t xml:space="preserve">Variables created without “var” are automatically created at the Global scope, i.e. as properties of the </w:t>
      </w:r>
      <w:r w:rsidRPr="000134E2">
        <w:rPr>
          <w:rStyle w:val="ScreenTextChar"/>
        </w:rPr>
        <w:t>window</w:t>
      </w:r>
      <w:r>
        <w:t xml:space="preserve"> object. </w:t>
      </w:r>
    </w:p>
    <w:p w:rsidR="000134E2" w:rsidRDefault="00127827" w:rsidP="00F035D2">
      <w:r>
        <w:rPr>
          <w:noProof/>
        </w:rPr>
        <w:drawing>
          <wp:inline distT="0" distB="0" distL="0" distR="0" wp14:anchorId="7B58C573" wp14:editId="62EA63ED">
            <wp:extent cx="4892464" cy="1272650"/>
            <wp:effectExtent l="0" t="0" r="3810" b="381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892464" cy="1272650"/>
                    </a:xfrm>
                    <a:prstGeom prst="rect">
                      <a:avLst/>
                    </a:prstGeom>
                  </pic:spPr>
                </pic:pic>
              </a:graphicData>
            </a:graphic>
          </wp:inline>
        </w:drawing>
      </w:r>
    </w:p>
    <w:p w:rsidR="000134E2" w:rsidRPr="000134E2" w:rsidRDefault="000134E2" w:rsidP="00F035D2">
      <w:pPr>
        <w:rPr>
          <w:b/>
          <w:i/>
        </w:rPr>
      </w:pPr>
      <w:r w:rsidRPr="000134E2">
        <w:rPr>
          <w:b/>
          <w:i/>
        </w:rPr>
        <w:t xml:space="preserve">Hoisting of improperly declared variables is one of the most common </w:t>
      </w:r>
      <w:r w:rsidR="00127827">
        <w:rPr>
          <w:b/>
          <w:i/>
        </w:rPr>
        <w:t xml:space="preserve">errors for </w:t>
      </w:r>
      <w:r w:rsidRPr="000134E2">
        <w:rPr>
          <w:b/>
          <w:i/>
        </w:rPr>
        <w:t>new developer</w:t>
      </w:r>
      <w:r w:rsidR="00127827">
        <w:rPr>
          <w:b/>
          <w:i/>
        </w:rPr>
        <w:t>s</w:t>
      </w:r>
      <w:r w:rsidRPr="000134E2">
        <w:rPr>
          <w:b/>
          <w:i/>
        </w:rPr>
        <w:t>. Always declare variables using “var”.</w:t>
      </w:r>
    </w:p>
    <w:p w:rsidR="000134E2" w:rsidRDefault="000134E2" w:rsidP="00F035D2"/>
    <w:p w:rsidR="000134E2" w:rsidRDefault="000134E2" w:rsidP="000134E2">
      <w:pPr>
        <w:pStyle w:val="Heading4"/>
      </w:pPr>
      <w:r>
        <w:t>Functions</w:t>
      </w:r>
    </w:p>
    <w:p w:rsidR="000134E2" w:rsidRPr="000134E2" w:rsidRDefault="000134E2" w:rsidP="000134E2">
      <w:r>
        <w:t xml:space="preserve">Default declarations of function create them at the Global scope, as properties of the </w:t>
      </w:r>
      <w:r w:rsidRPr="000134E2">
        <w:rPr>
          <w:rStyle w:val="ScreenTextChar"/>
        </w:rPr>
        <w:t>window</w:t>
      </w:r>
      <w:r>
        <w:t xml:space="preserve"> object. Exceptions include anonymous functions and functions defined inside of other functions.</w:t>
      </w:r>
    </w:p>
    <w:p w:rsidR="00F035D2" w:rsidRDefault="00F035D2" w:rsidP="00F035D2"/>
    <w:p w:rsidR="00D74F5B" w:rsidRDefault="00D74F5B" w:rsidP="00D74F5B">
      <w:pPr>
        <w:pStyle w:val="Heading3"/>
      </w:pPr>
      <w:bookmarkStart w:id="95" w:name="_Toc490232506"/>
      <w:r>
        <w:t>Strict Mode</w:t>
      </w:r>
      <w:bookmarkEnd w:id="95"/>
    </w:p>
    <w:p w:rsidR="00D74F5B" w:rsidRDefault="00D74F5B" w:rsidP="00D74F5B">
      <w:r>
        <w:t xml:space="preserve">To prevent the accidental creation of hoisted variables you can add </w:t>
      </w:r>
      <w:r w:rsidR="0046058F">
        <w:rPr>
          <w:rStyle w:val="ScreenTextChar"/>
        </w:rPr>
        <w:t>‘</w:t>
      </w:r>
      <w:r w:rsidRPr="00D74F5B">
        <w:rPr>
          <w:rStyle w:val="ScreenTextChar"/>
        </w:rPr>
        <w:t>use strict</w:t>
      </w:r>
      <w:r w:rsidR="0046058F">
        <w:rPr>
          <w:rStyle w:val="ScreenTextChar"/>
        </w:rPr>
        <w:t>’</w:t>
      </w:r>
      <w:r>
        <w:t xml:space="preserve"> to your code.</w:t>
      </w:r>
    </w:p>
    <w:p w:rsidR="00D74F5B" w:rsidRPr="00D74F5B" w:rsidRDefault="003C53B1" w:rsidP="00D74F5B">
      <w:r>
        <w:t xml:space="preserve">   </w:t>
      </w:r>
      <w:r w:rsidR="00D74F5B">
        <w:t xml:space="preserve">   </w:t>
      </w:r>
      <w:r w:rsidR="00D74F5B">
        <w:rPr>
          <w:noProof/>
        </w:rPr>
        <w:drawing>
          <wp:inline distT="0" distB="0" distL="0" distR="0" wp14:anchorId="36205AC4" wp14:editId="5ADB54AC">
            <wp:extent cx="4052286" cy="771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052286" cy="771592"/>
                    </a:xfrm>
                    <a:prstGeom prst="rect">
                      <a:avLst/>
                    </a:prstGeom>
                  </pic:spPr>
                </pic:pic>
              </a:graphicData>
            </a:graphic>
          </wp:inline>
        </w:drawing>
      </w:r>
    </w:p>
    <w:p w:rsidR="00F035D2" w:rsidRDefault="00D74F5B" w:rsidP="007E3AA4">
      <w:pPr>
        <w:pStyle w:val="ListParagraph"/>
        <w:numPr>
          <w:ilvl w:val="0"/>
          <w:numId w:val="31"/>
        </w:numPr>
      </w:pPr>
      <w:r>
        <w:lastRenderedPageBreak/>
        <w:t xml:space="preserve">Strict mode can be applied to </w:t>
      </w:r>
      <w:r w:rsidRPr="00D74F5B">
        <w:t xml:space="preserve">entire scripts or </w:t>
      </w:r>
      <w:r w:rsidR="00115A12">
        <w:t>within</w:t>
      </w:r>
      <w:r w:rsidRPr="00D74F5B">
        <w:t xml:space="preserve"> individual functions</w:t>
      </w:r>
      <w:r>
        <w:t>.</w:t>
      </w:r>
    </w:p>
    <w:p w:rsidR="00D74F5B" w:rsidRDefault="00D74F5B" w:rsidP="007E3AA4">
      <w:pPr>
        <w:pStyle w:val="ListParagraph"/>
        <w:numPr>
          <w:ilvl w:val="0"/>
          <w:numId w:val="31"/>
        </w:numPr>
      </w:pPr>
      <w:r>
        <w:t>Introduced with ECMAScript 5</w:t>
      </w:r>
      <w:r w:rsidR="00406E55">
        <w:t>.</w:t>
      </w:r>
    </w:p>
    <w:p w:rsidR="00406E55" w:rsidRDefault="00406E55" w:rsidP="007E3AA4">
      <w:pPr>
        <w:pStyle w:val="ListParagraph"/>
        <w:numPr>
          <w:ilvl w:val="0"/>
          <w:numId w:val="31"/>
        </w:numPr>
      </w:pPr>
      <w:r>
        <w:t xml:space="preserve">See: </w:t>
      </w:r>
      <w:r w:rsidR="0046058F" w:rsidRPr="00127827">
        <w:t>https://developer.mozilla.org/en-US/docs/Web/JavaScript/Reference/Strict_mode</w:t>
      </w:r>
    </w:p>
    <w:p w:rsidR="00115A12" w:rsidRDefault="00115A12" w:rsidP="007E3AA4">
      <w:pPr>
        <w:pStyle w:val="ListParagraph"/>
        <w:numPr>
          <w:ilvl w:val="0"/>
          <w:numId w:val="31"/>
        </w:numPr>
      </w:pPr>
      <w:r>
        <w:t xml:space="preserve">For browser support: </w:t>
      </w:r>
      <w:r w:rsidR="0046058F" w:rsidRPr="00127827">
        <w:t>http://caniuse.com/#feat=use-strict</w:t>
      </w:r>
    </w:p>
    <w:p w:rsidR="0012194F" w:rsidRPr="0012194F" w:rsidRDefault="0012194F" w:rsidP="0012194F"/>
    <w:p w:rsidR="00480480" w:rsidRDefault="00191858" w:rsidP="00191858">
      <w:pPr>
        <w:pStyle w:val="Heading3"/>
      </w:pPr>
      <w:bookmarkStart w:id="96" w:name="_Toc490232507"/>
      <w:r>
        <w:t>Creating Variables</w:t>
      </w:r>
      <w:bookmarkEnd w:id="96"/>
    </w:p>
    <w:p w:rsidR="003C53B1" w:rsidRDefault="003C53B1" w:rsidP="007E3AA4">
      <w:pPr>
        <w:pStyle w:val="ListParagraph"/>
        <w:numPr>
          <w:ilvl w:val="0"/>
          <w:numId w:val="34"/>
        </w:numPr>
      </w:pPr>
      <w:r>
        <w:t>A variable is created at either the Global or function scope when declared using “var”.</w:t>
      </w:r>
      <w:r>
        <w:br/>
      </w:r>
      <w:r w:rsidR="00127827">
        <w:rPr>
          <w:noProof/>
        </w:rPr>
        <w:drawing>
          <wp:inline distT="0" distB="0" distL="0" distR="0" wp14:anchorId="12A75191" wp14:editId="3175580B">
            <wp:extent cx="1501270" cy="304826"/>
            <wp:effectExtent l="0" t="0" r="381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501270" cy="304826"/>
                    </a:xfrm>
                    <a:prstGeom prst="rect">
                      <a:avLst/>
                    </a:prstGeom>
                  </pic:spPr>
                </pic:pic>
              </a:graphicData>
            </a:graphic>
          </wp:inline>
        </w:drawing>
      </w:r>
    </w:p>
    <w:p w:rsidR="003C53B1" w:rsidRDefault="003C53B1" w:rsidP="007E3AA4">
      <w:pPr>
        <w:pStyle w:val="ListParagraph"/>
        <w:numPr>
          <w:ilvl w:val="0"/>
          <w:numId w:val="34"/>
        </w:numPr>
      </w:pPr>
      <w:r>
        <w:t xml:space="preserve">A variable is always created at the Global scope when the first </w:t>
      </w:r>
      <w:r w:rsidR="00A45771">
        <w:t>occurrence</w:t>
      </w:r>
      <w:r>
        <w:t xml:space="preserve"> is an assignment without using “var”.</w:t>
      </w:r>
      <w:r>
        <w:br/>
      </w:r>
      <w:r w:rsidR="00127827">
        <w:rPr>
          <w:noProof/>
        </w:rPr>
        <w:drawing>
          <wp:inline distT="0" distB="0" distL="0" distR="0" wp14:anchorId="5C491E06" wp14:editId="2E490303">
            <wp:extent cx="1333616" cy="129551"/>
            <wp:effectExtent l="0" t="0" r="0" b="381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333616" cy="129551"/>
                    </a:xfrm>
                    <a:prstGeom prst="rect">
                      <a:avLst/>
                    </a:prstGeom>
                  </pic:spPr>
                </pic:pic>
              </a:graphicData>
            </a:graphic>
          </wp:inline>
        </w:drawing>
      </w:r>
    </w:p>
    <w:p w:rsidR="00191858" w:rsidRDefault="0046058F" w:rsidP="007E3AA4">
      <w:pPr>
        <w:pStyle w:val="ListParagraph"/>
        <w:numPr>
          <w:ilvl w:val="0"/>
          <w:numId w:val="34"/>
        </w:numPr>
      </w:pPr>
      <w:r>
        <w:t>Declaring a variable with the same name of an existing variable or function will overwrite the existing item.</w:t>
      </w:r>
    </w:p>
    <w:p w:rsidR="00D57DD1" w:rsidRDefault="0046058F" w:rsidP="007E3AA4">
      <w:pPr>
        <w:pStyle w:val="ListParagraph"/>
        <w:numPr>
          <w:ilvl w:val="1"/>
          <w:numId w:val="34"/>
        </w:numPr>
      </w:pPr>
      <w:r>
        <w:t>Example of a variable overwriting a function:</w:t>
      </w:r>
      <w:r>
        <w:br/>
      </w:r>
      <w:r w:rsidR="00606A17">
        <w:rPr>
          <w:noProof/>
        </w:rPr>
        <w:drawing>
          <wp:inline distT="0" distB="0" distL="0" distR="0" wp14:anchorId="62FE5E36" wp14:editId="5F8E3810">
            <wp:extent cx="4168501" cy="762066"/>
            <wp:effectExtent l="0" t="0" r="381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168501" cy="762066"/>
                    </a:xfrm>
                    <a:prstGeom prst="rect">
                      <a:avLst/>
                    </a:prstGeom>
                  </pic:spPr>
                </pic:pic>
              </a:graphicData>
            </a:graphic>
          </wp:inline>
        </w:drawing>
      </w:r>
    </w:p>
    <w:p w:rsidR="0046058F" w:rsidRDefault="00D57DD1" w:rsidP="007E3AA4">
      <w:pPr>
        <w:pStyle w:val="ListParagraph"/>
        <w:numPr>
          <w:ilvl w:val="1"/>
          <w:numId w:val="34"/>
        </w:numPr>
      </w:pPr>
      <w:r>
        <w:t xml:space="preserve">Even the </w:t>
      </w:r>
      <w:r w:rsidR="006C7405">
        <w:t>built-in</w:t>
      </w:r>
      <w:r>
        <w:t xml:space="preserve"> functions can be overwritten.</w:t>
      </w:r>
      <w:r>
        <w:br/>
      </w:r>
      <w:r w:rsidR="00606A17">
        <w:rPr>
          <w:noProof/>
        </w:rPr>
        <w:drawing>
          <wp:inline distT="0" distB="0" distL="0" distR="0" wp14:anchorId="7AE07C00" wp14:editId="0BBE1404">
            <wp:extent cx="3345470" cy="464860"/>
            <wp:effectExtent l="0" t="0" r="762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345470" cy="464860"/>
                    </a:xfrm>
                    <a:prstGeom prst="rect">
                      <a:avLst/>
                    </a:prstGeom>
                  </pic:spPr>
                </pic:pic>
              </a:graphicData>
            </a:graphic>
          </wp:inline>
        </w:drawing>
      </w:r>
    </w:p>
    <w:p w:rsidR="003C53B1" w:rsidRDefault="003C53B1" w:rsidP="003C53B1"/>
    <w:p w:rsidR="00191858" w:rsidRDefault="00191858" w:rsidP="00191858">
      <w:pPr>
        <w:pStyle w:val="Heading3"/>
      </w:pPr>
      <w:bookmarkStart w:id="97" w:name="_Toc490232508"/>
      <w:r>
        <w:t>Deleting Variables</w:t>
      </w:r>
      <w:bookmarkEnd w:id="97"/>
    </w:p>
    <w:p w:rsidR="003C53B1" w:rsidRDefault="003C53B1" w:rsidP="007E3AA4">
      <w:pPr>
        <w:pStyle w:val="ListParagraph"/>
        <w:numPr>
          <w:ilvl w:val="0"/>
          <w:numId w:val="27"/>
        </w:numPr>
      </w:pPr>
      <w:r>
        <w:t>Variable</w:t>
      </w:r>
      <w:r w:rsidR="0030693F">
        <w:t>s</w:t>
      </w:r>
      <w:r>
        <w:t xml:space="preserve"> are deleted when they go out of scope, or when a new page is loaded.</w:t>
      </w:r>
    </w:p>
    <w:p w:rsidR="0030693F" w:rsidRDefault="0030693F" w:rsidP="007E3AA4">
      <w:pPr>
        <w:pStyle w:val="ListParagraph"/>
        <w:numPr>
          <w:ilvl w:val="0"/>
          <w:numId w:val="27"/>
        </w:numPr>
      </w:pPr>
      <w:r>
        <w:t>Unreferenced objects and variables no longer in scope are automatically removed from memory by a garbage collection process.</w:t>
      </w:r>
    </w:p>
    <w:p w:rsidR="00191858" w:rsidRDefault="00C03A83" w:rsidP="007E3AA4">
      <w:pPr>
        <w:pStyle w:val="ListParagraph"/>
        <w:numPr>
          <w:ilvl w:val="0"/>
          <w:numId w:val="27"/>
        </w:numPr>
      </w:pPr>
      <w:r>
        <w:t>Garbage collection is a background process and cannot be forced.</w:t>
      </w:r>
    </w:p>
    <w:p w:rsidR="00C03A83" w:rsidRDefault="00C03A83" w:rsidP="007E3AA4">
      <w:pPr>
        <w:pStyle w:val="ListParagraph"/>
        <w:numPr>
          <w:ilvl w:val="1"/>
          <w:numId w:val="27"/>
        </w:numPr>
      </w:pPr>
      <w:r>
        <w:t xml:space="preserve">How garbage collection in JavaScript works: </w:t>
      </w:r>
      <w:r>
        <w:br/>
      </w:r>
      <w:r w:rsidRPr="00C03A83">
        <w:t>https://developer.mozilla.org/en-US/docs/Web/JavaScript/Memory_Management</w:t>
      </w:r>
    </w:p>
    <w:p w:rsidR="00C03A83" w:rsidRDefault="00C03A83" w:rsidP="007E3AA4">
      <w:pPr>
        <w:pStyle w:val="ListParagraph"/>
        <w:numPr>
          <w:ilvl w:val="0"/>
          <w:numId w:val="27"/>
        </w:numPr>
      </w:pPr>
      <w:r>
        <w:t>All variables are discarded when a new page loads.</w:t>
      </w:r>
    </w:p>
    <w:p w:rsidR="00606A17" w:rsidRDefault="00606A17" w:rsidP="00606A17"/>
    <w:p w:rsidR="00606A17" w:rsidRPr="00606A17" w:rsidRDefault="003C53B1" w:rsidP="00606A17">
      <w:pPr>
        <w:pStyle w:val="Heading3"/>
      </w:pPr>
      <w:bookmarkStart w:id="98" w:name="_Toc490232509"/>
      <w:r>
        <w:t xml:space="preserve">The </w:t>
      </w:r>
      <w:r w:rsidR="00C03A83">
        <w:t>delete</w:t>
      </w:r>
      <w:r>
        <w:t xml:space="preserve"> </w:t>
      </w:r>
      <w:r w:rsidR="00606A17">
        <w:t>S</w:t>
      </w:r>
      <w:r>
        <w:t>tatement</w:t>
      </w:r>
      <w:bookmarkEnd w:id="98"/>
    </w:p>
    <w:p w:rsidR="00C03A83" w:rsidRDefault="00C03A83" w:rsidP="007E3AA4">
      <w:pPr>
        <w:pStyle w:val="ListParagraph"/>
        <w:numPr>
          <w:ilvl w:val="0"/>
          <w:numId w:val="28"/>
        </w:numPr>
      </w:pPr>
      <w:r>
        <w:t>You cannot not delete a variable declared using “var”</w:t>
      </w:r>
      <w:r w:rsidR="004F6249">
        <w:t xml:space="preserve">. </w:t>
      </w:r>
    </w:p>
    <w:p w:rsidR="004F6249" w:rsidRDefault="004F6249" w:rsidP="007E3AA4">
      <w:pPr>
        <w:pStyle w:val="ListParagraph"/>
        <w:numPr>
          <w:ilvl w:val="1"/>
          <w:numId w:val="28"/>
        </w:numPr>
      </w:pPr>
      <w:r>
        <w:lastRenderedPageBreak/>
        <w:t>This code:</w:t>
      </w:r>
      <w:r>
        <w:br/>
      </w:r>
      <w:r w:rsidR="00606A17">
        <w:rPr>
          <w:noProof/>
        </w:rPr>
        <w:drawing>
          <wp:inline distT="0" distB="0" distL="0" distR="0" wp14:anchorId="5F16AF4A" wp14:editId="7B6B8BA2">
            <wp:extent cx="1036410" cy="937341"/>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1036410" cy="937341"/>
                    </a:xfrm>
                    <a:prstGeom prst="rect">
                      <a:avLst/>
                    </a:prstGeom>
                  </pic:spPr>
                </pic:pic>
              </a:graphicData>
            </a:graphic>
          </wp:inline>
        </w:drawing>
      </w:r>
      <w:r>
        <w:br/>
        <w:t>returns:</w:t>
      </w:r>
      <w:r>
        <w:br/>
        <w:t xml:space="preserve">  123</w:t>
      </w:r>
      <w:r w:rsidR="003C53B1">
        <w:t xml:space="preserve">  // before deletion</w:t>
      </w:r>
      <w:r>
        <w:br/>
        <w:t xml:space="preserve">  123</w:t>
      </w:r>
      <w:r w:rsidR="003C53B1">
        <w:t xml:space="preserve">  // after deletion attempt</w:t>
      </w:r>
      <w:r>
        <w:br/>
        <w:t>i.e. “x” was not deleted.</w:t>
      </w:r>
    </w:p>
    <w:p w:rsidR="000B517B" w:rsidRDefault="000B517B" w:rsidP="007E3AA4">
      <w:pPr>
        <w:pStyle w:val="ListParagraph"/>
        <w:numPr>
          <w:ilvl w:val="0"/>
          <w:numId w:val="28"/>
        </w:numPr>
      </w:pPr>
      <w:r>
        <w:t>Properties can be deleted.</w:t>
      </w:r>
    </w:p>
    <w:p w:rsidR="000B517B" w:rsidRDefault="00606A17" w:rsidP="000D375E">
      <w:pPr>
        <w:pStyle w:val="ListParagraph"/>
        <w:numPr>
          <w:ilvl w:val="1"/>
          <w:numId w:val="28"/>
        </w:numPr>
      </w:pPr>
      <w:r>
        <w:t>This code deletes the “a” property:</w:t>
      </w:r>
      <w:r>
        <w:br/>
      </w:r>
      <w:r>
        <w:rPr>
          <w:noProof/>
        </w:rPr>
        <w:drawing>
          <wp:inline distT="0" distB="0" distL="0" distR="0" wp14:anchorId="31B066B2" wp14:editId="4CB10D10">
            <wp:extent cx="1966130" cy="602032"/>
            <wp:effectExtent l="0" t="0" r="0" b="762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966130" cy="602032"/>
                    </a:xfrm>
                    <a:prstGeom prst="rect">
                      <a:avLst/>
                    </a:prstGeom>
                  </pic:spPr>
                </pic:pic>
              </a:graphicData>
            </a:graphic>
          </wp:inline>
        </w:drawing>
      </w:r>
      <w:r w:rsidR="000B517B">
        <w:t xml:space="preserve">  </w:t>
      </w:r>
    </w:p>
    <w:p w:rsidR="004F6249" w:rsidRDefault="001C2AA6" w:rsidP="007E3AA4">
      <w:pPr>
        <w:pStyle w:val="ListParagraph"/>
        <w:numPr>
          <w:ilvl w:val="0"/>
          <w:numId w:val="28"/>
        </w:numPr>
      </w:pPr>
      <w:r>
        <w:t xml:space="preserve">Note: You can delete a variable that was “var” declared in a browser’s console. The console uses </w:t>
      </w:r>
      <w:r w:rsidRPr="00606A17">
        <w:rPr>
          <w:rStyle w:val="ScreenTextChar"/>
        </w:rPr>
        <w:t>eval()</w:t>
      </w:r>
      <w:r>
        <w:t xml:space="preserve"> to run your code.</w:t>
      </w:r>
    </w:p>
    <w:p w:rsidR="003C53B1" w:rsidRDefault="003C53B1" w:rsidP="00305777"/>
    <w:p w:rsidR="00F035D2" w:rsidRDefault="00F035D2" w:rsidP="00F035D2">
      <w:pPr>
        <w:pStyle w:val="Heading2"/>
      </w:pPr>
      <w:bookmarkStart w:id="99" w:name="_Toc490232510"/>
      <w:r>
        <w:t>Functions</w:t>
      </w:r>
      <w:bookmarkEnd w:id="99"/>
    </w:p>
    <w:p w:rsidR="006B48BE" w:rsidRDefault="006B48BE" w:rsidP="00F035D2">
      <w:r>
        <w:t>Functions or Methods?</w:t>
      </w:r>
      <w:r w:rsidR="00C4060F">
        <w:t xml:space="preserve"> </w:t>
      </w:r>
      <w:r>
        <w:t xml:space="preserve">Each </w:t>
      </w:r>
      <w:r w:rsidR="009B61AA">
        <w:t xml:space="preserve">programming </w:t>
      </w:r>
      <w:r>
        <w:t xml:space="preserve">language defines these terms a little differently. </w:t>
      </w:r>
    </w:p>
    <w:p w:rsidR="006B48BE" w:rsidRDefault="006B48BE" w:rsidP="007E3AA4">
      <w:pPr>
        <w:pStyle w:val="ListParagraph"/>
        <w:numPr>
          <w:ilvl w:val="0"/>
          <w:numId w:val="25"/>
        </w:numPr>
      </w:pPr>
      <w:r>
        <w:t xml:space="preserve">Often a “function” is </w:t>
      </w:r>
      <w:r w:rsidR="007F728E">
        <w:t xml:space="preserve">defined as </w:t>
      </w:r>
      <w:r>
        <w:t xml:space="preserve">a standalone block of code with a name while a “method” is </w:t>
      </w:r>
      <w:r w:rsidR="0015448D">
        <w:t>part of an object.</w:t>
      </w:r>
    </w:p>
    <w:p w:rsidR="0015448D" w:rsidRDefault="0015448D" w:rsidP="007E3AA4">
      <w:pPr>
        <w:pStyle w:val="ListParagraph"/>
        <w:numPr>
          <w:ilvl w:val="1"/>
          <w:numId w:val="25"/>
        </w:numPr>
      </w:pPr>
      <w:r>
        <w:t>C# and Java only have methods.</w:t>
      </w:r>
    </w:p>
    <w:p w:rsidR="0015448D" w:rsidRDefault="0015448D" w:rsidP="007E3AA4">
      <w:pPr>
        <w:pStyle w:val="ListParagraph"/>
        <w:numPr>
          <w:ilvl w:val="1"/>
          <w:numId w:val="25"/>
        </w:numPr>
      </w:pPr>
      <w:r>
        <w:t>C only has functions.</w:t>
      </w:r>
    </w:p>
    <w:p w:rsidR="0015448D" w:rsidRDefault="0015448D" w:rsidP="007E3AA4">
      <w:pPr>
        <w:pStyle w:val="ListParagraph"/>
        <w:numPr>
          <w:ilvl w:val="1"/>
          <w:numId w:val="25"/>
        </w:numPr>
      </w:pPr>
      <w:r>
        <w:t>In “Functional Programming” a method has side effects and a function does not. (A function has no side effects when it returns same value</w:t>
      </w:r>
      <w:r w:rsidR="006B310A">
        <w:t>, and makes no external changes,</w:t>
      </w:r>
      <w:r>
        <w:t xml:space="preserve"> every time it is called with the same parameters.</w:t>
      </w:r>
      <w:r w:rsidR="00C4060F">
        <w:t>)</w:t>
      </w:r>
      <w:r>
        <w:t xml:space="preserve"> </w:t>
      </w:r>
    </w:p>
    <w:p w:rsidR="0015448D" w:rsidRDefault="0015448D" w:rsidP="007E3AA4">
      <w:pPr>
        <w:pStyle w:val="ListParagraph"/>
        <w:numPr>
          <w:ilvl w:val="0"/>
          <w:numId w:val="25"/>
        </w:numPr>
      </w:pPr>
      <w:r>
        <w:t xml:space="preserve">In JavaScript, every function is a property of some object, either an object you created or the </w:t>
      </w:r>
      <w:r w:rsidR="00571B86">
        <w:t>G</w:t>
      </w:r>
      <w:r>
        <w:t>lobal object (</w:t>
      </w:r>
      <w:r w:rsidRPr="00571B86">
        <w:rPr>
          <w:rStyle w:val="ScreenTextChar"/>
        </w:rPr>
        <w:t>window</w:t>
      </w:r>
      <w:r>
        <w:t>). So, they could be methods.</w:t>
      </w:r>
    </w:p>
    <w:p w:rsidR="0015448D" w:rsidRDefault="0015448D" w:rsidP="006B310A">
      <w:pPr>
        <w:pStyle w:val="ListParagraph"/>
        <w:numPr>
          <w:ilvl w:val="1"/>
          <w:numId w:val="25"/>
        </w:numPr>
      </w:pPr>
      <w:r>
        <w:t>In JavaScript, they are named “function”, so we will call them functions in th</w:t>
      </w:r>
      <w:r w:rsidR="007F728E">
        <w:t>is</w:t>
      </w:r>
      <w:r>
        <w:t xml:space="preserve"> course.</w:t>
      </w:r>
    </w:p>
    <w:p w:rsidR="007F728E" w:rsidRDefault="007F728E" w:rsidP="006B310A">
      <w:pPr>
        <w:pStyle w:val="ListParagraph"/>
        <w:numPr>
          <w:ilvl w:val="1"/>
          <w:numId w:val="25"/>
        </w:numPr>
      </w:pPr>
      <w:r>
        <w:t>Just to add to the confusion… functions are not only properties of objects, they are objects!</w:t>
      </w:r>
    </w:p>
    <w:p w:rsidR="0015448D" w:rsidRDefault="0015448D" w:rsidP="0015448D"/>
    <w:p w:rsidR="004B4A6E" w:rsidRDefault="004B4A6E" w:rsidP="004B4A6E">
      <w:pPr>
        <w:pStyle w:val="Heading3"/>
      </w:pPr>
      <w:bookmarkStart w:id="100" w:name="_Toc490232511"/>
      <w:r>
        <w:t>Function FAQ</w:t>
      </w:r>
      <w:bookmarkEnd w:id="100"/>
    </w:p>
    <w:p w:rsidR="00FD6A1B" w:rsidRDefault="00FD6A1B" w:rsidP="007E3AA4">
      <w:pPr>
        <w:pStyle w:val="ListParagraph"/>
        <w:numPr>
          <w:ilvl w:val="0"/>
          <w:numId w:val="24"/>
        </w:numPr>
      </w:pPr>
      <w:r>
        <w:t>A function is a JavaScript object and is stored as a variable.</w:t>
      </w:r>
    </w:p>
    <w:p w:rsidR="00FD6A1B" w:rsidRDefault="00FD6A1B" w:rsidP="007E3AA4">
      <w:pPr>
        <w:pStyle w:val="ListParagraph"/>
        <w:numPr>
          <w:ilvl w:val="0"/>
          <w:numId w:val="24"/>
        </w:numPr>
      </w:pPr>
      <w:r>
        <w:t xml:space="preserve">The function’s object has a .length property which is the number of </w:t>
      </w:r>
      <w:r w:rsidR="006B310A">
        <w:t xml:space="preserve">the object’s </w:t>
      </w:r>
      <w:r>
        <w:t>parameters.</w:t>
      </w:r>
    </w:p>
    <w:p w:rsidR="004B4A6E" w:rsidRDefault="004B4A6E" w:rsidP="007E3AA4">
      <w:pPr>
        <w:pStyle w:val="ListParagraph"/>
        <w:numPr>
          <w:ilvl w:val="0"/>
          <w:numId w:val="24"/>
        </w:numPr>
      </w:pPr>
      <w:r>
        <w:t>The text of a function can be returned using .</w:t>
      </w:r>
      <w:proofErr w:type="spellStart"/>
      <w:r>
        <w:t>toString</w:t>
      </w:r>
      <w:proofErr w:type="spellEnd"/>
      <w:r>
        <w:t>().</w:t>
      </w:r>
      <w:r w:rsidR="00606A17">
        <w:br/>
      </w:r>
      <w:r w:rsidR="00606A17">
        <w:rPr>
          <w:noProof/>
        </w:rPr>
        <w:drawing>
          <wp:inline distT="0" distB="0" distL="0" distR="0" wp14:anchorId="08DA2022" wp14:editId="1429CF4C">
            <wp:extent cx="3406435" cy="502964"/>
            <wp:effectExtent l="0" t="0" r="381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406435" cy="502964"/>
                    </a:xfrm>
                    <a:prstGeom prst="rect">
                      <a:avLst/>
                    </a:prstGeom>
                  </pic:spPr>
                </pic:pic>
              </a:graphicData>
            </a:graphic>
          </wp:inline>
        </w:drawing>
      </w:r>
    </w:p>
    <w:p w:rsidR="004B4A6E" w:rsidRDefault="004B4A6E" w:rsidP="007E3AA4">
      <w:pPr>
        <w:pStyle w:val="ListParagraph"/>
        <w:numPr>
          <w:ilvl w:val="0"/>
          <w:numId w:val="24"/>
        </w:numPr>
      </w:pPr>
      <w:r>
        <w:t>A function can be created from a string.</w:t>
      </w:r>
    </w:p>
    <w:p w:rsidR="004B3C92" w:rsidRDefault="004B3C92" w:rsidP="007E3AA4">
      <w:pPr>
        <w:pStyle w:val="ListParagraph"/>
        <w:numPr>
          <w:ilvl w:val="1"/>
          <w:numId w:val="24"/>
        </w:numPr>
      </w:pPr>
      <w:r>
        <w:lastRenderedPageBreak/>
        <w:t>Example with 1 parameter:</w:t>
      </w:r>
      <w:r w:rsidR="006E3BBB">
        <w:br/>
      </w:r>
      <w:r w:rsidR="006E3BBB">
        <w:rPr>
          <w:noProof/>
        </w:rPr>
        <w:drawing>
          <wp:inline distT="0" distB="0" distL="0" distR="0" wp14:anchorId="7FF8461B" wp14:editId="566B1F7F">
            <wp:extent cx="2484335" cy="144793"/>
            <wp:effectExtent l="0" t="0" r="0" b="762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484335" cy="144793"/>
                    </a:xfrm>
                    <a:prstGeom prst="rect">
                      <a:avLst/>
                    </a:prstGeom>
                  </pic:spPr>
                </pic:pic>
              </a:graphicData>
            </a:graphic>
          </wp:inline>
        </w:drawing>
      </w:r>
    </w:p>
    <w:p w:rsidR="004B3C92" w:rsidRDefault="004B3C92" w:rsidP="007E3AA4">
      <w:pPr>
        <w:pStyle w:val="ListParagraph"/>
        <w:numPr>
          <w:ilvl w:val="1"/>
          <w:numId w:val="24"/>
        </w:numPr>
      </w:pPr>
      <w:r>
        <w:t>Example with 2 parameters:</w:t>
      </w:r>
      <w:r w:rsidR="006E3BBB">
        <w:br/>
      </w:r>
      <w:r w:rsidR="006E3BBB">
        <w:rPr>
          <w:noProof/>
        </w:rPr>
        <w:drawing>
          <wp:inline distT="0" distB="0" distL="0" distR="0" wp14:anchorId="140F20E0" wp14:editId="4D20DA48">
            <wp:extent cx="2812024" cy="160034"/>
            <wp:effectExtent l="0" t="0" r="762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812024" cy="160034"/>
                    </a:xfrm>
                    <a:prstGeom prst="rect">
                      <a:avLst/>
                    </a:prstGeom>
                  </pic:spPr>
                </pic:pic>
              </a:graphicData>
            </a:graphic>
          </wp:inline>
        </w:drawing>
      </w:r>
    </w:p>
    <w:p w:rsidR="004B4A6E" w:rsidRPr="004B4A6E" w:rsidRDefault="004B4A6E" w:rsidP="004B4A6E"/>
    <w:p w:rsidR="00F035D2" w:rsidRDefault="00F035D2" w:rsidP="00F035D2">
      <w:pPr>
        <w:pStyle w:val="Heading3"/>
      </w:pPr>
      <w:bookmarkStart w:id="101" w:name="_Toc490232512"/>
      <w:r>
        <w:t>Anonymous Functions</w:t>
      </w:r>
      <w:bookmarkEnd w:id="101"/>
    </w:p>
    <w:p w:rsidR="00F035D2" w:rsidRDefault="003C53B1" w:rsidP="00F035D2">
      <w:r>
        <w:t xml:space="preserve">An anonymous function is simply a function without a name. Anonymous functions are stored in variables or directly assigned to </w:t>
      </w:r>
      <w:r w:rsidR="001B577C">
        <w:t>an object’s events.</w:t>
      </w:r>
    </w:p>
    <w:p w:rsidR="001B577C" w:rsidRDefault="001B577C" w:rsidP="00F035D2">
      <w:r>
        <w:t>Not an anonymous function:  (it has a name</w:t>
      </w:r>
      <w:r w:rsidR="00A95F93">
        <w:t xml:space="preserve"> in the function definition</w:t>
      </w:r>
      <w:r>
        <w:t>!)</w:t>
      </w:r>
    </w:p>
    <w:p w:rsidR="00A95F93" w:rsidRDefault="00A95F93" w:rsidP="00F035D2">
      <w:r>
        <w:rPr>
          <w:noProof/>
        </w:rPr>
        <w:drawing>
          <wp:inline distT="0" distB="0" distL="0" distR="0" wp14:anchorId="4B22AC69" wp14:editId="1D86069E">
            <wp:extent cx="2804403" cy="19051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804403" cy="190517"/>
                    </a:xfrm>
                    <a:prstGeom prst="rect">
                      <a:avLst/>
                    </a:prstGeom>
                  </pic:spPr>
                </pic:pic>
              </a:graphicData>
            </a:graphic>
          </wp:inline>
        </w:drawing>
      </w:r>
    </w:p>
    <w:p w:rsidR="001B577C" w:rsidRDefault="001B577C" w:rsidP="00F035D2">
      <w:r>
        <w:t>An anonymous function stored to a variable:</w:t>
      </w:r>
    </w:p>
    <w:p w:rsidR="00A95F93" w:rsidRDefault="00A95F93" w:rsidP="00F035D2">
      <w:r>
        <w:rPr>
          <w:noProof/>
        </w:rPr>
        <w:drawing>
          <wp:inline distT="0" distB="0" distL="0" distR="0" wp14:anchorId="22CDC88F" wp14:editId="33317EFD">
            <wp:extent cx="3139712" cy="160034"/>
            <wp:effectExtent l="0" t="0" r="381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139712" cy="160034"/>
                    </a:xfrm>
                    <a:prstGeom prst="rect">
                      <a:avLst/>
                    </a:prstGeom>
                  </pic:spPr>
                </pic:pic>
              </a:graphicData>
            </a:graphic>
          </wp:inline>
        </w:drawing>
      </w:r>
    </w:p>
    <w:p w:rsidR="001B577C" w:rsidRDefault="001B577C" w:rsidP="00F035D2">
      <w:r w:rsidRPr="006B310A">
        <w:rPr>
          <w:b/>
        </w:rPr>
        <w:t xml:space="preserve">The difference? </w:t>
      </w:r>
      <w:r>
        <w:t>If created at the Global scope, both of the above are the same. If created at a function scope, the named function is “hoisted” to the Global scope while the function assigned using “var” is at the function scope.</w:t>
      </w:r>
    </w:p>
    <w:p w:rsidR="001B577C" w:rsidRDefault="001B577C" w:rsidP="00F035D2">
      <w:r>
        <w:t>An anonymous function assigned to an event:</w:t>
      </w:r>
    </w:p>
    <w:p w:rsidR="00571B86" w:rsidRDefault="00A95F93" w:rsidP="00F035D2">
      <w:r>
        <w:rPr>
          <w:noProof/>
        </w:rPr>
        <w:drawing>
          <wp:inline distT="0" distB="0" distL="0" distR="0" wp14:anchorId="32CE3BA6" wp14:editId="6442BE85">
            <wp:extent cx="3444538" cy="434378"/>
            <wp:effectExtent l="0" t="0" r="3810" b="381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444538" cy="434378"/>
                    </a:xfrm>
                    <a:prstGeom prst="rect">
                      <a:avLst/>
                    </a:prstGeom>
                  </pic:spPr>
                </pic:pic>
              </a:graphicData>
            </a:graphic>
          </wp:inline>
        </w:drawing>
      </w:r>
    </w:p>
    <w:p w:rsidR="00A95F93" w:rsidRDefault="00A95F93" w:rsidP="00F035D2"/>
    <w:p w:rsidR="00F035D2" w:rsidRDefault="00F035D2" w:rsidP="00F035D2">
      <w:pPr>
        <w:pStyle w:val="Heading3"/>
      </w:pPr>
      <w:bookmarkStart w:id="102" w:name="_Toc490232513"/>
      <w:r>
        <w:t>Closures</w:t>
      </w:r>
      <w:bookmarkEnd w:id="102"/>
    </w:p>
    <w:p w:rsidR="00811DD6" w:rsidRDefault="00811DD6" w:rsidP="00A95F93">
      <w:r>
        <w:t xml:space="preserve">One of your design goals should be </w:t>
      </w:r>
      <w:r w:rsidR="006C76CD">
        <w:t xml:space="preserve">to </w:t>
      </w:r>
      <w:r>
        <w:t xml:space="preserve">avoid Globally scoped variables. If your code uses a global variable named “counter”, and another developer’s code also depends on a global variable with the same name, the two blocks of code will “collide” </w:t>
      </w:r>
      <w:r w:rsidR="001B577C">
        <w:t>to</w:t>
      </w:r>
      <w:r>
        <w:t xml:space="preserve"> create some hard to debug errors. The same applies to functions. If </w:t>
      </w:r>
      <w:r w:rsidR="006B310A">
        <w:t>your</w:t>
      </w:r>
      <w:r>
        <w:t xml:space="preserve"> code includes a function named “</w:t>
      </w:r>
      <w:proofErr w:type="spellStart"/>
      <w:r>
        <w:t>createlist</w:t>
      </w:r>
      <w:proofErr w:type="spellEnd"/>
      <w:r>
        <w:t xml:space="preserve">()”, and another library is loaded that includes a function with the same name, </w:t>
      </w:r>
      <w:r w:rsidR="006B310A">
        <w:t>your</w:t>
      </w:r>
      <w:r>
        <w:t xml:space="preserve"> code could end up calling the wrong function.</w:t>
      </w:r>
    </w:p>
    <w:p w:rsidR="00811DD6" w:rsidRDefault="00811DD6" w:rsidP="00F035D2">
      <w:r>
        <w:t xml:space="preserve">The concept of Closure provides both state and privacy. (I.e., no global variables or functions.) In JavaScript closure is achieved by wrapping all of the variables and functions inside of another function. This creates a local scope and prevents name collisions. </w:t>
      </w:r>
      <w:r w:rsidR="00C71128">
        <w:t>To provide access to these internal components the Closure function returns not a value, but another function.</w:t>
      </w:r>
    </w:p>
    <w:p w:rsidR="00571B86" w:rsidRDefault="00C71128" w:rsidP="00F035D2">
      <w:r>
        <w:t>More on Closures:</w:t>
      </w:r>
    </w:p>
    <w:p w:rsidR="00C71128" w:rsidRDefault="00C71128" w:rsidP="00896F1C">
      <w:pPr>
        <w:pStyle w:val="ListParagraph"/>
        <w:numPr>
          <w:ilvl w:val="0"/>
          <w:numId w:val="67"/>
        </w:numPr>
      </w:pPr>
      <w:r w:rsidRPr="00C71128">
        <w:t>https://developer.mozilla.org/en-US/docs/Web/JavaScript/Closures</w:t>
      </w:r>
    </w:p>
    <w:p w:rsidR="00781E3E" w:rsidRDefault="00781E3E" w:rsidP="00896F1C">
      <w:pPr>
        <w:pStyle w:val="ListParagraph"/>
        <w:numPr>
          <w:ilvl w:val="0"/>
          <w:numId w:val="67"/>
        </w:numPr>
      </w:pPr>
      <w:r w:rsidRPr="00781E3E">
        <w:t>https://www.w3schools.com/js/js_function_closures.asp</w:t>
      </w:r>
    </w:p>
    <w:p w:rsidR="00781E3E" w:rsidRDefault="00781E3E" w:rsidP="00896F1C">
      <w:pPr>
        <w:pStyle w:val="ListParagraph"/>
        <w:numPr>
          <w:ilvl w:val="0"/>
          <w:numId w:val="67"/>
        </w:numPr>
      </w:pPr>
      <w:r w:rsidRPr="00781E3E">
        <w:t>https://www.sitepoint.com/javascript-closures-demystified/</w:t>
      </w:r>
    </w:p>
    <w:p w:rsidR="00C71128" w:rsidRDefault="00C71128" w:rsidP="00C71128"/>
    <w:p w:rsidR="00A80BBB" w:rsidRDefault="00A80BBB" w:rsidP="00C71128">
      <w:r>
        <w:t>Samples:</w:t>
      </w:r>
    </w:p>
    <w:p w:rsidR="00A80BBB" w:rsidRDefault="00A80BBB" w:rsidP="00A80BBB">
      <w:r>
        <w:t>Sample File: Module5\Demos\Closure.html</w:t>
      </w:r>
    </w:p>
    <w:p w:rsidR="00A80BBB" w:rsidRDefault="00A80BBB" w:rsidP="00A80BBB">
      <w:r>
        <w:t>Sample File: Module5\Demos\Closure2.html</w:t>
      </w:r>
    </w:p>
    <w:p w:rsidR="00A80BBB" w:rsidRDefault="00A80BBB" w:rsidP="00C71128"/>
    <w:p w:rsidR="005C5CA5" w:rsidRDefault="005C5CA5" w:rsidP="005C5CA5">
      <w:pPr>
        <w:pStyle w:val="Heading4"/>
      </w:pPr>
      <w:r>
        <w:t>Example</w:t>
      </w:r>
      <w:r w:rsidR="000C7613">
        <w:t xml:space="preserve"> 1</w:t>
      </w:r>
      <w:r>
        <w:t>:</w:t>
      </w:r>
    </w:p>
    <w:p w:rsidR="000C7613" w:rsidRDefault="000C7613" w:rsidP="00C71128">
      <w:r>
        <w:t>This example simply wraps a counter variable and a function that increments it.</w:t>
      </w:r>
    </w:p>
    <w:p w:rsidR="005C5CA5" w:rsidRDefault="005C5CA5" w:rsidP="00C71128">
      <w:r>
        <w:t>Notes:</w:t>
      </w:r>
    </w:p>
    <w:p w:rsidR="005C5CA5" w:rsidRDefault="005C5CA5" w:rsidP="00896F1C">
      <w:pPr>
        <w:pStyle w:val="ListParagraph"/>
        <w:numPr>
          <w:ilvl w:val="0"/>
          <w:numId w:val="67"/>
        </w:numPr>
      </w:pPr>
      <w:r>
        <w:t>The variable “counter” is defined inside of a function, therefore does not have a global scope.</w:t>
      </w:r>
    </w:p>
    <w:p w:rsidR="005C5CA5" w:rsidRDefault="005C5CA5" w:rsidP="00896F1C">
      <w:pPr>
        <w:pStyle w:val="ListParagraph"/>
        <w:numPr>
          <w:ilvl w:val="0"/>
          <w:numId w:val="67"/>
        </w:numPr>
      </w:pPr>
      <w:r>
        <w:t>When the variable “</w:t>
      </w:r>
      <w:proofErr w:type="spellStart"/>
      <w:r>
        <w:t>myFunction</w:t>
      </w:r>
      <w:proofErr w:type="spellEnd"/>
      <w:r>
        <w:t xml:space="preserve">” is </w:t>
      </w:r>
      <w:r w:rsidR="006B310A">
        <w:t>created,</w:t>
      </w:r>
      <w:r>
        <w:t xml:space="preserve"> it receives a copy of “</w:t>
      </w:r>
      <w:proofErr w:type="spellStart"/>
      <w:r>
        <w:t>doTheCount</w:t>
      </w:r>
      <w:proofErr w:type="spellEnd"/>
      <w:r>
        <w:t xml:space="preserve">” </w:t>
      </w:r>
      <w:r w:rsidRPr="00781E3E">
        <w:rPr>
          <w:i/>
        </w:rPr>
        <w:t xml:space="preserve">and </w:t>
      </w:r>
      <w:proofErr w:type="spellStart"/>
      <w:r w:rsidRPr="00781E3E">
        <w:rPr>
          <w:i/>
        </w:rPr>
        <w:t>doTheCount’s</w:t>
      </w:r>
      <w:proofErr w:type="spellEnd"/>
      <w:r w:rsidRPr="00781E3E">
        <w:rPr>
          <w:i/>
        </w:rPr>
        <w:t xml:space="preserve"> environment</w:t>
      </w:r>
      <w:r>
        <w:t>, including the local variable “counter</w:t>
      </w:r>
      <w:r w:rsidR="00781E3E">
        <w:t>”</w:t>
      </w:r>
      <w:r>
        <w:t>.</w:t>
      </w:r>
    </w:p>
    <w:p w:rsidR="005C5CA5" w:rsidRDefault="005C5CA5" w:rsidP="00896F1C">
      <w:pPr>
        <w:pStyle w:val="ListParagraph"/>
        <w:numPr>
          <w:ilvl w:val="0"/>
          <w:numId w:val="67"/>
        </w:numPr>
      </w:pPr>
      <w:r>
        <w:t>Each time a new function is created from “</w:t>
      </w:r>
      <w:proofErr w:type="spellStart"/>
      <w:r>
        <w:t>doTheCount</w:t>
      </w:r>
      <w:proofErr w:type="spellEnd"/>
      <w:r>
        <w:t>”, a new environment is created. I.e. Each instance will have its own “counter” variable.</w:t>
      </w:r>
    </w:p>
    <w:p w:rsidR="00111EF5" w:rsidRDefault="00111EF5" w:rsidP="00896F1C">
      <w:pPr>
        <w:pStyle w:val="ListParagraph"/>
        <w:numPr>
          <w:ilvl w:val="0"/>
          <w:numId w:val="67"/>
        </w:numPr>
      </w:pPr>
      <w:r>
        <w:t>The only object added to the Global scope is the outer function, “Count”.</w:t>
      </w:r>
    </w:p>
    <w:p w:rsidR="005C5CA5" w:rsidRDefault="005C5CA5" w:rsidP="005C5CA5"/>
    <w:p w:rsidR="005C5CA5" w:rsidRDefault="00A95F93" w:rsidP="00C71128">
      <w:r>
        <w:rPr>
          <w:noProof/>
        </w:rPr>
        <w:drawing>
          <wp:inline distT="0" distB="0" distL="0" distR="0" wp14:anchorId="53148A03" wp14:editId="44ED5F83">
            <wp:extent cx="4419983" cy="4290432"/>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419983" cy="4290432"/>
                    </a:xfrm>
                    <a:prstGeom prst="rect">
                      <a:avLst/>
                    </a:prstGeom>
                  </pic:spPr>
                </pic:pic>
              </a:graphicData>
            </a:graphic>
          </wp:inline>
        </w:drawing>
      </w:r>
    </w:p>
    <w:p w:rsidR="00A95F93" w:rsidRDefault="00A95F93" w:rsidP="00C71128"/>
    <w:p w:rsidR="005C5CA5" w:rsidRDefault="005C5CA5" w:rsidP="005C5CA5">
      <w:pPr>
        <w:pStyle w:val="Heading4"/>
      </w:pPr>
      <w:r>
        <w:t>Example 2:</w:t>
      </w:r>
    </w:p>
    <w:p w:rsidR="005C5CA5" w:rsidRDefault="000C7613" w:rsidP="00C71128">
      <w:r>
        <w:t>This example encapsulates a private variable and two private functions, and exposes the functions as methods (properties) of a returned object.</w:t>
      </w:r>
    </w:p>
    <w:p w:rsidR="000C7613" w:rsidRDefault="000C7613" w:rsidP="00C71128"/>
    <w:p w:rsidR="000C7613" w:rsidRDefault="00A95F93" w:rsidP="000C7613">
      <w:r>
        <w:rPr>
          <w:noProof/>
        </w:rPr>
        <w:lastRenderedPageBreak/>
        <w:drawing>
          <wp:inline distT="0" distB="0" distL="0" distR="0" wp14:anchorId="1D9611DF" wp14:editId="08F6BD9A">
            <wp:extent cx="4480948" cy="432853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480948" cy="4328535"/>
                    </a:xfrm>
                    <a:prstGeom prst="rect">
                      <a:avLst/>
                    </a:prstGeom>
                  </pic:spPr>
                </pic:pic>
              </a:graphicData>
            </a:graphic>
          </wp:inline>
        </w:drawing>
      </w:r>
    </w:p>
    <w:p w:rsidR="00A95F93" w:rsidRDefault="00A95F93" w:rsidP="000C7613"/>
    <w:p w:rsidR="00BA5482" w:rsidRDefault="00BA5482" w:rsidP="00BA5482">
      <w:pPr>
        <w:pStyle w:val="Heading3"/>
      </w:pPr>
      <w:bookmarkStart w:id="103" w:name="_Toc490232514"/>
      <w:r>
        <w:t>Self-Invoking / Immediately Invoked Functions</w:t>
      </w:r>
      <w:bookmarkEnd w:id="103"/>
    </w:p>
    <w:p w:rsidR="00BA5482" w:rsidRDefault="00BA5482" w:rsidP="00BA5482">
      <w:r>
        <w:t xml:space="preserve">When it’s important that you do not add </w:t>
      </w:r>
      <w:r w:rsidRPr="006C76CD">
        <w:rPr>
          <w:b/>
        </w:rPr>
        <w:t>any</w:t>
      </w:r>
      <w:r>
        <w:t xml:space="preserve"> new objects at the Global scope, you can create a Self-Invoking function. When creating a normal </w:t>
      </w:r>
      <w:r w:rsidR="006B310A">
        <w:t>function,</w:t>
      </w:r>
      <w:r>
        <w:t xml:space="preserve"> you can wrap both variab</w:t>
      </w:r>
      <w:r w:rsidR="008E6AE5">
        <w:t>les and functions and only place one object on the global scope, the function itself.</w:t>
      </w:r>
    </w:p>
    <w:p w:rsidR="008E6AE5" w:rsidRDefault="008E6AE5" w:rsidP="00BA5482">
      <w:r>
        <w:t xml:space="preserve">   </w:t>
      </w:r>
      <w:r>
        <w:rPr>
          <w:noProof/>
        </w:rPr>
        <w:drawing>
          <wp:inline distT="0" distB="0" distL="0" distR="0" wp14:anchorId="0DA16E85" wp14:editId="714D7BFB">
            <wp:extent cx="3497883" cy="1691787"/>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497883" cy="1691787"/>
                    </a:xfrm>
                    <a:prstGeom prst="rect">
                      <a:avLst/>
                    </a:prstGeom>
                  </pic:spPr>
                </pic:pic>
              </a:graphicData>
            </a:graphic>
          </wp:inline>
        </w:drawing>
      </w:r>
    </w:p>
    <w:p w:rsidR="008E6AE5" w:rsidRDefault="008E6AE5" w:rsidP="00BA5482">
      <w:r>
        <w:t xml:space="preserve">A self-invoking function wraps an anonymous function in parentheses and calls it with </w:t>
      </w:r>
      <w:r w:rsidR="006C76CD">
        <w:t>“</w:t>
      </w:r>
      <w:r>
        <w:t>()</w:t>
      </w:r>
      <w:r w:rsidR="006C76CD">
        <w:t>”</w:t>
      </w:r>
      <w:r>
        <w:t xml:space="preserve"> add</w:t>
      </w:r>
      <w:r w:rsidR="006C76CD">
        <w:t>ed</w:t>
      </w:r>
      <w:r>
        <w:t xml:space="preserve"> to the end. The function object is created, called and then disposed, never being added to the Global scope.</w:t>
      </w:r>
      <w:r w:rsidR="006C76CD">
        <w:t xml:space="preserve"> In the example below, neither “</w:t>
      </w:r>
      <w:proofErr w:type="spellStart"/>
      <w:r w:rsidR="006C76CD">
        <w:t>someVar</w:t>
      </w:r>
      <w:proofErr w:type="spellEnd"/>
      <w:r w:rsidR="006C76CD">
        <w:t>” or “</w:t>
      </w:r>
      <w:proofErr w:type="spellStart"/>
      <w:r w:rsidR="006C76CD">
        <w:t>msg</w:t>
      </w:r>
      <w:proofErr w:type="spellEnd"/>
      <w:r w:rsidR="006C76CD">
        <w:t>” are added to the Global scope.</w:t>
      </w:r>
    </w:p>
    <w:p w:rsidR="008E6AE5" w:rsidRPr="00BA5482" w:rsidRDefault="008E6AE5" w:rsidP="00BA5482">
      <w:r>
        <w:lastRenderedPageBreak/>
        <w:t xml:space="preserve">  </w:t>
      </w:r>
      <w:r>
        <w:rPr>
          <w:noProof/>
        </w:rPr>
        <w:drawing>
          <wp:inline distT="0" distB="0" distL="0" distR="0" wp14:anchorId="254A2D86" wp14:editId="30D135B5">
            <wp:extent cx="3482642" cy="1516511"/>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482642" cy="1516511"/>
                    </a:xfrm>
                    <a:prstGeom prst="rect">
                      <a:avLst/>
                    </a:prstGeom>
                  </pic:spPr>
                </pic:pic>
              </a:graphicData>
            </a:graphic>
          </wp:inline>
        </w:drawing>
      </w:r>
    </w:p>
    <w:p w:rsidR="00F035D2" w:rsidRDefault="00F035D2" w:rsidP="00F035D2"/>
    <w:p w:rsidR="008E6AE5" w:rsidRDefault="008E6AE5" w:rsidP="00F035D2">
      <w:r>
        <w:t xml:space="preserve">Entire programs can be wrapped this way so as to not add any Globally scoped variables or functions. </w:t>
      </w:r>
    </w:p>
    <w:p w:rsidR="008E6AE5" w:rsidRDefault="008E6AE5" w:rsidP="00F035D2">
      <w:r>
        <w:t xml:space="preserve">   </w:t>
      </w:r>
      <w:r>
        <w:rPr>
          <w:noProof/>
        </w:rPr>
        <w:drawing>
          <wp:inline distT="0" distB="0" distL="0" distR="0" wp14:anchorId="498A0D07" wp14:editId="149D0175">
            <wp:extent cx="3398815" cy="109737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398815" cy="1097375"/>
                    </a:xfrm>
                    <a:prstGeom prst="rect">
                      <a:avLst/>
                    </a:prstGeom>
                  </pic:spPr>
                </pic:pic>
              </a:graphicData>
            </a:graphic>
          </wp:inline>
        </w:drawing>
      </w:r>
    </w:p>
    <w:p w:rsidR="008E6AE5" w:rsidRDefault="008E6AE5" w:rsidP="00F035D2"/>
    <w:p w:rsidR="00D054EC" w:rsidRDefault="00D054EC" w:rsidP="00702D84">
      <w:pPr>
        <w:pStyle w:val="Heading2"/>
      </w:pPr>
      <w:bookmarkStart w:id="104" w:name="_Toc490232515"/>
      <w:r>
        <w:t>The “this” Keyword</w:t>
      </w:r>
      <w:bookmarkEnd w:id="104"/>
    </w:p>
    <w:p w:rsidR="00D054EC" w:rsidRDefault="00D054EC" w:rsidP="00D054EC">
      <w:r>
        <w:t xml:space="preserve">The “this” </w:t>
      </w:r>
      <w:r w:rsidR="00180846">
        <w:t>k</w:t>
      </w:r>
      <w:r>
        <w:t xml:space="preserve">eyword </w:t>
      </w:r>
      <w:r w:rsidR="00180846">
        <w:t>refers to the owner of the function where the keyword is used, or if not in a function, then</w:t>
      </w:r>
      <w:r w:rsidR="00811DD6">
        <w:t xml:space="preserve"> it refers to</w:t>
      </w:r>
      <w:r w:rsidR="00180846">
        <w:t xml:space="preserve"> the </w:t>
      </w:r>
      <w:r w:rsidR="00180846" w:rsidRPr="00180846">
        <w:rPr>
          <w:rStyle w:val="ScreenTextChar"/>
        </w:rPr>
        <w:t>window</w:t>
      </w:r>
      <w:r w:rsidR="00180846">
        <w:t xml:space="preserve"> object.</w:t>
      </w:r>
      <w:r w:rsidR="00923029">
        <w:t xml:space="preserve"> The most common use of “this” is to pass an element to a function. This will let you create a single function that can be used with many elements.</w:t>
      </w:r>
    </w:p>
    <w:p w:rsidR="00923029" w:rsidRDefault="00627351" w:rsidP="00D054EC">
      <w:r>
        <w:t>By using “this”, only one function is needed to change the colors of multiple buttons</w:t>
      </w:r>
      <w:r w:rsidR="006C76CD">
        <w:t xml:space="preserve">. In the example below, there are six calls to the </w:t>
      </w:r>
      <w:r w:rsidR="006C76CD" w:rsidRPr="006C76CD">
        <w:rPr>
          <w:rStyle w:val="ScreenTextChar"/>
        </w:rPr>
        <w:t>ChangeColor</w:t>
      </w:r>
      <w:r w:rsidR="006C76CD">
        <w:t xml:space="preserve"> function. The function knows which button to change by using the “this” object. No IDs or DOM searches are needed!</w:t>
      </w:r>
    </w:p>
    <w:p w:rsidR="00923029" w:rsidRDefault="00272E9C" w:rsidP="00D054EC">
      <w:r>
        <w:rPr>
          <w:noProof/>
        </w:rPr>
        <w:drawing>
          <wp:inline distT="0" distB="0" distL="0" distR="0" wp14:anchorId="3B56B554" wp14:editId="5C6E871B">
            <wp:extent cx="5677392" cy="2629128"/>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677392" cy="2629128"/>
                    </a:xfrm>
                    <a:prstGeom prst="rect">
                      <a:avLst/>
                    </a:prstGeom>
                  </pic:spPr>
                </pic:pic>
              </a:graphicData>
            </a:graphic>
          </wp:inline>
        </w:drawing>
      </w:r>
    </w:p>
    <w:p w:rsidR="00272E9C" w:rsidRDefault="00272E9C" w:rsidP="00D054EC"/>
    <w:p w:rsidR="00627351" w:rsidRDefault="00627351" w:rsidP="00D054EC">
      <w:r>
        <w:t>The value of “this” varies based on where it is used.  See the example code below.</w:t>
      </w:r>
    </w:p>
    <w:p w:rsidR="00627351" w:rsidRDefault="00180846" w:rsidP="00896F1C">
      <w:pPr>
        <w:pStyle w:val="ListParagraph"/>
        <w:numPr>
          <w:ilvl w:val="0"/>
          <w:numId w:val="66"/>
        </w:numPr>
      </w:pPr>
      <w:r>
        <w:t xml:space="preserve">At the Global scope, “this” refers to </w:t>
      </w:r>
      <w:r w:rsidRPr="00923029">
        <w:rPr>
          <w:rStyle w:val="ScreenTextChar"/>
        </w:rPr>
        <w:t>window</w:t>
      </w:r>
      <w:r>
        <w:t>.</w:t>
      </w:r>
    </w:p>
    <w:p w:rsidR="00180846" w:rsidRDefault="00180846" w:rsidP="00896F1C">
      <w:pPr>
        <w:pStyle w:val="ListParagraph"/>
        <w:numPr>
          <w:ilvl w:val="0"/>
          <w:numId w:val="66"/>
        </w:numPr>
      </w:pPr>
      <w:r>
        <w:lastRenderedPageBreak/>
        <w:t xml:space="preserve">In a Globally scoped function “this” refers to </w:t>
      </w:r>
      <w:r w:rsidR="00923029" w:rsidRPr="00923029">
        <w:rPr>
          <w:rStyle w:val="ScreenTextChar"/>
        </w:rPr>
        <w:t>window</w:t>
      </w:r>
      <w:r>
        <w:t>.</w:t>
      </w:r>
    </w:p>
    <w:p w:rsidR="00180846" w:rsidRDefault="00180846" w:rsidP="00896F1C">
      <w:pPr>
        <w:pStyle w:val="ListParagraph"/>
        <w:numPr>
          <w:ilvl w:val="0"/>
          <w:numId w:val="66"/>
        </w:numPr>
      </w:pPr>
      <w:r>
        <w:t xml:space="preserve">In a function copied into an </w:t>
      </w:r>
      <w:r w:rsidR="00923029">
        <w:t>element’s event handler “this” refers to the element.</w:t>
      </w:r>
      <w:r>
        <w:t xml:space="preserve"> </w:t>
      </w:r>
    </w:p>
    <w:p w:rsidR="00923029" w:rsidRDefault="00923029" w:rsidP="00896F1C">
      <w:pPr>
        <w:pStyle w:val="ListParagraph"/>
        <w:numPr>
          <w:ilvl w:val="0"/>
          <w:numId w:val="66"/>
        </w:numPr>
      </w:pPr>
      <w:r>
        <w:t>In an anonymous function stored in an element’s event handler “this” refers to the element.</w:t>
      </w:r>
    </w:p>
    <w:p w:rsidR="00923029" w:rsidRDefault="00923029" w:rsidP="00896F1C">
      <w:pPr>
        <w:pStyle w:val="ListParagraph"/>
        <w:numPr>
          <w:ilvl w:val="0"/>
          <w:numId w:val="66"/>
        </w:numPr>
      </w:pPr>
      <w:r>
        <w:t xml:space="preserve">In a function called from an event handler “this” refers to </w:t>
      </w:r>
      <w:r w:rsidRPr="00923029">
        <w:rPr>
          <w:rStyle w:val="ScreenTextChar"/>
        </w:rPr>
        <w:t>window</w:t>
      </w:r>
      <w:r>
        <w:t>.</w:t>
      </w:r>
    </w:p>
    <w:p w:rsidR="00923029" w:rsidRDefault="00923029" w:rsidP="00896F1C">
      <w:pPr>
        <w:pStyle w:val="ListParagraph"/>
        <w:numPr>
          <w:ilvl w:val="0"/>
          <w:numId w:val="66"/>
        </w:numPr>
      </w:pPr>
      <w:r>
        <w:t>In a function called from an event handler, where the function is called with “this” as a parameter, “this” refers to the element.</w:t>
      </w:r>
    </w:p>
    <w:p w:rsidR="00D054EC" w:rsidRDefault="00D054EC" w:rsidP="00D054EC"/>
    <w:p w:rsidR="00A80BBB" w:rsidRDefault="00A80BBB" w:rsidP="00A80BBB">
      <w:r>
        <w:t>Sample File: Module5\Demos\this.html</w:t>
      </w:r>
    </w:p>
    <w:p w:rsidR="00EA4FF3" w:rsidRDefault="00EA4FF3" w:rsidP="00EA4FF3">
      <w:r>
        <w:t>(Load this page with the F12 Console open.)</w:t>
      </w:r>
    </w:p>
    <w:p w:rsidR="00A80BBB" w:rsidRDefault="00A80BBB" w:rsidP="00D054EC"/>
    <w:p w:rsidR="00D054EC" w:rsidRDefault="00EA4FF3" w:rsidP="00D054EC">
      <w:r>
        <w:t>The following code shows e</w:t>
      </w:r>
      <w:r w:rsidR="00923029">
        <w:t xml:space="preserve">xamples of “this” </w:t>
      </w:r>
      <w:r w:rsidR="00747552">
        <w:t>access in various ways</w:t>
      </w:r>
      <w:r w:rsidR="00923029">
        <w:t>:</w:t>
      </w:r>
    </w:p>
    <w:p w:rsidR="00EA4FF3" w:rsidRDefault="00EA4FF3" w:rsidP="00896F1C">
      <w:pPr>
        <w:pStyle w:val="ListParagraph"/>
        <w:numPr>
          <w:ilvl w:val="0"/>
          <w:numId w:val="114"/>
        </w:numPr>
      </w:pPr>
      <w:r>
        <w:t>Inline code on a button click attribute.</w:t>
      </w:r>
    </w:p>
    <w:p w:rsidR="00EA4FF3" w:rsidRDefault="00EA4FF3" w:rsidP="00896F1C">
      <w:pPr>
        <w:pStyle w:val="ListParagraph"/>
        <w:numPr>
          <w:ilvl w:val="0"/>
          <w:numId w:val="114"/>
        </w:numPr>
      </w:pPr>
      <w:r>
        <w:t>The default global scope value of “this”.</w:t>
      </w:r>
    </w:p>
    <w:p w:rsidR="00EA4FF3" w:rsidRDefault="00EA4FF3" w:rsidP="00896F1C">
      <w:pPr>
        <w:pStyle w:val="ListParagraph"/>
        <w:numPr>
          <w:ilvl w:val="0"/>
          <w:numId w:val="114"/>
        </w:numPr>
      </w:pPr>
      <w:r>
        <w:t>The default global scope value of “this” from a globally scoped function.</w:t>
      </w:r>
    </w:p>
    <w:p w:rsidR="00EA4FF3" w:rsidRDefault="00EA4FF3" w:rsidP="00896F1C">
      <w:pPr>
        <w:pStyle w:val="ListParagraph"/>
        <w:numPr>
          <w:ilvl w:val="0"/>
          <w:numId w:val="114"/>
        </w:numPr>
      </w:pPr>
      <w:r>
        <w:t>The value of “this” from an inline function called from a button click attribute.</w:t>
      </w:r>
    </w:p>
    <w:p w:rsidR="00EA4FF3" w:rsidRDefault="00EA4FF3" w:rsidP="00896F1C">
      <w:pPr>
        <w:pStyle w:val="ListParagraph"/>
        <w:numPr>
          <w:ilvl w:val="0"/>
          <w:numId w:val="114"/>
        </w:numPr>
      </w:pPr>
      <w:r>
        <w:t>The value of “this” from a function called from a button click attribute.</w:t>
      </w:r>
    </w:p>
    <w:p w:rsidR="00EA4FF3" w:rsidRDefault="00EA4FF3" w:rsidP="00896F1C">
      <w:pPr>
        <w:pStyle w:val="ListParagraph"/>
        <w:numPr>
          <w:ilvl w:val="0"/>
          <w:numId w:val="114"/>
        </w:numPr>
      </w:pPr>
      <w:r>
        <w:t>The value of “this” from a function called from a button click attribute where “this” is passed as a variable.</w:t>
      </w:r>
    </w:p>
    <w:p w:rsidR="00EA4FF3" w:rsidRDefault="00EA4FF3" w:rsidP="00896F1C">
      <w:pPr>
        <w:pStyle w:val="ListParagraph"/>
        <w:numPr>
          <w:ilvl w:val="0"/>
          <w:numId w:val="114"/>
        </w:numPr>
      </w:pPr>
      <w:r>
        <w:t>The value of “this” from runtime added function called from a button click attribute.</w:t>
      </w:r>
    </w:p>
    <w:p w:rsidR="00EA4FF3" w:rsidRDefault="00EA4FF3" w:rsidP="00EA4FF3"/>
    <w:p w:rsidR="00CB275B" w:rsidRDefault="00CB275B" w:rsidP="00D054EC">
      <w:r>
        <w:rPr>
          <w:noProof/>
        </w:rPr>
        <w:drawing>
          <wp:inline distT="0" distB="0" distL="0" distR="0" wp14:anchorId="00A6A0B8" wp14:editId="5B70D9AF">
            <wp:extent cx="5372566" cy="762066"/>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372566" cy="762066"/>
                    </a:xfrm>
                    <a:prstGeom prst="rect">
                      <a:avLst/>
                    </a:prstGeom>
                  </pic:spPr>
                </pic:pic>
              </a:graphicData>
            </a:graphic>
          </wp:inline>
        </w:drawing>
      </w:r>
    </w:p>
    <w:p w:rsidR="00CB275B" w:rsidRDefault="00CB275B" w:rsidP="00D054EC">
      <w:r>
        <w:rPr>
          <w:noProof/>
        </w:rPr>
        <w:drawing>
          <wp:inline distT="0" distB="0" distL="0" distR="0" wp14:anchorId="376C1593" wp14:editId="0BFC2A7F">
            <wp:extent cx="4580017" cy="1577477"/>
            <wp:effectExtent l="0" t="0" r="0" b="381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580017" cy="1577477"/>
                    </a:xfrm>
                    <a:prstGeom prst="rect">
                      <a:avLst/>
                    </a:prstGeom>
                  </pic:spPr>
                </pic:pic>
              </a:graphicData>
            </a:graphic>
          </wp:inline>
        </w:drawing>
      </w:r>
    </w:p>
    <w:p w:rsidR="00EA4FF3" w:rsidRDefault="005643CC" w:rsidP="00D054EC">
      <w:r>
        <w:rPr>
          <w:noProof/>
        </w:rPr>
        <w:lastRenderedPageBreak/>
        <w:drawing>
          <wp:inline distT="0" distB="0" distL="0" distR="0" wp14:anchorId="3CF99542" wp14:editId="1F5176A9">
            <wp:extent cx="4762913" cy="1394581"/>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762913" cy="1394581"/>
                    </a:xfrm>
                    <a:prstGeom prst="rect">
                      <a:avLst/>
                    </a:prstGeom>
                  </pic:spPr>
                </pic:pic>
              </a:graphicData>
            </a:graphic>
          </wp:inline>
        </w:drawing>
      </w:r>
    </w:p>
    <w:p w:rsidR="00CB275B" w:rsidRDefault="000D375E" w:rsidP="00D054EC">
      <w:r>
        <w:br w:type="textWrapping" w:clear="all"/>
      </w:r>
      <w:r w:rsidR="00EA4FF3">
        <w:rPr>
          <w:noProof/>
        </w:rPr>
        <w:drawing>
          <wp:inline distT="0" distB="0" distL="0" distR="0" wp14:anchorId="33C06C95" wp14:editId="73AC3574">
            <wp:extent cx="5685013" cy="2057578"/>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685013" cy="2057578"/>
                    </a:xfrm>
                    <a:prstGeom prst="rect">
                      <a:avLst/>
                    </a:prstGeom>
                  </pic:spPr>
                </pic:pic>
              </a:graphicData>
            </a:graphic>
          </wp:inline>
        </w:drawing>
      </w:r>
    </w:p>
    <w:p w:rsidR="00CB275B" w:rsidRDefault="00CB275B" w:rsidP="00D054EC"/>
    <w:p w:rsidR="00D054EC" w:rsidRDefault="00D054EC" w:rsidP="00D054EC"/>
    <w:p w:rsidR="00923029" w:rsidRDefault="00EA4FF3" w:rsidP="00D054EC">
      <w:r>
        <w:t>Output from the above code as</w:t>
      </w:r>
      <w:r w:rsidR="00923029">
        <w:t xml:space="preserve"> displayed in the </w:t>
      </w:r>
      <w:r>
        <w:t xml:space="preserve">browser’s </w:t>
      </w:r>
      <w:r w:rsidR="00923029">
        <w:t>Console:</w:t>
      </w:r>
    </w:p>
    <w:p w:rsidR="00923029" w:rsidRDefault="00923029" w:rsidP="00D054EC">
      <w:r>
        <w:rPr>
          <w:noProof/>
        </w:rPr>
        <w:drawing>
          <wp:inline distT="0" distB="0" distL="0" distR="0" wp14:anchorId="4C4EE89C" wp14:editId="3677BA56">
            <wp:extent cx="5745978" cy="112785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45978" cy="1127858"/>
                    </a:xfrm>
                    <a:prstGeom prst="rect">
                      <a:avLst/>
                    </a:prstGeom>
                  </pic:spPr>
                </pic:pic>
              </a:graphicData>
            </a:graphic>
          </wp:inline>
        </w:drawing>
      </w:r>
    </w:p>
    <w:p w:rsidR="00923029" w:rsidRDefault="00923029" w:rsidP="00D054EC"/>
    <w:p w:rsidR="00C925A3" w:rsidRDefault="00C925A3" w:rsidP="00C541D5">
      <w:pPr>
        <w:pStyle w:val="Heading2"/>
      </w:pPr>
      <w:bookmarkStart w:id="105" w:name="_Toc490232516"/>
      <w:r>
        <w:t>Errors</w:t>
      </w:r>
      <w:bookmarkEnd w:id="105"/>
    </w:p>
    <w:p w:rsidR="00C925A3" w:rsidRDefault="006C76CD" w:rsidP="00C925A3">
      <w:r>
        <w:t>There are two types of errors: syntax errors and unexpected runtime errors. Syntax errors should be caught by your editor and your testing. Runtime errors are those that are out of your control. These include unexpected user input and slow or non-responding web services.</w:t>
      </w:r>
    </w:p>
    <w:p w:rsidR="006C76CD" w:rsidRDefault="006C76CD" w:rsidP="00896F1C">
      <w:pPr>
        <w:pStyle w:val="ListParagraph"/>
        <w:numPr>
          <w:ilvl w:val="0"/>
          <w:numId w:val="68"/>
        </w:numPr>
      </w:pPr>
      <w:r>
        <w:t xml:space="preserve">If an error is predictable, write a test for it. </w:t>
      </w:r>
    </w:p>
    <w:p w:rsidR="001B2888" w:rsidRDefault="001B2888" w:rsidP="00896F1C">
      <w:pPr>
        <w:pStyle w:val="ListParagraph"/>
        <w:numPr>
          <w:ilvl w:val="1"/>
          <w:numId w:val="68"/>
        </w:numPr>
      </w:pPr>
      <w:r>
        <w:t xml:space="preserve">A user typed “lots” into the Quantity To Order text box. </w:t>
      </w:r>
      <w:r>
        <w:br/>
      </w:r>
      <w:r w:rsidR="00747552">
        <w:rPr>
          <w:noProof/>
        </w:rPr>
        <w:drawing>
          <wp:inline distT="0" distB="0" distL="0" distR="0" wp14:anchorId="1E2077BF" wp14:editId="2060FD93">
            <wp:extent cx="3444538" cy="320068"/>
            <wp:effectExtent l="0" t="0" r="3810" b="381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444538" cy="320068"/>
                    </a:xfrm>
                    <a:prstGeom prst="rect">
                      <a:avLst/>
                    </a:prstGeom>
                  </pic:spPr>
                </pic:pic>
              </a:graphicData>
            </a:graphic>
          </wp:inline>
        </w:drawing>
      </w:r>
    </w:p>
    <w:p w:rsidR="001B2888" w:rsidRDefault="001B2888" w:rsidP="00896F1C">
      <w:pPr>
        <w:pStyle w:val="ListParagraph"/>
        <w:numPr>
          <w:ilvl w:val="1"/>
          <w:numId w:val="68"/>
        </w:numPr>
      </w:pPr>
      <w:r>
        <w:t>Some browsers do not support a certain property or method.  (Missing methods are treated as “false”.)</w:t>
      </w:r>
      <w:r>
        <w:br/>
      </w:r>
      <w:r w:rsidR="00747552">
        <w:rPr>
          <w:noProof/>
        </w:rPr>
        <w:drawing>
          <wp:inline distT="0" distB="0" distL="0" distR="0" wp14:anchorId="2FC9D5F7" wp14:editId="083671C9">
            <wp:extent cx="4679085" cy="160034"/>
            <wp:effectExtent l="0" t="0" r="762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679085" cy="160034"/>
                    </a:xfrm>
                    <a:prstGeom prst="rect">
                      <a:avLst/>
                    </a:prstGeom>
                  </pic:spPr>
                </pic:pic>
              </a:graphicData>
            </a:graphic>
          </wp:inline>
        </w:drawing>
      </w:r>
    </w:p>
    <w:p w:rsidR="001B2888" w:rsidRDefault="001B2888" w:rsidP="00896F1C">
      <w:pPr>
        <w:pStyle w:val="ListParagraph"/>
        <w:numPr>
          <w:ilvl w:val="0"/>
          <w:numId w:val="68"/>
        </w:numPr>
      </w:pPr>
      <w:r>
        <w:t>When using jQuery AJAX functions</w:t>
      </w:r>
      <w:r w:rsidR="00CE4137">
        <w:t>,</w:t>
      </w:r>
      <w:r>
        <w:t xml:space="preserve"> take advantage of their error handling features.</w:t>
      </w:r>
    </w:p>
    <w:p w:rsidR="00CE4137" w:rsidRDefault="00CE4137" w:rsidP="00CE4137"/>
    <w:p w:rsidR="00C925A3" w:rsidRDefault="007E5AF9" w:rsidP="00CE4137">
      <w:pPr>
        <w:pStyle w:val="Heading3"/>
      </w:pPr>
      <w:bookmarkStart w:id="106" w:name="_Toc490232517"/>
      <w:r>
        <w:t>T</w:t>
      </w:r>
      <w:r w:rsidR="00C925A3">
        <w:t>r</w:t>
      </w:r>
      <w:r>
        <w:t>y C</w:t>
      </w:r>
      <w:r w:rsidR="00C925A3">
        <w:t>atch</w:t>
      </w:r>
      <w:r>
        <w:t xml:space="preserve"> Finally Blocks</w:t>
      </w:r>
      <w:bookmarkEnd w:id="106"/>
    </w:p>
    <w:p w:rsidR="00CE4137" w:rsidRDefault="00CE4137" w:rsidP="00CE4137">
      <w:r>
        <w:t xml:space="preserve">When you cannot easily write a test to see if data is valid, you can wrap the code in a try…catch block. This </w:t>
      </w:r>
      <w:r w:rsidR="006B310A">
        <w:t>structure</w:t>
      </w:r>
      <w:r>
        <w:t xml:space="preserve"> </w:t>
      </w:r>
      <w:r w:rsidR="006B310A">
        <w:t>h</w:t>
      </w:r>
      <w:r>
        <w:t>as three parts:</w:t>
      </w:r>
    </w:p>
    <w:p w:rsidR="00CE4137" w:rsidRDefault="00CE4137" w:rsidP="00896F1C">
      <w:pPr>
        <w:pStyle w:val="ListParagraph"/>
        <w:numPr>
          <w:ilvl w:val="0"/>
          <w:numId w:val="69"/>
        </w:numPr>
      </w:pPr>
      <w:r w:rsidRPr="00014523">
        <w:rPr>
          <w:rStyle w:val="ScreenTextChar"/>
        </w:rPr>
        <w:t>try { … }</w:t>
      </w:r>
      <w:r>
        <w:t xml:space="preserve">   the code to run</w:t>
      </w:r>
    </w:p>
    <w:p w:rsidR="00CE4137" w:rsidRDefault="00CE4137" w:rsidP="00896F1C">
      <w:pPr>
        <w:pStyle w:val="ListParagraph"/>
        <w:numPr>
          <w:ilvl w:val="0"/>
          <w:numId w:val="69"/>
        </w:numPr>
      </w:pPr>
      <w:r w:rsidRPr="00014523">
        <w:rPr>
          <w:rStyle w:val="ScreenTextChar"/>
        </w:rPr>
        <w:t>catch (e) { … }</w:t>
      </w:r>
      <w:r>
        <w:t xml:space="preserve">  the code to run if the try block raises as error.</w:t>
      </w:r>
    </w:p>
    <w:p w:rsidR="00CE4137" w:rsidRPr="00CE4137" w:rsidRDefault="00CE4137" w:rsidP="00896F1C">
      <w:pPr>
        <w:pStyle w:val="ListParagraph"/>
        <w:numPr>
          <w:ilvl w:val="0"/>
          <w:numId w:val="69"/>
        </w:numPr>
      </w:pPr>
      <w:r w:rsidRPr="00014523">
        <w:rPr>
          <w:rStyle w:val="ScreenTextChar"/>
        </w:rPr>
        <w:t>finally { … }</w:t>
      </w:r>
      <w:r>
        <w:t xml:space="preserve">   (optional) the code to run if the try succeeded or failed. This is the “clean up” block.</w:t>
      </w:r>
    </w:p>
    <w:p w:rsidR="00C925A3" w:rsidRDefault="00C925A3" w:rsidP="00C925A3"/>
    <w:p w:rsidR="00A80BBB" w:rsidRDefault="00A80BBB" w:rsidP="00A80BBB">
      <w:r>
        <w:t>Sample File: Module5\Demos\trycatch.html</w:t>
      </w:r>
    </w:p>
    <w:p w:rsidR="00A80BBB" w:rsidRDefault="00A80BBB" w:rsidP="00C925A3"/>
    <w:p w:rsidR="00CE4137" w:rsidRDefault="00DB593F" w:rsidP="00C925A3">
      <w:r>
        <w:t>Examples:</w:t>
      </w:r>
    </w:p>
    <w:p w:rsidR="00DB593F" w:rsidRDefault="00747552" w:rsidP="00DB593F">
      <w:pPr>
        <w:pStyle w:val="ScreenText"/>
        <w:spacing w:after="0"/>
        <w:ind w:left="720"/>
      </w:pPr>
      <w:r>
        <w:drawing>
          <wp:inline distT="0" distB="0" distL="0" distR="0" wp14:anchorId="78685049" wp14:editId="24B7A0FF">
            <wp:extent cx="3802710" cy="2735817"/>
            <wp:effectExtent l="0" t="0" r="7620" b="762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802710" cy="2735817"/>
                    </a:xfrm>
                    <a:prstGeom prst="rect">
                      <a:avLst/>
                    </a:prstGeom>
                  </pic:spPr>
                </pic:pic>
              </a:graphicData>
            </a:graphic>
          </wp:inline>
        </w:drawing>
      </w:r>
      <w:r w:rsidR="00DB593F">
        <w:t>}</w:t>
      </w:r>
    </w:p>
    <w:p w:rsidR="00CE4137" w:rsidRDefault="00CE4137" w:rsidP="00C925A3"/>
    <w:p w:rsidR="00CB44EE" w:rsidRDefault="00CB44EE" w:rsidP="00C925A3">
      <w:r>
        <w:t>Notes:</w:t>
      </w:r>
    </w:p>
    <w:p w:rsidR="00CB44EE" w:rsidRDefault="00CB44EE" w:rsidP="00896F1C">
      <w:pPr>
        <w:pStyle w:val="ListParagraph"/>
        <w:numPr>
          <w:ilvl w:val="0"/>
          <w:numId w:val="70"/>
        </w:numPr>
      </w:pPr>
      <w:r>
        <w:t xml:space="preserve">You can have a </w:t>
      </w:r>
      <w:r w:rsidRPr="001E671D">
        <w:rPr>
          <w:rStyle w:val="ScreenTextChar"/>
        </w:rPr>
        <w:t>try…catch</w:t>
      </w:r>
      <w:r>
        <w:t xml:space="preserve">, a </w:t>
      </w:r>
      <w:r w:rsidRPr="001E671D">
        <w:rPr>
          <w:rStyle w:val="ScreenTextChar"/>
        </w:rPr>
        <w:t>try…finally</w:t>
      </w:r>
      <w:r>
        <w:t xml:space="preserve"> or </w:t>
      </w:r>
      <w:r w:rsidRPr="001E671D">
        <w:rPr>
          <w:rStyle w:val="ScreenTextChar"/>
        </w:rPr>
        <w:t>try…catch…finally</w:t>
      </w:r>
      <w:r>
        <w:t>.</w:t>
      </w:r>
    </w:p>
    <w:p w:rsidR="00CB44EE" w:rsidRDefault="00CB44EE" w:rsidP="00896F1C">
      <w:pPr>
        <w:pStyle w:val="ListParagraph"/>
        <w:numPr>
          <w:ilvl w:val="0"/>
          <w:numId w:val="70"/>
        </w:numPr>
      </w:pPr>
      <w:r>
        <w:t xml:space="preserve">In most </w:t>
      </w:r>
      <w:r w:rsidR="005E1EB7">
        <w:t xml:space="preserve">programming </w:t>
      </w:r>
      <w:r>
        <w:t>languages</w:t>
      </w:r>
      <w:r w:rsidR="005E1EB7">
        <w:t>,</w:t>
      </w:r>
      <w:r>
        <w:t xml:space="preserve"> a divide by zero will raise an error. In JavaScript</w:t>
      </w:r>
      <w:r w:rsidR="005E1EB7">
        <w:t>,</w:t>
      </w:r>
      <w:r>
        <w:t xml:space="preserve"> </w:t>
      </w:r>
      <w:r w:rsidR="005E1EB7">
        <w:t>the same code</w:t>
      </w:r>
      <w:r>
        <w:t xml:space="preserve"> will execute without error and return a value of Infinity.</w:t>
      </w:r>
    </w:p>
    <w:p w:rsidR="00CB44EE" w:rsidRDefault="00CB44EE" w:rsidP="00C925A3"/>
    <w:p w:rsidR="00CE4137" w:rsidRDefault="00CB44EE" w:rsidP="00DC5367">
      <w:pPr>
        <w:pStyle w:val="Heading3"/>
      </w:pPr>
      <w:bookmarkStart w:id="107" w:name="_Toc490232518"/>
      <w:r>
        <w:t xml:space="preserve">The </w:t>
      </w:r>
      <w:proofErr w:type="spellStart"/>
      <w:r w:rsidR="00DC5367">
        <w:t>window.onerror</w:t>
      </w:r>
      <w:proofErr w:type="spellEnd"/>
      <w:r w:rsidR="00DC5367">
        <w:t xml:space="preserve"> Function</w:t>
      </w:r>
      <w:bookmarkEnd w:id="107"/>
    </w:p>
    <w:p w:rsidR="00DC5367" w:rsidRDefault="00DC5367" w:rsidP="00DC5367">
      <w:r>
        <w:t xml:space="preserve">To deal with </w:t>
      </w:r>
      <w:r w:rsidR="00BE51B5">
        <w:t xml:space="preserve">an </w:t>
      </w:r>
      <w:r>
        <w:t xml:space="preserve">error that is not trapped anywhere else in your code you can add a custom function to the </w:t>
      </w:r>
      <w:r w:rsidRPr="00CB44EE">
        <w:rPr>
          <w:rStyle w:val="ScreenTextChar"/>
        </w:rPr>
        <w:t>window.onerror</w:t>
      </w:r>
      <w:r>
        <w:t xml:space="preserve"> event handler. This is in effect</w:t>
      </w:r>
      <w:r w:rsidR="005E1EB7">
        <w:t>, the error trap of last resort.</w:t>
      </w:r>
      <w:r w:rsidR="00BE51B5">
        <w:t xml:space="preserve"> The code should appear in your page before any other code.</w:t>
      </w:r>
    </w:p>
    <w:p w:rsidR="00BE51B5" w:rsidRDefault="00BE51B5" w:rsidP="00DC5367">
      <w:r>
        <w:t xml:space="preserve">    </w:t>
      </w:r>
      <w:r>
        <w:rPr>
          <w:noProof/>
        </w:rPr>
        <w:drawing>
          <wp:inline distT="0" distB="0" distL="0" distR="0" wp14:anchorId="5ED58B10" wp14:editId="1AC4D15D">
            <wp:extent cx="5229678" cy="52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29678" cy="520110"/>
                    </a:xfrm>
                    <a:prstGeom prst="rect">
                      <a:avLst/>
                    </a:prstGeom>
                  </pic:spPr>
                </pic:pic>
              </a:graphicData>
            </a:graphic>
          </wp:inline>
        </w:drawing>
      </w:r>
    </w:p>
    <w:p w:rsidR="00BE51B5" w:rsidRDefault="00BE51B5" w:rsidP="00DC5367">
      <w:r>
        <w:lastRenderedPageBreak/>
        <w:t>A better version:</w:t>
      </w:r>
    </w:p>
    <w:p w:rsidR="00BE51B5" w:rsidRDefault="00BE51B5" w:rsidP="00DC5367">
      <w:r>
        <w:t xml:space="preserve">    </w:t>
      </w:r>
      <w:r>
        <w:rPr>
          <w:noProof/>
        </w:rPr>
        <w:drawing>
          <wp:inline distT="0" distB="0" distL="0" distR="0" wp14:anchorId="31357CB9" wp14:editId="2025D82F">
            <wp:extent cx="4063718" cy="1400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063718" cy="1400297"/>
                    </a:xfrm>
                    <a:prstGeom prst="rect">
                      <a:avLst/>
                    </a:prstGeom>
                  </pic:spPr>
                </pic:pic>
              </a:graphicData>
            </a:graphic>
          </wp:inline>
        </w:drawing>
      </w:r>
    </w:p>
    <w:p w:rsidR="00DC5367" w:rsidRDefault="00BE51B5" w:rsidP="00DC5367">
      <w:r>
        <w:t>You could also call a custom web service to log the error.</w:t>
      </w:r>
    </w:p>
    <w:p w:rsidR="00DC5367" w:rsidRDefault="00CB44EE" w:rsidP="00DC5367">
      <w:r>
        <w:t xml:space="preserve">Also see: </w:t>
      </w:r>
      <w:r w:rsidRPr="00CB44EE">
        <w:t>https://developer.mozilla.org/en-US/docs/Web/API/GlobalEventHandlers/onerror</w:t>
      </w:r>
    </w:p>
    <w:p w:rsidR="00CB44EE" w:rsidRDefault="00CB44EE" w:rsidP="00DC5367"/>
    <w:p w:rsidR="00571B86" w:rsidRPr="007C43CB" w:rsidRDefault="00571B86" w:rsidP="007C43CB"/>
    <w:p w:rsidR="002A598E" w:rsidRDefault="002A598E" w:rsidP="002A598E">
      <w:pPr>
        <w:pStyle w:val="Heading2"/>
      </w:pPr>
      <w:bookmarkStart w:id="108" w:name="_Toc490232519"/>
      <w:r>
        <w:t>Recursion</w:t>
      </w:r>
      <w:bookmarkEnd w:id="108"/>
      <w:r>
        <w:t xml:space="preserve"> </w:t>
      </w:r>
    </w:p>
    <w:p w:rsidR="002A598E" w:rsidRDefault="00011188" w:rsidP="002A598E">
      <w:r>
        <w:t xml:space="preserve">Simply put, recursion is a programing pattern where a function calls itself until </w:t>
      </w:r>
      <w:r w:rsidR="002953DE">
        <w:t>an end condition is reached.</w:t>
      </w:r>
      <w:r>
        <w:t xml:space="preserve"> As almost every recursive function can be rewritten using a while loop, the choice usually comes down to the data and the clarity of the solution. Recursive solutions are often clearer to read.</w:t>
      </w:r>
    </w:p>
    <w:p w:rsidR="003554D4" w:rsidRDefault="003554D4" w:rsidP="002A598E">
      <w:r>
        <w:t>Examples of use:</w:t>
      </w:r>
    </w:p>
    <w:p w:rsidR="003554D4" w:rsidRDefault="003554D4" w:rsidP="00896F1C">
      <w:pPr>
        <w:pStyle w:val="ListParagraph"/>
        <w:numPr>
          <w:ilvl w:val="0"/>
          <w:numId w:val="52"/>
        </w:numPr>
      </w:pPr>
      <w:r>
        <w:t xml:space="preserve">Calculating factorials.   </w:t>
      </w:r>
    </w:p>
    <w:p w:rsidR="003554D4" w:rsidRDefault="003554D4" w:rsidP="00896F1C">
      <w:pPr>
        <w:pStyle w:val="ListParagraph"/>
        <w:numPr>
          <w:ilvl w:val="0"/>
          <w:numId w:val="52"/>
        </w:numPr>
      </w:pPr>
      <w:r>
        <w:t>“Walking” XML trees, or the DOM.</w:t>
      </w:r>
    </w:p>
    <w:p w:rsidR="003554D4" w:rsidRDefault="003554D4" w:rsidP="002A598E">
      <w:r>
        <w:t>Notes:</w:t>
      </w:r>
    </w:p>
    <w:p w:rsidR="003554D4" w:rsidRDefault="003554D4" w:rsidP="00896F1C">
      <w:pPr>
        <w:pStyle w:val="ListParagraph"/>
        <w:numPr>
          <w:ilvl w:val="0"/>
          <w:numId w:val="51"/>
        </w:numPr>
      </w:pPr>
      <w:r>
        <w:t>Recursion is not an endless loop. There must be a planned for exit.</w:t>
      </w:r>
    </w:p>
    <w:p w:rsidR="003554D4" w:rsidRDefault="003554D4" w:rsidP="00896F1C">
      <w:pPr>
        <w:pStyle w:val="ListParagraph"/>
        <w:numPr>
          <w:ilvl w:val="0"/>
          <w:numId w:val="51"/>
        </w:numPr>
      </w:pPr>
      <w:r>
        <w:t>Recursion can be memory intensive as each recursive call adds to the stack.</w:t>
      </w:r>
    </w:p>
    <w:p w:rsidR="003554D4" w:rsidRDefault="003554D4" w:rsidP="00896F1C">
      <w:pPr>
        <w:pStyle w:val="ListParagraph"/>
        <w:numPr>
          <w:ilvl w:val="0"/>
          <w:numId w:val="51"/>
        </w:numPr>
      </w:pPr>
      <w:r>
        <w:t>JavaScript has limits on the number of recursive calls. Each browser has different limitations and varies from 1000 to over 20000.</w:t>
      </w:r>
    </w:p>
    <w:p w:rsidR="003554D4" w:rsidRDefault="003554D4" w:rsidP="00896F1C">
      <w:pPr>
        <w:pStyle w:val="ListParagraph"/>
        <w:numPr>
          <w:ilvl w:val="1"/>
          <w:numId w:val="51"/>
        </w:numPr>
      </w:pPr>
      <w:r>
        <w:t>When that limit is reached you may see:</w:t>
      </w:r>
    </w:p>
    <w:p w:rsidR="003554D4" w:rsidRDefault="003554D4" w:rsidP="00896F1C">
      <w:pPr>
        <w:pStyle w:val="ListParagraph"/>
        <w:numPr>
          <w:ilvl w:val="2"/>
          <w:numId w:val="51"/>
        </w:numPr>
      </w:pPr>
      <w:r>
        <w:t>“Maximum call stack size exceeded”</w:t>
      </w:r>
    </w:p>
    <w:p w:rsidR="003554D4" w:rsidRDefault="003554D4" w:rsidP="00896F1C">
      <w:pPr>
        <w:pStyle w:val="ListParagraph"/>
        <w:numPr>
          <w:ilvl w:val="2"/>
          <w:numId w:val="51"/>
        </w:numPr>
      </w:pPr>
      <w:r>
        <w:t>“too much recursion”</w:t>
      </w:r>
    </w:p>
    <w:p w:rsidR="003554D4" w:rsidRDefault="003554D4" w:rsidP="00896F1C">
      <w:pPr>
        <w:pStyle w:val="ListParagraph"/>
        <w:numPr>
          <w:ilvl w:val="0"/>
          <w:numId w:val="51"/>
        </w:numPr>
      </w:pPr>
      <w:r>
        <w:t xml:space="preserve">Many recursive functions can be rewritten as a </w:t>
      </w:r>
      <w:r w:rsidRPr="00583797">
        <w:rPr>
          <w:rStyle w:val="ScreenTextChar"/>
        </w:rPr>
        <w:t>while</w:t>
      </w:r>
      <w:r>
        <w:t xml:space="preserve"> loop.</w:t>
      </w:r>
    </w:p>
    <w:p w:rsidR="00A02324" w:rsidRDefault="00A02324" w:rsidP="00896F1C">
      <w:pPr>
        <w:pStyle w:val="ListParagraph"/>
        <w:numPr>
          <w:ilvl w:val="0"/>
          <w:numId w:val="51"/>
        </w:numPr>
      </w:pPr>
      <w:r>
        <w:t>Depending on the browser and the function, loops can be many times faster than recursion.</w:t>
      </w:r>
      <w:r w:rsidR="00583797">
        <w:t xml:space="preserve"> (This is mostly due to the stack overhead.)</w:t>
      </w:r>
    </w:p>
    <w:p w:rsidR="00011188" w:rsidRDefault="00011188" w:rsidP="003554D4"/>
    <w:p w:rsidR="003554D4" w:rsidRDefault="003554D4" w:rsidP="003554D4">
      <w:pPr>
        <w:pStyle w:val="Heading3"/>
      </w:pPr>
      <w:bookmarkStart w:id="109" w:name="_Toc490232520"/>
      <w:r>
        <w:t>A Factorial Example</w:t>
      </w:r>
      <w:bookmarkEnd w:id="109"/>
    </w:p>
    <w:p w:rsidR="003554D4" w:rsidRDefault="00E60857" w:rsidP="003554D4">
      <w:r>
        <w:t xml:space="preserve">A factorial is the product of </w:t>
      </w:r>
      <w:r w:rsidR="00BA1021">
        <w:t xml:space="preserve">a </w:t>
      </w:r>
      <w:r>
        <w:t xml:space="preserve">number and all integers below it.  </w:t>
      </w:r>
      <w:r w:rsidR="007E5AF9">
        <w:t xml:space="preserve">For example, </w:t>
      </w:r>
      <w:r>
        <w:t>6! = 6 * 5 * 3 * 2 * 1</w:t>
      </w:r>
      <w:r w:rsidR="007E5AF9">
        <w:t>.</w:t>
      </w:r>
      <w:r>
        <w:t xml:space="preserve"> What’s it good for? One use is to determine the maximum number of ways you can arrange a series of numbers.</w:t>
      </w:r>
    </w:p>
    <w:p w:rsidR="00E60857" w:rsidRDefault="00E60857" w:rsidP="003554D4">
      <w:r>
        <w:t>3! = 3 * 2 * 1 which equals 6, so there are six different ways of arranging a collection of three things.</w:t>
      </w:r>
    </w:p>
    <w:p w:rsidR="003C7D85" w:rsidRDefault="003C7D85" w:rsidP="003554D4">
      <w:r>
        <w:lastRenderedPageBreak/>
        <w:t xml:space="preserve">    </w:t>
      </w:r>
      <w:r>
        <w:rPr>
          <w:noProof/>
        </w:rPr>
        <w:drawing>
          <wp:inline distT="0" distB="0" distL="0" distR="0" wp14:anchorId="089F7A7A" wp14:editId="099F6A52">
            <wp:extent cx="716342" cy="1005927"/>
            <wp:effectExtent l="0" t="0" r="7620" b="381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716342" cy="1005927"/>
                    </a:xfrm>
                    <a:prstGeom prst="rect">
                      <a:avLst/>
                    </a:prstGeom>
                  </pic:spPr>
                </pic:pic>
              </a:graphicData>
            </a:graphic>
          </wp:inline>
        </w:drawing>
      </w:r>
    </w:p>
    <w:p w:rsidR="00E60857" w:rsidRDefault="00E60857" w:rsidP="003554D4">
      <w:r>
        <w:t>We need a function that accepts a number:</w:t>
      </w:r>
    </w:p>
    <w:p w:rsidR="003C7D85" w:rsidRDefault="003C7D85" w:rsidP="003554D4">
      <w:r>
        <w:rPr>
          <w:noProof/>
        </w:rPr>
        <w:drawing>
          <wp:inline distT="0" distB="0" distL="0" distR="0" wp14:anchorId="0F27BEE2" wp14:editId="49589DF7">
            <wp:extent cx="1920406" cy="175275"/>
            <wp:effectExtent l="0" t="0" r="381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920406" cy="175275"/>
                    </a:xfrm>
                    <a:prstGeom prst="rect">
                      <a:avLst/>
                    </a:prstGeom>
                  </pic:spPr>
                </pic:pic>
              </a:graphicData>
            </a:graphic>
          </wp:inline>
        </w:drawing>
      </w:r>
    </w:p>
    <w:p w:rsidR="00E60857" w:rsidRDefault="00E60857" w:rsidP="003554D4">
      <w:r>
        <w:t>We need a test to see if we are done and an exit:</w:t>
      </w:r>
    </w:p>
    <w:p w:rsidR="003C7D85" w:rsidRDefault="003C7D85" w:rsidP="003554D4">
      <w:r>
        <w:rPr>
          <w:noProof/>
        </w:rPr>
        <w:drawing>
          <wp:inline distT="0" distB="0" distL="0" distR="0" wp14:anchorId="241D8040" wp14:editId="599E8AD5">
            <wp:extent cx="1531753" cy="167655"/>
            <wp:effectExtent l="0" t="0" r="0" b="38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531753" cy="167655"/>
                    </a:xfrm>
                    <a:prstGeom prst="rect">
                      <a:avLst/>
                    </a:prstGeom>
                  </pic:spPr>
                </pic:pic>
              </a:graphicData>
            </a:graphic>
          </wp:inline>
        </w:drawing>
      </w:r>
    </w:p>
    <w:p w:rsidR="00E60857" w:rsidRDefault="00E60857" w:rsidP="003554D4">
      <w:r>
        <w:t>And if not done we need to multiply the number by one less than itself. ( 3 * 2 * 1 );</w:t>
      </w:r>
    </w:p>
    <w:p w:rsidR="00E60857" w:rsidRDefault="003C7D85" w:rsidP="002A598E">
      <w:r>
        <w:rPr>
          <w:noProof/>
        </w:rPr>
        <w:drawing>
          <wp:inline distT="0" distB="0" distL="0" distR="0" wp14:anchorId="3204A762" wp14:editId="59CC5675">
            <wp:extent cx="2027096" cy="640135"/>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027096" cy="640135"/>
                    </a:xfrm>
                    <a:prstGeom prst="rect">
                      <a:avLst/>
                    </a:prstGeom>
                  </pic:spPr>
                </pic:pic>
              </a:graphicData>
            </a:graphic>
          </wp:inline>
        </w:drawing>
      </w:r>
    </w:p>
    <w:p w:rsidR="003C7D85" w:rsidRDefault="003C7D85" w:rsidP="002A598E"/>
    <w:p w:rsidR="00E60857" w:rsidRDefault="00875E0E" w:rsidP="002A598E">
      <w:r>
        <w:t>Here’s the function and a use of it:</w:t>
      </w:r>
    </w:p>
    <w:p w:rsidR="00E60857" w:rsidRDefault="003C7D85" w:rsidP="002A598E">
      <w:r>
        <w:rPr>
          <w:noProof/>
        </w:rPr>
        <w:drawing>
          <wp:inline distT="0" distB="0" distL="0" distR="0" wp14:anchorId="2563DF13" wp14:editId="098E8648">
            <wp:extent cx="5319221" cy="1501270"/>
            <wp:effectExtent l="0" t="0" r="0" b="381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319221" cy="1501270"/>
                    </a:xfrm>
                    <a:prstGeom prst="rect">
                      <a:avLst/>
                    </a:prstGeom>
                  </pic:spPr>
                </pic:pic>
              </a:graphicData>
            </a:graphic>
          </wp:inline>
        </w:drawing>
      </w:r>
    </w:p>
    <w:p w:rsidR="00E60857" w:rsidRDefault="00875E0E" w:rsidP="002A598E">
      <w:r>
        <w:t>And if you call it many times:</w:t>
      </w:r>
    </w:p>
    <w:p w:rsidR="003C7D85" w:rsidRDefault="003C7D85" w:rsidP="002A598E">
      <w:r>
        <w:rPr>
          <w:noProof/>
        </w:rPr>
        <w:drawing>
          <wp:inline distT="0" distB="0" distL="0" distR="0" wp14:anchorId="021F4158" wp14:editId="0898DD43">
            <wp:extent cx="3436918" cy="259102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436918" cy="2591025"/>
                    </a:xfrm>
                    <a:prstGeom prst="rect">
                      <a:avLst/>
                    </a:prstGeom>
                  </pic:spPr>
                </pic:pic>
              </a:graphicData>
            </a:graphic>
          </wp:inline>
        </w:drawing>
      </w:r>
    </w:p>
    <w:p w:rsidR="00553818" w:rsidRDefault="00553818" w:rsidP="002A598E"/>
    <w:p w:rsidR="000A17D7" w:rsidRDefault="003C7D85" w:rsidP="002A598E">
      <w:r>
        <w:lastRenderedPageBreak/>
        <w:t>As there is always more than one way to solve a problem, here’s a factorial function</w:t>
      </w:r>
      <w:r w:rsidR="000A17D7">
        <w:t xml:space="preserve"> written using</w:t>
      </w:r>
      <w:r>
        <w:t xml:space="preserve"> a</w:t>
      </w:r>
      <w:r w:rsidR="000A17D7">
        <w:t xml:space="preserve"> </w:t>
      </w:r>
      <w:r w:rsidR="000A17D7" w:rsidRPr="000A17D7">
        <w:rPr>
          <w:rStyle w:val="ScreenTextChar"/>
        </w:rPr>
        <w:t>while</w:t>
      </w:r>
      <w:r w:rsidR="000A17D7">
        <w:t xml:space="preserve"> loop.</w:t>
      </w:r>
    </w:p>
    <w:p w:rsidR="000A17D7" w:rsidRDefault="003C7D85" w:rsidP="000A17D7">
      <w:r>
        <w:rPr>
          <w:noProof/>
        </w:rPr>
        <w:drawing>
          <wp:inline distT="0" distB="0" distL="0" distR="0" wp14:anchorId="022B73A5" wp14:editId="1B6638DC">
            <wp:extent cx="1813717" cy="158509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813717" cy="1585097"/>
                    </a:xfrm>
                    <a:prstGeom prst="rect">
                      <a:avLst/>
                    </a:prstGeom>
                  </pic:spPr>
                </pic:pic>
              </a:graphicData>
            </a:graphic>
          </wp:inline>
        </w:drawing>
      </w:r>
    </w:p>
    <w:p w:rsidR="000A17D7" w:rsidRDefault="000A17D7" w:rsidP="000A17D7"/>
    <w:p w:rsidR="00F558C3" w:rsidRDefault="00F558C3" w:rsidP="00377243"/>
    <w:p w:rsidR="00F558C3" w:rsidRDefault="00F558C3" w:rsidP="00377243"/>
    <w:p w:rsidR="002A61AE" w:rsidRPr="002A61AE" w:rsidRDefault="002A61AE" w:rsidP="002A61AE"/>
    <w:sectPr w:rsidR="002A61AE" w:rsidRPr="002A61AE" w:rsidSect="00E0449F">
      <w:headerReference w:type="even" r:id="rId236"/>
      <w:headerReference w:type="default" r:id="rId237"/>
      <w:type w:val="continuous"/>
      <w:pgSz w:w="12240" w:h="15840" w:code="1"/>
      <w:pgMar w:top="-1397" w:right="1296" w:bottom="-994" w:left="1296" w:header="806" w:footer="202" w:gutter="47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FC0" w:rsidRDefault="00712FC0">
      <w:r>
        <w:separator/>
      </w:r>
    </w:p>
  </w:endnote>
  <w:endnote w:type="continuationSeparator" w:id="0">
    <w:p w:rsidR="00712FC0" w:rsidRDefault="00712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Math Italic">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rsidP="001F2F01">
    <w:pPr>
      <w:pStyle w:val="Footer"/>
      <w:tabs>
        <w:tab w:val="clear" w:pos="3380"/>
        <w:tab w:val="clear" w:pos="6760"/>
        <w:tab w:val="center" w:pos="4680"/>
      </w:tabs>
    </w:pPr>
    <w:r>
      <w:tab/>
      <w:t>Copyright © 2017 MAX Technical Training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rsidP="001F2F01">
    <w:pPr>
      <w:pStyle w:val="Footer"/>
      <w:tabs>
        <w:tab w:val="clear" w:pos="3380"/>
        <w:tab w:val="center" w:pos="4680"/>
      </w:tabs>
    </w:pPr>
    <w:r>
      <w:tab/>
      <w:t>Copyright © 2017 MAX Technical Training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rsidP="007972D8">
    <w:pPr>
      <w:pStyle w:val="Footer"/>
      <w:tabs>
        <w:tab w:val="clear" w:pos="3380"/>
        <w:tab w:val="clear" w:pos="6760"/>
        <w:tab w:val="center" w:pos="4680"/>
      </w:tabs>
    </w:pPr>
    <w:r>
      <w:tab/>
      <w:t>Copyright © 2017 MAX Technical Training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FC0" w:rsidRDefault="00712FC0">
      <w:r>
        <w:separator/>
      </w:r>
    </w:p>
  </w:footnote>
  <w:footnote w:type="continuationSeparator" w:id="0">
    <w:p w:rsidR="00712FC0" w:rsidRDefault="00712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pPr>
      <w:pStyle w:val="Header"/>
    </w:pPr>
    <w:r>
      <w:tab/>
    </w:r>
    <w:r>
      <w:fldChar w:fldCharType="begin"/>
    </w:r>
    <w:r>
      <w:instrText>styleref "heading 1"</w:instrText>
    </w:r>
    <w:r>
      <w:fldChar w:fldCharType="separate"/>
    </w:r>
    <w:r>
      <w:rPr>
        <w:noProof/>
      </w:rPr>
      <w:t>Module 1: A Brief History of HTML and the Web</w:t>
    </w:r>
    <w:r>
      <w:fldChar w:fldCharType="end"/>
    </w:r>
    <w:r>
      <w:rPr>
        <w:spacing w:val="260"/>
      </w:rPr>
      <w:t xml:space="preserve">  </w:t>
    </w:r>
    <w:r>
      <w:fldChar w:fldCharType="begin"/>
    </w:r>
    <w:r>
      <w:instrText>PAGE</w:instrText>
    </w:r>
    <w:r>
      <w:fldChar w:fldCharType="separate"/>
    </w:r>
    <w:r>
      <w:rPr>
        <w:noProof/>
      </w:rPr>
      <w:t>3</w:t>
    </w:r>
    <w:r>
      <w:fldChar w:fldCharType="end"/>
    </w:r>
  </w:p>
  <w:p w:rsidR="00915662" w:rsidRDefault="00915662">
    <w:pPr>
      <w:pStyle w:val="headerrule"/>
      <w:rPr>
        <w:b/>
      </w:rPr>
    </w:pPr>
  </w:p>
  <w:p w:rsidR="00915662" w:rsidRDefault="009156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rsidP="00B74BF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21BBC">
      <w:rPr>
        <w:rStyle w:val="PageNumber"/>
        <w:noProof/>
      </w:rPr>
      <w:t>1</w:t>
    </w:r>
    <w:r>
      <w:rPr>
        <w:rStyle w:val="PageNumber"/>
      </w:rPr>
      <w:fldChar w:fldCharType="end"/>
    </w:r>
  </w:p>
  <w:p w:rsidR="00915662" w:rsidRDefault="00915662" w:rsidP="00E603D0">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Pr="00435C32" w:rsidRDefault="00915662" w:rsidP="00435C3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pPr>
      <w:pStyle w:val="Header"/>
    </w:pPr>
    <w:r>
      <w:tab/>
    </w:r>
    <w:r>
      <w:fldChar w:fldCharType="begin"/>
    </w:r>
    <w:r>
      <w:instrText>styleref "heading 1"</w:instrText>
    </w:r>
    <w:r>
      <w:fldChar w:fldCharType="separate"/>
    </w:r>
    <w:r w:rsidR="00A21BBC">
      <w:rPr>
        <w:noProof/>
      </w:rPr>
      <w:t>Module 1: Basic Scripting</w:t>
    </w:r>
    <w:r>
      <w:fldChar w:fldCharType="end"/>
    </w:r>
    <w:r>
      <w:rPr>
        <w:spacing w:val="260"/>
      </w:rPr>
      <w:t xml:space="preserve">  </w:t>
    </w:r>
    <w:r>
      <w:fldChar w:fldCharType="begin"/>
    </w:r>
    <w:r>
      <w:instrText>PAGE</w:instrText>
    </w:r>
    <w:r>
      <w:fldChar w:fldCharType="separate"/>
    </w:r>
    <w:r w:rsidR="00A21BBC">
      <w:rPr>
        <w:noProof/>
      </w:rPr>
      <w:t>3</w:t>
    </w:r>
    <w:r>
      <w:fldChar w:fldCharType="end"/>
    </w:r>
  </w:p>
  <w:p w:rsidR="00915662" w:rsidRDefault="00915662">
    <w:pPr>
      <w:pStyle w:val="headerrule"/>
      <w:rPr>
        <w:b/>
      </w:rPr>
    </w:pPr>
  </w:p>
  <w:p w:rsidR="00915662" w:rsidRDefault="0091566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rsidP="001F2F01">
    <w:pPr>
      <w:pStyle w:val="Header"/>
      <w:tabs>
        <w:tab w:val="clear" w:pos="6800"/>
        <w:tab w:val="center" w:pos="4680"/>
      </w:tabs>
      <w:ind w:left="0"/>
    </w:pPr>
    <w:r>
      <w:fldChar w:fldCharType="begin"/>
    </w:r>
    <w:r>
      <w:instrText>PAGE</w:instrText>
    </w:r>
    <w:r>
      <w:fldChar w:fldCharType="separate"/>
    </w:r>
    <w:r w:rsidR="00A21BBC">
      <w:rPr>
        <w:noProof/>
      </w:rPr>
      <w:t>58</w:t>
    </w:r>
    <w:r>
      <w:fldChar w:fldCharType="end"/>
    </w:r>
    <w:r>
      <w:tab/>
    </w:r>
    <w:r>
      <w:fldChar w:fldCharType="begin"/>
    </w:r>
    <w:r>
      <w:instrText>styleref "heading 1"</w:instrText>
    </w:r>
    <w:r>
      <w:fldChar w:fldCharType="separate"/>
    </w:r>
    <w:r w:rsidR="00A21BBC">
      <w:rPr>
        <w:noProof/>
      </w:rPr>
      <w:t>Module 4: Ajax and Web Services</w:t>
    </w:r>
    <w:r>
      <w:fldChar w:fldCharType="end"/>
    </w:r>
  </w:p>
  <w:p w:rsidR="00915662" w:rsidRDefault="00915662" w:rsidP="001F2F01">
    <w:pPr>
      <w:pStyle w:val="headerrule"/>
      <w:ind w:left="0"/>
    </w:pPr>
  </w:p>
  <w:p w:rsidR="00915662" w:rsidRDefault="00915662" w:rsidP="001F2F01">
    <w:pPr>
      <w:pStyle w:val="Header"/>
      <w:ind w:left="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5662" w:rsidRDefault="00915662" w:rsidP="001F2F01">
    <w:pPr>
      <w:pStyle w:val="Header"/>
      <w:tabs>
        <w:tab w:val="clear" w:pos="6800"/>
        <w:tab w:val="center" w:pos="4680"/>
        <w:tab w:val="right" w:pos="8910"/>
      </w:tabs>
      <w:ind w:left="0"/>
    </w:pPr>
    <w:r>
      <w:tab/>
    </w:r>
    <w:r>
      <w:fldChar w:fldCharType="begin"/>
    </w:r>
    <w:r>
      <w:instrText>styleref "heading 1"</w:instrText>
    </w:r>
    <w:r>
      <w:fldChar w:fldCharType="separate"/>
    </w:r>
    <w:r w:rsidR="00A21BBC">
      <w:rPr>
        <w:noProof/>
      </w:rPr>
      <w:t>Module 5: Diving in Deeper!</w:t>
    </w:r>
    <w:r>
      <w:fldChar w:fldCharType="end"/>
    </w:r>
    <w:r>
      <w:tab/>
    </w:r>
    <w:r>
      <w:rPr>
        <w:spacing w:val="260"/>
      </w:rPr>
      <w:t xml:space="preserve"> </w:t>
    </w:r>
    <w:r>
      <w:fldChar w:fldCharType="begin"/>
    </w:r>
    <w:r>
      <w:instrText>PAGE</w:instrText>
    </w:r>
    <w:r>
      <w:fldChar w:fldCharType="separate"/>
    </w:r>
    <w:r w:rsidR="00A21BBC">
      <w:rPr>
        <w:noProof/>
      </w:rPr>
      <w:t>59</w:t>
    </w:r>
    <w:r>
      <w:fldChar w:fldCharType="end"/>
    </w:r>
  </w:p>
  <w:p w:rsidR="00915662" w:rsidRDefault="00915662" w:rsidP="001F2F01">
    <w:pPr>
      <w:pStyle w:val="headerrule"/>
      <w:ind w:left="0"/>
      <w:rPr>
        <w:b/>
      </w:rPr>
    </w:pPr>
  </w:p>
  <w:p w:rsidR="00915662" w:rsidRDefault="00915662" w:rsidP="001F2F01">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C4FD2"/>
    <w:multiLevelType w:val="hybridMultilevel"/>
    <w:tmpl w:val="D3364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91B42"/>
    <w:multiLevelType w:val="hybridMultilevel"/>
    <w:tmpl w:val="B9C40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F155C"/>
    <w:multiLevelType w:val="hybridMultilevel"/>
    <w:tmpl w:val="2004B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640D2"/>
    <w:multiLevelType w:val="hybridMultilevel"/>
    <w:tmpl w:val="16A0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E7083"/>
    <w:multiLevelType w:val="hybridMultilevel"/>
    <w:tmpl w:val="3B5C9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5051F0"/>
    <w:multiLevelType w:val="hybridMultilevel"/>
    <w:tmpl w:val="30964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F445A9"/>
    <w:multiLevelType w:val="hybridMultilevel"/>
    <w:tmpl w:val="3DEE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891EBA"/>
    <w:multiLevelType w:val="hybridMultilevel"/>
    <w:tmpl w:val="E1CE4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901FBA"/>
    <w:multiLevelType w:val="hybridMultilevel"/>
    <w:tmpl w:val="D5E6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592917"/>
    <w:multiLevelType w:val="hybridMultilevel"/>
    <w:tmpl w:val="45FA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A933E3"/>
    <w:multiLevelType w:val="hybridMultilevel"/>
    <w:tmpl w:val="9E0CB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404F41"/>
    <w:multiLevelType w:val="hybridMultilevel"/>
    <w:tmpl w:val="65CC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582A41"/>
    <w:multiLevelType w:val="hybridMultilevel"/>
    <w:tmpl w:val="50B6D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4552C"/>
    <w:multiLevelType w:val="hybridMultilevel"/>
    <w:tmpl w:val="686A0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C63F2F"/>
    <w:multiLevelType w:val="hybridMultilevel"/>
    <w:tmpl w:val="769A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B76C04"/>
    <w:multiLevelType w:val="hybridMultilevel"/>
    <w:tmpl w:val="5ECA0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E7210C"/>
    <w:multiLevelType w:val="hybridMultilevel"/>
    <w:tmpl w:val="F6164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196D19"/>
    <w:multiLevelType w:val="multilevel"/>
    <w:tmpl w:val="91EEE8EE"/>
    <w:lvl w:ilvl="0">
      <w:start w:val="1"/>
      <w:numFmt w:val="bullet"/>
      <w:pStyle w:val="Proch1"/>
      <w:lvlText w:val=""/>
      <w:lvlJc w:val="left"/>
      <w:pPr>
        <w:tabs>
          <w:tab w:val="num" w:pos="360"/>
        </w:tabs>
        <w:ind w:left="300" w:hanging="300"/>
      </w:pPr>
      <w:rPr>
        <w:rFonts w:ascii="Lucida Bright Math Italic" w:hAnsi="Lucida Bright Math Italic" w:hint="default"/>
        <w:sz w:val="30"/>
      </w:rPr>
    </w:lvl>
    <w:lvl w:ilvl="1">
      <w:start w:val="1"/>
      <w:numFmt w:val="bullet"/>
      <w:pStyle w:val="Proch2"/>
      <w:lvlText w:val=""/>
      <w:lvlJc w:val="left"/>
      <w:pPr>
        <w:tabs>
          <w:tab w:val="num" w:pos="660"/>
        </w:tabs>
        <w:ind w:left="600" w:hanging="300"/>
      </w:pPr>
      <w:rPr>
        <w:rFonts w:ascii="Lucida Bright Math Italic" w:hAnsi="Lucida Bright Math Italic" w:hint="default"/>
        <w:sz w:val="30"/>
      </w:rPr>
    </w:lvl>
    <w:lvl w:ilvl="2">
      <w:start w:val="1"/>
      <w:numFmt w:val="none"/>
      <w:lvlText w:val=""/>
      <w:lvlJc w:val="left"/>
      <w:pPr>
        <w:tabs>
          <w:tab w:val="num" w:pos="1224"/>
        </w:tabs>
        <w:ind w:left="1224" w:hanging="504"/>
      </w:pPr>
    </w:lvl>
    <w:lvl w:ilvl="3">
      <w:start w:val="1"/>
      <w:numFmt w:val="none"/>
      <w:lvlText w:val=""/>
      <w:lvlJc w:val="left"/>
      <w:pPr>
        <w:tabs>
          <w:tab w:val="num" w:pos="1728"/>
        </w:tabs>
        <w:ind w:left="1728" w:hanging="648"/>
      </w:pPr>
    </w:lvl>
    <w:lvl w:ilvl="4">
      <w:start w:val="1"/>
      <w:numFmt w:val="none"/>
      <w:lvlText w:val=""/>
      <w:lvlJc w:val="left"/>
      <w:pPr>
        <w:tabs>
          <w:tab w:val="num" w:pos="2232"/>
        </w:tabs>
        <w:ind w:left="2232" w:hanging="792"/>
      </w:pPr>
    </w:lvl>
    <w:lvl w:ilvl="5">
      <w:start w:val="1"/>
      <w:numFmt w:val="none"/>
      <w:lvlText w:val=""/>
      <w:lvlJc w:val="left"/>
      <w:pPr>
        <w:tabs>
          <w:tab w:val="num" w:pos="2736"/>
        </w:tabs>
        <w:ind w:left="2736" w:hanging="936"/>
      </w:pPr>
    </w:lvl>
    <w:lvl w:ilvl="6">
      <w:start w:val="1"/>
      <w:numFmt w:val="none"/>
      <w:lvlText w:val=""/>
      <w:lvlJc w:val="left"/>
      <w:pPr>
        <w:tabs>
          <w:tab w:val="num" w:pos="3240"/>
        </w:tabs>
        <w:ind w:left="3240" w:hanging="1080"/>
      </w:pPr>
    </w:lvl>
    <w:lvl w:ilvl="7">
      <w:start w:val="1"/>
      <w:numFmt w:val="none"/>
      <w:lvlText w:val=""/>
      <w:lvlJc w:val="left"/>
      <w:pPr>
        <w:tabs>
          <w:tab w:val="num" w:pos="3744"/>
        </w:tabs>
        <w:ind w:left="3744" w:hanging="1224"/>
      </w:pPr>
    </w:lvl>
    <w:lvl w:ilvl="8">
      <w:start w:val="1"/>
      <w:numFmt w:val="none"/>
      <w:lvlText w:val=""/>
      <w:lvlJc w:val="left"/>
      <w:pPr>
        <w:tabs>
          <w:tab w:val="num" w:pos="4320"/>
        </w:tabs>
        <w:ind w:left="4320" w:hanging="1440"/>
      </w:pPr>
    </w:lvl>
  </w:abstractNum>
  <w:abstractNum w:abstractNumId="18" w15:restartNumberingAfterBreak="0">
    <w:nsid w:val="17740545"/>
    <w:multiLevelType w:val="hybridMultilevel"/>
    <w:tmpl w:val="AFCA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2F7CE5"/>
    <w:multiLevelType w:val="hybridMultilevel"/>
    <w:tmpl w:val="4768B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77B21"/>
    <w:multiLevelType w:val="hybridMultilevel"/>
    <w:tmpl w:val="05BAE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66EFB"/>
    <w:multiLevelType w:val="hybridMultilevel"/>
    <w:tmpl w:val="DA06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614E92"/>
    <w:multiLevelType w:val="hybridMultilevel"/>
    <w:tmpl w:val="E1A0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6B6AB8"/>
    <w:multiLevelType w:val="hybridMultilevel"/>
    <w:tmpl w:val="B40A7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935B96"/>
    <w:multiLevelType w:val="hybridMultilevel"/>
    <w:tmpl w:val="A696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6F491D"/>
    <w:multiLevelType w:val="hybridMultilevel"/>
    <w:tmpl w:val="4F525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8F36E1"/>
    <w:multiLevelType w:val="hybridMultilevel"/>
    <w:tmpl w:val="076C1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721A34"/>
    <w:multiLevelType w:val="hybridMultilevel"/>
    <w:tmpl w:val="AEF8D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6D49C1"/>
    <w:multiLevelType w:val="hybridMultilevel"/>
    <w:tmpl w:val="2C6EC524"/>
    <w:lvl w:ilvl="0" w:tplc="04090001">
      <w:start w:val="1"/>
      <w:numFmt w:val="bullet"/>
      <w:lvlText w:val=""/>
      <w:lvlJc w:val="left"/>
      <w:pPr>
        <w:ind w:left="720" w:hanging="360"/>
      </w:pPr>
      <w:rPr>
        <w:rFonts w:ascii="Symbol" w:hAnsi="Symbol" w:hint="default"/>
      </w:rPr>
    </w:lvl>
    <w:lvl w:ilvl="1" w:tplc="78D2AA0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2058AA"/>
    <w:multiLevelType w:val="hybridMultilevel"/>
    <w:tmpl w:val="75B2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8D202B"/>
    <w:multiLevelType w:val="hybridMultilevel"/>
    <w:tmpl w:val="A08E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B4085E"/>
    <w:multiLevelType w:val="hybridMultilevel"/>
    <w:tmpl w:val="E8AA5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714DA3"/>
    <w:multiLevelType w:val="hybridMultilevel"/>
    <w:tmpl w:val="7C98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AD4417"/>
    <w:multiLevelType w:val="hybridMultilevel"/>
    <w:tmpl w:val="DA487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A02048"/>
    <w:multiLevelType w:val="hybridMultilevel"/>
    <w:tmpl w:val="5BD0D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623810"/>
    <w:multiLevelType w:val="hybridMultilevel"/>
    <w:tmpl w:val="E93A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98610A"/>
    <w:multiLevelType w:val="hybridMultilevel"/>
    <w:tmpl w:val="098CA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E569DF"/>
    <w:multiLevelType w:val="singleLevel"/>
    <w:tmpl w:val="3F840B14"/>
    <w:lvl w:ilvl="0">
      <w:start w:val="1"/>
      <w:numFmt w:val="bullet"/>
      <w:pStyle w:val="LbP"/>
      <w:lvlText w:val=""/>
      <w:lvlJc w:val="left"/>
      <w:pPr>
        <w:tabs>
          <w:tab w:val="num" w:pos="360"/>
        </w:tabs>
        <w:ind w:left="360" w:hanging="360"/>
      </w:pPr>
      <w:rPr>
        <w:rFonts w:ascii="Symbol" w:hAnsi="Symbol" w:hint="default"/>
      </w:rPr>
    </w:lvl>
  </w:abstractNum>
  <w:abstractNum w:abstractNumId="38" w15:restartNumberingAfterBreak="0">
    <w:nsid w:val="2F2718A7"/>
    <w:multiLevelType w:val="hybridMultilevel"/>
    <w:tmpl w:val="F80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F7F4E07"/>
    <w:multiLevelType w:val="hybridMultilevel"/>
    <w:tmpl w:val="3B164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08B790D"/>
    <w:multiLevelType w:val="hybridMultilevel"/>
    <w:tmpl w:val="8610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2C3301"/>
    <w:multiLevelType w:val="hybridMultilevel"/>
    <w:tmpl w:val="D64E2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7B20E8"/>
    <w:multiLevelType w:val="hybridMultilevel"/>
    <w:tmpl w:val="51769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4450A23"/>
    <w:multiLevelType w:val="hybridMultilevel"/>
    <w:tmpl w:val="2236F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053A01"/>
    <w:multiLevelType w:val="hybridMultilevel"/>
    <w:tmpl w:val="ED2C6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594872"/>
    <w:multiLevelType w:val="hybridMultilevel"/>
    <w:tmpl w:val="1AC8F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8B6337"/>
    <w:multiLevelType w:val="hybridMultilevel"/>
    <w:tmpl w:val="EE8E3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FE5667"/>
    <w:multiLevelType w:val="multilevel"/>
    <w:tmpl w:val="9A624112"/>
    <w:lvl w:ilvl="0">
      <w:start w:val="1"/>
      <w:numFmt w:val="none"/>
      <w:pStyle w:val="ExLe"/>
      <w:suff w:val="nothing"/>
      <w:lvlText w:val=""/>
      <w:lvlJc w:val="left"/>
      <w:pPr>
        <w:ind w:left="0" w:firstLine="0"/>
      </w:pPr>
    </w:lvl>
    <w:lvl w:ilvl="1">
      <w:start w:val="1"/>
      <w:numFmt w:val="decimal"/>
      <w:pStyle w:val="ExLn1"/>
      <w:lvlText w:val="%2."/>
      <w:lvlJc w:val="left"/>
      <w:pPr>
        <w:tabs>
          <w:tab w:val="num" w:pos="0"/>
        </w:tabs>
        <w:ind w:left="0" w:hanging="2320"/>
      </w:pPr>
    </w:lvl>
    <w:lvl w:ilvl="2">
      <w:start w:val="1"/>
      <w:numFmt w:val="decimal"/>
      <w:pStyle w:val="ExLn2"/>
      <w:lvlText w:val="%3."/>
      <w:lvlJc w:val="left"/>
      <w:pPr>
        <w:tabs>
          <w:tab w:val="num" w:pos="300"/>
        </w:tabs>
        <w:ind w:left="300" w:hanging="2620"/>
      </w:pPr>
    </w:lvl>
    <w:lvl w:ilvl="3">
      <w:start w:val="1"/>
      <w:numFmt w:val="decimal"/>
      <w:pStyle w:val="ExLn3"/>
      <w:lvlText w:val="%4."/>
      <w:lvlJc w:val="left"/>
      <w:pPr>
        <w:tabs>
          <w:tab w:val="num" w:pos="600"/>
        </w:tabs>
        <w:ind w:left="600" w:hanging="292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8" w15:restartNumberingAfterBreak="0">
    <w:nsid w:val="3AB443CB"/>
    <w:multiLevelType w:val="hybridMultilevel"/>
    <w:tmpl w:val="EE9ED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707734"/>
    <w:multiLevelType w:val="multilevel"/>
    <w:tmpl w:val="566A82D8"/>
    <w:lvl w:ilvl="0">
      <w:start w:val="1"/>
      <w:numFmt w:val="none"/>
      <w:pStyle w:val="Le"/>
      <w:suff w:val="nothing"/>
      <w:lvlText w:val=""/>
      <w:lvlJc w:val="left"/>
      <w:pPr>
        <w:ind w:left="0" w:firstLine="0"/>
      </w:pPr>
    </w:lvl>
    <w:lvl w:ilvl="1">
      <w:start w:val="1"/>
      <w:numFmt w:val="none"/>
      <w:pStyle w:val="Leh"/>
      <w:suff w:val="nothing"/>
      <w:lvlText w:val=""/>
      <w:lvlJc w:val="left"/>
      <w:pPr>
        <w:ind w:left="0" w:firstLine="0"/>
      </w:pPr>
    </w:lvl>
    <w:lvl w:ilvl="2">
      <w:start w:val="1"/>
      <w:numFmt w:val="decimal"/>
      <w:pStyle w:val="Ln1"/>
      <w:lvlText w:val="%3."/>
      <w:lvlJc w:val="left"/>
      <w:pPr>
        <w:tabs>
          <w:tab w:val="num" w:pos="720"/>
        </w:tabs>
        <w:ind w:left="300" w:hanging="300"/>
      </w:pPr>
    </w:lvl>
    <w:lvl w:ilvl="3">
      <w:start w:val="1"/>
      <w:numFmt w:val="lowerLetter"/>
      <w:pStyle w:val="Ln2"/>
      <w:lvlText w:val="%4."/>
      <w:lvlJc w:val="left"/>
      <w:pPr>
        <w:tabs>
          <w:tab w:val="num" w:pos="1020"/>
        </w:tabs>
        <w:ind w:left="600" w:hanging="300"/>
      </w:pPr>
    </w:lvl>
    <w:lvl w:ilvl="4">
      <w:start w:val="1"/>
      <w:numFmt w:val="lowerRoman"/>
      <w:pStyle w:val="Ln3"/>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50" w15:restartNumberingAfterBreak="0">
    <w:nsid w:val="3B7F4013"/>
    <w:multiLevelType w:val="hybridMultilevel"/>
    <w:tmpl w:val="A3EAB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F37D78"/>
    <w:multiLevelType w:val="hybridMultilevel"/>
    <w:tmpl w:val="8D46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034C0B"/>
    <w:multiLevelType w:val="hybridMultilevel"/>
    <w:tmpl w:val="F7369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F5C5B67"/>
    <w:multiLevelType w:val="hybridMultilevel"/>
    <w:tmpl w:val="AEE8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FA13539"/>
    <w:multiLevelType w:val="hybridMultilevel"/>
    <w:tmpl w:val="21D8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316AD9"/>
    <w:multiLevelType w:val="hybridMultilevel"/>
    <w:tmpl w:val="8EF00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715DF2"/>
    <w:multiLevelType w:val="hybridMultilevel"/>
    <w:tmpl w:val="977E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744BA2"/>
    <w:multiLevelType w:val="hybridMultilevel"/>
    <w:tmpl w:val="773A5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571E7E"/>
    <w:multiLevelType w:val="hybridMultilevel"/>
    <w:tmpl w:val="E20A4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3997827"/>
    <w:multiLevelType w:val="hybridMultilevel"/>
    <w:tmpl w:val="675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55B787F"/>
    <w:multiLevelType w:val="hybridMultilevel"/>
    <w:tmpl w:val="ED58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3D57FD"/>
    <w:multiLevelType w:val="hybridMultilevel"/>
    <w:tmpl w:val="A846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484CCE"/>
    <w:multiLevelType w:val="hybridMultilevel"/>
    <w:tmpl w:val="627C9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6B7C6F"/>
    <w:multiLevelType w:val="hybridMultilevel"/>
    <w:tmpl w:val="1CCAC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551047"/>
    <w:multiLevelType w:val="hybridMultilevel"/>
    <w:tmpl w:val="6B68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8C4E7B"/>
    <w:multiLevelType w:val="hybridMultilevel"/>
    <w:tmpl w:val="F08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71225F"/>
    <w:multiLevelType w:val="hybridMultilevel"/>
    <w:tmpl w:val="90744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8A60A9"/>
    <w:multiLevelType w:val="hybridMultilevel"/>
    <w:tmpl w:val="0C662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DF56A3D"/>
    <w:multiLevelType w:val="hybridMultilevel"/>
    <w:tmpl w:val="0508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A71D06"/>
    <w:multiLevelType w:val="hybridMultilevel"/>
    <w:tmpl w:val="54D29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EAC4F7C"/>
    <w:multiLevelType w:val="hybridMultilevel"/>
    <w:tmpl w:val="16F87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B77508"/>
    <w:multiLevelType w:val="hybridMultilevel"/>
    <w:tmpl w:val="121C3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7842984"/>
    <w:multiLevelType w:val="hybridMultilevel"/>
    <w:tmpl w:val="BA3A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020405"/>
    <w:multiLevelType w:val="hybridMultilevel"/>
    <w:tmpl w:val="203C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C47D67"/>
    <w:multiLevelType w:val="hybridMultilevel"/>
    <w:tmpl w:val="76DC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EC51E6"/>
    <w:multiLevelType w:val="hybridMultilevel"/>
    <w:tmpl w:val="4D0C4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C7C47AC"/>
    <w:multiLevelType w:val="multilevel"/>
    <w:tmpl w:val="1676F834"/>
    <w:styleLink w:val="ListBullets"/>
    <w:lvl w:ilvl="0">
      <w:start w:val="1"/>
      <w:numFmt w:val="bullet"/>
      <w:pStyle w:val="ListBullet"/>
      <w:lvlText w:val=""/>
      <w:lvlJc w:val="left"/>
      <w:pPr>
        <w:ind w:left="360" w:hanging="360"/>
      </w:pPr>
      <w:rPr>
        <w:rFonts w:ascii="Symbol" w:hAnsi="Symbol" w:hint="default"/>
        <w:color w:val="auto"/>
      </w:rPr>
    </w:lvl>
    <w:lvl w:ilvl="1">
      <w:start w:val="1"/>
      <w:numFmt w:val="bullet"/>
      <w:pStyle w:val="ListBullet2"/>
      <w:lvlText w:val=""/>
      <w:lvlJc w:val="left"/>
      <w:pPr>
        <w:ind w:left="720" w:hanging="360"/>
      </w:pPr>
      <w:rPr>
        <w:rFonts w:ascii="Symbol" w:hAnsi="Symbol" w:hint="default"/>
        <w:color w:val="auto"/>
      </w:rPr>
    </w:lvl>
    <w:lvl w:ilvl="2">
      <w:start w:val="1"/>
      <w:numFmt w:val="bullet"/>
      <w:pStyle w:val="ListBullet3"/>
      <w:lvlText w:val=""/>
      <w:lvlJc w:val="left"/>
      <w:pPr>
        <w:ind w:left="1080" w:hanging="360"/>
      </w:pPr>
      <w:rPr>
        <w:rFonts w:ascii="Symbol" w:hAnsi="Symbol" w:hint="default"/>
        <w:color w:val="auto"/>
      </w:rPr>
    </w:lvl>
    <w:lvl w:ilvl="3">
      <w:start w:val="1"/>
      <w:numFmt w:val="bullet"/>
      <w:pStyle w:val="ListBullet4"/>
      <w:lvlText w:val=""/>
      <w:lvlJc w:val="left"/>
      <w:pPr>
        <w:ind w:left="1440" w:hanging="360"/>
      </w:pPr>
      <w:rPr>
        <w:rFonts w:ascii="Symbol" w:hAnsi="Symbol" w:hint="default"/>
        <w:color w:val="auto"/>
      </w:rPr>
    </w:lvl>
    <w:lvl w:ilvl="4">
      <w:start w:val="1"/>
      <w:numFmt w:val="bullet"/>
      <w:pStyle w:val="ListBullet5"/>
      <w:lvlText w:val=""/>
      <w:lvlJc w:val="left"/>
      <w:pPr>
        <w:ind w:left="1800" w:hanging="360"/>
      </w:pPr>
      <w:rPr>
        <w:rFonts w:ascii="Symbol" w:hAnsi="Symbol" w:hint="default"/>
        <w:color w:val="auto"/>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77" w15:restartNumberingAfterBreak="0">
    <w:nsid w:val="5E6E73E3"/>
    <w:multiLevelType w:val="hybridMultilevel"/>
    <w:tmpl w:val="2E6C4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6C7075"/>
    <w:multiLevelType w:val="hybridMultilevel"/>
    <w:tmpl w:val="1280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700F37"/>
    <w:multiLevelType w:val="hybridMultilevel"/>
    <w:tmpl w:val="E3D27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14F5E95"/>
    <w:multiLevelType w:val="hybridMultilevel"/>
    <w:tmpl w:val="6A5E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8C07E5"/>
    <w:multiLevelType w:val="hybridMultilevel"/>
    <w:tmpl w:val="02FE4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1930E6F"/>
    <w:multiLevelType w:val="multilevel"/>
    <w:tmpl w:val="433CAD16"/>
    <w:lvl w:ilvl="0">
      <w:start w:val="1"/>
      <w:numFmt w:val="bullet"/>
      <w:pStyle w:val="Lb1"/>
      <w:lvlText w:val=""/>
      <w:lvlJc w:val="left"/>
      <w:pPr>
        <w:tabs>
          <w:tab w:val="num" w:pos="360"/>
        </w:tabs>
        <w:ind w:left="300" w:hanging="300"/>
      </w:pPr>
      <w:rPr>
        <w:rFonts w:ascii="Wingdings" w:hAnsi="Wingdings" w:hint="default"/>
        <w:sz w:val="14"/>
      </w:rPr>
    </w:lvl>
    <w:lvl w:ilvl="1">
      <w:start w:val="1"/>
      <w:numFmt w:val="bullet"/>
      <w:pStyle w:val="Lb2"/>
      <w:lvlText w:val=""/>
      <w:lvlJc w:val="left"/>
      <w:pPr>
        <w:tabs>
          <w:tab w:val="num" w:pos="810"/>
        </w:tabs>
        <w:ind w:left="750" w:hanging="300"/>
      </w:pPr>
      <w:rPr>
        <w:rFonts w:ascii="Symbol" w:hAnsi="Symbol" w:hint="default"/>
      </w:rPr>
    </w:lvl>
    <w:lvl w:ilvl="2">
      <w:start w:val="1"/>
      <w:numFmt w:val="bullet"/>
      <w:pStyle w:val="Lb3"/>
      <w:lvlText w:val=""/>
      <w:lvlJc w:val="left"/>
      <w:pPr>
        <w:tabs>
          <w:tab w:val="num" w:pos="960"/>
        </w:tabs>
        <w:ind w:left="900" w:hanging="30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3" w15:restartNumberingAfterBreak="0">
    <w:nsid w:val="61A77F1A"/>
    <w:multiLevelType w:val="hybridMultilevel"/>
    <w:tmpl w:val="BB900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186A45"/>
    <w:multiLevelType w:val="multilevel"/>
    <w:tmpl w:val="C360DBD6"/>
    <w:lvl w:ilvl="0">
      <w:start w:val="1"/>
      <w:numFmt w:val="none"/>
      <w:lvlText w:val=""/>
      <w:lvlJc w:val="left"/>
      <w:pPr>
        <w:tabs>
          <w:tab w:val="num" w:pos="360"/>
        </w:tabs>
        <w:ind w:left="0" w:firstLine="0"/>
      </w:pPr>
      <w:rPr>
        <w:rFonts w:hint="default"/>
      </w:rPr>
    </w:lvl>
    <w:lvl w:ilvl="1">
      <w:start w:val="1"/>
      <w:numFmt w:val="none"/>
      <w:isLgl/>
      <w:lvlText w:val=""/>
      <w:lvlJc w:val="left"/>
      <w:pPr>
        <w:tabs>
          <w:tab w:val="num" w:pos="360"/>
        </w:tabs>
        <w:ind w:left="0" w:firstLine="0"/>
      </w:pPr>
    </w:lvl>
    <w:lvl w:ilvl="2">
      <w:start w:val="1"/>
      <w:numFmt w:val="bullet"/>
      <w:pStyle w:val="Lb1Tp"/>
      <w:lvlText w:val=""/>
      <w:lvlJc w:val="left"/>
      <w:pPr>
        <w:tabs>
          <w:tab w:val="num" w:pos="600"/>
        </w:tabs>
        <w:ind w:left="240" w:firstLine="0"/>
      </w:pPr>
      <w:rPr>
        <w:rFonts w:ascii="Symbol" w:hAnsi="Symbol" w:hint="default"/>
      </w:rPr>
    </w:lvl>
    <w:lvl w:ilvl="3">
      <w:start w:val="1"/>
      <w:numFmt w:val="bullet"/>
      <w:pStyle w:val="Lb2Tp"/>
      <w:lvlText w:val=""/>
      <w:lvlJc w:val="left"/>
      <w:pPr>
        <w:tabs>
          <w:tab w:val="num" w:pos="840"/>
        </w:tabs>
        <w:ind w:left="720" w:hanging="240"/>
      </w:pPr>
      <w:rPr>
        <w:rFonts w:ascii="Symbol" w:hAnsi="Symbol" w:hint="default"/>
      </w:rPr>
    </w:lvl>
    <w:lvl w:ilvl="4">
      <w:start w:val="1"/>
      <w:numFmt w:val="bullet"/>
      <w:pStyle w:val="Lb1Tpf"/>
      <w:lvlText w:val=""/>
      <w:lvlJc w:val="left"/>
      <w:pPr>
        <w:tabs>
          <w:tab w:val="num" w:pos="360"/>
        </w:tabs>
        <w:ind w:left="240" w:hanging="240"/>
      </w:pPr>
      <w:rPr>
        <w:rFonts w:ascii="Symbol" w:hAnsi="Symbol" w:hint="default"/>
      </w:rPr>
    </w:lvl>
    <w:lvl w:ilvl="5">
      <w:start w:val="1"/>
      <w:numFmt w:val="bullet"/>
      <w:pStyle w:val="Lb2Tpf"/>
      <w:lvlText w:val=""/>
      <w:lvlJc w:val="left"/>
      <w:pPr>
        <w:tabs>
          <w:tab w:val="num" w:pos="600"/>
        </w:tabs>
        <w:ind w:left="480" w:hanging="240"/>
      </w:pPr>
      <w:rPr>
        <w:rFonts w:ascii="Symbol" w:hAnsi="Symbol" w:hint="default"/>
      </w:rPr>
    </w:lvl>
    <w:lvl w:ilvl="6">
      <w:start w:val="1"/>
      <w:numFmt w:val="none"/>
      <w:lvlText w:val=""/>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5" w15:restartNumberingAfterBreak="0">
    <w:nsid w:val="64542BDF"/>
    <w:multiLevelType w:val="hybridMultilevel"/>
    <w:tmpl w:val="90D48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4BB1D20"/>
    <w:multiLevelType w:val="hybridMultilevel"/>
    <w:tmpl w:val="F77C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2F0596"/>
    <w:multiLevelType w:val="hybridMultilevel"/>
    <w:tmpl w:val="EE8A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A264DC"/>
    <w:multiLevelType w:val="hybridMultilevel"/>
    <w:tmpl w:val="5570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9EE2D6E"/>
    <w:multiLevelType w:val="hybridMultilevel"/>
    <w:tmpl w:val="22441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9F51F82"/>
    <w:multiLevelType w:val="hybridMultilevel"/>
    <w:tmpl w:val="1200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F5220D"/>
    <w:multiLevelType w:val="hybridMultilevel"/>
    <w:tmpl w:val="21C6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B4046D5"/>
    <w:multiLevelType w:val="hybridMultilevel"/>
    <w:tmpl w:val="1A06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567DF6"/>
    <w:multiLevelType w:val="hybridMultilevel"/>
    <w:tmpl w:val="578AB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BA739D2"/>
    <w:multiLevelType w:val="multilevel"/>
    <w:tmpl w:val="C3BEE37A"/>
    <w:lvl w:ilvl="0">
      <w:start w:val="1"/>
      <w:numFmt w:val="none"/>
      <w:pStyle w:val="ExwLe"/>
      <w:suff w:val="nothing"/>
      <w:lvlText w:val=""/>
      <w:lvlJc w:val="left"/>
      <w:pPr>
        <w:ind w:left="-2320" w:firstLine="0"/>
      </w:pPr>
    </w:lvl>
    <w:lvl w:ilvl="1">
      <w:start w:val="1"/>
      <w:numFmt w:val="decimal"/>
      <w:pStyle w:val="ExwLn1"/>
      <w:lvlText w:val="%2."/>
      <w:lvlJc w:val="left"/>
      <w:pPr>
        <w:tabs>
          <w:tab w:val="num" w:pos="720"/>
        </w:tabs>
        <w:ind w:left="720" w:hanging="304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32767" w:firstLine="32767"/>
      </w:pPr>
    </w:lvl>
  </w:abstractNum>
  <w:abstractNum w:abstractNumId="95" w15:restartNumberingAfterBreak="0">
    <w:nsid w:val="6CA840BA"/>
    <w:multiLevelType w:val="hybridMultilevel"/>
    <w:tmpl w:val="A96E6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F167EC9"/>
    <w:multiLevelType w:val="hybridMultilevel"/>
    <w:tmpl w:val="53CE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FEF0511"/>
    <w:multiLevelType w:val="hybridMultilevel"/>
    <w:tmpl w:val="292C0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4C740EC"/>
    <w:multiLevelType w:val="hybridMultilevel"/>
    <w:tmpl w:val="A1FEF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5521B78"/>
    <w:multiLevelType w:val="hybridMultilevel"/>
    <w:tmpl w:val="F5F6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6FA2946"/>
    <w:multiLevelType w:val="hybridMultilevel"/>
    <w:tmpl w:val="4FE0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AB7B5C"/>
    <w:multiLevelType w:val="hybridMultilevel"/>
    <w:tmpl w:val="8C4A9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1F7564"/>
    <w:multiLevelType w:val="hybridMultilevel"/>
    <w:tmpl w:val="9CA6F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ACF380C"/>
    <w:multiLevelType w:val="hybridMultilevel"/>
    <w:tmpl w:val="78DC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AF30E11"/>
    <w:multiLevelType w:val="hybridMultilevel"/>
    <w:tmpl w:val="B890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B0F351B"/>
    <w:multiLevelType w:val="hybridMultilevel"/>
    <w:tmpl w:val="2F34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B571E4E"/>
    <w:multiLevelType w:val="hybridMultilevel"/>
    <w:tmpl w:val="A0BA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CF10C3D"/>
    <w:multiLevelType w:val="hybridMultilevel"/>
    <w:tmpl w:val="8628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DDE06EF"/>
    <w:multiLevelType w:val="hybridMultilevel"/>
    <w:tmpl w:val="6890C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E277B7D"/>
    <w:multiLevelType w:val="hybridMultilevel"/>
    <w:tmpl w:val="9C28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E3B6CFF"/>
    <w:multiLevelType w:val="hybridMultilevel"/>
    <w:tmpl w:val="89FE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E6541A0"/>
    <w:multiLevelType w:val="hybridMultilevel"/>
    <w:tmpl w:val="B7A83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FD686A"/>
    <w:multiLevelType w:val="hybridMultilevel"/>
    <w:tmpl w:val="D7C6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94"/>
  </w:num>
  <w:num w:numId="3">
    <w:abstractNumId w:val="82"/>
  </w:num>
  <w:num w:numId="4">
    <w:abstractNumId w:val="84"/>
  </w:num>
  <w:num w:numId="5">
    <w:abstractNumId w:val="84"/>
  </w:num>
  <w:num w:numId="6">
    <w:abstractNumId w:val="84"/>
  </w:num>
  <w:num w:numId="7">
    <w:abstractNumId w:val="84"/>
  </w:num>
  <w:num w:numId="8">
    <w:abstractNumId w:val="37"/>
  </w:num>
  <w:num w:numId="9">
    <w:abstractNumId w:val="17"/>
  </w:num>
  <w:num w:numId="10">
    <w:abstractNumId w:val="49"/>
  </w:num>
  <w:num w:numId="11">
    <w:abstractNumId w:val="52"/>
  </w:num>
  <w:num w:numId="12">
    <w:abstractNumId w:val="3"/>
  </w:num>
  <w:num w:numId="13">
    <w:abstractNumId w:val="36"/>
  </w:num>
  <w:num w:numId="14">
    <w:abstractNumId w:val="64"/>
  </w:num>
  <w:num w:numId="15">
    <w:abstractNumId w:val="98"/>
  </w:num>
  <w:num w:numId="16">
    <w:abstractNumId w:val="25"/>
  </w:num>
  <w:num w:numId="17">
    <w:abstractNumId w:val="39"/>
  </w:num>
  <w:num w:numId="18">
    <w:abstractNumId w:val="0"/>
  </w:num>
  <w:num w:numId="19">
    <w:abstractNumId w:val="10"/>
  </w:num>
  <w:num w:numId="20">
    <w:abstractNumId w:val="16"/>
  </w:num>
  <w:num w:numId="21">
    <w:abstractNumId w:val="111"/>
  </w:num>
  <w:num w:numId="22">
    <w:abstractNumId w:val="70"/>
  </w:num>
  <w:num w:numId="23">
    <w:abstractNumId w:val="32"/>
  </w:num>
  <w:num w:numId="24">
    <w:abstractNumId w:val="33"/>
  </w:num>
  <w:num w:numId="25">
    <w:abstractNumId w:val="7"/>
  </w:num>
  <w:num w:numId="26">
    <w:abstractNumId w:val="45"/>
  </w:num>
  <w:num w:numId="27">
    <w:abstractNumId w:val="101"/>
  </w:num>
  <w:num w:numId="28">
    <w:abstractNumId w:val="34"/>
  </w:num>
  <w:num w:numId="29">
    <w:abstractNumId w:val="35"/>
  </w:num>
  <w:num w:numId="30">
    <w:abstractNumId w:val="87"/>
  </w:num>
  <w:num w:numId="31">
    <w:abstractNumId w:val="31"/>
  </w:num>
  <w:num w:numId="32">
    <w:abstractNumId w:val="74"/>
  </w:num>
  <w:num w:numId="33">
    <w:abstractNumId w:val="11"/>
  </w:num>
  <w:num w:numId="34">
    <w:abstractNumId w:val="46"/>
  </w:num>
  <w:num w:numId="35">
    <w:abstractNumId w:val="107"/>
  </w:num>
  <w:num w:numId="36">
    <w:abstractNumId w:val="105"/>
  </w:num>
  <w:num w:numId="37">
    <w:abstractNumId w:val="29"/>
  </w:num>
  <w:num w:numId="38">
    <w:abstractNumId w:val="78"/>
  </w:num>
  <w:num w:numId="39">
    <w:abstractNumId w:val="96"/>
  </w:num>
  <w:num w:numId="40">
    <w:abstractNumId w:val="61"/>
  </w:num>
  <w:num w:numId="41">
    <w:abstractNumId w:val="73"/>
  </w:num>
  <w:num w:numId="42">
    <w:abstractNumId w:val="41"/>
  </w:num>
  <w:num w:numId="43">
    <w:abstractNumId w:val="20"/>
  </w:num>
  <w:num w:numId="44">
    <w:abstractNumId w:val="109"/>
  </w:num>
  <w:num w:numId="45">
    <w:abstractNumId w:val="80"/>
  </w:num>
  <w:num w:numId="46">
    <w:abstractNumId w:val="63"/>
  </w:num>
  <w:num w:numId="47">
    <w:abstractNumId w:val="71"/>
  </w:num>
  <w:num w:numId="48">
    <w:abstractNumId w:val="86"/>
  </w:num>
  <w:num w:numId="49">
    <w:abstractNumId w:val="23"/>
  </w:num>
  <w:num w:numId="50">
    <w:abstractNumId w:val="90"/>
  </w:num>
  <w:num w:numId="51">
    <w:abstractNumId w:val="75"/>
  </w:num>
  <w:num w:numId="52">
    <w:abstractNumId w:val="91"/>
  </w:num>
  <w:num w:numId="53">
    <w:abstractNumId w:val="5"/>
  </w:num>
  <w:num w:numId="54">
    <w:abstractNumId w:val="77"/>
  </w:num>
  <w:num w:numId="55">
    <w:abstractNumId w:val="57"/>
  </w:num>
  <w:num w:numId="56">
    <w:abstractNumId w:val="27"/>
  </w:num>
  <w:num w:numId="57">
    <w:abstractNumId w:val="2"/>
  </w:num>
  <w:num w:numId="58">
    <w:abstractNumId w:val="100"/>
  </w:num>
  <w:num w:numId="59">
    <w:abstractNumId w:val="14"/>
  </w:num>
  <w:num w:numId="60">
    <w:abstractNumId w:val="106"/>
  </w:num>
  <w:num w:numId="61">
    <w:abstractNumId w:val="104"/>
  </w:num>
  <w:num w:numId="62">
    <w:abstractNumId w:val="43"/>
  </w:num>
  <w:num w:numId="63">
    <w:abstractNumId w:val="102"/>
  </w:num>
  <w:num w:numId="64">
    <w:abstractNumId w:val="55"/>
  </w:num>
  <w:num w:numId="65">
    <w:abstractNumId w:val="9"/>
  </w:num>
  <w:num w:numId="66">
    <w:abstractNumId w:val="8"/>
  </w:num>
  <w:num w:numId="67">
    <w:abstractNumId w:val="60"/>
  </w:num>
  <w:num w:numId="68">
    <w:abstractNumId w:val="19"/>
  </w:num>
  <w:num w:numId="69">
    <w:abstractNumId w:val="26"/>
  </w:num>
  <w:num w:numId="70">
    <w:abstractNumId w:val="22"/>
  </w:num>
  <w:num w:numId="71">
    <w:abstractNumId w:val="93"/>
  </w:num>
  <w:num w:numId="72">
    <w:abstractNumId w:val="88"/>
  </w:num>
  <w:num w:numId="73">
    <w:abstractNumId w:val="28"/>
  </w:num>
  <w:num w:numId="74">
    <w:abstractNumId w:val="76"/>
  </w:num>
  <w:num w:numId="75">
    <w:abstractNumId w:val="79"/>
  </w:num>
  <w:num w:numId="76">
    <w:abstractNumId w:val="12"/>
  </w:num>
  <w:num w:numId="77">
    <w:abstractNumId w:val="99"/>
  </w:num>
  <w:num w:numId="78">
    <w:abstractNumId w:val="108"/>
  </w:num>
  <w:num w:numId="79">
    <w:abstractNumId w:val="81"/>
  </w:num>
  <w:num w:numId="80">
    <w:abstractNumId w:val="51"/>
  </w:num>
  <w:num w:numId="81">
    <w:abstractNumId w:val="1"/>
  </w:num>
  <w:num w:numId="82">
    <w:abstractNumId w:val="59"/>
  </w:num>
  <w:num w:numId="83">
    <w:abstractNumId w:val="38"/>
  </w:num>
  <w:num w:numId="84">
    <w:abstractNumId w:val="42"/>
  </w:num>
  <w:num w:numId="85">
    <w:abstractNumId w:val="15"/>
  </w:num>
  <w:num w:numId="86">
    <w:abstractNumId w:val="110"/>
  </w:num>
  <w:num w:numId="87">
    <w:abstractNumId w:val="48"/>
  </w:num>
  <w:num w:numId="88">
    <w:abstractNumId w:val="66"/>
  </w:num>
  <w:num w:numId="89">
    <w:abstractNumId w:val="44"/>
  </w:num>
  <w:num w:numId="90">
    <w:abstractNumId w:val="21"/>
  </w:num>
  <w:num w:numId="91">
    <w:abstractNumId w:val="56"/>
  </w:num>
  <w:num w:numId="92">
    <w:abstractNumId w:val="58"/>
  </w:num>
  <w:num w:numId="93">
    <w:abstractNumId w:val="50"/>
  </w:num>
  <w:num w:numId="94">
    <w:abstractNumId w:val="69"/>
  </w:num>
  <w:num w:numId="95">
    <w:abstractNumId w:val="67"/>
  </w:num>
  <w:num w:numId="96">
    <w:abstractNumId w:val="92"/>
  </w:num>
  <w:num w:numId="97">
    <w:abstractNumId w:val="83"/>
  </w:num>
  <w:num w:numId="98">
    <w:abstractNumId w:val="65"/>
  </w:num>
  <w:num w:numId="99">
    <w:abstractNumId w:val="53"/>
  </w:num>
  <w:num w:numId="100">
    <w:abstractNumId w:val="62"/>
  </w:num>
  <w:num w:numId="101">
    <w:abstractNumId w:val="95"/>
  </w:num>
  <w:num w:numId="102">
    <w:abstractNumId w:val="4"/>
  </w:num>
  <w:num w:numId="103">
    <w:abstractNumId w:val="18"/>
  </w:num>
  <w:num w:numId="104">
    <w:abstractNumId w:val="72"/>
  </w:num>
  <w:num w:numId="105">
    <w:abstractNumId w:val="6"/>
  </w:num>
  <w:num w:numId="106">
    <w:abstractNumId w:val="103"/>
  </w:num>
  <w:num w:numId="107">
    <w:abstractNumId w:val="30"/>
  </w:num>
  <w:num w:numId="108">
    <w:abstractNumId w:val="97"/>
  </w:num>
  <w:num w:numId="109">
    <w:abstractNumId w:val="89"/>
  </w:num>
  <w:num w:numId="110">
    <w:abstractNumId w:val="68"/>
  </w:num>
  <w:num w:numId="111">
    <w:abstractNumId w:val="13"/>
  </w:num>
  <w:num w:numId="112">
    <w:abstractNumId w:val="24"/>
  </w:num>
  <w:num w:numId="113">
    <w:abstractNumId w:val="54"/>
  </w:num>
  <w:num w:numId="114">
    <w:abstractNumId w:val="40"/>
  </w:num>
  <w:num w:numId="115">
    <w:abstractNumId w:val="85"/>
  </w:num>
  <w:num w:numId="116">
    <w:abstractNumId w:val="112"/>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reateVersion" w:val="3.0.1217"/>
  </w:docVars>
  <w:rsids>
    <w:rsidRoot w:val="001F20C6"/>
    <w:rsid w:val="00000B31"/>
    <w:rsid w:val="00000B5D"/>
    <w:rsid w:val="00002D93"/>
    <w:rsid w:val="00003EA8"/>
    <w:rsid w:val="00004488"/>
    <w:rsid w:val="00004DB4"/>
    <w:rsid w:val="00007310"/>
    <w:rsid w:val="00007B75"/>
    <w:rsid w:val="00007FCC"/>
    <w:rsid w:val="00011161"/>
    <w:rsid w:val="00011188"/>
    <w:rsid w:val="00011510"/>
    <w:rsid w:val="00012780"/>
    <w:rsid w:val="000134E2"/>
    <w:rsid w:val="00014523"/>
    <w:rsid w:val="00014E04"/>
    <w:rsid w:val="000157BC"/>
    <w:rsid w:val="00016681"/>
    <w:rsid w:val="000177E6"/>
    <w:rsid w:val="00017D87"/>
    <w:rsid w:val="00017E37"/>
    <w:rsid w:val="00022659"/>
    <w:rsid w:val="0002314B"/>
    <w:rsid w:val="0002396E"/>
    <w:rsid w:val="0002412A"/>
    <w:rsid w:val="00024287"/>
    <w:rsid w:val="00024665"/>
    <w:rsid w:val="000250AA"/>
    <w:rsid w:val="0002772C"/>
    <w:rsid w:val="0002798C"/>
    <w:rsid w:val="00032223"/>
    <w:rsid w:val="000338F0"/>
    <w:rsid w:val="00033FAD"/>
    <w:rsid w:val="000340CB"/>
    <w:rsid w:val="00034618"/>
    <w:rsid w:val="00034C42"/>
    <w:rsid w:val="000350B1"/>
    <w:rsid w:val="00036651"/>
    <w:rsid w:val="0004217C"/>
    <w:rsid w:val="00042838"/>
    <w:rsid w:val="000431D5"/>
    <w:rsid w:val="000452A9"/>
    <w:rsid w:val="000459E0"/>
    <w:rsid w:val="00046225"/>
    <w:rsid w:val="00051748"/>
    <w:rsid w:val="00052497"/>
    <w:rsid w:val="00052E06"/>
    <w:rsid w:val="00054EDF"/>
    <w:rsid w:val="00055F8C"/>
    <w:rsid w:val="00056A57"/>
    <w:rsid w:val="00056BEB"/>
    <w:rsid w:val="00057F26"/>
    <w:rsid w:val="0006114A"/>
    <w:rsid w:val="000615A0"/>
    <w:rsid w:val="00061785"/>
    <w:rsid w:val="000634EF"/>
    <w:rsid w:val="000636BF"/>
    <w:rsid w:val="00063A5B"/>
    <w:rsid w:val="000658B1"/>
    <w:rsid w:val="0006639F"/>
    <w:rsid w:val="000674C6"/>
    <w:rsid w:val="00070F0B"/>
    <w:rsid w:val="000714B8"/>
    <w:rsid w:val="00071584"/>
    <w:rsid w:val="00072718"/>
    <w:rsid w:val="0007320F"/>
    <w:rsid w:val="000742FF"/>
    <w:rsid w:val="0007500A"/>
    <w:rsid w:val="0007644A"/>
    <w:rsid w:val="0008106C"/>
    <w:rsid w:val="00082A65"/>
    <w:rsid w:val="00083142"/>
    <w:rsid w:val="00083F38"/>
    <w:rsid w:val="0008612E"/>
    <w:rsid w:val="00086620"/>
    <w:rsid w:val="000875BB"/>
    <w:rsid w:val="0009046A"/>
    <w:rsid w:val="000905C9"/>
    <w:rsid w:val="00090BAD"/>
    <w:rsid w:val="00091401"/>
    <w:rsid w:val="00091F74"/>
    <w:rsid w:val="000938D4"/>
    <w:rsid w:val="00094C83"/>
    <w:rsid w:val="00094F00"/>
    <w:rsid w:val="000957A8"/>
    <w:rsid w:val="00096064"/>
    <w:rsid w:val="00097459"/>
    <w:rsid w:val="00097E26"/>
    <w:rsid w:val="000A0751"/>
    <w:rsid w:val="000A0D24"/>
    <w:rsid w:val="000A17D7"/>
    <w:rsid w:val="000A27D3"/>
    <w:rsid w:val="000A4E3B"/>
    <w:rsid w:val="000A5396"/>
    <w:rsid w:val="000A6D2F"/>
    <w:rsid w:val="000A7C7D"/>
    <w:rsid w:val="000B0CA7"/>
    <w:rsid w:val="000B1185"/>
    <w:rsid w:val="000B2905"/>
    <w:rsid w:val="000B3642"/>
    <w:rsid w:val="000B4CCF"/>
    <w:rsid w:val="000B517B"/>
    <w:rsid w:val="000B5F49"/>
    <w:rsid w:val="000B65B1"/>
    <w:rsid w:val="000B772B"/>
    <w:rsid w:val="000B7AAB"/>
    <w:rsid w:val="000B7CF0"/>
    <w:rsid w:val="000C0E9D"/>
    <w:rsid w:val="000C189A"/>
    <w:rsid w:val="000C1EE5"/>
    <w:rsid w:val="000C3345"/>
    <w:rsid w:val="000C3528"/>
    <w:rsid w:val="000C4BB5"/>
    <w:rsid w:val="000C5C33"/>
    <w:rsid w:val="000C708E"/>
    <w:rsid w:val="000C7613"/>
    <w:rsid w:val="000C7744"/>
    <w:rsid w:val="000D010E"/>
    <w:rsid w:val="000D0659"/>
    <w:rsid w:val="000D1345"/>
    <w:rsid w:val="000D2E07"/>
    <w:rsid w:val="000D375E"/>
    <w:rsid w:val="000D56B0"/>
    <w:rsid w:val="000D616D"/>
    <w:rsid w:val="000D688B"/>
    <w:rsid w:val="000D7C17"/>
    <w:rsid w:val="000D7D0F"/>
    <w:rsid w:val="000E021C"/>
    <w:rsid w:val="000E1102"/>
    <w:rsid w:val="000E1587"/>
    <w:rsid w:val="000E209F"/>
    <w:rsid w:val="000E2142"/>
    <w:rsid w:val="000E2841"/>
    <w:rsid w:val="000E2C83"/>
    <w:rsid w:val="000E2EFC"/>
    <w:rsid w:val="000E41B0"/>
    <w:rsid w:val="000E4FDE"/>
    <w:rsid w:val="000E5432"/>
    <w:rsid w:val="000E69B8"/>
    <w:rsid w:val="000F18A8"/>
    <w:rsid w:val="000F2B21"/>
    <w:rsid w:val="000F43DA"/>
    <w:rsid w:val="000F4670"/>
    <w:rsid w:val="000F532A"/>
    <w:rsid w:val="0010119A"/>
    <w:rsid w:val="00101616"/>
    <w:rsid w:val="00102053"/>
    <w:rsid w:val="001039D4"/>
    <w:rsid w:val="0010587B"/>
    <w:rsid w:val="00105BD4"/>
    <w:rsid w:val="00105F68"/>
    <w:rsid w:val="001064E1"/>
    <w:rsid w:val="00106BB7"/>
    <w:rsid w:val="00110478"/>
    <w:rsid w:val="00111EF5"/>
    <w:rsid w:val="001123F9"/>
    <w:rsid w:val="001125DF"/>
    <w:rsid w:val="00112661"/>
    <w:rsid w:val="001144F6"/>
    <w:rsid w:val="00114E3F"/>
    <w:rsid w:val="001156B3"/>
    <w:rsid w:val="00115A12"/>
    <w:rsid w:val="001173FC"/>
    <w:rsid w:val="00120141"/>
    <w:rsid w:val="0012017E"/>
    <w:rsid w:val="00120D68"/>
    <w:rsid w:val="0012151D"/>
    <w:rsid w:val="0012194F"/>
    <w:rsid w:val="00121F32"/>
    <w:rsid w:val="00122E37"/>
    <w:rsid w:val="0012442F"/>
    <w:rsid w:val="00124C95"/>
    <w:rsid w:val="00125140"/>
    <w:rsid w:val="00125B0F"/>
    <w:rsid w:val="00127827"/>
    <w:rsid w:val="00130D46"/>
    <w:rsid w:val="00131103"/>
    <w:rsid w:val="001324D2"/>
    <w:rsid w:val="00132B57"/>
    <w:rsid w:val="00133FBF"/>
    <w:rsid w:val="001346DB"/>
    <w:rsid w:val="00135E55"/>
    <w:rsid w:val="001377B8"/>
    <w:rsid w:val="00137DCA"/>
    <w:rsid w:val="00141996"/>
    <w:rsid w:val="00142260"/>
    <w:rsid w:val="001438C4"/>
    <w:rsid w:val="00143911"/>
    <w:rsid w:val="001439DA"/>
    <w:rsid w:val="00144224"/>
    <w:rsid w:val="001449C3"/>
    <w:rsid w:val="00144AD3"/>
    <w:rsid w:val="00146A57"/>
    <w:rsid w:val="0014720B"/>
    <w:rsid w:val="00147942"/>
    <w:rsid w:val="00150CFB"/>
    <w:rsid w:val="001516FA"/>
    <w:rsid w:val="00152329"/>
    <w:rsid w:val="00152A6E"/>
    <w:rsid w:val="00152B86"/>
    <w:rsid w:val="0015350F"/>
    <w:rsid w:val="00153A04"/>
    <w:rsid w:val="00153E05"/>
    <w:rsid w:val="00154259"/>
    <w:rsid w:val="0015448D"/>
    <w:rsid w:val="0015560D"/>
    <w:rsid w:val="00155E4F"/>
    <w:rsid w:val="00156329"/>
    <w:rsid w:val="001567C8"/>
    <w:rsid w:val="00156E3E"/>
    <w:rsid w:val="001601FF"/>
    <w:rsid w:val="00161988"/>
    <w:rsid w:val="00162A92"/>
    <w:rsid w:val="00162E61"/>
    <w:rsid w:val="00162E7B"/>
    <w:rsid w:val="0016322D"/>
    <w:rsid w:val="00163BEA"/>
    <w:rsid w:val="00165BD8"/>
    <w:rsid w:val="00167277"/>
    <w:rsid w:val="00170CD6"/>
    <w:rsid w:val="00171203"/>
    <w:rsid w:val="00171222"/>
    <w:rsid w:val="00171471"/>
    <w:rsid w:val="00173A89"/>
    <w:rsid w:val="00174BE6"/>
    <w:rsid w:val="00174D56"/>
    <w:rsid w:val="001757DB"/>
    <w:rsid w:val="00175B5E"/>
    <w:rsid w:val="00175D97"/>
    <w:rsid w:val="00180846"/>
    <w:rsid w:val="00180CA1"/>
    <w:rsid w:val="001811BC"/>
    <w:rsid w:val="00182635"/>
    <w:rsid w:val="00182C0A"/>
    <w:rsid w:val="00182D64"/>
    <w:rsid w:val="00182ED4"/>
    <w:rsid w:val="00183FA5"/>
    <w:rsid w:val="001841B4"/>
    <w:rsid w:val="001861B9"/>
    <w:rsid w:val="00187E02"/>
    <w:rsid w:val="00187F0E"/>
    <w:rsid w:val="00191826"/>
    <w:rsid w:val="00191858"/>
    <w:rsid w:val="001921BB"/>
    <w:rsid w:val="00192729"/>
    <w:rsid w:val="0019316E"/>
    <w:rsid w:val="001933A5"/>
    <w:rsid w:val="00194C0C"/>
    <w:rsid w:val="0019520E"/>
    <w:rsid w:val="00196849"/>
    <w:rsid w:val="0019751E"/>
    <w:rsid w:val="001975CE"/>
    <w:rsid w:val="001A14B2"/>
    <w:rsid w:val="001A190E"/>
    <w:rsid w:val="001A2ED8"/>
    <w:rsid w:val="001A3364"/>
    <w:rsid w:val="001A3631"/>
    <w:rsid w:val="001A50F7"/>
    <w:rsid w:val="001A62DA"/>
    <w:rsid w:val="001A6485"/>
    <w:rsid w:val="001A69AB"/>
    <w:rsid w:val="001A754F"/>
    <w:rsid w:val="001A7EFA"/>
    <w:rsid w:val="001B1A46"/>
    <w:rsid w:val="001B2111"/>
    <w:rsid w:val="001B22E9"/>
    <w:rsid w:val="001B2888"/>
    <w:rsid w:val="001B2B42"/>
    <w:rsid w:val="001B37E7"/>
    <w:rsid w:val="001B422F"/>
    <w:rsid w:val="001B471E"/>
    <w:rsid w:val="001B4ED1"/>
    <w:rsid w:val="001B577C"/>
    <w:rsid w:val="001C0B2E"/>
    <w:rsid w:val="001C0DB7"/>
    <w:rsid w:val="001C1097"/>
    <w:rsid w:val="001C1BEE"/>
    <w:rsid w:val="001C1F2E"/>
    <w:rsid w:val="001C2AA6"/>
    <w:rsid w:val="001C372A"/>
    <w:rsid w:val="001C4093"/>
    <w:rsid w:val="001C425E"/>
    <w:rsid w:val="001C4CCB"/>
    <w:rsid w:val="001C5802"/>
    <w:rsid w:val="001C6788"/>
    <w:rsid w:val="001C68BC"/>
    <w:rsid w:val="001C7B62"/>
    <w:rsid w:val="001D04A3"/>
    <w:rsid w:val="001D086E"/>
    <w:rsid w:val="001D1C05"/>
    <w:rsid w:val="001D1E28"/>
    <w:rsid w:val="001D1EB9"/>
    <w:rsid w:val="001D2786"/>
    <w:rsid w:val="001D3862"/>
    <w:rsid w:val="001D4D3D"/>
    <w:rsid w:val="001D6990"/>
    <w:rsid w:val="001D732C"/>
    <w:rsid w:val="001D770D"/>
    <w:rsid w:val="001D7FE7"/>
    <w:rsid w:val="001E1424"/>
    <w:rsid w:val="001E143A"/>
    <w:rsid w:val="001E191A"/>
    <w:rsid w:val="001E28DF"/>
    <w:rsid w:val="001E2964"/>
    <w:rsid w:val="001E2C08"/>
    <w:rsid w:val="001E3957"/>
    <w:rsid w:val="001E3C5B"/>
    <w:rsid w:val="001E4186"/>
    <w:rsid w:val="001E4497"/>
    <w:rsid w:val="001E5776"/>
    <w:rsid w:val="001E671D"/>
    <w:rsid w:val="001E6E5F"/>
    <w:rsid w:val="001E7009"/>
    <w:rsid w:val="001E71FE"/>
    <w:rsid w:val="001E7A17"/>
    <w:rsid w:val="001E7CDB"/>
    <w:rsid w:val="001E7E1E"/>
    <w:rsid w:val="001F20C6"/>
    <w:rsid w:val="001F2A8B"/>
    <w:rsid w:val="001F2F01"/>
    <w:rsid w:val="001F3888"/>
    <w:rsid w:val="001F42CE"/>
    <w:rsid w:val="001F7E12"/>
    <w:rsid w:val="001F7EB9"/>
    <w:rsid w:val="002001D0"/>
    <w:rsid w:val="002020B0"/>
    <w:rsid w:val="00203E1A"/>
    <w:rsid w:val="00204BE5"/>
    <w:rsid w:val="00204DD3"/>
    <w:rsid w:val="0020595D"/>
    <w:rsid w:val="00206281"/>
    <w:rsid w:val="00206CC9"/>
    <w:rsid w:val="00210246"/>
    <w:rsid w:val="00211C21"/>
    <w:rsid w:val="002120AB"/>
    <w:rsid w:val="00212FF0"/>
    <w:rsid w:val="0021395A"/>
    <w:rsid w:val="00214EBE"/>
    <w:rsid w:val="00214F59"/>
    <w:rsid w:val="00215FA3"/>
    <w:rsid w:val="002167A9"/>
    <w:rsid w:val="00216898"/>
    <w:rsid w:val="00216D54"/>
    <w:rsid w:val="00217E5B"/>
    <w:rsid w:val="00220446"/>
    <w:rsid w:val="00221B76"/>
    <w:rsid w:val="00224E27"/>
    <w:rsid w:val="0022550B"/>
    <w:rsid w:val="00225674"/>
    <w:rsid w:val="00227208"/>
    <w:rsid w:val="00227618"/>
    <w:rsid w:val="002278B8"/>
    <w:rsid w:val="002305CE"/>
    <w:rsid w:val="0023075C"/>
    <w:rsid w:val="00230EEF"/>
    <w:rsid w:val="0023167C"/>
    <w:rsid w:val="00231DF1"/>
    <w:rsid w:val="00232278"/>
    <w:rsid w:val="00234D52"/>
    <w:rsid w:val="0023584E"/>
    <w:rsid w:val="00236E83"/>
    <w:rsid w:val="0024081B"/>
    <w:rsid w:val="00240D97"/>
    <w:rsid w:val="0024126E"/>
    <w:rsid w:val="002418A0"/>
    <w:rsid w:val="00241BE2"/>
    <w:rsid w:val="00241CB3"/>
    <w:rsid w:val="002429CF"/>
    <w:rsid w:val="00243A71"/>
    <w:rsid w:val="00244622"/>
    <w:rsid w:val="002448BE"/>
    <w:rsid w:val="00245074"/>
    <w:rsid w:val="00245E06"/>
    <w:rsid w:val="00245FEC"/>
    <w:rsid w:val="00246BA8"/>
    <w:rsid w:val="00247549"/>
    <w:rsid w:val="00247CCD"/>
    <w:rsid w:val="0025227E"/>
    <w:rsid w:val="00252493"/>
    <w:rsid w:val="00252E50"/>
    <w:rsid w:val="00254663"/>
    <w:rsid w:val="00254C79"/>
    <w:rsid w:val="00257409"/>
    <w:rsid w:val="0025785A"/>
    <w:rsid w:val="002611BF"/>
    <w:rsid w:val="0026160F"/>
    <w:rsid w:val="00261659"/>
    <w:rsid w:val="00262D27"/>
    <w:rsid w:val="002639B8"/>
    <w:rsid w:val="00263CA9"/>
    <w:rsid w:val="002658E2"/>
    <w:rsid w:val="002665CD"/>
    <w:rsid w:val="002675FF"/>
    <w:rsid w:val="00267F31"/>
    <w:rsid w:val="002707E7"/>
    <w:rsid w:val="00270B73"/>
    <w:rsid w:val="002729ED"/>
    <w:rsid w:val="00272E9C"/>
    <w:rsid w:val="002733F8"/>
    <w:rsid w:val="00273E64"/>
    <w:rsid w:val="00273EAB"/>
    <w:rsid w:val="00275C37"/>
    <w:rsid w:val="0027639B"/>
    <w:rsid w:val="00277AC4"/>
    <w:rsid w:val="00280DEC"/>
    <w:rsid w:val="002815DF"/>
    <w:rsid w:val="0028244F"/>
    <w:rsid w:val="00282B09"/>
    <w:rsid w:val="00283A35"/>
    <w:rsid w:val="00283C23"/>
    <w:rsid w:val="00283C33"/>
    <w:rsid w:val="00285AF6"/>
    <w:rsid w:val="00285B35"/>
    <w:rsid w:val="002861D9"/>
    <w:rsid w:val="0028644A"/>
    <w:rsid w:val="0028676D"/>
    <w:rsid w:val="00286C97"/>
    <w:rsid w:val="00287189"/>
    <w:rsid w:val="00287DA7"/>
    <w:rsid w:val="0029007E"/>
    <w:rsid w:val="00290425"/>
    <w:rsid w:val="002906BC"/>
    <w:rsid w:val="00290AD5"/>
    <w:rsid w:val="0029131E"/>
    <w:rsid w:val="00293531"/>
    <w:rsid w:val="00293BF0"/>
    <w:rsid w:val="00294938"/>
    <w:rsid w:val="00294B56"/>
    <w:rsid w:val="002953DE"/>
    <w:rsid w:val="0029575F"/>
    <w:rsid w:val="002960FC"/>
    <w:rsid w:val="002966A8"/>
    <w:rsid w:val="00296710"/>
    <w:rsid w:val="002A08D8"/>
    <w:rsid w:val="002A0ECB"/>
    <w:rsid w:val="002A20BD"/>
    <w:rsid w:val="002A211B"/>
    <w:rsid w:val="002A2BC0"/>
    <w:rsid w:val="002A304B"/>
    <w:rsid w:val="002A4466"/>
    <w:rsid w:val="002A47D9"/>
    <w:rsid w:val="002A50F1"/>
    <w:rsid w:val="002A598E"/>
    <w:rsid w:val="002A61AE"/>
    <w:rsid w:val="002B06F5"/>
    <w:rsid w:val="002B14F2"/>
    <w:rsid w:val="002B179F"/>
    <w:rsid w:val="002B1EA7"/>
    <w:rsid w:val="002B1F01"/>
    <w:rsid w:val="002B2260"/>
    <w:rsid w:val="002B3CC5"/>
    <w:rsid w:val="002B45F0"/>
    <w:rsid w:val="002B5CEF"/>
    <w:rsid w:val="002B5EDE"/>
    <w:rsid w:val="002B7C87"/>
    <w:rsid w:val="002C118C"/>
    <w:rsid w:val="002C1495"/>
    <w:rsid w:val="002C3416"/>
    <w:rsid w:val="002C3A09"/>
    <w:rsid w:val="002C4695"/>
    <w:rsid w:val="002C4878"/>
    <w:rsid w:val="002C48DA"/>
    <w:rsid w:val="002C49DE"/>
    <w:rsid w:val="002C62A6"/>
    <w:rsid w:val="002C7666"/>
    <w:rsid w:val="002D0911"/>
    <w:rsid w:val="002D228F"/>
    <w:rsid w:val="002D23DF"/>
    <w:rsid w:val="002D3727"/>
    <w:rsid w:val="002D4371"/>
    <w:rsid w:val="002D4623"/>
    <w:rsid w:val="002D49FE"/>
    <w:rsid w:val="002D58AE"/>
    <w:rsid w:val="002E1687"/>
    <w:rsid w:val="002E1850"/>
    <w:rsid w:val="002E2CD3"/>
    <w:rsid w:val="002E3F6F"/>
    <w:rsid w:val="002E605B"/>
    <w:rsid w:val="002F02B5"/>
    <w:rsid w:val="002F0D4A"/>
    <w:rsid w:val="002F0E9B"/>
    <w:rsid w:val="002F1E2E"/>
    <w:rsid w:val="002F221A"/>
    <w:rsid w:val="002F6299"/>
    <w:rsid w:val="002F78E8"/>
    <w:rsid w:val="0030008F"/>
    <w:rsid w:val="00301AA3"/>
    <w:rsid w:val="00302048"/>
    <w:rsid w:val="00302E2B"/>
    <w:rsid w:val="00305777"/>
    <w:rsid w:val="0030610D"/>
    <w:rsid w:val="003065E3"/>
    <w:rsid w:val="0030693F"/>
    <w:rsid w:val="003074C3"/>
    <w:rsid w:val="003107D7"/>
    <w:rsid w:val="00311385"/>
    <w:rsid w:val="00312110"/>
    <w:rsid w:val="00313AC7"/>
    <w:rsid w:val="00313C54"/>
    <w:rsid w:val="00313FF7"/>
    <w:rsid w:val="0031474C"/>
    <w:rsid w:val="00315D9A"/>
    <w:rsid w:val="00316A69"/>
    <w:rsid w:val="00316B1E"/>
    <w:rsid w:val="003172D1"/>
    <w:rsid w:val="0031754F"/>
    <w:rsid w:val="003212C0"/>
    <w:rsid w:val="00321948"/>
    <w:rsid w:val="0032230C"/>
    <w:rsid w:val="00322B96"/>
    <w:rsid w:val="00322DEC"/>
    <w:rsid w:val="00324261"/>
    <w:rsid w:val="00325C59"/>
    <w:rsid w:val="00325C64"/>
    <w:rsid w:val="00327278"/>
    <w:rsid w:val="00327610"/>
    <w:rsid w:val="0033001F"/>
    <w:rsid w:val="003315A1"/>
    <w:rsid w:val="003318CB"/>
    <w:rsid w:val="00332E95"/>
    <w:rsid w:val="00333378"/>
    <w:rsid w:val="003343E2"/>
    <w:rsid w:val="00334F89"/>
    <w:rsid w:val="00336219"/>
    <w:rsid w:val="00340EE9"/>
    <w:rsid w:val="0034211E"/>
    <w:rsid w:val="00342497"/>
    <w:rsid w:val="00342E83"/>
    <w:rsid w:val="00343E08"/>
    <w:rsid w:val="00343F77"/>
    <w:rsid w:val="003449BB"/>
    <w:rsid w:val="00345F66"/>
    <w:rsid w:val="003463F2"/>
    <w:rsid w:val="003466A1"/>
    <w:rsid w:val="00351A07"/>
    <w:rsid w:val="00352242"/>
    <w:rsid w:val="00354630"/>
    <w:rsid w:val="003548C0"/>
    <w:rsid w:val="00354BFF"/>
    <w:rsid w:val="003554D4"/>
    <w:rsid w:val="0035564D"/>
    <w:rsid w:val="003564AB"/>
    <w:rsid w:val="00356F14"/>
    <w:rsid w:val="00357B39"/>
    <w:rsid w:val="00360124"/>
    <w:rsid w:val="00362074"/>
    <w:rsid w:val="003621C3"/>
    <w:rsid w:val="003622FF"/>
    <w:rsid w:val="00362715"/>
    <w:rsid w:val="00362EE4"/>
    <w:rsid w:val="003643A8"/>
    <w:rsid w:val="00365260"/>
    <w:rsid w:val="003656E3"/>
    <w:rsid w:val="00367BFE"/>
    <w:rsid w:val="00370CB1"/>
    <w:rsid w:val="00371415"/>
    <w:rsid w:val="00371D72"/>
    <w:rsid w:val="0037335D"/>
    <w:rsid w:val="00373513"/>
    <w:rsid w:val="00373881"/>
    <w:rsid w:val="003738A7"/>
    <w:rsid w:val="00374010"/>
    <w:rsid w:val="00376925"/>
    <w:rsid w:val="00377243"/>
    <w:rsid w:val="00377542"/>
    <w:rsid w:val="0037768D"/>
    <w:rsid w:val="003778FC"/>
    <w:rsid w:val="00377D51"/>
    <w:rsid w:val="003805DC"/>
    <w:rsid w:val="003806E9"/>
    <w:rsid w:val="00380CA5"/>
    <w:rsid w:val="00381CC3"/>
    <w:rsid w:val="00383867"/>
    <w:rsid w:val="0038488E"/>
    <w:rsid w:val="00385480"/>
    <w:rsid w:val="003877E8"/>
    <w:rsid w:val="003912EB"/>
    <w:rsid w:val="00391458"/>
    <w:rsid w:val="003916BD"/>
    <w:rsid w:val="00392EF9"/>
    <w:rsid w:val="003936DC"/>
    <w:rsid w:val="003937FC"/>
    <w:rsid w:val="003941C5"/>
    <w:rsid w:val="00395D05"/>
    <w:rsid w:val="003A090B"/>
    <w:rsid w:val="003A0F5A"/>
    <w:rsid w:val="003A12B9"/>
    <w:rsid w:val="003A1E35"/>
    <w:rsid w:val="003A23C5"/>
    <w:rsid w:val="003A335A"/>
    <w:rsid w:val="003A3924"/>
    <w:rsid w:val="003A3E4B"/>
    <w:rsid w:val="003A6547"/>
    <w:rsid w:val="003A68DF"/>
    <w:rsid w:val="003B11BD"/>
    <w:rsid w:val="003B13D5"/>
    <w:rsid w:val="003B1533"/>
    <w:rsid w:val="003B22E2"/>
    <w:rsid w:val="003B4A55"/>
    <w:rsid w:val="003B52E9"/>
    <w:rsid w:val="003B5EC2"/>
    <w:rsid w:val="003B6757"/>
    <w:rsid w:val="003B68A6"/>
    <w:rsid w:val="003B6DD1"/>
    <w:rsid w:val="003C0372"/>
    <w:rsid w:val="003C1437"/>
    <w:rsid w:val="003C19C7"/>
    <w:rsid w:val="003C2CB0"/>
    <w:rsid w:val="003C3490"/>
    <w:rsid w:val="003C53B1"/>
    <w:rsid w:val="003C5A8B"/>
    <w:rsid w:val="003C653F"/>
    <w:rsid w:val="003C7D85"/>
    <w:rsid w:val="003D0C45"/>
    <w:rsid w:val="003D1F46"/>
    <w:rsid w:val="003D2337"/>
    <w:rsid w:val="003D2ED3"/>
    <w:rsid w:val="003D3020"/>
    <w:rsid w:val="003D37D7"/>
    <w:rsid w:val="003D59F7"/>
    <w:rsid w:val="003D5FFB"/>
    <w:rsid w:val="003E07F8"/>
    <w:rsid w:val="003E0967"/>
    <w:rsid w:val="003E0F54"/>
    <w:rsid w:val="003E1781"/>
    <w:rsid w:val="003E2070"/>
    <w:rsid w:val="003E2466"/>
    <w:rsid w:val="003E34FF"/>
    <w:rsid w:val="003E3C39"/>
    <w:rsid w:val="003E4061"/>
    <w:rsid w:val="003E4846"/>
    <w:rsid w:val="003E4E53"/>
    <w:rsid w:val="003E58E0"/>
    <w:rsid w:val="003E6073"/>
    <w:rsid w:val="003E66BE"/>
    <w:rsid w:val="003E69ED"/>
    <w:rsid w:val="003F1D41"/>
    <w:rsid w:val="003F2BBE"/>
    <w:rsid w:val="003F2E48"/>
    <w:rsid w:val="003F5162"/>
    <w:rsid w:val="003F5846"/>
    <w:rsid w:val="003F5D85"/>
    <w:rsid w:val="003F62C7"/>
    <w:rsid w:val="003F7C3C"/>
    <w:rsid w:val="003F7F4A"/>
    <w:rsid w:val="00401015"/>
    <w:rsid w:val="00401963"/>
    <w:rsid w:val="00401BAF"/>
    <w:rsid w:val="00402B53"/>
    <w:rsid w:val="004034E7"/>
    <w:rsid w:val="00404525"/>
    <w:rsid w:val="0040464A"/>
    <w:rsid w:val="00404A86"/>
    <w:rsid w:val="004050C8"/>
    <w:rsid w:val="004052AC"/>
    <w:rsid w:val="00406C20"/>
    <w:rsid w:val="00406E55"/>
    <w:rsid w:val="004105C3"/>
    <w:rsid w:val="00411B79"/>
    <w:rsid w:val="00412C7D"/>
    <w:rsid w:val="0041549C"/>
    <w:rsid w:val="00415877"/>
    <w:rsid w:val="0041643F"/>
    <w:rsid w:val="00416890"/>
    <w:rsid w:val="00416958"/>
    <w:rsid w:val="004172C4"/>
    <w:rsid w:val="004201FF"/>
    <w:rsid w:val="00420A7E"/>
    <w:rsid w:val="004219B2"/>
    <w:rsid w:val="0042310B"/>
    <w:rsid w:val="0042380F"/>
    <w:rsid w:val="00423856"/>
    <w:rsid w:val="0042596F"/>
    <w:rsid w:val="004260F9"/>
    <w:rsid w:val="00426B9D"/>
    <w:rsid w:val="00426CD2"/>
    <w:rsid w:val="00427784"/>
    <w:rsid w:val="00430AEE"/>
    <w:rsid w:val="00433273"/>
    <w:rsid w:val="004336B1"/>
    <w:rsid w:val="004355B8"/>
    <w:rsid w:val="00435A02"/>
    <w:rsid w:val="00435C32"/>
    <w:rsid w:val="00437943"/>
    <w:rsid w:val="004437C8"/>
    <w:rsid w:val="004438BD"/>
    <w:rsid w:val="004449A0"/>
    <w:rsid w:val="00445483"/>
    <w:rsid w:val="00447547"/>
    <w:rsid w:val="00447F23"/>
    <w:rsid w:val="00450F8A"/>
    <w:rsid w:val="004517A8"/>
    <w:rsid w:val="00451A5B"/>
    <w:rsid w:val="00452D40"/>
    <w:rsid w:val="004549E7"/>
    <w:rsid w:val="0045520E"/>
    <w:rsid w:val="00456C2D"/>
    <w:rsid w:val="00456DB2"/>
    <w:rsid w:val="0046058F"/>
    <w:rsid w:val="00460B85"/>
    <w:rsid w:val="00462A8C"/>
    <w:rsid w:val="00462EEE"/>
    <w:rsid w:val="004633D7"/>
    <w:rsid w:val="0046373F"/>
    <w:rsid w:val="00464E3F"/>
    <w:rsid w:val="00466970"/>
    <w:rsid w:val="00467438"/>
    <w:rsid w:val="00470A95"/>
    <w:rsid w:val="004710BD"/>
    <w:rsid w:val="00471D4B"/>
    <w:rsid w:val="00472287"/>
    <w:rsid w:val="00473120"/>
    <w:rsid w:val="00474D42"/>
    <w:rsid w:val="004752C5"/>
    <w:rsid w:val="004759AD"/>
    <w:rsid w:val="004765DF"/>
    <w:rsid w:val="00476B77"/>
    <w:rsid w:val="00477080"/>
    <w:rsid w:val="00480480"/>
    <w:rsid w:val="004808E2"/>
    <w:rsid w:val="004808EE"/>
    <w:rsid w:val="00480B4E"/>
    <w:rsid w:val="0048111A"/>
    <w:rsid w:val="004813F9"/>
    <w:rsid w:val="004821C2"/>
    <w:rsid w:val="00483519"/>
    <w:rsid w:val="00483821"/>
    <w:rsid w:val="004843B3"/>
    <w:rsid w:val="004848E9"/>
    <w:rsid w:val="00485EF9"/>
    <w:rsid w:val="00486DA1"/>
    <w:rsid w:val="00486EBE"/>
    <w:rsid w:val="004907EF"/>
    <w:rsid w:val="00490C98"/>
    <w:rsid w:val="0049110B"/>
    <w:rsid w:val="00491779"/>
    <w:rsid w:val="00491B80"/>
    <w:rsid w:val="004921C8"/>
    <w:rsid w:val="004935A4"/>
    <w:rsid w:val="0049397F"/>
    <w:rsid w:val="0049426C"/>
    <w:rsid w:val="00494FBD"/>
    <w:rsid w:val="00495497"/>
    <w:rsid w:val="00495E9C"/>
    <w:rsid w:val="004974F1"/>
    <w:rsid w:val="004977D3"/>
    <w:rsid w:val="004A0866"/>
    <w:rsid w:val="004A2074"/>
    <w:rsid w:val="004A3140"/>
    <w:rsid w:val="004A370C"/>
    <w:rsid w:val="004A3901"/>
    <w:rsid w:val="004A3F33"/>
    <w:rsid w:val="004A44CE"/>
    <w:rsid w:val="004A52F1"/>
    <w:rsid w:val="004A5CCC"/>
    <w:rsid w:val="004A7A01"/>
    <w:rsid w:val="004B0A28"/>
    <w:rsid w:val="004B0F82"/>
    <w:rsid w:val="004B1AD3"/>
    <w:rsid w:val="004B3167"/>
    <w:rsid w:val="004B31B1"/>
    <w:rsid w:val="004B3C92"/>
    <w:rsid w:val="004B4A6E"/>
    <w:rsid w:val="004B4EFA"/>
    <w:rsid w:val="004B5364"/>
    <w:rsid w:val="004B5368"/>
    <w:rsid w:val="004B53F6"/>
    <w:rsid w:val="004B5788"/>
    <w:rsid w:val="004B739D"/>
    <w:rsid w:val="004C31E6"/>
    <w:rsid w:val="004C3E27"/>
    <w:rsid w:val="004C5D6A"/>
    <w:rsid w:val="004C7EF2"/>
    <w:rsid w:val="004D25A1"/>
    <w:rsid w:val="004D2773"/>
    <w:rsid w:val="004D2CB7"/>
    <w:rsid w:val="004D2EE3"/>
    <w:rsid w:val="004D3173"/>
    <w:rsid w:val="004D346C"/>
    <w:rsid w:val="004D4353"/>
    <w:rsid w:val="004D52E6"/>
    <w:rsid w:val="004D56C1"/>
    <w:rsid w:val="004D692B"/>
    <w:rsid w:val="004E0EDB"/>
    <w:rsid w:val="004E2E2F"/>
    <w:rsid w:val="004E634B"/>
    <w:rsid w:val="004F044C"/>
    <w:rsid w:val="004F051E"/>
    <w:rsid w:val="004F165A"/>
    <w:rsid w:val="004F2001"/>
    <w:rsid w:val="004F244E"/>
    <w:rsid w:val="004F2727"/>
    <w:rsid w:val="004F2EED"/>
    <w:rsid w:val="004F4786"/>
    <w:rsid w:val="004F51F3"/>
    <w:rsid w:val="004F536B"/>
    <w:rsid w:val="004F61DF"/>
    <w:rsid w:val="004F6249"/>
    <w:rsid w:val="004F640C"/>
    <w:rsid w:val="004F6A5A"/>
    <w:rsid w:val="004F7B09"/>
    <w:rsid w:val="00500525"/>
    <w:rsid w:val="005023EE"/>
    <w:rsid w:val="00503453"/>
    <w:rsid w:val="005034AE"/>
    <w:rsid w:val="005045B6"/>
    <w:rsid w:val="005052F5"/>
    <w:rsid w:val="005057F7"/>
    <w:rsid w:val="00506227"/>
    <w:rsid w:val="00506A42"/>
    <w:rsid w:val="005071AA"/>
    <w:rsid w:val="00507CBE"/>
    <w:rsid w:val="00511029"/>
    <w:rsid w:val="005120D7"/>
    <w:rsid w:val="00512A61"/>
    <w:rsid w:val="00512B80"/>
    <w:rsid w:val="00513ABD"/>
    <w:rsid w:val="0051457C"/>
    <w:rsid w:val="00515604"/>
    <w:rsid w:val="00515B20"/>
    <w:rsid w:val="0051602F"/>
    <w:rsid w:val="00516C45"/>
    <w:rsid w:val="00516FCD"/>
    <w:rsid w:val="00517BBE"/>
    <w:rsid w:val="00521552"/>
    <w:rsid w:val="00522B44"/>
    <w:rsid w:val="0052384D"/>
    <w:rsid w:val="005243B9"/>
    <w:rsid w:val="00524D55"/>
    <w:rsid w:val="005253AC"/>
    <w:rsid w:val="005254D0"/>
    <w:rsid w:val="005273EE"/>
    <w:rsid w:val="00530798"/>
    <w:rsid w:val="005314DB"/>
    <w:rsid w:val="005318C1"/>
    <w:rsid w:val="0053298A"/>
    <w:rsid w:val="00533AA5"/>
    <w:rsid w:val="00533ADD"/>
    <w:rsid w:val="005356D8"/>
    <w:rsid w:val="00536C1C"/>
    <w:rsid w:val="00537446"/>
    <w:rsid w:val="00541155"/>
    <w:rsid w:val="0054166B"/>
    <w:rsid w:val="00541EC9"/>
    <w:rsid w:val="005426DD"/>
    <w:rsid w:val="005427FF"/>
    <w:rsid w:val="00542F05"/>
    <w:rsid w:val="00543291"/>
    <w:rsid w:val="00543A89"/>
    <w:rsid w:val="00544E67"/>
    <w:rsid w:val="00545C5A"/>
    <w:rsid w:val="00545D85"/>
    <w:rsid w:val="00546401"/>
    <w:rsid w:val="00546759"/>
    <w:rsid w:val="005469AA"/>
    <w:rsid w:val="00546F56"/>
    <w:rsid w:val="00550273"/>
    <w:rsid w:val="00551735"/>
    <w:rsid w:val="00553490"/>
    <w:rsid w:val="00553818"/>
    <w:rsid w:val="005544D3"/>
    <w:rsid w:val="00555E78"/>
    <w:rsid w:val="0055635C"/>
    <w:rsid w:val="00557828"/>
    <w:rsid w:val="00557E41"/>
    <w:rsid w:val="00561774"/>
    <w:rsid w:val="005630BE"/>
    <w:rsid w:val="005631D3"/>
    <w:rsid w:val="00563286"/>
    <w:rsid w:val="00563FA9"/>
    <w:rsid w:val="005643CC"/>
    <w:rsid w:val="005653F7"/>
    <w:rsid w:val="005659B5"/>
    <w:rsid w:val="00565DD9"/>
    <w:rsid w:val="00565EAE"/>
    <w:rsid w:val="00566B3B"/>
    <w:rsid w:val="00570444"/>
    <w:rsid w:val="00570948"/>
    <w:rsid w:val="00570C39"/>
    <w:rsid w:val="0057167A"/>
    <w:rsid w:val="0057193E"/>
    <w:rsid w:val="00571B5E"/>
    <w:rsid w:val="00571B86"/>
    <w:rsid w:val="00571FD0"/>
    <w:rsid w:val="00572C75"/>
    <w:rsid w:val="005733A0"/>
    <w:rsid w:val="00573C9E"/>
    <w:rsid w:val="0057431B"/>
    <w:rsid w:val="00574623"/>
    <w:rsid w:val="0057559D"/>
    <w:rsid w:val="005768D3"/>
    <w:rsid w:val="00576FFE"/>
    <w:rsid w:val="00581896"/>
    <w:rsid w:val="00582435"/>
    <w:rsid w:val="005832A5"/>
    <w:rsid w:val="00583797"/>
    <w:rsid w:val="00585C6E"/>
    <w:rsid w:val="00585FE2"/>
    <w:rsid w:val="00586D4E"/>
    <w:rsid w:val="00587DDB"/>
    <w:rsid w:val="00590202"/>
    <w:rsid w:val="0059080C"/>
    <w:rsid w:val="005917C4"/>
    <w:rsid w:val="00591F1D"/>
    <w:rsid w:val="005927BA"/>
    <w:rsid w:val="00592CBC"/>
    <w:rsid w:val="00592F68"/>
    <w:rsid w:val="00594B4A"/>
    <w:rsid w:val="005958B6"/>
    <w:rsid w:val="0059628E"/>
    <w:rsid w:val="00596392"/>
    <w:rsid w:val="00596484"/>
    <w:rsid w:val="00596A60"/>
    <w:rsid w:val="00596A77"/>
    <w:rsid w:val="00596DCA"/>
    <w:rsid w:val="00596E6D"/>
    <w:rsid w:val="00597076"/>
    <w:rsid w:val="005970FD"/>
    <w:rsid w:val="00597D47"/>
    <w:rsid w:val="00597D71"/>
    <w:rsid w:val="005A0013"/>
    <w:rsid w:val="005A0F43"/>
    <w:rsid w:val="005A2292"/>
    <w:rsid w:val="005A2999"/>
    <w:rsid w:val="005A308F"/>
    <w:rsid w:val="005A36D3"/>
    <w:rsid w:val="005A4221"/>
    <w:rsid w:val="005A43F4"/>
    <w:rsid w:val="005A4B69"/>
    <w:rsid w:val="005A523B"/>
    <w:rsid w:val="005A5AC9"/>
    <w:rsid w:val="005A5DDB"/>
    <w:rsid w:val="005A7B8B"/>
    <w:rsid w:val="005B0874"/>
    <w:rsid w:val="005B192F"/>
    <w:rsid w:val="005B24C0"/>
    <w:rsid w:val="005B24FE"/>
    <w:rsid w:val="005B3665"/>
    <w:rsid w:val="005C1826"/>
    <w:rsid w:val="005C191C"/>
    <w:rsid w:val="005C1D57"/>
    <w:rsid w:val="005C1FD9"/>
    <w:rsid w:val="005C38EF"/>
    <w:rsid w:val="005C4260"/>
    <w:rsid w:val="005C492A"/>
    <w:rsid w:val="005C4DFA"/>
    <w:rsid w:val="005C532D"/>
    <w:rsid w:val="005C5504"/>
    <w:rsid w:val="005C5CA5"/>
    <w:rsid w:val="005C705F"/>
    <w:rsid w:val="005C73D7"/>
    <w:rsid w:val="005D05B2"/>
    <w:rsid w:val="005D0A10"/>
    <w:rsid w:val="005D140D"/>
    <w:rsid w:val="005D1658"/>
    <w:rsid w:val="005D1A20"/>
    <w:rsid w:val="005D1A8F"/>
    <w:rsid w:val="005D1C35"/>
    <w:rsid w:val="005D249C"/>
    <w:rsid w:val="005D2BF0"/>
    <w:rsid w:val="005D346F"/>
    <w:rsid w:val="005D47CE"/>
    <w:rsid w:val="005D4DD5"/>
    <w:rsid w:val="005D5686"/>
    <w:rsid w:val="005D7C01"/>
    <w:rsid w:val="005E01F7"/>
    <w:rsid w:val="005E0223"/>
    <w:rsid w:val="005E051A"/>
    <w:rsid w:val="005E13F9"/>
    <w:rsid w:val="005E1A04"/>
    <w:rsid w:val="005E1EB7"/>
    <w:rsid w:val="005E2AC1"/>
    <w:rsid w:val="005E2DDD"/>
    <w:rsid w:val="005E3CC3"/>
    <w:rsid w:val="005E4946"/>
    <w:rsid w:val="005E4F72"/>
    <w:rsid w:val="005E6615"/>
    <w:rsid w:val="005E6F86"/>
    <w:rsid w:val="005E70A5"/>
    <w:rsid w:val="005E7F69"/>
    <w:rsid w:val="005F078C"/>
    <w:rsid w:val="005F12D5"/>
    <w:rsid w:val="005F37DB"/>
    <w:rsid w:val="005F4137"/>
    <w:rsid w:val="005F5425"/>
    <w:rsid w:val="005F55DD"/>
    <w:rsid w:val="005F5EDD"/>
    <w:rsid w:val="005F6F0B"/>
    <w:rsid w:val="005F725B"/>
    <w:rsid w:val="005F73F4"/>
    <w:rsid w:val="00600023"/>
    <w:rsid w:val="00600367"/>
    <w:rsid w:val="0060042B"/>
    <w:rsid w:val="00601AFC"/>
    <w:rsid w:val="00602132"/>
    <w:rsid w:val="00602336"/>
    <w:rsid w:val="00602F3C"/>
    <w:rsid w:val="00603302"/>
    <w:rsid w:val="00604CB9"/>
    <w:rsid w:val="00605E95"/>
    <w:rsid w:val="006061DC"/>
    <w:rsid w:val="00606A17"/>
    <w:rsid w:val="00606B46"/>
    <w:rsid w:val="00606E0E"/>
    <w:rsid w:val="00607635"/>
    <w:rsid w:val="00607682"/>
    <w:rsid w:val="006079BE"/>
    <w:rsid w:val="00610110"/>
    <w:rsid w:val="0061131E"/>
    <w:rsid w:val="006121ED"/>
    <w:rsid w:val="00612B92"/>
    <w:rsid w:val="00612CEF"/>
    <w:rsid w:val="00614F9B"/>
    <w:rsid w:val="0061579A"/>
    <w:rsid w:val="00615E9B"/>
    <w:rsid w:val="00616F73"/>
    <w:rsid w:val="00617A30"/>
    <w:rsid w:val="00620288"/>
    <w:rsid w:val="00620E5B"/>
    <w:rsid w:val="00621C02"/>
    <w:rsid w:val="00623CFB"/>
    <w:rsid w:val="00624264"/>
    <w:rsid w:val="00624B4A"/>
    <w:rsid w:val="00625E52"/>
    <w:rsid w:val="00626602"/>
    <w:rsid w:val="00626E8D"/>
    <w:rsid w:val="00627351"/>
    <w:rsid w:val="00627F6F"/>
    <w:rsid w:val="006306BF"/>
    <w:rsid w:val="006308F6"/>
    <w:rsid w:val="00630B78"/>
    <w:rsid w:val="0063165A"/>
    <w:rsid w:val="00631B02"/>
    <w:rsid w:val="006322D5"/>
    <w:rsid w:val="00632883"/>
    <w:rsid w:val="00633C6B"/>
    <w:rsid w:val="0063446E"/>
    <w:rsid w:val="00634476"/>
    <w:rsid w:val="00635F86"/>
    <w:rsid w:val="006364C5"/>
    <w:rsid w:val="00636966"/>
    <w:rsid w:val="006401F8"/>
    <w:rsid w:val="0064030C"/>
    <w:rsid w:val="00641ECD"/>
    <w:rsid w:val="00643479"/>
    <w:rsid w:val="00643639"/>
    <w:rsid w:val="00644217"/>
    <w:rsid w:val="00644E3D"/>
    <w:rsid w:val="006472DB"/>
    <w:rsid w:val="00650D44"/>
    <w:rsid w:val="006516C4"/>
    <w:rsid w:val="006529A7"/>
    <w:rsid w:val="006535D2"/>
    <w:rsid w:val="00653DD2"/>
    <w:rsid w:val="006555B1"/>
    <w:rsid w:val="0065788F"/>
    <w:rsid w:val="00657C5E"/>
    <w:rsid w:val="00660BED"/>
    <w:rsid w:val="00661366"/>
    <w:rsid w:val="00663439"/>
    <w:rsid w:val="00663A4D"/>
    <w:rsid w:val="00665FCD"/>
    <w:rsid w:val="006668DF"/>
    <w:rsid w:val="00666EC1"/>
    <w:rsid w:val="00667496"/>
    <w:rsid w:val="0066784B"/>
    <w:rsid w:val="0067001B"/>
    <w:rsid w:val="00670C8D"/>
    <w:rsid w:val="006716E7"/>
    <w:rsid w:val="00672943"/>
    <w:rsid w:val="0067585F"/>
    <w:rsid w:val="0067599A"/>
    <w:rsid w:val="00676B33"/>
    <w:rsid w:val="0067772B"/>
    <w:rsid w:val="006779E5"/>
    <w:rsid w:val="0068157E"/>
    <w:rsid w:val="0068202D"/>
    <w:rsid w:val="00682BDE"/>
    <w:rsid w:val="006833DD"/>
    <w:rsid w:val="006841D3"/>
    <w:rsid w:val="00684E06"/>
    <w:rsid w:val="00685BE5"/>
    <w:rsid w:val="00685C79"/>
    <w:rsid w:val="00686D2D"/>
    <w:rsid w:val="00686DD5"/>
    <w:rsid w:val="0069056F"/>
    <w:rsid w:val="0069096E"/>
    <w:rsid w:val="00690ACC"/>
    <w:rsid w:val="00690DF2"/>
    <w:rsid w:val="00690E8E"/>
    <w:rsid w:val="00693433"/>
    <w:rsid w:val="0069479C"/>
    <w:rsid w:val="00695DB5"/>
    <w:rsid w:val="0069784C"/>
    <w:rsid w:val="006A08FC"/>
    <w:rsid w:val="006A13D1"/>
    <w:rsid w:val="006A20D0"/>
    <w:rsid w:val="006A2D96"/>
    <w:rsid w:val="006A4EB5"/>
    <w:rsid w:val="006A5839"/>
    <w:rsid w:val="006A5D4A"/>
    <w:rsid w:val="006A668F"/>
    <w:rsid w:val="006A704E"/>
    <w:rsid w:val="006A78C2"/>
    <w:rsid w:val="006B028A"/>
    <w:rsid w:val="006B1614"/>
    <w:rsid w:val="006B310A"/>
    <w:rsid w:val="006B4000"/>
    <w:rsid w:val="006B413C"/>
    <w:rsid w:val="006B48BE"/>
    <w:rsid w:val="006B4D0B"/>
    <w:rsid w:val="006B5141"/>
    <w:rsid w:val="006B5A93"/>
    <w:rsid w:val="006B5DBC"/>
    <w:rsid w:val="006B60EC"/>
    <w:rsid w:val="006B7443"/>
    <w:rsid w:val="006B7DED"/>
    <w:rsid w:val="006C05AD"/>
    <w:rsid w:val="006C0AA7"/>
    <w:rsid w:val="006C0F07"/>
    <w:rsid w:val="006C3E71"/>
    <w:rsid w:val="006C3F90"/>
    <w:rsid w:val="006C5864"/>
    <w:rsid w:val="006C7405"/>
    <w:rsid w:val="006C76CD"/>
    <w:rsid w:val="006D0037"/>
    <w:rsid w:val="006D065B"/>
    <w:rsid w:val="006D07EF"/>
    <w:rsid w:val="006D1478"/>
    <w:rsid w:val="006D1BB3"/>
    <w:rsid w:val="006D1CE5"/>
    <w:rsid w:val="006D2679"/>
    <w:rsid w:val="006D3A92"/>
    <w:rsid w:val="006D3C42"/>
    <w:rsid w:val="006D5805"/>
    <w:rsid w:val="006D5C2B"/>
    <w:rsid w:val="006D6B7D"/>
    <w:rsid w:val="006D7180"/>
    <w:rsid w:val="006E06EB"/>
    <w:rsid w:val="006E0A5C"/>
    <w:rsid w:val="006E15A0"/>
    <w:rsid w:val="006E228E"/>
    <w:rsid w:val="006E2C8C"/>
    <w:rsid w:val="006E2DCA"/>
    <w:rsid w:val="006E3BBB"/>
    <w:rsid w:val="006E4966"/>
    <w:rsid w:val="006E4AB7"/>
    <w:rsid w:val="006E609E"/>
    <w:rsid w:val="006E7A01"/>
    <w:rsid w:val="006F005C"/>
    <w:rsid w:val="006F0608"/>
    <w:rsid w:val="006F2735"/>
    <w:rsid w:val="006F3486"/>
    <w:rsid w:val="006F44CB"/>
    <w:rsid w:val="006F4D42"/>
    <w:rsid w:val="006F5757"/>
    <w:rsid w:val="006F72D7"/>
    <w:rsid w:val="006F78AB"/>
    <w:rsid w:val="006F7B42"/>
    <w:rsid w:val="00701690"/>
    <w:rsid w:val="00702920"/>
    <w:rsid w:val="00702D84"/>
    <w:rsid w:val="007033E4"/>
    <w:rsid w:val="007035AE"/>
    <w:rsid w:val="00704F8D"/>
    <w:rsid w:val="00707D67"/>
    <w:rsid w:val="00707EB9"/>
    <w:rsid w:val="007101E3"/>
    <w:rsid w:val="00710577"/>
    <w:rsid w:val="0071079C"/>
    <w:rsid w:val="00710F66"/>
    <w:rsid w:val="00711299"/>
    <w:rsid w:val="007123FA"/>
    <w:rsid w:val="0071282C"/>
    <w:rsid w:val="00712A1F"/>
    <w:rsid w:val="00712A9C"/>
    <w:rsid w:val="00712FC0"/>
    <w:rsid w:val="00713702"/>
    <w:rsid w:val="007204E1"/>
    <w:rsid w:val="00721954"/>
    <w:rsid w:val="00721F7A"/>
    <w:rsid w:val="00721F85"/>
    <w:rsid w:val="0072251E"/>
    <w:rsid w:val="00724552"/>
    <w:rsid w:val="00724C41"/>
    <w:rsid w:val="00725B3A"/>
    <w:rsid w:val="00726557"/>
    <w:rsid w:val="00726E80"/>
    <w:rsid w:val="00727BBD"/>
    <w:rsid w:val="00727BCA"/>
    <w:rsid w:val="00730784"/>
    <w:rsid w:val="00731D7E"/>
    <w:rsid w:val="0073260D"/>
    <w:rsid w:val="00733AAE"/>
    <w:rsid w:val="00734486"/>
    <w:rsid w:val="00736A3D"/>
    <w:rsid w:val="007402C0"/>
    <w:rsid w:val="00741783"/>
    <w:rsid w:val="00741CC8"/>
    <w:rsid w:val="00742136"/>
    <w:rsid w:val="00742F73"/>
    <w:rsid w:val="00743A70"/>
    <w:rsid w:val="00745B06"/>
    <w:rsid w:val="00746300"/>
    <w:rsid w:val="00746F43"/>
    <w:rsid w:val="00747335"/>
    <w:rsid w:val="00747552"/>
    <w:rsid w:val="00747D0D"/>
    <w:rsid w:val="00747FEC"/>
    <w:rsid w:val="0075161E"/>
    <w:rsid w:val="00753068"/>
    <w:rsid w:val="007537AC"/>
    <w:rsid w:val="00753AFA"/>
    <w:rsid w:val="00753B2D"/>
    <w:rsid w:val="007541AC"/>
    <w:rsid w:val="00754B31"/>
    <w:rsid w:val="00755B33"/>
    <w:rsid w:val="00757C53"/>
    <w:rsid w:val="00766278"/>
    <w:rsid w:val="00767479"/>
    <w:rsid w:val="007704D8"/>
    <w:rsid w:val="00771CEA"/>
    <w:rsid w:val="00772D73"/>
    <w:rsid w:val="00773064"/>
    <w:rsid w:val="007746F0"/>
    <w:rsid w:val="0077609C"/>
    <w:rsid w:val="00776298"/>
    <w:rsid w:val="007770E4"/>
    <w:rsid w:val="00777544"/>
    <w:rsid w:val="00777680"/>
    <w:rsid w:val="0077787B"/>
    <w:rsid w:val="007806A2"/>
    <w:rsid w:val="007811E3"/>
    <w:rsid w:val="00781E3E"/>
    <w:rsid w:val="00782C3C"/>
    <w:rsid w:val="00782C4D"/>
    <w:rsid w:val="00782F70"/>
    <w:rsid w:val="00783343"/>
    <w:rsid w:val="00783579"/>
    <w:rsid w:val="0078535A"/>
    <w:rsid w:val="00786AEA"/>
    <w:rsid w:val="00786B18"/>
    <w:rsid w:val="00786BAA"/>
    <w:rsid w:val="0079004E"/>
    <w:rsid w:val="0079484D"/>
    <w:rsid w:val="007952AC"/>
    <w:rsid w:val="00795717"/>
    <w:rsid w:val="00797221"/>
    <w:rsid w:val="007972D8"/>
    <w:rsid w:val="0079734D"/>
    <w:rsid w:val="007975F3"/>
    <w:rsid w:val="007978D9"/>
    <w:rsid w:val="007A0E4D"/>
    <w:rsid w:val="007A1177"/>
    <w:rsid w:val="007A1A5E"/>
    <w:rsid w:val="007A381A"/>
    <w:rsid w:val="007A3C2B"/>
    <w:rsid w:val="007A403D"/>
    <w:rsid w:val="007A5FD7"/>
    <w:rsid w:val="007A60CD"/>
    <w:rsid w:val="007A6999"/>
    <w:rsid w:val="007A69B1"/>
    <w:rsid w:val="007A6AC4"/>
    <w:rsid w:val="007B0421"/>
    <w:rsid w:val="007B0523"/>
    <w:rsid w:val="007B09FB"/>
    <w:rsid w:val="007B1895"/>
    <w:rsid w:val="007B1D8C"/>
    <w:rsid w:val="007B29B9"/>
    <w:rsid w:val="007B2A69"/>
    <w:rsid w:val="007B466E"/>
    <w:rsid w:val="007B47B6"/>
    <w:rsid w:val="007B6CE1"/>
    <w:rsid w:val="007C00E9"/>
    <w:rsid w:val="007C0435"/>
    <w:rsid w:val="007C1A79"/>
    <w:rsid w:val="007C2ACA"/>
    <w:rsid w:val="007C2DF4"/>
    <w:rsid w:val="007C36B5"/>
    <w:rsid w:val="007C3813"/>
    <w:rsid w:val="007C3B42"/>
    <w:rsid w:val="007C4357"/>
    <w:rsid w:val="007C43CB"/>
    <w:rsid w:val="007C5BE3"/>
    <w:rsid w:val="007C61F1"/>
    <w:rsid w:val="007C6343"/>
    <w:rsid w:val="007C6DA6"/>
    <w:rsid w:val="007C7958"/>
    <w:rsid w:val="007C7B95"/>
    <w:rsid w:val="007C7DDB"/>
    <w:rsid w:val="007D02EC"/>
    <w:rsid w:val="007D03C3"/>
    <w:rsid w:val="007D10B3"/>
    <w:rsid w:val="007D2E8E"/>
    <w:rsid w:val="007D4609"/>
    <w:rsid w:val="007D4A4B"/>
    <w:rsid w:val="007D5BFD"/>
    <w:rsid w:val="007D65EE"/>
    <w:rsid w:val="007E02D4"/>
    <w:rsid w:val="007E26EC"/>
    <w:rsid w:val="007E29D5"/>
    <w:rsid w:val="007E3534"/>
    <w:rsid w:val="007E3758"/>
    <w:rsid w:val="007E3AA4"/>
    <w:rsid w:val="007E44E0"/>
    <w:rsid w:val="007E4DE0"/>
    <w:rsid w:val="007E5AF9"/>
    <w:rsid w:val="007E6E07"/>
    <w:rsid w:val="007E7CE3"/>
    <w:rsid w:val="007E7E97"/>
    <w:rsid w:val="007F20D8"/>
    <w:rsid w:val="007F22E3"/>
    <w:rsid w:val="007F3802"/>
    <w:rsid w:val="007F3BB6"/>
    <w:rsid w:val="007F6EC6"/>
    <w:rsid w:val="007F728E"/>
    <w:rsid w:val="007F7BC6"/>
    <w:rsid w:val="00800A45"/>
    <w:rsid w:val="00800B67"/>
    <w:rsid w:val="00802DFE"/>
    <w:rsid w:val="008030DC"/>
    <w:rsid w:val="00803546"/>
    <w:rsid w:val="00804066"/>
    <w:rsid w:val="00805A00"/>
    <w:rsid w:val="00806166"/>
    <w:rsid w:val="00806DAB"/>
    <w:rsid w:val="0080762D"/>
    <w:rsid w:val="00807787"/>
    <w:rsid w:val="00811DD6"/>
    <w:rsid w:val="008120FE"/>
    <w:rsid w:val="00813B1F"/>
    <w:rsid w:val="00813FF1"/>
    <w:rsid w:val="00814BE2"/>
    <w:rsid w:val="00815433"/>
    <w:rsid w:val="0081608C"/>
    <w:rsid w:val="00817C40"/>
    <w:rsid w:val="00821067"/>
    <w:rsid w:val="00822155"/>
    <w:rsid w:val="00823786"/>
    <w:rsid w:val="00827E21"/>
    <w:rsid w:val="00830FBF"/>
    <w:rsid w:val="0083308F"/>
    <w:rsid w:val="0083449B"/>
    <w:rsid w:val="00834C71"/>
    <w:rsid w:val="00836B99"/>
    <w:rsid w:val="00837597"/>
    <w:rsid w:val="00837F78"/>
    <w:rsid w:val="008405F3"/>
    <w:rsid w:val="0084236D"/>
    <w:rsid w:val="008440F5"/>
    <w:rsid w:val="008471AE"/>
    <w:rsid w:val="008475F2"/>
    <w:rsid w:val="0085005B"/>
    <w:rsid w:val="008500B5"/>
    <w:rsid w:val="00852135"/>
    <w:rsid w:val="00853057"/>
    <w:rsid w:val="00854F9F"/>
    <w:rsid w:val="008554BF"/>
    <w:rsid w:val="00857A4A"/>
    <w:rsid w:val="0086075B"/>
    <w:rsid w:val="00860E86"/>
    <w:rsid w:val="00860F4F"/>
    <w:rsid w:val="008610DE"/>
    <w:rsid w:val="008611FB"/>
    <w:rsid w:val="00862B54"/>
    <w:rsid w:val="0086355E"/>
    <w:rsid w:val="0086356F"/>
    <w:rsid w:val="00863621"/>
    <w:rsid w:val="008656C3"/>
    <w:rsid w:val="00865B4B"/>
    <w:rsid w:val="00866478"/>
    <w:rsid w:val="00871F8C"/>
    <w:rsid w:val="00872CB0"/>
    <w:rsid w:val="0087394D"/>
    <w:rsid w:val="00873969"/>
    <w:rsid w:val="00875616"/>
    <w:rsid w:val="00875E0E"/>
    <w:rsid w:val="00876F7E"/>
    <w:rsid w:val="0087765E"/>
    <w:rsid w:val="0088023C"/>
    <w:rsid w:val="0088085F"/>
    <w:rsid w:val="00881556"/>
    <w:rsid w:val="008819AE"/>
    <w:rsid w:val="00881E3B"/>
    <w:rsid w:val="00882DC8"/>
    <w:rsid w:val="00882FC8"/>
    <w:rsid w:val="008834B8"/>
    <w:rsid w:val="00883A24"/>
    <w:rsid w:val="00884360"/>
    <w:rsid w:val="0088441E"/>
    <w:rsid w:val="008844E8"/>
    <w:rsid w:val="00884586"/>
    <w:rsid w:val="008850C8"/>
    <w:rsid w:val="008857C8"/>
    <w:rsid w:val="00887040"/>
    <w:rsid w:val="00887863"/>
    <w:rsid w:val="0089023E"/>
    <w:rsid w:val="00890BA5"/>
    <w:rsid w:val="00891C5D"/>
    <w:rsid w:val="00893225"/>
    <w:rsid w:val="0089372B"/>
    <w:rsid w:val="008948FF"/>
    <w:rsid w:val="00895674"/>
    <w:rsid w:val="0089639C"/>
    <w:rsid w:val="008964FC"/>
    <w:rsid w:val="00896565"/>
    <w:rsid w:val="00896F1C"/>
    <w:rsid w:val="00897A68"/>
    <w:rsid w:val="008A0DF6"/>
    <w:rsid w:val="008A27DA"/>
    <w:rsid w:val="008A3944"/>
    <w:rsid w:val="008A3954"/>
    <w:rsid w:val="008A3B0C"/>
    <w:rsid w:val="008A3EA5"/>
    <w:rsid w:val="008B0105"/>
    <w:rsid w:val="008B09B6"/>
    <w:rsid w:val="008B1502"/>
    <w:rsid w:val="008B42FF"/>
    <w:rsid w:val="008B4EB7"/>
    <w:rsid w:val="008B5868"/>
    <w:rsid w:val="008B5AD2"/>
    <w:rsid w:val="008B6D6E"/>
    <w:rsid w:val="008B7762"/>
    <w:rsid w:val="008C0717"/>
    <w:rsid w:val="008C0A7F"/>
    <w:rsid w:val="008C0C18"/>
    <w:rsid w:val="008C30E0"/>
    <w:rsid w:val="008C321C"/>
    <w:rsid w:val="008C3F45"/>
    <w:rsid w:val="008C4195"/>
    <w:rsid w:val="008C5C2E"/>
    <w:rsid w:val="008C603F"/>
    <w:rsid w:val="008C7DE2"/>
    <w:rsid w:val="008D0D68"/>
    <w:rsid w:val="008D0E90"/>
    <w:rsid w:val="008D1182"/>
    <w:rsid w:val="008D16C6"/>
    <w:rsid w:val="008D2160"/>
    <w:rsid w:val="008D2B08"/>
    <w:rsid w:val="008D3424"/>
    <w:rsid w:val="008D40D8"/>
    <w:rsid w:val="008D44FE"/>
    <w:rsid w:val="008D5589"/>
    <w:rsid w:val="008D5DFA"/>
    <w:rsid w:val="008D5EBC"/>
    <w:rsid w:val="008D7484"/>
    <w:rsid w:val="008E36D7"/>
    <w:rsid w:val="008E4923"/>
    <w:rsid w:val="008E5DEA"/>
    <w:rsid w:val="008E6AE5"/>
    <w:rsid w:val="008E6C1B"/>
    <w:rsid w:val="008E6CEB"/>
    <w:rsid w:val="008E7687"/>
    <w:rsid w:val="008E7752"/>
    <w:rsid w:val="008E7C11"/>
    <w:rsid w:val="008F0620"/>
    <w:rsid w:val="008F0D2C"/>
    <w:rsid w:val="008F2B04"/>
    <w:rsid w:val="008F36AE"/>
    <w:rsid w:val="008F4ED8"/>
    <w:rsid w:val="008F531D"/>
    <w:rsid w:val="008F5593"/>
    <w:rsid w:val="008F5BF1"/>
    <w:rsid w:val="008F5C86"/>
    <w:rsid w:val="008F5CB9"/>
    <w:rsid w:val="008F5D55"/>
    <w:rsid w:val="00900686"/>
    <w:rsid w:val="009018BE"/>
    <w:rsid w:val="009027AC"/>
    <w:rsid w:val="0090323C"/>
    <w:rsid w:val="00903E94"/>
    <w:rsid w:val="00904C34"/>
    <w:rsid w:val="00905B67"/>
    <w:rsid w:val="00906907"/>
    <w:rsid w:val="0090750B"/>
    <w:rsid w:val="0091024B"/>
    <w:rsid w:val="0091053C"/>
    <w:rsid w:val="00912A58"/>
    <w:rsid w:val="0091484A"/>
    <w:rsid w:val="0091495B"/>
    <w:rsid w:val="00915014"/>
    <w:rsid w:val="00915662"/>
    <w:rsid w:val="009164EA"/>
    <w:rsid w:val="00917B1C"/>
    <w:rsid w:val="00917B9E"/>
    <w:rsid w:val="00917DB9"/>
    <w:rsid w:val="0092101E"/>
    <w:rsid w:val="00921286"/>
    <w:rsid w:val="009222DE"/>
    <w:rsid w:val="00922B11"/>
    <w:rsid w:val="00922EA9"/>
    <w:rsid w:val="00923029"/>
    <w:rsid w:val="009237F6"/>
    <w:rsid w:val="0092395A"/>
    <w:rsid w:val="0092411F"/>
    <w:rsid w:val="00924362"/>
    <w:rsid w:val="00924664"/>
    <w:rsid w:val="009257E6"/>
    <w:rsid w:val="00925995"/>
    <w:rsid w:val="00925E2F"/>
    <w:rsid w:val="00925FB8"/>
    <w:rsid w:val="009263B7"/>
    <w:rsid w:val="009265DA"/>
    <w:rsid w:val="00927081"/>
    <w:rsid w:val="00930D95"/>
    <w:rsid w:val="00930EE6"/>
    <w:rsid w:val="00931650"/>
    <w:rsid w:val="00931C02"/>
    <w:rsid w:val="009356B8"/>
    <w:rsid w:val="009366CE"/>
    <w:rsid w:val="00936E6A"/>
    <w:rsid w:val="0093703D"/>
    <w:rsid w:val="00937E90"/>
    <w:rsid w:val="0094029C"/>
    <w:rsid w:val="0094040E"/>
    <w:rsid w:val="0094127F"/>
    <w:rsid w:val="009413B3"/>
    <w:rsid w:val="009416CC"/>
    <w:rsid w:val="0094225D"/>
    <w:rsid w:val="00942AC9"/>
    <w:rsid w:val="009439BC"/>
    <w:rsid w:val="0094465D"/>
    <w:rsid w:val="00945E0C"/>
    <w:rsid w:val="009461CE"/>
    <w:rsid w:val="0094668E"/>
    <w:rsid w:val="00946A7F"/>
    <w:rsid w:val="009527DB"/>
    <w:rsid w:val="00953300"/>
    <w:rsid w:val="00953313"/>
    <w:rsid w:val="00953A96"/>
    <w:rsid w:val="00953AA7"/>
    <w:rsid w:val="00954602"/>
    <w:rsid w:val="009548E8"/>
    <w:rsid w:val="0095790A"/>
    <w:rsid w:val="00960423"/>
    <w:rsid w:val="009639B1"/>
    <w:rsid w:val="00963DEB"/>
    <w:rsid w:val="00965493"/>
    <w:rsid w:val="00970B24"/>
    <w:rsid w:val="0097316D"/>
    <w:rsid w:val="009735C7"/>
    <w:rsid w:val="00974DB1"/>
    <w:rsid w:val="00974E96"/>
    <w:rsid w:val="00975547"/>
    <w:rsid w:val="0097751B"/>
    <w:rsid w:val="0097756E"/>
    <w:rsid w:val="009802C0"/>
    <w:rsid w:val="0098059D"/>
    <w:rsid w:val="00980A42"/>
    <w:rsid w:val="00982282"/>
    <w:rsid w:val="0098233C"/>
    <w:rsid w:val="009826A4"/>
    <w:rsid w:val="009836AA"/>
    <w:rsid w:val="00983982"/>
    <w:rsid w:val="00983D05"/>
    <w:rsid w:val="00984237"/>
    <w:rsid w:val="00984238"/>
    <w:rsid w:val="00985335"/>
    <w:rsid w:val="0098632D"/>
    <w:rsid w:val="00986917"/>
    <w:rsid w:val="0098757E"/>
    <w:rsid w:val="00990FC1"/>
    <w:rsid w:val="00991E13"/>
    <w:rsid w:val="009920A6"/>
    <w:rsid w:val="009947C2"/>
    <w:rsid w:val="009955E8"/>
    <w:rsid w:val="009975FA"/>
    <w:rsid w:val="009A1110"/>
    <w:rsid w:val="009A2052"/>
    <w:rsid w:val="009A5D62"/>
    <w:rsid w:val="009A6060"/>
    <w:rsid w:val="009A628D"/>
    <w:rsid w:val="009A68FC"/>
    <w:rsid w:val="009A6C16"/>
    <w:rsid w:val="009A7CA1"/>
    <w:rsid w:val="009A7F33"/>
    <w:rsid w:val="009B000B"/>
    <w:rsid w:val="009B03F3"/>
    <w:rsid w:val="009B04A6"/>
    <w:rsid w:val="009B1C7B"/>
    <w:rsid w:val="009B2DB8"/>
    <w:rsid w:val="009B4BFC"/>
    <w:rsid w:val="009B61AA"/>
    <w:rsid w:val="009B6E1B"/>
    <w:rsid w:val="009C0C75"/>
    <w:rsid w:val="009C1B3B"/>
    <w:rsid w:val="009C212F"/>
    <w:rsid w:val="009C2AA4"/>
    <w:rsid w:val="009C3781"/>
    <w:rsid w:val="009C3990"/>
    <w:rsid w:val="009C3C2F"/>
    <w:rsid w:val="009C3FBD"/>
    <w:rsid w:val="009C46D8"/>
    <w:rsid w:val="009C4E80"/>
    <w:rsid w:val="009C51EF"/>
    <w:rsid w:val="009C51F6"/>
    <w:rsid w:val="009C62C7"/>
    <w:rsid w:val="009C6C45"/>
    <w:rsid w:val="009C72FF"/>
    <w:rsid w:val="009D1894"/>
    <w:rsid w:val="009D282E"/>
    <w:rsid w:val="009D3B24"/>
    <w:rsid w:val="009D4A87"/>
    <w:rsid w:val="009D4ADD"/>
    <w:rsid w:val="009D5677"/>
    <w:rsid w:val="009D5DD6"/>
    <w:rsid w:val="009D6715"/>
    <w:rsid w:val="009D68A2"/>
    <w:rsid w:val="009D7B4F"/>
    <w:rsid w:val="009E0315"/>
    <w:rsid w:val="009E1524"/>
    <w:rsid w:val="009E29FF"/>
    <w:rsid w:val="009E4766"/>
    <w:rsid w:val="009E6877"/>
    <w:rsid w:val="009E701A"/>
    <w:rsid w:val="009F0A35"/>
    <w:rsid w:val="009F0D0E"/>
    <w:rsid w:val="009F12E5"/>
    <w:rsid w:val="009F16F8"/>
    <w:rsid w:val="009F26F9"/>
    <w:rsid w:val="009F2AFA"/>
    <w:rsid w:val="009F3244"/>
    <w:rsid w:val="009F490F"/>
    <w:rsid w:val="009F4DA1"/>
    <w:rsid w:val="009F7662"/>
    <w:rsid w:val="009F7AC4"/>
    <w:rsid w:val="00A0028A"/>
    <w:rsid w:val="00A00F0F"/>
    <w:rsid w:val="00A02324"/>
    <w:rsid w:val="00A023E8"/>
    <w:rsid w:val="00A02E6E"/>
    <w:rsid w:val="00A0343B"/>
    <w:rsid w:val="00A06438"/>
    <w:rsid w:val="00A07C38"/>
    <w:rsid w:val="00A11A00"/>
    <w:rsid w:val="00A12569"/>
    <w:rsid w:val="00A1496F"/>
    <w:rsid w:val="00A14B3B"/>
    <w:rsid w:val="00A150D2"/>
    <w:rsid w:val="00A156F8"/>
    <w:rsid w:val="00A175A8"/>
    <w:rsid w:val="00A216E9"/>
    <w:rsid w:val="00A21BBC"/>
    <w:rsid w:val="00A21DA1"/>
    <w:rsid w:val="00A220E0"/>
    <w:rsid w:val="00A22E8E"/>
    <w:rsid w:val="00A239D4"/>
    <w:rsid w:val="00A244CA"/>
    <w:rsid w:val="00A24D2D"/>
    <w:rsid w:val="00A26F22"/>
    <w:rsid w:val="00A26F88"/>
    <w:rsid w:val="00A27730"/>
    <w:rsid w:val="00A27AB7"/>
    <w:rsid w:val="00A31827"/>
    <w:rsid w:val="00A31C6A"/>
    <w:rsid w:val="00A3234B"/>
    <w:rsid w:val="00A326B4"/>
    <w:rsid w:val="00A327AE"/>
    <w:rsid w:val="00A35EB0"/>
    <w:rsid w:val="00A35FAB"/>
    <w:rsid w:val="00A36DA5"/>
    <w:rsid w:val="00A379A1"/>
    <w:rsid w:val="00A40C43"/>
    <w:rsid w:val="00A410FA"/>
    <w:rsid w:val="00A41693"/>
    <w:rsid w:val="00A41998"/>
    <w:rsid w:val="00A41A1B"/>
    <w:rsid w:val="00A41A6B"/>
    <w:rsid w:val="00A43024"/>
    <w:rsid w:val="00A43D0E"/>
    <w:rsid w:val="00A45771"/>
    <w:rsid w:val="00A460CB"/>
    <w:rsid w:val="00A4664D"/>
    <w:rsid w:val="00A46976"/>
    <w:rsid w:val="00A46C66"/>
    <w:rsid w:val="00A4722A"/>
    <w:rsid w:val="00A47BEE"/>
    <w:rsid w:val="00A50419"/>
    <w:rsid w:val="00A518A0"/>
    <w:rsid w:val="00A521F1"/>
    <w:rsid w:val="00A53073"/>
    <w:rsid w:val="00A5373B"/>
    <w:rsid w:val="00A539F0"/>
    <w:rsid w:val="00A54942"/>
    <w:rsid w:val="00A56A14"/>
    <w:rsid w:val="00A578B2"/>
    <w:rsid w:val="00A578CD"/>
    <w:rsid w:val="00A60B26"/>
    <w:rsid w:val="00A620CB"/>
    <w:rsid w:val="00A6216C"/>
    <w:rsid w:val="00A6221C"/>
    <w:rsid w:val="00A6285B"/>
    <w:rsid w:val="00A635B1"/>
    <w:rsid w:val="00A6426E"/>
    <w:rsid w:val="00A65039"/>
    <w:rsid w:val="00A65AD9"/>
    <w:rsid w:val="00A65B6E"/>
    <w:rsid w:val="00A65DBB"/>
    <w:rsid w:val="00A66DCE"/>
    <w:rsid w:val="00A67DEA"/>
    <w:rsid w:val="00A70D5F"/>
    <w:rsid w:val="00A7128F"/>
    <w:rsid w:val="00A71480"/>
    <w:rsid w:val="00A7200B"/>
    <w:rsid w:val="00A73F62"/>
    <w:rsid w:val="00A756E9"/>
    <w:rsid w:val="00A75799"/>
    <w:rsid w:val="00A765F1"/>
    <w:rsid w:val="00A77CDF"/>
    <w:rsid w:val="00A77DA0"/>
    <w:rsid w:val="00A80BBB"/>
    <w:rsid w:val="00A80EF2"/>
    <w:rsid w:val="00A81738"/>
    <w:rsid w:val="00A822CB"/>
    <w:rsid w:val="00A8268D"/>
    <w:rsid w:val="00A83161"/>
    <w:rsid w:val="00A83959"/>
    <w:rsid w:val="00A870A2"/>
    <w:rsid w:val="00A87413"/>
    <w:rsid w:val="00A874AE"/>
    <w:rsid w:val="00A918BF"/>
    <w:rsid w:val="00A91EFF"/>
    <w:rsid w:val="00A93183"/>
    <w:rsid w:val="00A94DAC"/>
    <w:rsid w:val="00A95F93"/>
    <w:rsid w:val="00A97027"/>
    <w:rsid w:val="00A977CB"/>
    <w:rsid w:val="00A97CA4"/>
    <w:rsid w:val="00AA0B8E"/>
    <w:rsid w:val="00AA169E"/>
    <w:rsid w:val="00AA2605"/>
    <w:rsid w:val="00AA3159"/>
    <w:rsid w:val="00AA3855"/>
    <w:rsid w:val="00AA448B"/>
    <w:rsid w:val="00AA4651"/>
    <w:rsid w:val="00AA4FDC"/>
    <w:rsid w:val="00AA5A79"/>
    <w:rsid w:val="00AA5EFC"/>
    <w:rsid w:val="00AA6897"/>
    <w:rsid w:val="00AA6C9E"/>
    <w:rsid w:val="00AA7159"/>
    <w:rsid w:val="00AB256C"/>
    <w:rsid w:val="00AB321A"/>
    <w:rsid w:val="00AB3A4E"/>
    <w:rsid w:val="00AB3EFC"/>
    <w:rsid w:val="00AB5C05"/>
    <w:rsid w:val="00AB634E"/>
    <w:rsid w:val="00AB6A76"/>
    <w:rsid w:val="00AB6BE2"/>
    <w:rsid w:val="00AC0685"/>
    <w:rsid w:val="00AC0DA0"/>
    <w:rsid w:val="00AC1ED6"/>
    <w:rsid w:val="00AC2125"/>
    <w:rsid w:val="00AC23CA"/>
    <w:rsid w:val="00AC3AC1"/>
    <w:rsid w:val="00AC526F"/>
    <w:rsid w:val="00AC6163"/>
    <w:rsid w:val="00AC62E5"/>
    <w:rsid w:val="00AC6B92"/>
    <w:rsid w:val="00AC7661"/>
    <w:rsid w:val="00AC79A1"/>
    <w:rsid w:val="00AC7E79"/>
    <w:rsid w:val="00AD0194"/>
    <w:rsid w:val="00AD08B1"/>
    <w:rsid w:val="00AD0F0B"/>
    <w:rsid w:val="00AD14AE"/>
    <w:rsid w:val="00AD188A"/>
    <w:rsid w:val="00AD1934"/>
    <w:rsid w:val="00AD2161"/>
    <w:rsid w:val="00AD281A"/>
    <w:rsid w:val="00AD4CCB"/>
    <w:rsid w:val="00AD50FD"/>
    <w:rsid w:val="00AD54AB"/>
    <w:rsid w:val="00AD60D6"/>
    <w:rsid w:val="00AD63D9"/>
    <w:rsid w:val="00AD66A4"/>
    <w:rsid w:val="00AD7807"/>
    <w:rsid w:val="00AD7EA9"/>
    <w:rsid w:val="00AE051F"/>
    <w:rsid w:val="00AE1A4E"/>
    <w:rsid w:val="00AE251D"/>
    <w:rsid w:val="00AE2F43"/>
    <w:rsid w:val="00AE3A31"/>
    <w:rsid w:val="00AE4CCE"/>
    <w:rsid w:val="00AE6DB5"/>
    <w:rsid w:val="00AE6F9D"/>
    <w:rsid w:val="00AF093B"/>
    <w:rsid w:val="00AF0AA4"/>
    <w:rsid w:val="00AF1125"/>
    <w:rsid w:val="00AF5A99"/>
    <w:rsid w:val="00AF62CA"/>
    <w:rsid w:val="00B01BD5"/>
    <w:rsid w:val="00B02664"/>
    <w:rsid w:val="00B0322A"/>
    <w:rsid w:val="00B04178"/>
    <w:rsid w:val="00B044A7"/>
    <w:rsid w:val="00B04C82"/>
    <w:rsid w:val="00B055A0"/>
    <w:rsid w:val="00B05F07"/>
    <w:rsid w:val="00B07408"/>
    <w:rsid w:val="00B07ECA"/>
    <w:rsid w:val="00B145AF"/>
    <w:rsid w:val="00B14AED"/>
    <w:rsid w:val="00B15684"/>
    <w:rsid w:val="00B1755C"/>
    <w:rsid w:val="00B17627"/>
    <w:rsid w:val="00B202BC"/>
    <w:rsid w:val="00B22B48"/>
    <w:rsid w:val="00B23C52"/>
    <w:rsid w:val="00B2422A"/>
    <w:rsid w:val="00B246F3"/>
    <w:rsid w:val="00B25447"/>
    <w:rsid w:val="00B257FB"/>
    <w:rsid w:val="00B258AB"/>
    <w:rsid w:val="00B27FC9"/>
    <w:rsid w:val="00B3050A"/>
    <w:rsid w:val="00B31747"/>
    <w:rsid w:val="00B3184A"/>
    <w:rsid w:val="00B3274E"/>
    <w:rsid w:val="00B33E3A"/>
    <w:rsid w:val="00B3420B"/>
    <w:rsid w:val="00B356A8"/>
    <w:rsid w:val="00B3591A"/>
    <w:rsid w:val="00B401A8"/>
    <w:rsid w:val="00B4189B"/>
    <w:rsid w:val="00B4258A"/>
    <w:rsid w:val="00B4513E"/>
    <w:rsid w:val="00B45211"/>
    <w:rsid w:val="00B46C86"/>
    <w:rsid w:val="00B53214"/>
    <w:rsid w:val="00B53D74"/>
    <w:rsid w:val="00B54251"/>
    <w:rsid w:val="00B54974"/>
    <w:rsid w:val="00B54AC8"/>
    <w:rsid w:val="00B55870"/>
    <w:rsid w:val="00B55873"/>
    <w:rsid w:val="00B600FC"/>
    <w:rsid w:val="00B617BD"/>
    <w:rsid w:val="00B61A25"/>
    <w:rsid w:val="00B61EAE"/>
    <w:rsid w:val="00B62F39"/>
    <w:rsid w:val="00B63862"/>
    <w:rsid w:val="00B63D07"/>
    <w:rsid w:val="00B64E19"/>
    <w:rsid w:val="00B65042"/>
    <w:rsid w:val="00B653C8"/>
    <w:rsid w:val="00B65CAC"/>
    <w:rsid w:val="00B67622"/>
    <w:rsid w:val="00B71E32"/>
    <w:rsid w:val="00B730FC"/>
    <w:rsid w:val="00B749F8"/>
    <w:rsid w:val="00B74BF8"/>
    <w:rsid w:val="00B77544"/>
    <w:rsid w:val="00B77FB0"/>
    <w:rsid w:val="00B8139A"/>
    <w:rsid w:val="00B832F7"/>
    <w:rsid w:val="00B834AC"/>
    <w:rsid w:val="00B836AE"/>
    <w:rsid w:val="00B83710"/>
    <w:rsid w:val="00B83AF9"/>
    <w:rsid w:val="00B849B0"/>
    <w:rsid w:val="00B849CE"/>
    <w:rsid w:val="00B84E3D"/>
    <w:rsid w:val="00B85A32"/>
    <w:rsid w:val="00B85FB7"/>
    <w:rsid w:val="00B86F13"/>
    <w:rsid w:val="00B87397"/>
    <w:rsid w:val="00B87488"/>
    <w:rsid w:val="00B879FA"/>
    <w:rsid w:val="00B94759"/>
    <w:rsid w:val="00B95B7D"/>
    <w:rsid w:val="00B96863"/>
    <w:rsid w:val="00B9766B"/>
    <w:rsid w:val="00B97DF2"/>
    <w:rsid w:val="00BA00D8"/>
    <w:rsid w:val="00BA0615"/>
    <w:rsid w:val="00BA1021"/>
    <w:rsid w:val="00BA1A1C"/>
    <w:rsid w:val="00BA1F28"/>
    <w:rsid w:val="00BA1FDE"/>
    <w:rsid w:val="00BA2133"/>
    <w:rsid w:val="00BA2EB4"/>
    <w:rsid w:val="00BA38DD"/>
    <w:rsid w:val="00BA4E65"/>
    <w:rsid w:val="00BA5482"/>
    <w:rsid w:val="00BA61D8"/>
    <w:rsid w:val="00BA682E"/>
    <w:rsid w:val="00BB0777"/>
    <w:rsid w:val="00BB145B"/>
    <w:rsid w:val="00BB3502"/>
    <w:rsid w:val="00BB459A"/>
    <w:rsid w:val="00BB5ADF"/>
    <w:rsid w:val="00BB6575"/>
    <w:rsid w:val="00BB6F80"/>
    <w:rsid w:val="00BB7341"/>
    <w:rsid w:val="00BB79AB"/>
    <w:rsid w:val="00BB7ACE"/>
    <w:rsid w:val="00BC0067"/>
    <w:rsid w:val="00BC05F7"/>
    <w:rsid w:val="00BC1490"/>
    <w:rsid w:val="00BC16A1"/>
    <w:rsid w:val="00BC3275"/>
    <w:rsid w:val="00BC4726"/>
    <w:rsid w:val="00BC5C0B"/>
    <w:rsid w:val="00BC6E01"/>
    <w:rsid w:val="00BC70CB"/>
    <w:rsid w:val="00BC7B0C"/>
    <w:rsid w:val="00BD116C"/>
    <w:rsid w:val="00BD3938"/>
    <w:rsid w:val="00BD454B"/>
    <w:rsid w:val="00BD4A1F"/>
    <w:rsid w:val="00BD4AEB"/>
    <w:rsid w:val="00BD4BC1"/>
    <w:rsid w:val="00BD4CC1"/>
    <w:rsid w:val="00BD5640"/>
    <w:rsid w:val="00BD69CC"/>
    <w:rsid w:val="00BD6C8B"/>
    <w:rsid w:val="00BD74E4"/>
    <w:rsid w:val="00BD7AF4"/>
    <w:rsid w:val="00BE0416"/>
    <w:rsid w:val="00BE06A7"/>
    <w:rsid w:val="00BE44D2"/>
    <w:rsid w:val="00BE51B5"/>
    <w:rsid w:val="00BE7698"/>
    <w:rsid w:val="00BF27B6"/>
    <w:rsid w:val="00BF367F"/>
    <w:rsid w:val="00BF3CDA"/>
    <w:rsid w:val="00BF3EC6"/>
    <w:rsid w:val="00BF41D5"/>
    <w:rsid w:val="00BF73E9"/>
    <w:rsid w:val="00BF77A8"/>
    <w:rsid w:val="00BF78C2"/>
    <w:rsid w:val="00C0318A"/>
    <w:rsid w:val="00C03A83"/>
    <w:rsid w:val="00C040E9"/>
    <w:rsid w:val="00C04499"/>
    <w:rsid w:val="00C05025"/>
    <w:rsid w:val="00C077DB"/>
    <w:rsid w:val="00C10DF6"/>
    <w:rsid w:val="00C11936"/>
    <w:rsid w:val="00C11CD0"/>
    <w:rsid w:val="00C121DE"/>
    <w:rsid w:val="00C12451"/>
    <w:rsid w:val="00C128CE"/>
    <w:rsid w:val="00C14341"/>
    <w:rsid w:val="00C149C8"/>
    <w:rsid w:val="00C156B6"/>
    <w:rsid w:val="00C15749"/>
    <w:rsid w:val="00C167C7"/>
    <w:rsid w:val="00C20721"/>
    <w:rsid w:val="00C20C25"/>
    <w:rsid w:val="00C22EC4"/>
    <w:rsid w:val="00C23455"/>
    <w:rsid w:val="00C23736"/>
    <w:rsid w:val="00C245EC"/>
    <w:rsid w:val="00C24FB6"/>
    <w:rsid w:val="00C25214"/>
    <w:rsid w:val="00C261AE"/>
    <w:rsid w:val="00C26EFF"/>
    <w:rsid w:val="00C2768A"/>
    <w:rsid w:val="00C30E0B"/>
    <w:rsid w:val="00C33821"/>
    <w:rsid w:val="00C379B6"/>
    <w:rsid w:val="00C4060F"/>
    <w:rsid w:val="00C4075B"/>
    <w:rsid w:val="00C408F6"/>
    <w:rsid w:val="00C40AC7"/>
    <w:rsid w:val="00C415F3"/>
    <w:rsid w:val="00C41DD6"/>
    <w:rsid w:val="00C44A8E"/>
    <w:rsid w:val="00C45F80"/>
    <w:rsid w:val="00C466F6"/>
    <w:rsid w:val="00C471F2"/>
    <w:rsid w:val="00C50277"/>
    <w:rsid w:val="00C50DE2"/>
    <w:rsid w:val="00C51105"/>
    <w:rsid w:val="00C51126"/>
    <w:rsid w:val="00C52001"/>
    <w:rsid w:val="00C52990"/>
    <w:rsid w:val="00C52ECF"/>
    <w:rsid w:val="00C541D5"/>
    <w:rsid w:val="00C546E4"/>
    <w:rsid w:val="00C5498D"/>
    <w:rsid w:val="00C56968"/>
    <w:rsid w:val="00C56D06"/>
    <w:rsid w:val="00C619DB"/>
    <w:rsid w:val="00C61DA1"/>
    <w:rsid w:val="00C6249F"/>
    <w:rsid w:val="00C629F1"/>
    <w:rsid w:val="00C63BAB"/>
    <w:rsid w:val="00C64941"/>
    <w:rsid w:val="00C66096"/>
    <w:rsid w:val="00C6649B"/>
    <w:rsid w:val="00C70186"/>
    <w:rsid w:val="00C705DA"/>
    <w:rsid w:val="00C71128"/>
    <w:rsid w:val="00C71130"/>
    <w:rsid w:val="00C717B6"/>
    <w:rsid w:val="00C73570"/>
    <w:rsid w:val="00C73EDA"/>
    <w:rsid w:val="00C765CE"/>
    <w:rsid w:val="00C766A7"/>
    <w:rsid w:val="00C76992"/>
    <w:rsid w:val="00C77F62"/>
    <w:rsid w:val="00C800C0"/>
    <w:rsid w:val="00C802E2"/>
    <w:rsid w:val="00C8069F"/>
    <w:rsid w:val="00C83812"/>
    <w:rsid w:val="00C8407A"/>
    <w:rsid w:val="00C843F6"/>
    <w:rsid w:val="00C855A6"/>
    <w:rsid w:val="00C86291"/>
    <w:rsid w:val="00C905B3"/>
    <w:rsid w:val="00C91BA1"/>
    <w:rsid w:val="00C9258C"/>
    <w:rsid w:val="00C925A3"/>
    <w:rsid w:val="00C92F63"/>
    <w:rsid w:val="00C949B2"/>
    <w:rsid w:val="00C951B2"/>
    <w:rsid w:val="00C95DC4"/>
    <w:rsid w:val="00CA0B8A"/>
    <w:rsid w:val="00CA0B8B"/>
    <w:rsid w:val="00CA1A83"/>
    <w:rsid w:val="00CA3008"/>
    <w:rsid w:val="00CA3B4F"/>
    <w:rsid w:val="00CA4D40"/>
    <w:rsid w:val="00CA4D4F"/>
    <w:rsid w:val="00CA4D69"/>
    <w:rsid w:val="00CA57AB"/>
    <w:rsid w:val="00CA69FD"/>
    <w:rsid w:val="00CB0CCE"/>
    <w:rsid w:val="00CB14FC"/>
    <w:rsid w:val="00CB1799"/>
    <w:rsid w:val="00CB1DE8"/>
    <w:rsid w:val="00CB2062"/>
    <w:rsid w:val="00CB275B"/>
    <w:rsid w:val="00CB44EE"/>
    <w:rsid w:val="00CB4B59"/>
    <w:rsid w:val="00CB5C0C"/>
    <w:rsid w:val="00CB7118"/>
    <w:rsid w:val="00CB72D5"/>
    <w:rsid w:val="00CB747B"/>
    <w:rsid w:val="00CC05FE"/>
    <w:rsid w:val="00CC0662"/>
    <w:rsid w:val="00CC09CA"/>
    <w:rsid w:val="00CC2500"/>
    <w:rsid w:val="00CC2B07"/>
    <w:rsid w:val="00CC326E"/>
    <w:rsid w:val="00CC4069"/>
    <w:rsid w:val="00CC5C47"/>
    <w:rsid w:val="00CD12A6"/>
    <w:rsid w:val="00CD219F"/>
    <w:rsid w:val="00CD36E7"/>
    <w:rsid w:val="00CD4942"/>
    <w:rsid w:val="00CD4DBC"/>
    <w:rsid w:val="00CD634B"/>
    <w:rsid w:val="00CD6C9E"/>
    <w:rsid w:val="00CD78DA"/>
    <w:rsid w:val="00CE169C"/>
    <w:rsid w:val="00CE3648"/>
    <w:rsid w:val="00CE3E6F"/>
    <w:rsid w:val="00CE4137"/>
    <w:rsid w:val="00CE53FE"/>
    <w:rsid w:val="00CE5ABF"/>
    <w:rsid w:val="00CE671D"/>
    <w:rsid w:val="00CE6BF0"/>
    <w:rsid w:val="00CE7A77"/>
    <w:rsid w:val="00CF012F"/>
    <w:rsid w:val="00CF1147"/>
    <w:rsid w:val="00CF264F"/>
    <w:rsid w:val="00CF2E5E"/>
    <w:rsid w:val="00CF5589"/>
    <w:rsid w:val="00CF60E1"/>
    <w:rsid w:val="00CF62D7"/>
    <w:rsid w:val="00CF76A9"/>
    <w:rsid w:val="00CF7DC1"/>
    <w:rsid w:val="00D0095C"/>
    <w:rsid w:val="00D0324F"/>
    <w:rsid w:val="00D032A1"/>
    <w:rsid w:val="00D0366D"/>
    <w:rsid w:val="00D038B9"/>
    <w:rsid w:val="00D054CB"/>
    <w:rsid w:val="00D054EC"/>
    <w:rsid w:val="00D059C1"/>
    <w:rsid w:val="00D05C1B"/>
    <w:rsid w:val="00D06F8B"/>
    <w:rsid w:val="00D0731E"/>
    <w:rsid w:val="00D113EF"/>
    <w:rsid w:val="00D11620"/>
    <w:rsid w:val="00D12C4F"/>
    <w:rsid w:val="00D14A24"/>
    <w:rsid w:val="00D1741D"/>
    <w:rsid w:val="00D17EE5"/>
    <w:rsid w:val="00D22574"/>
    <w:rsid w:val="00D2358A"/>
    <w:rsid w:val="00D23C53"/>
    <w:rsid w:val="00D24264"/>
    <w:rsid w:val="00D24C58"/>
    <w:rsid w:val="00D24D03"/>
    <w:rsid w:val="00D25A6A"/>
    <w:rsid w:val="00D27536"/>
    <w:rsid w:val="00D30E72"/>
    <w:rsid w:val="00D3299D"/>
    <w:rsid w:val="00D33C0D"/>
    <w:rsid w:val="00D34369"/>
    <w:rsid w:val="00D3461B"/>
    <w:rsid w:val="00D34AC4"/>
    <w:rsid w:val="00D34C02"/>
    <w:rsid w:val="00D34FA1"/>
    <w:rsid w:val="00D36B67"/>
    <w:rsid w:val="00D3730A"/>
    <w:rsid w:val="00D37D4E"/>
    <w:rsid w:val="00D40545"/>
    <w:rsid w:val="00D40FB6"/>
    <w:rsid w:val="00D413D5"/>
    <w:rsid w:val="00D43423"/>
    <w:rsid w:val="00D44BAB"/>
    <w:rsid w:val="00D457EC"/>
    <w:rsid w:val="00D45CF2"/>
    <w:rsid w:val="00D46417"/>
    <w:rsid w:val="00D5059F"/>
    <w:rsid w:val="00D51647"/>
    <w:rsid w:val="00D54317"/>
    <w:rsid w:val="00D56387"/>
    <w:rsid w:val="00D566E1"/>
    <w:rsid w:val="00D57DD1"/>
    <w:rsid w:val="00D65602"/>
    <w:rsid w:val="00D660ED"/>
    <w:rsid w:val="00D66A1D"/>
    <w:rsid w:val="00D66BE0"/>
    <w:rsid w:val="00D70F73"/>
    <w:rsid w:val="00D713DF"/>
    <w:rsid w:val="00D71455"/>
    <w:rsid w:val="00D71C4B"/>
    <w:rsid w:val="00D71D71"/>
    <w:rsid w:val="00D727D5"/>
    <w:rsid w:val="00D72C61"/>
    <w:rsid w:val="00D72F4F"/>
    <w:rsid w:val="00D737A1"/>
    <w:rsid w:val="00D745AE"/>
    <w:rsid w:val="00D74751"/>
    <w:rsid w:val="00D7499D"/>
    <w:rsid w:val="00D74C7E"/>
    <w:rsid w:val="00D74F5B"/>
    <w:rsid w:val="00D75118"/>
    <w:rsid w:val="00D75D0B"/>
    <w:rsid w:val="00D75E75"/>
    <w:rsid w:val="00D76E1D"/>
    <w:rsid w:val="00D77303"/>
    <w:rsid w:val="00D8017B"/>
    <w:rsid w:val="00D80A98"/>
    <w:rsid w:val="00D80EAA"/>
    <w:rsid w:val="00D81C32"/>
    <w:rsid w:val="00D823D2"/>
    <w:rsid w:val="00D83044"/>
    <w:rsid w:val="00D8312F"/>
    <w:rsid w:val="00D83AD4"/>
    <w:rsid w:val="00D840F0"/>
    <w:rsid w:val="00D868F3"/>
    <w:rsid w:val="00D87FA8"/>
    <w:rsid w:val="00D90608"/>
    <w:rsid w:val="00D9138D"/>
    <w:rsid w:val="00D91A9B"/>
    <w:rsid w:val="00D92CAC"/>
    <w:rsid w:val="00D94505"/>
    <w:rsid w:val="00D94C05"/>
    <w:rsid w:val="00D94D1A"/>
    <w:rsid w:val="00D9524D"/>
    <w:rsid w:val="00D952FF"/>
    <w:rsid w:val="00D956D5"/>
    <w:rsid w:val="00D957BB"/>
    <w:rsid w:val="00D967D3"/>
    <w:rsid w:val="00D9690E"/>
    <w:rsid w:val="00D97097"/>
    <w:rsid w:val="00D97449"/>
    <w:rsid w:val="00D97B8F"/>
    <w:rsid w:val="00DA0514"/>
    <w:rsid w:val="00DA1516"/>
    <w:rsid w:val="00DA4977"/>
    <w:rsid w:val="00DA5F06"/>
    <w:rsid w:val="00DA6704"/>
    <w:rsid w:val="00DA6B79"/>
    <w:rsid w:val="00DA6F2B"/>
    <w:rsid w:val="00DB18F7"/>
    <w:rsid w:val="00DB19F9"/>
    <w:rsid w:val="00DB48CB"/>
    <w:rsid w:val="00DB593F"/>
    <w:rsid w:val="00DB5960"/>
    <w:rsid w:val="00DB5BC0"/>
    <w:rsid w:val="00DB6CD7"/>
    <w:rsid w:val="00DB7A43"/>
    <w:rsid w:val="00DB7C7D"/>
    <w:rsid w:val="00DC1AB7"/>
    <w:rsid w:val="00DC30DA"/>
    <w:rsid w:val="00DC4320"/>
    <w:rsid w:val="00DC4A7B"/>
    <w:rsid w:val="00DC5367"/>
    <w:rsid w:val="00DC6524"/>
    <w:rsid w:val="00DC6582"/>
    <w:rsid w:val="00DC760E"/>
    <w:rsid w:val="00DC76DB"/>
    <w:rsid w:val="00DC7F29"/>
    <w:rsid w:val="00DD04E2"/>
    <w:rsid w:val="00DD05B7"/>
    <w:rsid w:val="00DD1F53"/>
    <w:rsid w:val="00DD3F9F"/>
    <w:rsid w:val="00DD52ED"/>
    <w:rsid w:val="00DD5747"/>
    <w:rsid w:val="00DD69D7"/>
    <w:rsid w:val="00DE029A"/>
    <w:rsid w:val="00DE073C"/>
    <w:rsid w:val="00DE079F"/>
    <w:rsid w:val="00DE0F63"/>
    <w:rsid w:val="00DE224F"/>
    <w:rsid w:val="00DE2CA8"/>
    <w:rsid w:val="00DE3C79"/>
    <w:rsid w:val="00DE4F92"/>
    <w:rsid w:val="00DE64BA"/>
    <w:rsid w:val="00DE6A0D"/>
    <w:rsid w:val="00DF00D3"/>
    <w:rsid w:val="00DF0B90"/>
    <w:rsid w:val="00DF1B3A"/>
    <w:rsid w:val="00DF2D1B"/>
    <w:rsid w:val="00DF47C4"/>
    <w:rsid w:val="00DF6215"/>
    <w:rsid w:val="00DF7D84"/>
    <w:rsid w:val="00DF7E99"/>
    <w:rsid w:val="00E000D3"/>
    <w:rsid w:val="00E0100A"/>
    <w:rsid w:val="00E01403"/>
    <w:rsid w:val="00E0156A"/>
    <w:rsid w:val="00E01E30"/>
    <w:rsid w:val="00E022E1"/>
    <w:rsid w:val="00E02D73"/>
    <w:rsid w:val="00E03D89"/>
    <w:rsid w:val="00E0449F"/>
    <w:rsid w:val="00E04EC1"/>
    <w:rsid w:val="00E07448"/>
    <w:rsid w:val="00E10850"/>
    <w:rsid w:val="00E112C7"/>
    <w:rsid w:val="00E12FBC"/>
    <w:rsid w:val="00E1354D"/>
    <w:rsid w:val="00E14A51"/>
    <w:rsid w:val="00E15F76"/>
    <w:rsid w:val="00E16802"/>
    <w:rsid w:val="00E2004A"/>
    <w:rsid w:val="00E21531"/>
    <w:rsid w:val="00E2180C"/>
    <w:rsid w:val="00E22518"/>
    <w:rsid w:val="00E22FB3"/>
    <w:rsid w:val="00E23066"/>
    <w:rsid w:val="00E25269"/>
    <w:rsid w:val="00E25DE8"/>
    <w:rsid w:val="00E26800"/>
    <w:rsid w:val="00E271C7"/>
    <w:rsid w:val="00E27651"/>
    <w:rsid w:val="00E30739"/>
    <w:rsid w:val="00E31A54"/>
    <w:rsid w:val="00E31B59"/>
    <w:rsid w:val="00E36331"/>
    <w:rsid w:val="00E368CE"/>
    <w:rsid w:val="00E37732"/>
    <w:rsid w:val="00E421A2"/>
    <w:rsid w:val="00E4255F"/>
    <w:rsid w:val="00E42C85"/>
    <w:rsid w:val="00E43FB6"/>
    <w:rsid w:val="00E440AC"/>
    <w:rsid w:val="00E457B5"/>
    <w:rsid w:val="00E45D10"/>
    <w:rsid w:val="00E45D40"/>
    <w:rsid w:val="00E45D70"/>
    <w:rsid w:val="00E47B55"/>
    <w:rsid w:val="00E50F87"/>
    <w:rsid w:val="00E52159"/>
    <w:rsid w:val="00E531F1"/>
    <w:rsid w:val="00E534DA"/>
    <w:rsid w:val="00E5467C"/>
    <w:rsid w:val="00E548DC"/>
    <w:rsid w:val="00E54D74"/>
    <w:rsid w:val="00E54DE8"/>
    <w:rsid w:val="00E55390"/>
    <w:rsid w:val="00E56986"/>
    <w:rsid w:val="00E569F9"/>
    <w:rsid w:val="00E57F0C"/>
    <w:rsid w:val="00E603D0"/>
    <w:rsid w:val="00E60857"/>
    <w:rsid w:val="00E61616"/>
    <w:rsid w:val="00E6314F"/>
    <w:rsid w:val="00E63671"/>
    <w:rsid w:val="00E6378E"/>
    <w:rsid w:val="00E64972"/>
    <w:rsid w:val="00E65C4F"/>
    <w:rsid w:val="00E6613D"/>
    <w:rsid w:val="00E66C29"/>
    <w:rsid w:val="00E66ECB"/>
    <w:rsid w:val="00E72BAB"/>
    <w:rsid w:val="00E7351B"/>
    <w:rsid w:val="00E73602"/>
    <w:rsid w:val="00E736CA"/>
    <w:rsid w:val="00E75104"/>
    <w:rsid w:val="00E75F91"/>
    <w:rsid w:val="00E80A7E"/>
    <w:rsid w:val="00E80F51"/>
    <w:rsid w:val="00E81CED"/>
    <w:rsid w:val="00E81E13"/>
    <w:rsid w:val="00E8361F"/>
    <w:rsid w:val="00E83DFC"/>
    <w:rsid w:val="00E84EE9"/>
    <w:rsid w:val="00E85238"/>
    <w:rsid w:val="00E85D24"/>
    <w:rsid w:val="00E85F09"/>
    <w:rsid w:val="00E86E60"/>
    <w:rsid w:val="00E908D1"/>
    <w:rsid w:val="00E9197B"/>
    <w:rsid w:val="00E92280"/>
    <w:rsid w:val="00E94AE8"/>
    <w:rsid w:val="00E94FDF"/>
    <w:rsid w:val="00E9699F"/>
    <w:rsid w:val="00E96C9F"/>
    <w:rsid w:val="00EA14D5"/>
    <w:rsid w:val="00EA1CBD"/>
    <w:rsid w:val="00EA23D7"/>
    <w:rsid w:val="00EA291B"/>
    <w:rsid w:val="00EA431F"/>
    <w:rsid w:val="00EA48A2"/>
    <w:rsid w:val="00EA4EAA"/>
    <w:rsid w:val="00EA4FF3"/>
    <w:rsid w:val="00EA6502"/>
    <w:rsid w:val="00EA6715"/>
    <w:rsid w:val="00EA699C"/>
    <w:rsid w:val="00EA7947"/>
    <w:rsid w:val="00EB21A9"/>
    <w:rsid w:val="00EB310B"/>
    <w:rsid w:val="00EB3A07"/>
    <w:rsid w:val="00EB454D"/>
    <w:rsid w:val="00EB4B19"/>
    <w:rsid w:val="00EB537E"/>
    <w:rsid w:val="00EB64F8"/>
    <w:rsid w:val="00EC1991"/>
    <w:rsid w:val="00EC1B35"/>
    <w:rsid w:val="00EC3E8C"/>
    <w:rsid w:val="00EC451B"/>
    <w:rsid w:val="00EC47AD"/>
    <w:rsid w:val="00EC6AA6"/>
    <w:rsid w:val="00EC6D97"/>
    <w:rsid w:val="00EC769B"/>
    <w:rsid w:val="00ED1A69"/>
    <w:rsid w:val="00ED49E9"/>
    <w:rsid w:val="00ED6D28"/>
    <w:rsid w:val="00ED6F85"/>
    <w:rsid w:val="00ED7028"/>
    <w:rsid w:val="00ED7363"/>
    <w:rsid w:val="00ED7683"/>
    <w:rsid w:val="00ED79CF"/>
    <w:rsid w:val="00ED7F3C"/>
    <w:rsid w:val="00EE0283"/>
    <w:rsid w:val="00EE2915"/>
    <w:rsid w:val="00EE2EC7"/>
    <w:rsid w:val="00EE3A9B"/>
    <w:rsid w:val="00EE3CFE"/>
    <w:rsid w:val="00EE4D8C"/>
    <w:rsid w:val="00EE5045"/>
    <w:rsid w:val="00EE577A"/>
    <w:rsid w:val="00EE5E2A"/>
    <w:rsid w:val="00EE65B3"/>
    <w:rsid w:val="00EF14C1"/>
    <w:rsid w:val="00EF1C46"/>
    <w:rsid w:val="00EF2549"/>
    <w:rsid w:val="00EF3B22"/>
    <w:rsid w:val="00EF6824"/>
    <w:rsid w:val="00EF7803"/>
    <w:rsid w:val="00EF7A8C"/>
    <w:rsid w:val="00F002B7"/>
    <w:rsid w:val="00F00434"/>
    <w:rsid w:val="00F00770"/>
    <w:rsid w:val="00F00806"/>
    <w:rsid w:val="00F00D8E"/>
    <w:rsid w:val="00F00FAC"/>
    <w:rsid w:val="00F03219"/>
    <w:rsid w:val="00F035D2"/>
    <w:rsid w:val="00F03F9D"/>
    <w:rsid w:val="00F06166"/>
    <w:rsid w:val="00F06C64"/>
    <w:rsid w:val="00F1018C"/>
    <w:rsid w:val="00F101DD"/>
    <w:rsid w:val="00F10DE4"/>
    <w:rsid w:val="00F1176A"/>
    <w:rsid w:val="00F11DAD"/>
    <w:rsid w:val="00F11FD2"/>
    <w:rsid w:val="00F12794"/>
    <w:rsid w:val="00F1310E"/>
    <w:rsid w:val="00F1362C"/>
    <w:rsid w:val="00F142E9"/>
    <w:rsid w:val="00F14D06"/>
    <w:rsid w:val="00F15FFE"/>
    <w:rsid w:val="00F1633A"/>
    <w:rsid w:val="00F16656"/>
    <w:rsid w:val="00F16693"/>
    <w:rsid w:val="00F20067"/>
    <w:rsid w:val="00F2134C"/>
    <w:rsid w:val="00F21DFC"/>
    <w:rsid w:val="00F25479"/>
    <w:rsid w:val="00F2608A"/>
    <w:rsid w:val="00F26C2A"/>
    <w:rsid w:val="00F27680"/>
    <w:rsid w:val="00F30604"/>
    <w:rsid w:val="00F316CF"/>
    <w:rsid w:val="00F31DAF"/>
    <w:rsid w:val="00F32BFE"/>
    <w:rsid w:val="00F34CD8"/>
    <w:rsid w:val="00F3612D"/>
    <w:rsid w:val="00F36869"/>
    <w:rsid w:val="00F4031A"/>
    <w:rsid w:val="00F407D3"/>
    <w:rsid w:val="00F414F6"/>
    <w:rsid w:val="00F4187D"/>
    <w:rsid w:val="00F442B1"/>
    <w:rsid w:val="00F4439D"/>
    <w:rsid w:val="00F4467C"/>
    <w:rsid w:val="00F44CF7"/>
    <w:rsid w:val="00F46B6A"/>
    <w:rsid w:val="00F47270"/>
    <w:rsid w:val="00F52114"/>
    <w:rsid w:val="00F522EF"/>
    <w:rsid w:val="00F52DA0"/>
    <w:rsid w:val="00F52EF5"/>
    <w:rsid w:val="00F53F32"/>
    <w:rsid w:val="00F54FFB"/>
    <w:rsid w:val="00F55345"/>
    <w:rsid w:val="00F558C3"/>
    <w:rsid w:val="00F56C04"/>
    <w:rsid w:val="00F56DED"/>
    <w:rsid w:val="00F57670"/>
    <w:rsid w:val="00F6018E"/>
    <w:rsid w:val="00F606E6"/>
    <w:rsid w:val="00F6148D"/>
    <w:rsid w:val="00F61A6D"/>
    <w:rsid w:val="00F61E68"/>
    <w:rsid w:val="00F636F6"/>
    <w:rsid w:val="00F64132"/>
    <w:rsid w:val="00F65979"/>
    <w:rsid w:val="00F65B06"/>
    <w:rsid w:val="00F661AA"/>
    <w:rsid w:val="00F7043F"/>
    <w:rsid w:val="00F7128F"/>
    <w:rsid w:val="00F720E6"/>
    <w:rsid w:val="00F72724"/>
    <w:rsid w:val="00F7403A"/>
    <w:rsid w:val="00F76970"/>
    <w:rsid w:val="00F76D93"/>
    <w:rsid w:val="00F772F8"/>
    <w:rsid w:val="00F77ADB"/>
    <w:rsid w:val="00F77B03"/>
    <w:rsid w:val="00F77CC9"/>
    <w:rsid w:val="00F81C11"/>
    <w:rsid w:val="00F82AEB"/>
    <w:rsid w:val="00F83CA7"/>
    <w:rsid w:val="00F859F4"/>
    <w:rsid w:val="00F865C3"/>
    <w:rsid w:val="00F87BD9"/>
    <w:rsid w:val="00F90239"/>
    <w:rsid w:val="00F91893"/>
    <w:rsid w:val="00F933F1"/>
    <w:rsid w:val="00F9340C"/>
    <w:rsid w:val="00F938E6"/>
    <w:rsid w:val="00F93B2A"/>
    <w:rsid w:val="00F94D53"/>
    <w:rsid w:val="00F96250"/>
    <w:rsid w:val="00F96597"/>
    <w:rsid w:val="00F9674B"/>
    <w:rsid w:val="00F968B6"/>
    <w:rsid w:val="00F976FA"/>
    <w:rsid w:val="00FA00D7"/>
    <w:rsid w:val="00FA10E0"/>
    <w:rsid w:val="00FA2751"/>
    <w:rsid w:val="00FA2EDE"/>
    <w:rsid w:val="00FA3064"/>
    <w:rsid w:val="00FA398D"/>
    <w:rsid w:val="00FA3B74"/>
    <w:rsid w:val="00FA42FD"/>
    <w:rsid w:val="00FA5424"/>
    <w:rsid w:val="00FA5570"/>
    <w:rsid w:val="00FA57C7"/>
    <w:rsid w:val="00FA6ACC"/>
    <w:rsid w:val="00FA6BBC"/>
    <w:rsid w:val="00FA6D01"/>
    <w:rsid w:val="00FA7FEF"/>
    <w:rsid w:val="00FB06D6"/>
    <w:rsid w:val="00FB0CF9"/>
    <w:rsid w:val="00FB20A3"/>
    <w:rsid w:val="00FB2FF9"/>
    <w:rsid w:val="00FB32B5"/>
    <w:rsid w:val="00FB3391"/>
    <w:rsid w:val="00FB5308"/>
    <w:rsid w:val="00FB5DBF"/>
    <w:rsid w:val="00FB6445"/>
    <w:rsid w:val="00FB7505"/>
    <w:rsid w:val="00FC1B58"/>
    <w:rsid w:val="00FC2A95"/>
    <w:rsid w:val="00FC5C0E"/>
    <w:rsid w:val="00FC5C49"/>
    <w:rsid w:val="00FC6B48"/>
    <w:rsid w:val="00FC7322"/>
    <w:rsid w:val="00FD09CB"/>
    <w:rsid w:val="00FD13F8"/>
    <w:rsid w:val="00FD2543"/>
    <w:rsid w:val="00FD26C1"/>
    <w:rsid w:val="00FD38B6"/>
    <w:rsid w:val="00FD4EFE"/>
    <w:rsid w:val="00FD5AE6"/>
    <w:rsid w:val="00FD611C"/>
    <w:rsid w:val="00FD6A1B"/>
    <w:rsid w:val="00FD6A7C"/>
    <w:rsid w:val="00FE0907"/>
    <w:rsid w:val="00FE17DC"/>
    <w:rsid w:val="00FE2E32"/>
    <w:rsid w:val="00FE3020"/>
    <w:rsid w:val="00FE311B"/>
    <w:rsid w:val="00FE45DD"/>
    <w:rsid w:val="00FE6AEB"/>
    <w:rsid w:val="00FF154A"/>
    <w:rsid w:val="00FF15DF"/>
    <w:rsid w:val="00FF19BB"/>
    <w:rsid w:val="00FF33E7"/>
    <w:rsid w:val="00FF3A0B"/>
    <w:rsid w:val="00FF46D1"/>
    <w:rsid w:val="00FF48E8"/>
    <w:rsid w:val="00FF49AE"/>
    <w:rsid w:val="00FF617C"/>
    <w:rsid w:val="00FF7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D35FD8"/>
  <w15:docId w15:val="{AC2D9332-29CD-476B-9BAF-CA3DC0FE2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80BBB"/>
    <w:pPr>
      <w:spacing w:after="160"/>
    </w:pPr>
    <w:rPr>
      <w:sz w:val="21"/>
    </w:rPr>
  </w:style>
  <w:style w:type="paragraph" w:styleId="Heading1">
    <w:name w:val="heading 1"/>
    <w:next w:val="Normal"/>
    <w:link w:val="Heading1Char"/>
    <w:autoRedefine/>
    <w:qFormat/>
    <w:rsid w:val="00D24264"/>
    <w:pPr>
      <w:keepNext/>
      <w:keepLines/>
      <w:pageBreakBefore/>
      <w:pBdr>
        <w:top w:val="single" w:sz="18" w:space="17" w:color="auto"/>
        <w:bottom w:val="single" w:sz="6" w:space="17" w:color="auto"/>
      </w:pBdr>
      <w:tabs>
        <w:tab w:val="left" w:pos="180"/>
      </w:tabs>
      <w:spacing w:after="740" w:line="600" w:lineRule="exact"/>
      <w:ind w:left="2448" w:hanging="2448"/>
      <w:outlineLvl w:val="0"/>
    </w:pPr>
    <w:rPr>
      <w:sz w:val="56"/>
    </w:rPr>
  </w:style>
  <w:style w:type="paragraph" w:styleId="Heading2">
    <w:name w:val="heading 2"/>
    <w:next w:val="Normal"/>
    <w:link w:val="Heading2Char"/>
    <w:autoRedefine/>
    <w:qFormat/>
    <w:rsid w:val="00C52001"/>
    <w:pPr>
      <w:keepNext/>
      <w:spacing w:before="160" w:after="120" w:line="440" w:lineRule="exact"/>
      <w:outlineLvl w:val="1"/>
    </w:pPr>
    <w:rPr>
      <w:rFonts w:ascii="Arial Narrow" w:hAnsi="Arial Narrow"/>
      <w:b/>
      <w:sz w:val="40"/>
    </w:rPr>
  </w:style>
  <w:style w:type="paragraph" w:styleId="Heading3">
    <w:name w:val="heading 3"/>
    <w:basedOn w:val="Heading2"/>
    <w:next w:val="Normal"/>
    <w:link w:val="Heading3Char"/>
    <w:autoRedefine/>
    <w:qFormat/>
    <w:rsid w:val="009A6C16"/>
    <w:pPr>
      <w:outlineLvl w:val="2"/>
    </w:pPr>
    <w:rPr>
      <w:sz w:val="34"/>
    </w:rPr>
  </w:style>
  <w:style w:type="paragraph" w:styleId="Heading4">
    <w:name w:val="heading 4"/>
    <w:basedOn w:val="Heading2"/>
    <w:next w:val="Normal"/>
    <w:link w:val="Heading4Char"/>
    <w:autoRedefine/>
    <w:qFormat/>
    <w:rsid w:val="00984237"/>
    <w:pPr>
      <w:spacing w:before="80" w:after="40" w:line="340" w:lineRule="exact"/>
      <w:outlineLvl w:val="3"/>
    </w:pPr>
    <w:rPr>
      <w:b w:val="0"/>
      <w:sz w:val="30"/>
    </w:rPr>
  </w:style>
  <w:style w:type="paragraph" w:styleId="Heading5">
    <w:name w:val="heading 5"/>
    <w:basedOn w:val="Heading2"/>
    <w:next w:val="Normal"/>
    <w:link w:val="Heading5Char"/>
    <w:qFormat/>
    <w:rsid w:val="000714B8"/>
    <w:pPr>
      <w:spacing w:before="60" w:after="40" w:line="280" w:lineRule="exact"/>
      <w:outlineLvl w:val="4"/>
    </w:pPr>
    <w:rPr>
      <w:sz w:val="24"/>
    </w:rPr>
  </w:style>
  <w:style w:type="paragraph" w:styleId="Heading6">
    <w:name w:val="heading 6"/>
    <w:basedOn w:val="Heading2"/>
    <w:next w:val="H6p"/>
    <w:qFormat/>
    <w:rsid w:val="000714B8"/>
    <w:pPr>
      <w:framePr w:h="235" w:hSpace="170" w:wrap="around" w:vAnchor="text" w:hAnchor="text" w:y="1"/>
      <w:spacing w:before="40" w:after="0" w:line="235" w:lineRule="exact"/>
      <w:outlineLvl w:val="5"/>
    </w:pPr>
    <w:rPr>
      <w:sz w:val="21"/>
    </w:rPr>
  </w:style>
  <w:style w:type="paragraph" w:styleId="Heading7">
    <w:name w:val="heading 7"/>
    <w:basedOn w:val="Normal"/>
    <w:next w:val="Normal"/>
    <w:qFormat/>
    <w:rsid w:val="000714B8"/>
    <w:pPr>
      <w:keepNext/>
      <w:spacing w:line="360" w:lineRule="auto"/>
      <w:outlineLvl w:val="6"/>
    </w:pPr>
    <w:rPr>
      <w:vanish/>
      <w:color w:val="FF0000"/>
    </w:rPr>
  </w:style>
  <w:style w:type="paragraph" w:styleId="Heading8">
    <w:name w:val="heading 8"/>
    <w:basedOn w:val="Normal"/>
    <w:next w:val="Normal"/>
    <w:qFormat/>
    <w:rsid w:val="000714B8"/>
    <w:pPr>
      <w:spacing w:before="240" w:after="60"/>
      <w:outlineLvl w:val="7"/>
    </w:pPr>
    <w:rPr>
      <w:rFonts w:ascii="Arial" w:hAnsi="Arial"/>
      <w:i/>
    </w:rPr>
  </w:style>
  <w:style w:type="paragraph" w:styleId="Heading9">
    <w:name w:val="heading 9"/>
    <w:basedOn w:val="Normal"/>
    <w:next w:val="Normal"/>
    <w:qFormat/>
    <w:rsid w:val="000714B8"/>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p">
    <w:name w:val="H6p"/>
    <w:next w:val="Normal"/>
    <w:rsid w:val="000714B8"/>
    <w:pPr>
      <w:spacing w:before="40" w:after="160" w:line="240" w:lineRule="exact"/>
    </w:pPr>
    <w:rPr>
      <w:sz w:val="21"/>
    </w:rPr>
  </w:style>
  <w:style w:type="paragraph" w:customStyle="1" w:styleId="Cbx">
    <w:name w:val="*Cbx"/>
    <w:rsid w:val="000714B8"/>
    <w:pPr>
      <w:tabs>
        <w:tab w:val="left" w:pos="140"/>
        <w:tab w:val="left" w:pos="420"/>
      </w:tabs>
      <w:spacing w:before="100" w:line="210" w:lineRule="exact"/>
      <w:ind w:left="420" w:right="140" w:hanging="300"/>
    </w:pPr>
    <w:rPr>
      <w:rFonts w:ascii="Arial Narrow" w:hAnsi="Arial Narrow"/>
      <w:sz w:val="19"/>
    </w:rPr>
  </w:style>
  <w:style w:type="paragraph" w:customStyle="1" w:styleId="Cbxe">
    <w:name w:val="*Cbxe"/>
    <w:basedOn w:val="Cbx"/>
    <w:next w:val="Normal"/>
    <w:rsid w:val="000714B8"/>
    <w:pPr>
      <w:spacing w:after="100"/>
    </w:pPr>
  </w:style>
  <w:style w:type="paragraph" w:customStyle="1" w:styleId="Art">
    <w:name w:val="Art"/>
    <w:next w:val="Rule"/>
    <w:autoRedefine/>
    <w:rsid w:val="00710577"/>
    <w:pPr>
      <w:framePr w:wrap="notBeside" w:vAnchor="text" w:hAnchor="text" w:y="1"/>
      <w:pBdr>
        <w:top w:val="single" w:sz="4" w:space="1" w:color="auto" w:shadow="1"/>
        <w:left w:val="single" w:sz="4" w:space="4" w:color="auto" w:shadow="1"/>
        <w:bottom w:val="single" w:sz="4" w:space="1" w:color="auto" w:shadow="1"/>
        <w:right w:val="single" w:sz="4" w:space="4" w:color="auto" w:shadow="1"/>
      </w:pBdr>
      <w:tabs>
        <w:tab w:val="left" w:pos="0"/>
        <w:tab w:val="left" w:pos="300"/>
      </w:tabs>
    </w:pPr>
    <w:rPr>
      <w:b/>
      <w:sz w:val="21"/>
    </w:rPr>
  </w:style>
  <w:style w:type="paragraph" w:customStyle="1" w:styleId="ArtBody">
    <w:name w:val="Art Body"/>
    <w:basedOn w:val="Art"/>
    <w:next w:val="Normal"/>
    <w:rsid w:val="000714B8"/>
    <w:pPr>
      <w:framePr w:wrap="notBeside"/>
      <w:spacing w:before="80" w:after="240"/>
    </w:pPr>
  </w:style>
  <w:style w:type="paragraph" w:customStyle="1" w:styleId="ArtWide">
    <w:name w:val="Art Wide"/>
    <w:basedOn w:val="Art"/>
    <w:next w:val="Normal"/>
    <w:rsid w:val="000714B8"/>
    <w:pPr>
      <w:framePr w:wrap="notBeside"/>
      <w:spacing w:before="140"/>
      <w:ind w:left="-2280"/>
    </w:pPr>
  </w:style>
  <w:style w:type="paragraph" w:customStyle="1" w:styleId="ArtL">
    <w:name w:val="ArtL"/>
    <w:basedOn w:val="ArtBody"/>
    <w:next w:val="Normal"/>
    <w:rsid w:val="000714B8"/>
    <w:pPr>
      <w:framePr w:wrap="notBeside"/>
      <w:ind w:left="300"/>
    </w:pPr>
  </w:style>
  <w:style w:type="paragraph" w:customStyle="1" w:styleId="ArtSd">
    <w:name w:val="ArtSd"/>
    <w:basedOn w:val="Art"/>
    <w:next w:val="Normal"/>
    <w:rsid w:val="000714B8"/>
    <w:pPr>
      <w:keepNext/>
      <w:keepLines/>
      <w:framePr w:w="1560" w:hSpace="240" w:vSpace="180" w:wrap="around" w:vAnchor="margin" w:hAnchor="page"/>
      <w:tabs>
        <w:tab w:val="clear" w:pos="0"/>
        <w:tab w:val="clear" w:pos="300"/>
        <w:tab w:val="right" w:pos="1560"/>
      </w:tabs>
      <w:spacing w:after="240"/>
    </w:pPr>
    <w:rPr>
      <w:b w:val="0"/>
      <w:sz w:val="28"/>
    </w:rPr>
  </w:style>
  <w:style w:type="paragraph" w:customStyle="1" w:styleId="Cap">
    <w:name w:val="Cap"/>
    <w:next w:val="Normal"/>
    <w:rsid w:val="000714B8"/>
    <w:pPr>
      <w:spacing w:after="300" w:line="220" w:lineRule="exact"/>
    </w:pPr>
    <w:rPr>
      <w:rFonts w:ascii="Helvetica-Narrow" w:hAnsi="Helvetica-Narrow"/>
      <w:b/>
      <w:sz w:val="19"/>
    </w:rPr>
  </w:style>
  <w:style w:type="character" w:styleId="CommentReference">
    <w:name w:val="annotation reference"/>
    <w:semiHidden/>
    <w:rsid w:val="000714B8"/>
    <w:rPr>
      <w:color w:val="008000"/>
      <w:sz w:val="20"/>
    </w:rPr>
  </w:style>
  <w:style w:type="paragraph" w:styleId="CommentText">
    <w:name w:val="annotation text"/>
    <w:basedOn w:val="Normal"/>
    <w:link w:val="CommentTextChar"/>
    <w:semiHidden/>
    <w:rsid w:val="000714B8"/>
    <w:pPr>
      <w:spacing w:after="180"/>
    </w:pPr>
    <w:rPr>
      <w:color w:val="008000"/>
      <w:sz w:val="24"/>
    </w:rPr>
  </w:style>
  <w:style w:type="character" w:styleId="Emphasis">
    <w:name w:val="Emphasis"/>
    <w:qFormat/>
    <w:rsid w:val="000714B8"/>
    <w:rPr>
      <w:i/>
    </w:rPr>
  </w:style>
  <w:style w:type="paragraph" w:customStyle="1" w:styleId="Ex">
    <w:name w:val="Ex"/>
    <w:rsid w:val="000714B8"/>
    <w:pPr>
      <w:keepNext/>
      <w:keepLines/>
      <w:tabs>
        <w:tab w:val="left" w:pos="200"/>
        <w:tab w:val="left" w:pos="600"/>
        <w:tab w:val="left" w:pos="1000"/>
        <w:tab w:val="left" w:pos="1400"/>
        <w:tab w:val="left" w:pos="1800"/>
        <w:tab w:val="left" w:pos="2200"/>
        <w:tab w:val="left" w:pos="2600"/>
        <w:tab w:val="left" w:pos="3000"/>
        <w:tab w:val="left" w:pos="3400"/>
        <w:tab w:val="left" w:pos="3800"/>
        <w:tab w:val="left" w:pos="4200"/>
      </w:tabs>
      <w:spacing w:line="240" w:lineRule="exact"/>
    </w:pPr>
    <w:rPr>
      <w:rFonts w:ascii="Lucida Sans Typewriter" w:hAnsi="Lucida Sans Typewriter"/>
      <w:noProof/>
      <w:sz w:val="18"/>
    </w:rPr>
  </w:style>
  <w:style w:type="paragraph" w:customStyle="1" w:styleId="Exl">
    <w:name w:val="Exl"/>
    <w:basedOn w:val="Ex"/>
    <w:rsid w:val="000714B8"/>
    <w:pPr>
      <w:tabs>
        <w:tab w:val="clear" w:pos="200"/>
      </w:tabs>
      <w:ind w:left="300"/>
    </w:pPr>
  </w:style>
  <w:style w:type="paragraph" w:customStyle="1" w:styleId="Exl2">
    <w:name w:val="Exl2"/>
    <w:basedOn w:val="Exl"/>
    <w:rsid w:val="000714B8"/>
    <w:pPr>
      <w:ind w:left="600"/>
    </w:pPr>
  </w:style>
  <w:style w:type="paragraph" w:customStyle="1" w:styleId="ExLe">
    <w:name w:val="ExLe"/>
    <w:basedOn w:val="Ex"/>
    <w:next w:val="Normal"/>
    <w:rsid w:val="000714B8"/>
    <w:pPr>
      <w:numPr>
        <w:numId w:val="1"/>
      </w:numPr>
      <w:jc w:val="right"/>
    </w:pPr>
  </w:style>
  <w:style w:type="paragraph" w:customStyle="1" w:styleId="ExLn1">
    <w:name w:val="ExLn1"/>
    <w:basedOn w:val="Ex"/>
    <w:rsid w:val="000714B8"/>
    <w:pPr>
      <w:numPr>
        <w:ilvl w:val="1"/>
        <w:numId w:val="1"/>
      </w:numPr>
      <w:ind w:hanging="2280"/>
    </w:pPr>
  </w:style>
  <w:style w:type="paragraph" w:customStyle="1" w:styleId="ExLn2">
    <w:name w:val="ExLn2"/>
    <w:basedOn w:val="Exl"/>
    <w:rsid w:val="000714B8"/>
    <w:pPr>
      <w:numPr>
        <w:ilvl w:val="2"/>
        <w:numId w:val="1"/>
      </w:numPr>
      <w:ind w:hanging="2580"/>
    </w:pPr>
  </w:style>
  <w:style w:type="paragraph" w:customStyle="1" w:styleId="ExLn3">
    <w:name w:val="ExLn3"/>
    <w:basedOn w:val="Exl2"/>
    <w:rsid w:val="000714B8"/>
    <w:pPr>
      <w:numPr>
        <w:ilvl w:val="3"/>
        <w:numId w:val="1"/>
      </w:numPr>
      <w:ind w:hanging="2880"/>
    </w:pPr>
  </w:style>
  <w:style w:type="paragraph" w:customStyle="1" w:styleId="Exw">
    <w:name w:val="Exw"/>
    <w:basedOn w:val="Ex"/>
    <w:rsid w:val="000714B8"/>
    <w:pPr>
      <w:tabs>
        <w:tab w:val="left" w:pos="-2000"/>
        <w:tab w:val="left" w:pos="-1600"/>
        <w:tab w:val="left" w:pos="-1200"/>
        <w:tab w:val="left" w:pos="-800"/>
        <w:tab w:val="left" w:pos="-400"/>
        <w:tab w:val="left" w:pos="0"/>
      </w:tabs>
      <w:ind w:left="-2280"/>
    </w:pPr>
  </w:style>
  <w:style w:type="paragraph" w:customStyle="1" w:styleId="ExwLe">
    <w:name w:val="ExwLe"/>
    <w:basedOn w:val="Exw"/>
    <w:next w:val="Normal"/>
    <w:rsid w:val="000714B8"/>
    <w:pPr>
      <w:numPr>
        <w:numId w:val="2"/>
      </w:numPr>
      <w:ind w:left="-2280"/>
      <w:jc w:val="right"/>
    </w:pPr>
  </w:style>
  <w:style w:type="paragraph" w:customStyle="1" w:styleId="ExwLn1">
    <w:name w:val="ExwLn1"/>
    <w:basedOn w:val="Exw"/>
    <w:rsid w:val="000714B8"/>
    <w:pPr>
      <w:numPr>
        <w:ilvl w:val="1"/>
        <w:numId w:val="2"/>
      </w:numPr>
      <w:tabs>
        <w:tab w:val="clear" w:pos="-2000"/>
        <w:tab w:val="clear" w:pos="720"/>
      </w:tabs>
      <w:ind w:left="-1600" w:hanging="680"/>
    </w:pPr>
  </w:style>
  <w:style w:type="character" w:styleId="FootnoteReference">
    <w:name w:val="footnote reference"/>
    <w:semiHidden/>
    <w:rsid w:val="000714B8"/>
    <w:rPr>
      <w:sz w:val="20"/>
      <w:vertAlign w:val="superscript"/>
    </w:rPr>
  </w:style>
  <w:style w:type="paragraph" w:styleId="Footer">
    <w:name w:val="footer"/>
    <w:basedOn w:val="Normal"/>
    <w:rsid w:val="000714B8"/>
    <w:pPr>
      <w:tabs>
        <w:tab w:val="center" w:pos="3380"/>
        <w:tab w:val="right" w:pos="6760"/>
      </w:tabs>
    </w:pPr>
  </w:style>
  <w:style w:type="paragraph" w:customStyle="1" w:styleId="FooterDateStamp">
    <w:name w:val="FooterDateStamp"/>
    <w:rsid w:val="000714B8"/>
    <w:pPr>
      <w:spacing w:after="200" w:line="160" w:lineRule="exact"/>
      <w:jc w:val="right"/>
    </w:pPr>
    <w:rPr>
      <w:sz w:val="16"/>
    </w:rPr>
  </w:style>
  <w:style w:type="paragraph" w:styleId="Header">
    <w:name w:val="header"/>
    <w:next w:val="Normal"/>
    <w:rsid w:val="000714B8"/>
    <w:pPr>
      <w:tabs>
        <w:tab w:val="right" w:pos="6800"/>
      </w:tabs>
      <w:spacing w:line="240" w:lineRule="exact"/>
      <w:ind w:left="-2275"/>
    </w:pPr>
    <w:rPr>
      <w:rFonts w:ascii="Arial Narrow" w:hAnsi="Arial Narrow"/>
      <w:b/>
      <w:sz w:val="19"/>
    </w:rPr>
  </w:style>
  <w:style w:type="paragraph" w:customStyle="1" w:styleId="headerrule">
    <w:name w:val="header rule"/>
    <w:next w:val="Normal"/>
    <w:rsid w:val="000714B8"/>
    <w:pPr>
      <w:pBdr>
        <w:top w:val="single" w:sz="6" w:space="0" w:color="auto"/>
      </w:pBdr>
      <w:spacing w:before="50" w:line="80" w:lineRule="exact"/>
      <w:ind w:left="-2280"/>
    </w:pPr>
    <w:rPr>
      <w:sz w:val="12"/>
    </w:rPr>
  </w:style>
  <w:style w:type="paragraph" w:customStyle="1" w:styleId="IMp">
    <w:name w:val="IMp"/>
    <w:rsid w:val="000714B8"/>
    <w:pPr>
      <w:keepNext/>
      <w:keepLines/>
      <w:framePr w:w="1978" w:hSpace="173" w:vSpace="245" w:wrap="around" w:vAnchor="text" w:hAnchor="page" w:y="2"/>
      <w:pBdr>
        <w:top w:val="single" w:sz="6" w:space="1" w:color="auto"/>
        <w:left w:val="single" w:sz="6" w:space="1" w:color="auto"/>
        <w:bottom w:val="single" w:sz="6" w:space="1" w:color="auto"/>
        <w:right w:val="single" w:sz="6" w:space="1" w:color="auto"/>
      </w:pBdr>
      <w:spacing w:line="220" w:lineRule="exact"/>
    </w:pPr>
    <w:rPr>
      <w:rFonts w:ascii="Arial Narrow" w:hAnsi="Arial Narrow"/>
      <w:sz w:val="19"/>
    </w:rPr>
  </w:style>
  <w:style w:type="paragraph" w:customStyle="1" w:styleId="IRmh">
    <w:name w:val="IRmh"/>
    <w:next w:val="IMp"/>
    <w:rsid w:val="000714B8"/>
    <w:pPr>
      <w:keepNext/>
      <w:framePr w:w="1978" w:hSpace="173" w:vSpace="245" w:wrap="around" w:vAnchor="text" w:hAnchor="page" w:y="2"/>
      <w:pBdr>
        <w:top w:val="single" w:sz="6" w:space="1" w:color="auto"/>
        <w:left w:val="single" w:sz="6" w:space="1" w:color="auto"/>
        <w:bottom w:val="single" w:sz="6" w:space="1" w:color="auto"/>
        <w:right w:val="single" w:sz="6" w:space="1" w:color="auto"/>
      </w:pBdr>
      <w:spacing w:before="120" w:line="220" w:lineRule="exact"/>
    </w:pPr>
    <w:rPr>
      <w:rFonts w:ascii="Arial Narrow" w:hAnsi="Arial Narrow"/>
      <w:b/>
      <w:sz w:val="21"/>
    </w:rPr>
  </w:style>
  <w:style w:type="paragraph" w:customStyle="1" w:styleId="La0">
    <w:name w:val="La0"/>
    <w:basedOn w:val="Normal"/>
    <w:rsid w:val="000714B8"/>
    <w:pPr>
      <w:spacing w:after="100"/>
    </w:pPr>
    <w:rPr>
      <w:b/>
    </w:rPr>
  </w:style>
  <w:style w:type="paragraph" w:customStyle="1" w:styleId="La1">
    <w:name w:val="La1"/>
    <w:basedOn w:val="La0"/>
    <w:rsid w:val="000714B8"/>
    <w:pPr>
      <w:ind w:left="300"/>
    </w:pPr>
  </w:style>
  <w:style w:type="paragraph" w:customStyle="1" w:styleId="La2">
    <w:name w:val="La2"/>
    <w:basedOn w:val="La0"/>
    <w:rsid w:val="000714B8"/>
    <w:pPr>
      <w:ind w:left="600"/>
    </w:pPr>
  </w:style>
  <w:style w:type="paragraph" w:customStyle="1" w:styleId="LaEx0">
    <w:name w:val="LaEx0"/>
    <w:basedOn w:val="La0"/>
    <w:rsid w:val="000714B8"/>
    <w:pPr>
      <w:keepNext/>
      <w:keepLines/>
      <w:tabs>
        <w:tab w:val="left" w:pos="300"/>
        <w:tab w:val="left" w:pos="700"/>
        <w:tab w:val="left" w:pos="1100"/>
        <w:tab w:val="left" w:pos="1500"/>
        <w:tab w:val="left" w:pos="1900"/>
        <w:tab w:val="left" w:pos="2300"/>
        <w:tab w:val="left" w:pos="2700"/>
        <w:tab w:val="left" w:pos="3100"/>
        <w:tab w:val="left" w:pos="3500"/>
        <w:tab w:val="left" w:pos="3900"/>
        <w:tab w:val="left" w:pos="4300"/>
      </w:tabs>
    </w:pPr>
    <w:rPr>
      <w:rFonts w:ascii="Lucida Sans Typewriter" w:hAnsi="Lucida Sans Typewriter"/>
      <w:noProof/>
      <w:sz w:val="18"/>
    </w:rPr>
  </w:style>
  <w:style w:type="paragraph" w:customStyle="1" w:styleId="LaEx1">
    <w:name w:val="LaEx1"/>
    <w:basedOn w:val="LaEx0"/>
    <w:rsid w:val="000714B8"/>
    <w:pPr>
      <w:tabs>
        <w:tab w:val="clear" w:pos="300"/>
      </w:tabs>
      <w:ind w:left="300"/>
    </w:pPr>
  </w:style>
  <w:style w:type="paragraph" w:customStyle="1" w:styleId="LaEx2">
    <w:name w:val="LaEx2"/>
    <w:basedOn w:val="LaEx1"/>
    <w:rsid w:val="000714B8"/>
    <w:pPr>
      <w:tabs>
        <w:tab w:val="clear" w:pos="700"/>
      </w:tabs>
      <w:ind w:left="600"/>
    </w:pPr>
  </w:style>
  <w:style w:type="paragraph" w:customStyle="1" w:styleId="Lb1">
    <w:name w:val="Lb1"/>
    <w:rsid w:val="000714B8"/>
    <w:pPr>
      <w:numPr>
        <w:numId w:val="3"/>
      </w:numPr>
      <w:tabs>
        <w:tab w:val="left" w:pos="300"/>
      </w:tabs>
      <w:spacing w:after="100"/>
    </w:pPr>
    <w:rPr>
      <w:sz w:val="21"/>
    </w:rPr>
  </w:style>
  <w:style w:type="paragraph" w:customStyle="1" w:styleId="Tp">
    <w:name w:val="Tp"/>
    <w:rsid w:val="000714B8"/>
    <w:pPr>
      <w:tabs>
        <w:tab w:val="left" w:pos="540"/>
      </w:tabs>
      <w:spacing w:before="20" w:after="60" w:line="240" w:lineRule="exact"/>
      <w:ind w:left="240"/>
    </w:pPr>
    <w:rPr>
      <w:sz w:val="19"/>
    </w:rPr>
  </w:style>
  <w:style w:type="paragraph" w:customStyle="1" w:styleId="Lb1Tp">
    <w:name w:val="Lb1Tp"/>
    <w:basedOn w:val="Tp"/>
    <w:rsid w:val="000714B8"/>
    <w:pPr>
      <w:numPr>
        <w:ilvl w:val="2"/>
        <w:numId w:val="4"/>
      </w:numPr>
      <w:tabs>
        <w:tab w:val="clear" w:pos="600"/>
        <w:tab w:val="left" w:pos="480"/>
      </w:tabs>
      <w:ind w:left="480" w:hanging="240"/>
    </w:pPr>
  </w:style>
  <w:style w:type="paragraph" w:customStyle="1" w:styleId="Lb1Tpf">
    <w:name w:val="Lb1Tpf"/>
    <w:basedOn w:val="Lb1Tp"/>
    <w:rsid w:val="000714B8"/>
    <w:pPr>
      <w:numPr>
        <w:ilvl w:val="4"/>
        <w:numId w:val="5"/>
      </w:numPr>
      <w:tabs>
        <w:tab w:val="clear" w:pos="360"/>
        <w:tab w:val="clear" w:pos="480"/>
        <w:tab w:val="left" w:pos="240"/>
      </w:tabs>
    </w:pPr>
  </w:style>
  <w:style w:type="paragraph" w:customStyle="1" w:styleId="Lb2">
    <w:name w:val="Lb2"/>
    <w:basedOn w:val="Lb1"/>
    <w:rsid w:val="000714B8"/>
    <w:pPr>
      <w:numPr>
        <w:ilvl w:val="1"/>
      </w:numPr>
      <w:tabs>
        <w:tab w:val="clear" w:pos="300"/>
        <w:tab w:val="left" w:pos="600"/>
      </w:tabs>
    </w:pPr>
  </w:style>
  <w:style w:type="paragraph" w:customStyle="1" w:styleId="Lb2Tp">
    <w:name w:val="Lb2Tp"/>
    <w:basedOn w:val="Lb1Tp"/>
    <w:rsid w:val="000714B8"/>
    <w:pPr>
      <w:numPr>
        <w:ilvl w:val="3"/>
        <w:numId w:val="6"/>
      </w:numPr>
      <w:tabs>
        <w:tab w:val="clear" w:pos="480"/>
        <w:tab w:val="clear" w:pos="840"/>
        <w:tab w:val="left" w:pos="720"/>
      </w:tabs>
    </w:pPr>
  </w:style>
  <w:style w:type="paragraph" w:customStyle="1" w:styleId="Lb2Tpf">
    <w:name w:val="Lb2Tpf"/>
    <w:basedOn w:val="Lb1Tpf"/>
    <w:rsid w:val="000714B8"/>
    <w:pPr>
      <w:numPr>
        <w:ilvl w:val="5"/>
        <w:numId w:val="7"/>
      </w:numPr>
      <w:tabs>
        <w:tab w:val="clear" w:pos="240"/>
        <w:tab w:val="clear" w:pos="600"/>
        <w:tab w:val="left" w:pos="480"/>
      </w:tabs>
    </w:pPr>
  </w:style>
  <w:style w:type="paragraph" w:customStyle="1" w:styleId="Lb3">
    <w:name w:val="Lb3"/>
    <w:basedOn w:val="Lb2"/>
    <w:rsid w:val="000714B8"/>
    <w:pPr>
      <w:numPr>
        <w:ilvl w:val="2"/>
      </w:numPr>
      <w:tabs>
        <w:tab w:val="clear" w:pos="600"/>
        <w:tab w:val="left" w:pos="900"/>
      </w:tabs>
    </w:pPr>
  </w:style>
  <w:style w:type="paragraph" w:customStyle="1" w:styleId="LbP">
    <w:name w:val="LbP"/>
    <w:next w:val="Normal"/>
    <w:rsid w:val="000714B8"/>
    <w:pPr>
      <w:numPr>
        <w:numId w:val="8"/>
      </w:numPr>
      <w:tabs>
        <w:tab w:val="clear" w:pos="360"/>
        <w:tab w:val="num" w:pos="300"/>
      </w:tabs>
      <w:spacing w:after="100" w:line="240" w:lineRule="exact"/>
      <w:ind w:left="300" w:hanging="300"/>
    </w:pPr>
    <w:rPr>
      <w:sz w:val="21"/>
    </w:rPr>
  </w:style>
  <w:style w:type="paragraph" w:customStyle="1" w:styleId="Le">
    <w:name w:val="Le"/>
    <w:next w:val="Normal"/>
    <w:rsid w:val="000714B8"/>
    <w:pPr>
      <w:numPr>
        <w:numId w:val="10"/>
      </w:numPr>
      <w:spacing w:line="160" w:lineRule="exact"/>
      <w:jc w:val="right"/>
    </w:pPr>
    <w:rPr>
      <w:sz w:val="16"/>
    </w:rPr>
  </w:style>
  <w:style w:type="paragraph" w:customStyle="1" w:styleId="Leh">
    <w:name w:val="Leh"/>
    <w:next w:val="Normal"/>
    <w:rsid w:val="000714B8"/>
    <w:pPr>
      <w:numPr>
        <w:ilvl w:val="1"/>
        <w:numId w:val="10"/>
      </w:numPr>
      <w:spacing w:line="80" w:lineRule="exact"/>
      <w:jc w:val="right"/>
    </w:pPr>
    <w:rPr>
      <w:sz w:val="12"/>
    </w:rPr>
  </w:style>
  <w:style w:type="paragraph" w:customStyle="1" w:styleId="Li">
    <w:name w:val="Li"/>
    <w:next w:val="Normal"/>
    <w:rsid w:val="000714B8"/>
    <w:pPr>
      <w:spacing w:after="180"/>
    </w:pPr>
    <w:rPr>
      <w:rFonts w:ascii="Arial Narrow" w:hAnsi="Arial Narrow"/>
      <w:b/>
      <w:sz w:val="28"/>
    </w:rPr>
  </w:style>
  <w:style w:type="character" w:styleId="LineNumber">
    <w:name w:val="line number"/>
    <w:rsid w:val="000714B8"/>
    <w:rPr>
      <w:rFonts w:ascii="Courier New" w:hAnsi="Courier New"/>
      <w:sz w:val="16"/>
    </w:rPr>
  </w:style>
  <w:style w:type="paragraph" w:customStyle="1" w:styleId="Line0">
    <w:name w:val="Line0"/>
    <w:rsid w:val="000714B8"/>
    <w:pPr>
      <w:tabs>
        <w:tab w:val="right" w:leader="underscore" w:pos="6740"/>
      </w:tabs>
      <w:spacing w:after="240" w:line="240" w:lineRule="exact"/>
      <w:ind w:left="-30"/>
    </w:pPr>
    <w:rPr>
      <w:sz w:val="21"/>
    </w:rPr>
  </w:style>
  <w:style w:type="paragraph" w:customStyle="1" w:styleId="Line1">
    <w:name w:val="Line1"/>
    <w:basedOn w:val="Line0"/>
    <w:rsid w:val="000714B8"/>
    <w:pPr>
      <w:ind w:left="300"/>
    </w:pPr>
  </w:style>
  <w:style w:type="paragraph" w:customStyle="1" w:styleId="Line2">
    <w:name w:val="Line2"/>
    <w:basedOn w:val="Line0"/>
    <w:rsid w:val="000714B8"/>
    <w:pPr>
      <w:ind w:left="600"/>
    </w:pPr>
  </w:style>
  <w:style w:type="paragraph" w:customStyle="1" w:styleId="Ln1">
    <w:name w:val="Ln1"/>
    <w:rsid w:val="000714B8"/>
    <w:pPr>
      <w:numPr>
        <w:ilvl w:val="2"/>
        <w:numId w:val="10"/>
      </w:numPr>
      <w:tabs>
        <w:tab w:val="left" w:pos="300"/>
      </w:tabs>
      <w:spacing w:after="100"/>
    </w:pPr>
    <w:rPr>
      <w:sz w:val="21"/>
    </w:rPr>
  </w:style>
  <w:style w:type="paragraph" w:customStyle="1" w:styleId="Ln2">
    <w:name w:val="Ln2"/>
    <w:basedOn w:val="Ln1"/>
    <w:rsid w:val="000714B8"/>
    <w:pPr>
      <w:numPr>
        <w:ilvl w:val="3"/>
      </w:numPr>
      <w:tabs>
        <w:tab w:val="clear" w:pos="300"/>
        <w:tab w:val="left" w:pos="600"/>
      </w:tabs>
    </w:pPr>
  </w:style>
  <w:style w:type="paragraph" w:customStyle="1" w:styleId="Ln3">
    <w:name w:val="Ln3"/>
    <w:basedOn w:val="Ln2"/>
    <w:rsid w:val="000714B8"/>
    <w:pPr>
      <w:numPr>
        <w:ilvl w:val="4"/>
      </w:numPr>
      <w:tabs>
        <w:tab w:val="clear" w:pos="600"/>
        <w:tab w:val="left" w:pos="900"/>
      </w:tabs>
    </w:pPr>
  </w:style>
  <w:style w:type="paragraph" w:customStyle="1" w:styleId="Lp1">
    <w:name w:val="Lp1"/>
    <w:rsid w:val="000714B8"/>
    <w:pPr>
      <w:spacing w:after="100" w:line="240" w:lineRule="exact"/>
      <w:ind w:left="300"/>
    </w:pPr>
    <w:rPr>
      <w:sz w:val="21"/>
    </w:rPr>
  </w:style>
  <w:style w:type="paragraph" w:customStyle="1" w:styleId="Lp2">
    <w:name w:val="Lp2"/>
    <w:basedOn w:val="Lp1"/>
    <w:rsid w:val="000714B8"/>
    <w:pPr>
      <w:ind w:left="600"/>
    </w:pPr>
  </w:style>
  <w:style w:type="paragraph" w:customStyle="1" w:styleId="Lp3">
    <w:name w:val="Lp3"/>
    <w:basedOn w:val="Lp1"/>
    <w:rsid w:val="000714B8"/>
    <w:pPr>
      <w:ind w:left="900"/>
    </w:pPr>
  </w:style>
  <w:style w:type="paragraph" w:customStyle="1" w:styleId="Lp4">
    <w:name w:val="Lp4"/>
    <w:basedOn w:val="Lp1"/>
    <w:rsid w:val="000714B8"/>
    <w:pPr>
      <w:ind w:left="1200"/>
    </w:pPr>
  </w:style>
  <w:style w:type="paragraph" w:customStyle="1" w:styleId="Lp5">
    <w:name w:val="Lp5"/>
    <w:basedOn w:val="Lp1"/>
    <w:rsid w:val="000714B8"/>
    <w:pPr>
      <w:ind w:left="1500"/>
    </w:pPr>
  </w:style>
  <w:style w:type="paragraph" w:customStyle="1" w:styleId="Mp">
    <w:name w:val="Mp"/>
    <w:next w:val="Normal"/>
    <w:rsid w:val="000714B8"/>
    <w:pPr>
      <w:keepNext/>
      <w:keepLines/>
      <w:framePr w:w="2040" w:hSpace="240" w:vSpace="240" w:wrap="around" w:vAnchor="text" w:hAnchor="page" w:y="2"/>
      <w:spacing w:line="220" w:lineRule="exact"/>
    </w:pPr>
    <w:rPr>
      <w:rFonts w:ascii="Arial Narrow" w:hAnsi="Arial Narrow"/>
      <w:sz w:val="19"/>
    </w:rPr>
  </w:style>
  <w:style w:type="paragraph" w:customStyle="1" w:styleId="Ne">
    <w:name w:val="Ne"/>
    <w:next w:val="Normal"/>
    <w:rsid w:val="000714B8"/>
    <w:pPr>
      <w:pBdr>
        <w:top w:val="single" w:sz="6" w:space="1" w:color="auto"/>
      </w:pBdr>
      <w:spacing w:after="60" w:line="140" w:lineRule="exact"/>
      <w:ind w:left="20"/>
    </w:pPr>
    <w:rPr>
      <w:color w:val="FFFFFF"/>
      <w:sz w:val="12"/>
    </w:rPr>
  </w:style>
  <w:style w:type="paragraph" w:customStyle="1" w:styleId="Nei">
    <w:name w:val="Nei"/>
    <w:basedOn w:val="Ne"/>
    <w:next w:val="Normal"/>
    <w:rsid w:val="000714B8"/>
    <w:pPr>
      <w:ind w:left="300"/>
    </w:pPr>
  </w:style>
  <w:style w:type="paragraph" w:customStyle="1" w:styleId="Nh">
    <w:name w:val="Nh"/>
    <w:next w:val="Normal"/>
    <w:rsid w:val="000714B8"/>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hi">
    <w:name w:val="Nhi"/>
    <w:basedOn w:val="Nh"/>
    <w:next w:val="Normal"/>
    <w:rsid w:val="000714B8"/>
    <w:pPr>
      <w:framePr w:wrap="around" w:x="301"/>
      <w:ind w:left="0"/>
    </w:pPr>
  </w:style>
  <w:style w:type="paragraph" w:styleId="NormalIndent">
    <w:name w:val="Normal Indent"/>
    <w:basedOn w:val="Normal"/>
    <w:rsid w:val="000714B8"/>
    <w:pPr>
      <w:ind w:left="300"/>
    </w:pPr>
  </w:style>
  <w:style w:type="paragraph" w:customStyle="1" w:styleId="Np1">
    <w:name w:val="Np1"/>
    <w:next w:val="Ne"/>
    <w:rsid w:val="000714B8"/>
    <w:pPr>
      <w:keepNext/>
      <w:spacing w:before="40" w:after="100" w:line="240" w:lineRule="exact"/>
    </w:pPr>
    <w:rPr>
      <w:sz w:val="21"/>
    </w:rPr>
  </w:style>
  <w:style w:type="paragraph" w:customStyle="1" w:styleId="Np1i">
    <w:name w:val="Np1i"/>
    <w:basedOn w:val="Np1"/>
    <w:next w:val="Nei"/>
    <w:rsid w:val="000714B8"/>
    <w:pPr>
      <w:ind w:left="300" w:hanging="300"/>
    </w:pPr>
  </w:style>
  <w:style w:type="paragraph" w:customStyle="1" w:styleId="Np2">
    <w:name w:val="Np2"/>
    <w:basedOn w:val="Np1"/>
    <w:next w:val="Ne"/>
    <w:rsid w:val="000714B8"/>
    <w:pPr>
      <w:spacing w:before="0"/>
    </w:pPr>
  </w:style>
  <w:style w:type="paragraph" w:customStyle="1" w:styleId="Np2i">
    <w:name w:val="Np2i"/>
    <w:basedOn w:val="Np2"/>
    <w:next w:val="Nei"/>
    <w:rsid w:val="000714B8"/>
    <w:pPr>
      <w:ind w:left="300"/>
    </w:pPr>
  </w:style>
  <w:style w:type="paragraph" w:customStyle="1" w:styleId="Ns">
    <w:name w:val="Ns"/>
    <w:next w:val="Nh"/>
    <w:rsid w:val="000714B8"/>
    <w:pPr>
      <w:keepNext/>
      <w:keepLines/>
      <w:pBdr>
        <w:bottom w:val="single" w:sz="6" w:space="1" w:color="auto"/>
      </w:pBdr>
      <w:spacing w:line="80" w:lineRule="exact"/>
      <w:ind w:left="20"/>
    </w:pPr>
    <w:rPr>
      <w:color w:val="FFFFFF"/>
      <w:sz w:val="12"/>
    </w:rPr>
  </w:style>
  <w:style w:type="paragraph" w:customStyle="1" w:styleId="Nsi">
    <w:name w:val="Nsi"/>
    <w:basedOn w:val="Ns"/>
    <w:next w:val="Nhi"/>
    <w:rsid w:val="000714B8"/>
    <w:pPr>
      <w:ind w:left="300"/>
    </w:pPr>
  </w:style>
  <w:style w:type="character" w:styleId="PageNumber">
    <w:name w:val="page number"/>
    <w:basedOn w:val="DefaultParagraphFont"/>
    <w:rsid w:val="000714B8"/>
  </w:style>
  <w:style w:type="paragraph" w:customStyle="1" w:styleId="Pb">
    <w:name w:val="Pb"/>
    <w:next w:val="Normal"/>
    <w:rsid w:val="000714B8"/>
    <w:pPr>
      <w:keepNext/>
      <w:pageBreakBefore/>
      <w:framePr w:hSpace="180" w:wrap="around" w:vAnchor="text" w:hAnchor="page" w:y="1"/>
      <w:spacing w:line="80" w:lineRule="exact"/>
      <w:ind w:left="-280"/>
    </w:pPr>
    <w:rPr>
      <w:sz w:val="12"/>
    </w:rPr>
  </w:style>
  <w:style w:type="paragraph" w:customStyle="1" w:styleId="PgN">
    <w:name w:val="PgN"/>
    <w:basedOn w:val="Heading6"/>
    <w:next w:val="Normal"/>
    <w:rsid w:val="000714B8"/>
    <w:pPr>
      <w:framePr w:w="2071" w:hSpace="180" w:vSpace="180" w:wrap="around" w:x="-2279"/>
      <w:spacing w:before="50" w:line="460" w:lineRule="exact"/>
    </w:pPr>
    <w:rPr>
      <w:b w:val="0"/>
      <w:sz w:val="24"/>
    </w:rPr>
  </w:style>
  <w:style w:type="paragraph" w:customStyle="1" w:styleId="Proch1">
    <w:name w:val="Proch1"/>
    <w:next w:val="Ln1"/>
    <w:rsid w:val="000714B8"/>
    <w:pPr>
      <w:numPr>
        <w:numId w:val="9"/>
      </w:numPr>
      <w:tabs>
        <w:tab w:val="left" w:pos="300"/>
      </w:tabs>
      <w:spacing w:before="60" w:after="100" w:line="280" w:lineRule="exact"/>
    </w:pPr>
    <w:rPr>
      <w:b/>
      <w:sz w:val="21"/>
    </w:rPr>
  </w:style>
  <w:style w:type="paragraph" w:customStyle="1" w:styleId="Proch2">
    <w:name w:val="Proch2"/>
    <w:basedOn w:val="Proch1"/>
    <w:next w:val="Ln2"/>
    <w:rsid w:val="000714B8"/>
    <w:pPr>
      <w:numPr>
        <w:ilvl w:val="1"/>
      </w:numPr>
      <w:tabs>
        <w:tab w:val="clear" w:pos="300"/>
        <w:tab w:val="left" w:pos="600"/>
      </w:tabs>
    </w:pPr>
  </w:style>
  <w:style w:type="paragraph" w:customStyle="1" w:styleId="Procp">
    <w:name w:val="Procp"/>
    <w:next w:val="Normal"/>
    <w:rsid w:val="000714B8"/>
    <w:pPr>
      <w:spacing w:after="100" w:line="240" w:lineRule="exact"/>
    </w:pPr>
    <w:rPr>
      <w:sz w:val="21"/>
    </w:rPr>
  </w:style>
  <w:style w:type="paragraph" w:customStyle="1" w:styleId="Procp2">
    <w:name w:val="Procp2"/>
    <w:basedOn w:val="Procp"/>
    <w:next w:val="Normal"/>
    <w:rsid w:val="000714B8"/>
    <w:pPr>
      <w:ind w:left="300"/>
    </w:pPr>
  </w:style>
  <w:style w:type="paragraph" w:customStyle="1" w:styleId="Rh1">
    <w:name w:val="Rh1"/>
    <w:next w:val="Normal"/>
    <w:rsid w:val="000714B8"/>
    <w:pPr>
      <w:keepNext/>
      <w:keepLines/>
      <w:tabs>
        <w:tab w:val="left" w:pos="0"/>
      </w:tabs>
      <w:spacing w:after="180" w:line="440" w:lineRule="exact"/>
      <w:ind w:left="-1800"/>
    </w:pPr>
    <w:rPr>
      <w:rFonts w:ascii="Arial Narrow" w:hAnsi="Arial Narrow"/>
      <w:b/>
      <w:sz w:val="40"/>
    </w:rPr>
  </w:style>
  <w:style w:type="paragraph" w:customStyle="1" w:styleId="Rmh">
    <w:name w:val="Rmh"/>
    <w:next w:val="Normal"/>
    <w:rsid w:val="000714B8"/>
    <w:pPr>
      <w:framePr w:w="2040" w:hSpace="240" w:vSpace="240" w:wrap="around" w:vAnchor="text" w:hAnchor="page" w:y="2"/>
      <w:spacing w:line="220" w:lineRule="exact"/>
    </w:pPr>
    <w:rPr>
      <w:rFonts w:ascii="Arial Narrow" w:hAnsi="Arial Narrow"/>
      <w:b/>
      <w:sz w:val="21"/>
    </w:rPr>
  </w:style>
  <w:style w:type="paragraph" w:customStyle="1" w:styleId="Rq">
    <w:name w:val="Rq"/>
    <w:basedOn w:val="Heading5"/>
    <w:next w:val="Normal"/>
    <w:rsid w:val="000714B8"/>
    <w:pPr>
      <w:spacing w:after="120" w:line="440" w:lineRule="exact"/>
    </w:pPr>
    <w:rPr>
      <w:sz w:val="28"/>
    </w:rPr>
  </w:style>
  <w:style w:type="paragraph" w:customStyle="1" w:styleId="Rule">
    <w:name w:val="Rule"/>
    <w:next w:val="Normal"/>
    <w:rsid w:val="000714B8"/>
    <w:pPr>
      <w:pBdr>
        <w:bottom w:val="single" w:sz="6" w:space="0" w:color="auto"/>
      </w:pBdr>
      <w:spacing w:after="340" w:line="120" w:lineRule="exact"/>
      <w:ind w:left="-2280"/>
    </w:pPr>
    <w:rPr>
      <w:color w:val="FFFFFF"/>
      <w:sz w:val="8"/>
    </w:rPr>
  </w:style>
  <w:style w:type="paragraph" w:customStyle="1" w:styleId="Sbre">
    <w:name w:val="Sbre"/>
    <w:next w:val="Normal"/>
    <w:rsid w:val="000714B8"/>
    <w:pPr>
      <w:spacing w:line="300" w:lineRule="exact"/>
      <w:ind w:left="-240"/>
    </w:pPr>
    <w:rPr>
      <w:sz w:val="16"/>
    </w:rPr>
  </w:style>
  <w:style w:type="paragraph" w:customStyle="1" w:styleId="Sbrh">
    <w:name w:val="Sbrh"/>
    <w:next w:val="Normal"/>
    <w:rsid w:val="000714B8"/>
    <w:pPr>
      <w:keepNext/>
      <w:keepLines/>
      <w:spacing w:before="40" w:after="40" w:line="280" w:lineRule="exact"/>
      <w:ind w:left="300" w:right="300"/>
    </w:pPr>
    <w:rPr>
      <w:rFonts w:ascii="Arial Narrow" w:hAnsi="Arial Narrow"/>
      <w:b/>
      <w:sz w:val="24"/>
    </w:rPr>
  </w:style>
  <w:style w:type="paragraph" w:customStyle="1" w:styleId="Sbrh2">
    <w:name w:val="Sbrh2"/>
    <w:basedOn w:val="Sbrh"/>
    <w:next w:val="Normal"/>
    <w:rsid w:val="000714B8"/>
    <w:pPr>
      <w:spacing w:line="240" w:lineRule="exact"/>
    </w:pPr>
    <w:rPr>
      <w:sz w:val="21"/>
    </w:rPr>
  </w:style>
  <w:style w:type="paragraph" w:customStyle="1" w:styleId="Sbrs">
    <w:name w:val="Sbrs"/>
    <w:basedOn w:val="Sbre"/>
    <w:next w:val="Sbrh"/>
    <w:rsid w:val="000714B8"/>
    <w:pPr>
      <w:keepNext/>
      <w:spacing w:line="100" w:lineRule="exact"/>
    </w:pPr>
  </w:style>
  <w:style w:type="paragraph" w:customStyle="1" w:styleId="Syn">
    <w:name w:val="Syn"/>
    <w:basedOn w:val="Normal"/>
    <w:rsid w:val="000714B8"/>
    <w:pPr>
      <w:tabs>
        <w:tab w:val="left" w:pos="280"/>
        <w:tab w:val="left" w:pos="560"/>
        <w:tab w:val="left" w:pos="840"/>
        <w:tab w:val="left" w:pos="1120"/>
        <w:tab w:val="left" w:pos="1400"/>
        <w:tab w:val="left" w:pos="1680"/>
        <w:tab w:val="left" w:pos="1960"/>
        <w:tab w:val="left" w:pos="2240"/>
        <w:tab w:val="left" w:pos="2520"/>
        <w:tab w:val="left" w:pos="2800"/>
        <w:tab w:val="left" w:pos="3080"/>
        <w:tab w:val="left" w:pos="3360"/>
        <w:tab w:val="left" w:pos="3640"/>
        <w:tab w:val="left" w:pos="3920"/>
        <w:tab w:val="left" w:pos="4200"/>
        <w:tab w:val="left" w:pos="4480"/>
        <w:tab w:val="left" w:pos="4760"/>
        <w:tab w:val="left" w:pos="5040"/>
        <w:tab w:val="left" w:pos="5320"/>
      </w:tabs>
      <w:ind w:left="140" w:hanging="140"/>
    </w:pPr>
  </w:style>
  <w:style w:type="paragraph" w:customStyle="1" w:styleId="Synw">
    <w:name w:val="Synw"/>
    <w:basedOn w:val="Syn"/>
    <w:rsid w:val="000714B8"/>
    <w:pPr>
      <w:tabs>
        <w:tab w:val="left" w:pos="-1400"/>
        <w:tab w:val="left" w:pos="-1120"/>
        <w:tab w:val="left" w:pos="-840"/>
        <w:tab w:val="left" w:pos="-560"/>
        <w:tab w:val="left" w:pos="-280"/>
        <w:tab w:val="left" w:pos="0"/>
      </w:tabs>
      <w:ind w:left="-1660"/>
    </w:pPr>
  </w:style>
  <w:style w:type="paragraph" w:customStyle="1" w:styleId="Te">
    <w:name w:val="Te"/>
    <w:next w:val="Normal"/>
    <w:rsid w:val="000714B8"/>
    <w:pPr>
      <w:pBdr>
        <w:top w:val="single" w:sz="6" w:space="1" w:color="auto"/>
      </w:pBdr>
      <w:spacing w:before="80" w:after="120" w:line="160" w:lineRule="exact"/>
      <w:ind w:left="20" w:right="-20"/>
      <w:jc w:val="right"/>
    </w:pPr>
    <w:rPr>
      <w:sz w:val="16"/>
    </w:rPr>
  </w:style>
  <w:style w:type="paragraph" w:customStyle="1" w:styleId="Teh">
    <w:name w:val="Teh"/>
    <w:next w:val="Normal"/>
    <w:rsid w:val="000714B8"/>
    <w:pPr>
      <w:keepLines/>
      <w:spacing w:line="80" w:lineRule="exact"/>
      <w:jc w:val="right"/>
    </w:pPr>
    <w:rPr>
      <w:sz w:val="21"/>
    </w:rPr>
  </w:style>
  <w:style w:type="paragraph" w:customStyle="1" w:styleId="Tei">
    <w:name w:val="Tei"/>
    <w:basedOn w:val="Te"/>
    <w:next w:val="Normal"/>
    <w:rsid w:val="000714B8"/>
    <w:pPr>
      <w:ind w:left="300"/>
    </w:pPr>
  </w:style>
  <w:style w:type="paragraph" w:customStyle="1" w:styleId="Term1">
    <w:name w:val="Term1"/>
    <w:next w:val="Normal"/>
    <w:rsid w:val="000714B8"/>
    <w:pPr>
      <w:spacing w:line="240" w:lineRule="exact"/>
    </w:pPr>
    <w:rPr>
      <w:sz w:val="21"/>
    </w:rPr>
  </w:style>
  <w:style w:type="paragraph" w:customStyle="1" w:styleId="Term2">
    <w:name w:val="Term2"/>
    <w:basedOn w:val="Term1"/>
    <w:next w:val="Normal"/>
    <w:rsid w:val="000714B8"/>
    <w:pPr>
      <w:ind w:left="300"/>
    </w:pPr>
  </w:style>
  <w:style w:type="paragraph" w:customStyle="1" w:styleId="Tes">
    <w:name w:val="Tes"/>
    <w:next w:val="Normal"/>
    <w:rsid w:val="000714B8"/>
    <w:pPr>
      <w:spacing w:line="160" w:lineRule="exact"/>
      <w:jc w:val="right"/>
    </w:pPr>
    <w:rPr>
      <w:sz w:val="12"/>
    </w:rPr>
  </w:style>
  <w:style w:type="paragraph" w:customStyle="1" w:styleId="Tew">
    <w:name w:val="Tew"/>
    <w:basedOn w:val="Te"/>
    <w:next w:val="Normal"/>
    <w:rsid w:val="000714B8"/>
    <w:pPr>
      <w:ind w:left="-2280"/>
    </w:pPr>
  </w:style>
  <w:style w:type="paragraph" w:customStyle="1" w:styleId="Tex">
    <w:name w:val="Tex"/>
    <w:basedOn w:val="Texf"/>
    <w:rsid w:val="000714B8"/>
    <w:pPr>
      <w:ind w:left="240"/>
    </w:pPr>
  </w:style>
  <w:style w:type="paragraph" w:customStyle="1" w:styleId="Texf">
    <w:name w:val="Texf"/>
    <w:basedOn w:val="Ex"/>
    <w:rsid w:val="000714B8"/>
  </w:style>
  <w:style w:type="paragraph" w:customStyle="1" w:styleId="Tf">
    <w:name w:val="Tf"/>
    <w:rsid w:val="000714B8"/>
    <w:pPr>
      <w:spacing w:before="20" w:line="200" w:lineRule="exact"/>
      <w:ind w:left="120" w:hanging="120"/>
    </w:pPr>
    <w:rPr>
      <w:sz w:val="17"/>
    </w:rPr>
  </w:style>
  <w:style w:type="paragraph" w:customStyle="1" w:styleId="Th">
    <w:name w:val="Th"/>
    <w:rsid w:val="000714B8"/>
    <w:pPr>
      <w:keepNext/>
      <w:keepLines/>
      <w:spacing w:before="20" w:after="60" w:line="220" w:lineRule="exact"/>
      <w:ind w:left="240"/>
    </w:pPr>
    <w:rPr>
      <w:b/>
      <w:sz w:val="19"/>
    </w:rPr>
  </w:style>
  <w:style w:type="paragraph" w:customStyle="1" w:styleId="Thf">
    <w:name w:val="Thf"/>
    <w:basedOn w:val="Th"/>
    <w:rsid w:val="000714B8"/>
    <w:pPr>
      <w:ind w:left="0"/>
    </w:pPr>
  </w:style>
  <w:style w:type="paragraph" w:customStyle="1" w:styleId="Thfi">
    <w:name w:val="Thfi"/>
    <w:basedOn w:val="Thf"/>
    <w:rsid w:val="000714B8"/>
  </w:style>
  <w:style w:type="paragraph" w:customStyle="1" w:styleId="Thfw">
    <w:name w:val="Thfw"/>
    <w:basedOn w:val="Thf"/>
    <w:rsid w:val="000714B8"/>
  </w:style>
  <w:style w:type="paragraph" w:customStyle="1" w:styleId="Thi">
    <w:name w:val="Thi"/>
    <w:basedOn w:val="Th"/>
    <w:rsid w:val="000714B8"/>
  </w:style>
  <w:style w:type="paragraph" w:customStyle="1" w:styleId="Thw">
    <w:name w:val="Thw"/>
    <w:basedOn w:val="Th"/>
    <w:rsid w:val="000714B8"/>
  </w:style>
  <w:style w:type="paragraph" w:styleId="TOC1">
    <w:name w:val="toc 1"/>
    <w:next w:val="Normal"/>
    <w:autoRedefine/>
    <w:uiPriority w:val="39"/>
    <w:rsid w:val="007E5AF9"/>
    <w:pPr>
      <w:tabs>
        <w:tab w:val="right" w:leader="dot" w:pos="6750"/>
      </w:tabs>
      <w:spacing w:after="40" w:line="240" w:lineRule="exact"/>
      <w:jc w:val="center"/>
    </w:pPr>
    <w:rPr>
      <w:rFonts w:ascii="Arial Narrow" w:hAnsi="Arial Narrow"/>
      <w:b/>
      <w:sz w:val="24"/>
    </w:rPr>
  </w:style>
  <w:style w:type="paragraph" w:styleId="TOC2">
    <w:name w:val="toc 2"/>
    <w:basedOn w:val="TOC1"/>
    <w:next w:val="Normal"/>
    <w:autoRedefine/>
    <w:uiPriority w:val="39"/>
    <w:rsid w:val="000714B8"/>
    <w:rPr>
      <w:rFonts w:ascii="Times New Roman" w:hAnsi="Times New Roman"/>
      <w:b w:val="0"/>
      <w:sz w:val="21"/>
    </w:rPr>
  </w:style>
  <w:style w:type="paragraph" w:styleId="TOC3">
    <w:name w:val="toc 3"/>
    <w:basedOn w:val="TOC2"/>
    <w:next w:val="Normal"/>
    <w:autoRedefine/>
    <w:uiPriority w:val="39"/>
    <w:rsid w:val="000714B8"/>
    <w:pPr>
      <w:ind w:left="274"/>
    </w:pPr>
  </w:style>
  <w:style w:type="paragraph" w:styleId="TOC4">
    <w:name w:val="toc 4"/>
    <w:basedOn w:val="TOC3"/>
    <w:next w:val="Normal"/>
    <w:autoRedefine/>
    <w:uiPriority w:val="39"/>
    <w:rsid w:val="000714B8"/>
    <w:pPr>
      <w:ind w:left="547"/>
    </w:pPr>
  </w:style>
  <w:style w:type="paragraph" w:styleId="TOC5">
    <w:name w:val="toc 5"/>
    <w:basedOn w:val="TOC4"/>
    <w:next w:val="Normal"/>
    <w:autoRedefine/>
    <w:uiPriority w:val="39"/>
    <w:rsid w:val="000714B8"/>
    <w:pPr>
      <w:ind w:left="821"/>
    </w:pPr>
  </w:style>
  <w:style w:type="paragraph" w:styleId="TOC6">
    <w:name w:val="toc 6"/>
    <w:basedOn w:val="TOC5"/>
    <w:next w:val="Normal"/>
    <w:autoRedefine/>
    <w:uiPriority w:val="39"/>
    <w:rsid w:val="000714B8"/>
    <w:pPr>
      <w:ind w:left="1094"/>
    </w:pPr>
  </w:style>
  <w:style w:type="paragraph" w:customStyle="1" w:styleId="Tpf">
    <w:name w:val="Tpf"/>
    <w:basedOn w:val="Tp"/>
    <w:rsid w:val="000714B8"/>
    <w:pPr>
      <w:tabs>
        <w:tab w:val="left" w:pos="300"/>
      </w:tabs>
      <w:ind w:left="0"/>
    </w:pPr>
  </w:style>
  <w:style w:type="paragraph" w:customStyle="1" w:styleId="Tpfi">
    <w:name w:val="Tpfi"/>
    <w:basedOn w:val="Tpf"/>
    <w:rsid w:val="000714B8"/>
  </w:style>
  <w:style w:type="paragraph" w:customStyle="1" w:styleId="Tpfw">
    <w:name w:val="Tpfw"/>
    <w:basedOn w:val="Tpf"/>
    <w:rsid w:val="000714B8"/>
  </w:style>
  <w:style w:type="paragraph" w:customStyle="1" w:styleId="Tpi">
    <w:name w:val="Tpi"/>
    <w:basedOn w:val="Tp"/>
    <w:rsid w:val="000714B8"/>
  </w:style>
  <w:style w:type="paragraph" w:customStyle="1" w:styleId="Tpr">
    <w:name w:val="Tpr"/>
    <w:basedOn w:val="Tp"/>
    <w:rsid w:val="000714B8"/>
    <w:pPr>
      <w:jc w:val="right"/>
    </w:pPr>
  </w:style>
  <w:style w:type="paragraph" w:customStyle="1" w:styleId="Tpw">
    <w:name w:val="Tpw"/>
    <w:basedOn w:val="Tp"/>
    <w:rsid w:val="000714B8"/>
  </w:style>
  <w:style w:type="paragraph" w:customStyle="1" w:styleId="Tr">
    <w:name w:val="Tr"/>
    <w:next w:val="Normal"/>
    <w:rsid w:val="000714B8"/>
    <w:pPr>
      <w:pBdr>
        <w:top w:val="single" w:sz="6" w:space="1" w:color="auto"/>
      </w:pBdr>
      <w:spacing w:line="40" w:lineRule="exact"/>
    </w:pPr>
    <w:rPr>
      <w:sz w:val="21"/>
    </w:rPr>
  </w:style>
  <w:style w:type="paragraph" w:customStyle="1" w:styleId="Tri">
    <w:name w:val="Tri"/>
    <w:basedOn w:val="Tr"/>
    <w:rsid w:val="000714B8"/>
  </w:style>
  <w:style w:type="paragraph" w:customStyle="1" w:styleId="Trw">
    <w:name w:val="Trw"/>
    <w:basedOn w:val="Tr"/>
    <w:rsid w:val="000714B8"/>
  </w:style>
  <w:style w:type="paragraph" w:customStyle="1" w:styleId="Tsyn">
    <w:name w:val="Tsyn"/>
    <w:basedOn w:val="Syn"/>
    <w:rsid w:val="000714B8"/>
    <w:pPr>
      <w:keepNext/>
      <w:keepLines/>
      <w:spacing w:after="60" w:line="220" w:lineRule="exact"/>
    </w:pPr>
    <w:rPr>
      <w:sz w:val="19"/>
    </w:rPr>
  </w:style>
  <w:style w:type="paragraph" w:customStyle="1" w:styleId="Tt">
    <w:name w:val="Tt"/>
    <w:basedOn w:val="Th"/>
    <w:next w:val="Th"/>
    <w:rsid w:val="000714B8"/>
    <w:pPr>
      <w:spacing w:before="0"/>
      <w:ind w:left="0"/>
    </w:pPr>
  </w:style>
  <w:style w:type="paragraph" w:customStyle="1" w:styleId="Tti">
    <w:name w:val="Tti"/>
    <w:basedOn w:val="Tt"/>
    <w:next w:val="Thi"/>
    <w:rsid w:val="000714B8"/>
    <w:pPr>
      <w:ind w:left="300"/>
    </w:pPr>
  </w:style>
  <w:style w:type="paragraph" w:customStyle="1" w:styleId="Ttw">
    <w:name w:val="Ttw"/>
    <w:basedOn w:val="Tt"/>
    <w:next w:val="Thw"/>
    <w:rsid w:val="000714B8"/>
    <w:pPr>
      <w:ind w:left="-2280"/>
    </w:pPr>
  </w:style>
  <w:style w:type="paragraph" w:customStyle="1" w:styleId="We">
    <w:name w:val="We"/>
    <w:next w:val="Normal"/>
    <w:rsid w:val="000714B8"/>
    <w:pPr>
      <w:pBdr>
        <w:top w:val="double" w:sz="6" w:space="1" w:color="auto"/>
      </w:pBdr>
      <w:spacing w:line="140" w:lineRule="exact"/>
      <w:ind w:left="20"/>
    </w:pPr>
    <w:rPr>
      <w:color w:val="FFFFFF"/>
      <w:sz w:val="12"/>
    </w:rPr>
  </w:style>
  <w:style w:type="paragraph" w:customStyle="1" w:styleId="Wei">
    <w:name w:val="Wei"/>
    <w:basedOn w:val="We"/>
    <w:next w:val="Normal"/>
    <w:rsid w:val="000714B8"/>
    <w:pPr>
      <w:ind w:left="300"/>
    </w:pPr>
  </w:style>
  <w:style w:type="paragraph" w:customStyle="1" w:styleId="Wh">
    <w:name w:val="Wh"/>
    <w:basedOn w:val="Nh"/>
    <w:next w:val="Np1"/>
    <w:rsid w:val="000714B8"/>
    <w:pPr>
      <w:framePr w:wrap="around"/>
    </w:pPr>
  </w:style>
  <w:style w:type="paragraph" w:customStyle="1" w:styleId="Whi">
    <w:name w:val="Whi"/>
    <w:basedOn w:val="Nhi"/>
    <w:next w:val="Np1i"/>
    <w:rsid w:val="000714B8"/>
    <w:pPr>
      <w:framePr w:wrap="around"/>
    </w:pPr>
  </w:style>
  <w:style w:type="paragraph" w:customStyle="1" w:styleId="Wm">
    <w:name w:val="Wm"/>
    <w:basedOn w:val="Normal"/>
    <w:rsid w:val="000714B8"/>
    <w:pPr>
      <w:framePr w:hSpace="180" w:vSpace="180" w:wrap="around" w:vAnchor="page" w:hAnchor="page" w:x="3601" w:y="9361"/>
    </w:pPr>
  </w:style>
  <w:style w:type="paragraph" w:customStyle="1" w:styleId="Ws">
    <w:name w:val="Ws"/>
    <w:next w:val="Wh"/>
    <w:rsid w:val="000714B8"/>
    <w:pPr>
      <w:keepNext/>
      <w:keepLines/>
      <w:pBdr>
        <w:bottom w:val="double" w:sz="6" w:space="1" w:color="auto"/>
      </w:pBdr>
      <w:spacing w:line="80" w:lineRule="exact"/>
      <w:ind w:left="20"/>
    </w:pPr>
    <w:rPr>
      <w:color w:val="FFFFFF"/>
      <w:sz w:val="12"/>
    </w:rPr>
  </w:style>
  <w:style w:type="paragraph" w:customStyle="1" w:styleId="Wsi">
    <w:name w:val="Wsi"/>
    <w:basedOn w:val="Ws"/>
    <w:next w:val="Whi"/>
    <w:rsid w:val="000714B8"/>
    <w:pPr>
      <w:ind w:left="300"/>
    </w:pPr>
  </w:style>
  <w:style w:type="paragraph" w:customStyle="1" w:styleId="Thfex">
    <w:name w:val="Thfex"/>
    <w:basedOn w:val="Thf"/>
    <w:rsid w:val="000714B8"/>
    <w:pPr>
      <w:numPr>
        <w:ilvl w:val="12"/>
      </w:numPr>
      <w:tabs>
        <w:tab w:val="left" w:pos="280"/>
        <w:tab w:val="left" w:pos="560"/>
      </w:tabs>
      <w:spacing w:before="0" w:after="0" w:line="240" w:lineRule="exact"/>
    </w:pPr>
    <w:rPr>
      <w:rFonts w:ascii="Lucida Sans Typewriter" w:hAnsi="Lucida Sans Typewriter"/>
      <w:sz w:val="18"/>
    </w:rPr>
  </w:style>
  <w:style w:type="paragraph" w:customStyle="1" w:styleId="Thex">
    <w:name w:val="Thex"/>
    <w:basedOn w:val="Th"/>
    <w:rsid w:val="000714B8"/>
    <w:pPr>
      <w:numPr>
        <w:ilvl w:val="12"/>
      </w:numPr>
      <w:tabs>
        <w:tab w:val="left" w:pos="520"/>
        <w:tab w:val="left" w:pos="800"/>
      </w:tabs>
      <w:spacing w:before="0" w:after="0" w:line="240" w:lineRule="exact"/>
      <w:ind w:left="240"/>
    </w:pPr>
    <w:rPr>
      <w:rFonts w:ascii="Lucida Sans Typewriter" w:hAnsi="Lucida Sans Typewriter"/>
      <w:sz w:val="18"/>
    </w:rPr>
  </w:style>
  <w:style w:type="paragraph" w:customStyle="1" w:styleId="Tpfex">
    <w:name w:val="Tpfex"/>
    <w:basedOn w:val="Tpf"/>
    <w:rsid w:val="000714B8"/>
    <w:pPr>
      <w:numPr>
        <w:ilvl w:val="12"/>
      </w:numPr>
      <w:tabs>
        <w:tab w:val="clear" w:pos="300"/>
        <w:tab w:val="clear" w:pos="540"/>
        <w:tab w:val="left" w:pos="280"/>
        <w:tab w:val="left" w:pos="560"/>
      </w:tabs>
      <w:spacing w:before="0" w:after="0"/>
    </w:pPr>
    <w:rPr>
      <w:rFonts w:ascii="Lucida Sans Typewriter" w:hAnsi="Lucida Sans Typewriter"/>
      <w:sz w:val="18"/>
    </w:rPr>
  </w:style>
  <w:style w:type="paragraph" w:customStyle="1" w:styleId="Tpex">
    <w:name w:val="Tpex"/>
    <w:basedOn w:val="Tp"/>
    <w:rsid w:val="000714B8"/>
    <w:pPr>
      <w:numPr>
        <w:ilvl w:val="12"/>
      </w:numPr>
      <w:tabs>
        <w:tab w:val="clear" w:pos="540"/>
        <w:tab w:val="left" w:pos="520"/>
        <w:tab w:val="left" w:pos="800"/>
      </w:tabs>
      <w:spacing w:before="0" w:after="0"/>
      <w:ind w:left="240"/>
    </w:pPr>
    <w:rPr>
      <w:rFonts w:ascii="Lucida Sans Typewriter" w:hAnsi="Lucida Sans Typewriter"/>
      <w:sz w:val="18"/>
    </w:rPr>
  </w:style>
  <w:style w:type="paragraph" w:styleId="BodyText">
    <w:name w:val="Body Text"/>
    <w:basedOn w:val="Normal"/>
    <w:link w:val="BodyTextChar"/>
    <w:rsid w:val="000714B8"/>
    <w:rPr>
      <w:i/>
      <w:vanish/>
    </w:rPr>
  </w:style>
  <w:style w:type="paragraph" w:styleId="DocumentMap">
    <w:name w:val="Document Map"/>
    <w:basedOn w:val="Normal"/>
    <w:semiHidden/>
    <w:rsid w:val="000714B8"/>
    <w:pPr>
      <w:shd w:val="clear" w:color="auto" w:fill="000080"/>
    </w:pPr>
    <w:rPr>
      <w:rFonts w:ascii="Tahoma" w:hAnsi="Tahoma"/>
    </w:rPr>
  </w:style>
  <w:style w:type="character" w:styleId="EndnoteReference">
    <w:name w:val="endnote reference"/>
    <w:semiHidden/>
    <w:rsid w:val="000714B8"/>
    <w:rPr>
      <w:vertAlign w:val="superscript"/>
    </w:rPr>
  </w:style>
  <w:style w:type="paragraph" w:customStyle="1" w:styleId="FFt">
    <w:name w:val="FFt"/>
    <w:next w:val="Normal"/>
    <w:rsid w:val="000714B8"/>
    <w:pPr>
      <w:framePr w:hSpace="187" w:wrap="around" w:vAnchor="text" w:hAnchor="page" w:y="1"/>
      <w:spacing w:line="80" w:lineRule="exact"/>
    </w:pPr>
    <w:rPr>
      <w:sz w:val="12"/>
    </w:rPr>
  </w:style>
  <w:style w:type="paragraph" w:styleId="FootnoteText">
    <w:name w:val="footnote text"/>
    <w:basedOn w:val="Normal"/>
    <w:semiHidden/>
    <w:rsid w:val="000714B8"/>
  </w:style>
  <w:style w:type="paragraph" w:customStyle="1" w:styleId="Latp">
    <w:name w:val="Latp"/>
    <w:basedOn w:val="Normal"/>
    <w:rsid w:val="000714B8"/>
    <w:pPr>
      <w:numPr>
        <w:ilvl w:val="12"/>
      </w:numPr>
      <w:spacing w:before="20" w:after="60" w:line="220" w:lineRule="exact"/>
      <w:ind w:left="240"/>
    </w:pPr>
    <w:rPr>
      <w:b/>
      <w:sz w:val="19"/>
    </w:rPr>
  </w:style>
  <w:style w:type="paragraph" w:customStyle="1" w:styleId="Latpf">
    <w:name w:val="Latpf"/>
    <w:basedOn w:val="Normal"/>
    <w:rsid w:val="000714B8"/>
    <w:pPr>
      <w:numPr>
        <w:ilvl w:val="12"/>
      </w:numPr>
      <w:spacing w:before="20" w:after="60" w:line="220" w:lineRule="exact"/>
    </w:pPr>
    <w:rPr>
      <w:b/>
      <w:sz w:val="19"/>
    </w:rPr>
  </w:style>
  <w:style w:type="character" w:styleId="Hyperlink">
    <w:name w:val="Hyperlink"/>
    <w:uiPriority w:val="99"/>
    <w:rsid w:val="000714B8"/>
    <w:rPr>
      <w:color w:val="0000FF"/>
      <w:sz w:val="20"/>
      <w:u w:val="single"/>
    </w:rPr>
  </w:style>
  <w:style w:type="character" w:styleId="FollowedHyperlink">
    <w:name w:val="FollowedHyperlink"/>
    <w:rsid w:val="000714B8"/>
    <w:rPr>
      <w:color w:val="800080"/>
      <w:u w:val="single"/>
    </w:rPr>
  </w:style>
  <w:style w:type="paragraph" w:customStyle="1" w:styleId="WhiteText">
    <w:name w:val="White Text"/>
    <w:basedOn w:val="Normal"/>
    <w:rsid w:val="000714B8"/>
    <w:rPr>
      <w:color w:val="FFFFFF"/>
    </w:rPr>
  </w:style>
  <w:style w:type="paragraph" w:customStyle="1" w:styleId="ExC">
    <w:name w:val="ExC"/>
    <w:basedOn w:val="Ex"/>
    <w:rsid w:val="000714B8"/>
    <w:rPr>
      <w:rFonts w:ascii="Lucida Console" w:hAnsi="Lucida Console"/>
    </w:rPr>
  </w:style>
  <w:style w:type="paragraph" w:customStyle="1" w:styleId="ExCl">
    <w:name w:val="ExCl"/>
    <w:basedOn w:val="Exl"/>
    <w:rsid w:val="000714B8"/>
    <w:rPr>
      <w:rFonts w:ascii="Lucida Console" w:hAnsi="Lucida Console"/>
    </w:rPr>
  </w:style>
  <w:style w:type="paragraph" w:customStyle="1" w:styleId="ExCl2">
    <w:name w:val="ExCl2"/>
    <w:basedOn w:val="Exl2"/>
    <w:rsid w:val="000714B8"/>
    <w:rPr>
      <w:rFonts w:ascii="Lucida Console" w:hAnsi="Lucida Console"/>
    </w:rPr>
  </w:style>
  <w:style w:type="paragraph" w:customStyle="1" w:styleId="ExCLn1">
    <w:name w:val="ExCLn1"/>
    <w:basedOn w:val="ExLn1"/>
    <w:rsid w:val="000714B8"/>
    <w:rPr>
      <w:rFonts w:ascii="Lucida Console" w:hAnsi="Lucida Console"/>
    </w:rPr>
  </w:style>
  <w:style w:type="paragraph" w:customStyle="1" w:styleId="ExCLn2">
    <w:name w:val="ExCLn2"/>
    <w:basedOn w:val="ExLn2"/>
    <w:rsid w:val="000714B8"/>
    <w:rPr>
      <w:rFonts w:ascii="Lucida Console" w:hAnsi="Lucida Console"/>
    </w:rPr>
  </w:style>
  <w:style w:type="paragraph" w:customStyle="1" w:styleId="ExCLn3">
    <w:name w:val="ExCLn3"/>
    <w:basedOn w:val="ExLn3"/>
    <w:rsid w:val="000714B8"/>
    <w:rPr>
      <w:rFonts w:ascii="Lucida Console" w:hAnsi="Lucida Console"/>
    </w:rPr>
  </w:style>
  <w:style w:type="paragraph" w:customStyle="1" w:styleId="ExCw">
    <w:name w:val="ExCw"/>
    <w:basedOn w:val="Exw"/>
    <w:rsid w:val="000714B8"/>
    <w:rPr>
      <w:rFonts w:ascii="Lucida Console" w:hAnsi="Lucida Console"/>
    </w:rPr>
  </w:style>
  <w:style w:type="paragraph" w:customStyle="1" w:styleId="ExCwLn1">
    <w:name w:val="ExCwLn1"/>
    <w:basedOn w:val="ExwLn1"/>
    <w:rsid w:val="000714B8"/>
    <w:rPr>
      <w:rFonts w:ascii="Lucida Console" w:hAnsi="Lucida Console"/>
    </w:rPr>
  </w:style>
  <w:style w:type="paragraph" w:customStyle="1" w:styleId="LaExC0">
    <w:name w:val="LaExC0"/>
    <w:basedOn w:val="LaEx0"/>
    <w:rsid w:val="000714B8"/>
    <w:rPr>
      <w:rFonts w:ascii="Lucida Console" w:hAnsi="Lucida Console"/>
    </w:rPr>
  </w:style>
  <w:style w:type="paragraph" w:customStyle="1" w:styleId="LaExC1">
    <w:name w:val="LaExC1"/>
    <w:basedOn w:val="LaEx1"/>
    <w:rsid w:val="000714B8"/>
    <w:rPr>
      <w:rFonts w:ascii="Lucida Console" w:hAnsi="Lucida Console"/>
    </w:rPr>
  </w:style>
  <w:style w:type="paragraph" w:customStyle="1" w:styleId="LaExC2">
    <w:name w:val="LaExC2"/>
    <w:basedOn w:val="LaEx2"/>
    <w:rsid w:val="000714B8"/>
    <w:rPr>
      <w:rFonts w:ascii="Lucida Console" w:hAnsi="Lucida Console"/>
    </w:rPr>
  </w:style>
  <w:style w:type="paragraph" w:customStyle="1" w:styleId="TexC">
    <w:name w:val="TexC"/>
    <w:basedOn w:val="Tex"/>
    <w:rsid w:val="000714B8"/>
    <w:rPr>
      <w:rFonts w:ascii="Lucida Console" w:hAnsi="Lucida Console"/>
    </w:rPr>
  </w:style>
  <w:style w:type="paragraph" w:customStyle="1" w:styleId="TexCf">
    <w:name w:val="TexCf"/>
    <w:basedOn w:val="Texf"/>
    <w:rsid w:val="000714B8"/>
    <w:rPr>
      <w:rFonts w:ascii="Lucida Console" w:hAnsi="Lucida Console"/>
    </w:rPr>
  </w:style>
  <w:style w:type="paragraph" w:customStyle="1" w:styleId="ThexC">
    <w:name w:val="ThexC"/>
    <w:basedOn w:val="Thex"/>
    <w:rsid w:val="000714B8"/>
    <w:rPr>
      <w:rFonts w:ascii="Lucida Console" w:hAnsi="Lucida Console"/>
    </w:rPr>
  </w:style>
  <w:style w:type="paragraph" w:customStyle="1" w:styleId="ThfexC">
    <w:name w:val="ThfexC"/>
    <w:basedOn w:val="Thfex"/>
    <w:rsid w:val="000714B8"/>
    <w:rPr>
      <w:rFonts w:ascii="Lucida Console" w:hAnsi="Lucida Console"/>
    </w:rPr>
  </w:style>
  <w:style w:type="paragraph" w:customStyle="1" w:styleId="TpexC">
    <w:name w:val="TpexC"/>
    <w:basedOn w:val="Tpex"/>
    <w:rsid w:val="000714B8"/>
    <w:rPr>
      <w:rFonts w:ascii="Lucida Console" w:hAnsi="Lucida Console"/>
    </w:rPr>
  </w:style>
  <w:style w:type="paragraph" w:customStyle="1" w:styleId="TpfexC">
    <w:name w:val="TpfexC"/>
    <w:basedOn w:val="Tpfex"/>
    <w:rsid w:val="000714B8"/>
    <w:rPr>
      <w:rFonts w:ascii="Lucida Console" w:hAnsi="Lucida Console"/>
    </w:rPr>
  </w:style>
  <w:style w:type="paragraph" w:customStyle="1" w:styleId="FooterDateStampOdd">
    <w:name w:val="FooterDateStampOdd"/>
    <w:basedOn w:val="FooterDateStamp"/>
    <w:rsid w:val="000714B8"/>
    <w:pPr>
      <w:ind w:left="-2246"/>
      <w:jc w:val="left"/>
    </w:pPr>
  </w:style>
  <w:style w:type="table" w:styleId="TableGrid">
    <w:name w:val="Table Grid"/>
    <w:basedOn w:val="TableNormal"/>
    <w:uiPriority w:val="59"/>
    <w:rsid w:val="007C5BE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b2-tight">
    <w:name w:val="Lb2-tight"/>
    <w:basedOn w:val="Lb2"/>
    <w:rsid w:val="00AC0685"/>
    <w:pPr>
      <w:spacing w:after="0"/>
    </w:pPr>
  </w:style>
  <w:style w:type="paragraph" w:styleId="ListParagraph">
    <w:name w:val="List Paragraph"/>
    <w:basedOn w:val="Normal"/>
    <w:link w:val="ListParagraphChar"/>
    <w:uiPriority w:val="34"/>
    <w:qFormat/>
    <w:rsid w:val="007E5AF9"/>
    <w:pPr>
      <w:spacing w:after="120"/>
      <w:ind w:left="720"/>
    </w:pPr>
  </w:style>
  <w:style w:type="paragraph" w:styleId="BalloonText">
    <w:name w:val="Balloon Text"/>
    <w:basedOn w:val="Normal"/>
    <w:link w:val="BalloonTextChar"/>
    <w:rsid w:val="00CD634B"/>
    <w:pPr>
      <w:spacing w:after="0"/>
    </w:pPr>
    <w:rPr>
      <w:rFonts w:ascii="Tahoma" w:hAnsi="Tahoma" w:cs="Tahoma"/>
      <w:sz w:val="16"/>
      <w:szCs w:val="16"/>
    </w:rPr>
  </w:style>
  <w:style w:type="character" w:customStyle="1" w:styleId="BalloonTextChar">
    <w:name w:val="Balloon Text Char"/>
    <w:basedOn w:val="DefaultParagraphFont"/>
    <w:link w:val="BalloonText"/>
    <w:rsid w:val="00CD634B"/>
    <w:rPr>
      <w:rFonts w:ascii="Tahoma" w:hAnsi="Tahoma" w:cs="Tahoma"/>
      <w:sz w:val="16"/>
      <w:szCs w:val="16"/>
    </w:rPr>
  </w:style>
  <w:style w:type="paragraph" w:styleId="TOC7">
    <w:name w:val="toc 7"/>
    <w:basedOn w:val="Normal"/>
    <w:next w:val="Normal"/>
    <w:autoRedefine/>
    <w:uiPriority w:val="39"/>
    <w:unhideWhenUsed/>
    <w:rsid w:val="00C9258C"/>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9258C"/>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9258C"/>
    <w:pPr>
      <w:spacing w:after="100" w:line="276" w:lineRule="auto"/>
      <w:ind w:left="1760"/>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rsid w:val="00BB7341"/>
    <w:rPr>
      <w:rFonts w:ascii="Arial Narrow" w:hAnsi="Arial Narrow"/>
      <w:b/>
      <w:sz w:val="34"/>
    </w:rPr>
  </w:style>
  <w:style w:type="character" w:customStyle="1" w:styleId="Heading1Char">
    <w:name w:val="Heading 1 Char"/>
    <w:basedOn w:val="DefaultParagraphFont"/>
    <w:link w:val="Heading1"/>
    <w:rsid w:val="00D24264"/>
    <w:rPr>
      <w:sz w:val="56"/>
    </w:rPr>
  </w:style>
  <w:style w:type="character" w:customStyle="1" w:styleId="Heading4Char">
    <w:name w:val="Heading 4 Char"/>
    <w:basedOn w:val="DefaultParagraphFont"/>
    <w:link w:val="Heading4"/>
    <w:rsid w:val="00CB1DE8"/>
    <w:rPr>
      <w:rFonts w:ascii="Arial Narrow" w:hAnsi="Arial Narrow"/>
      <w:sz w:val="30"/>
    </w:rPr>
  </w:style>
  <w:style w:type="character" w:customStyle="1" w:styleId="Heading2Char">
    <w:name w:val="Heading 2 Char"/>
    <w:basedOn w:val="DefaultParagraphFont"/>
    <w:link w:val="Heading2"/>
    <w:rsid w:val="00C52001"/>
    <w:rPr>
      <w:rFonts w:ascii="Arial Narrow" w:hAnsi="Arial Narrow"/>
      <w:b/>
      <w:sz w:val="40"/>
    </w:rPr>
  </w:style>
  <w:style w:type="paragraph" w:customStyle="1" w:styleId="ScreenText">
    <w:name w:val="ScreenText"/>
    <w:basedOn w:val="Normal"/>
    <w:link w:val="ScreenTextChar"/>
    <w:qFormat/>
    <w:rsid w:val="009416CC"/>
    <w:rPr>
      <w:rFonts w:ascii="Arial" w:hAnsi="Arial" w:cs="Arial"/>
      <w:noProof/>
    </w:rPr>
  </w:style>
  <w:style w:type="character" w:customStyle="1" w:styleId="ListParagraphChar">
    <w:name w:val="List Paragraph Char"/>
    <w:basedOn w:val="DefaultParagraphFont"/>
    <w:link w:val="ListParagraph"/>
    <w:uiPriority w:val="34"/>
    <w:rsid w:val="007E5AF9"/>
    <w:rPr>
      <w:sz w:val="21"/>
    </w:rPr>
  </w:style>
  <w:style w:type="character" w:customStyle="1" w:styleId="ScreenTextChar">
    <w:name w:val="ScreenText Char"/>
    <w:basedOn w:val="ListParagraphChar"/>
    <w:link w:val="ScreenText"/>
    <w:rsid w:val="009416CC"/>
    <w:rPr>
      <w:rFonts w:ascii="Arial" w:hAnsi="Arial" w:cs="Arial"/>
      <w:noProof/>
      <w:sz w:val="21"/>
    </w:rPr>
  </w:style>
  <w:style w:type="paragraph" w:styleId="Index1">
    <w:name w:val="index 1"/>
    <w:basedOn w:val="Normal"/>
    <w:next w:val="Normal"/>
    <w:autoRedefine/>
    <w:uiPriority w:val="99"/>
    <w:unhideWhenUsed/>
    <w:rsid w:val="007E3758"/>
    <w:pPr>
      <w:spacing w:after="0"/>
      <w:ind w:left="210" w:hanging="210"/>
    </w:pPr>
    <w:rPr>
      <w:rFonts w:asciiTheme="minorHAnsi" w:hAnsiTheme="minorHAnsi"/>
      <w:sz w:val="18"/>
      <w:szCs w:val="18"/>
    </w:rPr>
  </w:style>
  <w:style w:type="paragraph" w:styleId="Index2">
    <w:name w:val="index 2"/>
    <w:basedOn w:val="Normal"/>
    <w:next w:val="Normal"/>
    <w:autoRedefine/>
    <w:uiPriority w:val="99"/>
    <w:unhideWhenUsed/>
    <w:rsid w:val="007E3758"/>
    <w:pPr>
      <w:spacing w:after="0"/>
      <w:ind w:left="420" w:hanging="210"/>
    </w:pPr>
    <w:rPr>
      <w:rFonts w:asciiTheme="minorHAnsi" w:hAnsiTheme="minorHAnsi"/>
      <w:sz w:val="18"/>
      <w:szCs w:val="18"/>
    </w:rPr>
  </w:style>
  <w:style w:type="paragraph" w:styleId="Index3">
    <w:name w:val="index 3"/>
    <w:basedOn w:val="Normal"/>
    <w:next w:val="Normal"/>
    <w:autoRedefine/>
    <w:uiPriority w:val="99"/>
    <w:unhideWhenUsed/>
    <w:rsid w:val="007E3758"/>
    <w:pPr>
      <w:spacing w:after="0"/>
      <w:ind w:left="630" w:hanging="210"/>
    </w:pPr>
    <w:rPr>
      <w:rFonts w:asciiTheme="minorHAnsi" w:hAnsiTheme="minorHAnsi"/>
      <w:sz w:val="18"/>
      <w:szCs w:val="18"/>
    </w:rPr>
  </w:style>
  <w:style w:type="paragraph" w:styleId="Index4">
    <w:name w:val="index 4"/>
    <w:basedOn w:val="Normal"/>
    <w:next w:val="Normal"/>
    <w:autoRedefine/>
    <w:unhideWhenUsed/>
    <w:rsid w:val="007E3758"/>
    <w:pPr>
      <w:spacing w:after="0"/>
      <w:ind w:left="840" w:hanging="210"/>
    </w:pPr>
    <w:rPr>
      <w:rFonts w:asciiTheme="minorHAnsi" w:hAnsiTheme="minorHAnsi"/>
      <w:sz w:val="18"/>
      <w:szCs w:val="18"/>
    </w:rPr>
  </w:style>
  <w:style w:type="paragraph" w:styleId="Index5">
    <w:name w:val="index 5"/>
    <w:basedOn w:val="Normal"/>
    <w:next w:val="Normal"/>
    <w:autoRedefine/>
    <w:unhideWhenUsed/>
    <w:rsid w:val="007E3758"/>
    <w:pPr>
      <w:spacing w:after="0"/>
      <w:ind w:left="1050" w:hanging="210"/>
    </w:pPr>
    <w:rPr>
      <w:rFonts w:asciiTheme="minorHAnsi" w:hAnsiTheme="minorHAnsi"/>
      <w:sz w:val="18"/>
      <w:szCs w:val="18"/>
    </w:rPr>
  </w:style>
  <w:style w:type="paragraph" w:styleId="Index6">
    <w:name w:val="index 6"/>
    <w:basedOn w:val="Normal"/>
    <w:next w:val="Normal"/>
    <w:autoRedefine/>
    <w:unhideWhenUsed/>
    <w:rsid w:val="007E3758"/>
    <w:pPr>
      <w:spacing w:after="0"/>
      <w:ind w:left="1260" w:hanging="210"/>
    </w:pPr>
    <w:rPr>
      <w:rFonts w:asciiTheme="minorHAnsi" w:hAnsiTheme="minorHAnsi"/>
      <w:sz w:val="18"/>
      <w:szCs w:val="18"/>
    </w:rPr>
  </w:style>
  <w:style w:type="paragraph" w:styleId="Index7">
    <w:name w:val="index 7"/>
    <w:basedOn w:val="Normal"/>
    <w:next w:val="Normal"/>
    <w:autoRedefine/>
    <w:unhideWhenUsed/>
    <w:rsid w:val="007E3758"/>
    <w:pPr>
      <w:spacing w:after="0"/>
      <w:ind w:left="1470" w:hanging="210"/>
    </w:pPr>
    <w:rPr>
      <w:rFonts w:asciiTheme="minorHAnsi" w:hAnsiTheme="minorHAnsi"/>
      <w:sz w:val="18"/>
      <w:szCs w:val="18"/>
    </w:rPr>
  </w:style>
  <w:style w:type="paragraph" w:styleId="Index8">
    <w:name w:val="index 8"/>
    <w:basedOn w:val="Normal"/>
    <w:next w:val="Normal"/>
    <w:autoRedefine/>
    <w:unhideWhenUsed/>
    <w:rsid w:val="007E3758"/>
    <w:pPr>
      <w:spacing w:after="0"/>
      <w:ind w:left="1680" w:hanging="210"/>
    </w:pPr>
    <w:rPr>
      <w:rFonts w:asciiTheme="minorHAnsi" w:hAnsiTheme="minorHAnsi"/>
      <w:sz w:val="18"/>
      <w:szCs w:val="18"/>
    </w:rPr>
  </w:style>
  <w:style w:type="paragraph" w:styleId="Index9">
    <w:name w:val="index 9"/>
    <w:basedOn w:val="Normal"/>
    <w:next w:val="Normal"/>
    <w:autoRedefine/>
    <w:unhideWhenUsed/>
    <w:rsid w:val="007E3758"/>
    <w:pPr>
      <w:spacing w:after="0"/>
      <w:ind w:left="1890" w:hanging="210"/>
    </w:pPr>
    <w:rPr>
      <w:rFonts w:asciiTheme="minorHAnsi" w:hAnsiTheme="minorHAnsi"/>
      <w:sz w:val="18"/>
      <w:szCs w:val="18"/>
    </w:rPr>
  </w:style>
  <w:style w:type="paragraph" w:styleId="IndexHeading">
    <w:name w:val="index heading"/>
    <w:basedOn w:val="Normal"/>
    <w:next w:val="Index1"/>
    <w:uiPriority w:val="99"/>
    <w:unhideWhenUsed/>
    <w:rsid w:val="007E3758"/>
    <w:pPr>
      <w:pBdr>
        <w:top w:val="single" w:sz="12" w:space="0" w:color="auto"/>
      </w:pBdr>
      <w:spacing w:before="360" w:after="240"/>
    </w:pPr>
    <w:rPr>
      <w:rFonts w:asciiTheme="minorHAnsi" w:hAnsiTheme="minorHAnsi"/>
      <w:b/>
      <w:bCs/>
      <w:i/>
      <w:iCs/>
      <w:sz w:val="26"/>
      <w:szCs w:val="26"/>
    </w:rPr>
  </w:style>
  <w:style w:type="character" w:styleId="Strong">
    <w:name w:val="Strong"/>
    <w:basedOn w:val="DefaultParagraphFont"/>
    <w:qFormat/>
    <w:rsid w:val="001757DB"/>
    <w:rPr>
      <w:b/>
      <w:bCs/>
    </w:rPr>
  </w:style>
  <w:style w:type="character" w:customStyle="1" w:styleId="Heading5Char">
    <w:name w:val="Heading 5 Char"/>
    <w:basedOn w:val="DefaultParagraphFont"/>
    <w:link w:val="Heading5"/>
    <w:rsid w:val="00D7499D"/>
    <w:rPr>
      <w:rFonts w:ascii="Arial Narrow" w:hAnsi="Arial Narrow"/>
      <w:b/>
      <w:sz w:val="24"/>
    </w:rPr>
  </w:style>
  <w:style w:type="character" w:styleId="HTMLVariable">
    <w:name w:val="HTML Variable"/>
    <w:basedOn w:val="DefaultParagraphFont"/>
    <w:uiPriority w:val="99"/>
    <w:semiHidden/>
    <w:unhideWhenUsed/>
    <w:rsid w:val="00695DB5"/>
    <w:rPr>
      <w:i/>
      <w:iCs/>
    </w:rPr>
  </w:style>
  <w:style w:type="numbering" w:customStyle="1" w:styleId="ListBullets">
    <w:name w:val="ListBullets"/>
    <w:uiPriority w:val="99"/>
    <w:rsid w:val="00A35EB0"/>
    <w:pPr>
      <w:numPr>
        <w:numId w:val="74"/>
      </w:numPr>
    </w:pPr>
  </w:style>
  <w:style w:type="paragraph" w:styleId="ListBullet">
    <w:name w:val="List Bullet"/>
    <w:basedOn w:val="Normal"/>
    <w:unhideWhenUsed/>
    <w:qFormat/>
    <w:rsid w:val="00A35EB0"/>
    <w:pPr>
      <w:numPr>
        <w:numId w:val="74"/>
      </w:numPr>
      <w:contextualSpacing/>
    </w:pPr>
  </w:style>
  <w:style w:type="paragraph" w:styleId="ListBullet2">
    <w:name w:val="List Bullet 2"/>
    <w:basedOn w:val="Normal"/>
    <w:unhideWhenUsed/>
    <w:qFormat/>
    <w:rsid w:val="00A35EB0"/>
    <w:pPr>
      <w:numPr>
        <w:ilvl w:val="1"/>
        <w:numId w:val="74"/>
      </w:numPr>
      <w:contextualSpacing/>
    </w:pPr>
  </w:style>
  <w:style w:type="paragraph" w:styleId="ListBullet3">
    <w:name w:val="List Bullet 3"/>
    <w:basedOn w:val="Normal"/>
    <w:semiHidden/>
    <w:unhideWhenUsed/>
    <w:qFormat/>
    <w:rsid w:val="00A35EB0"/>
    <w:pPr>
      <w:numPr>
        <w:ilvl w:val="2"/>
        <w:numId w:val="74"/>
      </w:numPr>
      <w:contextualSpacing/>
    </w:pPr>
  </w:style>
  <w:style w:type="paragraph" w:styleId="ListBullet4">
    <w:name w:val="List Bullet 4"/>
    <w:basedOn w:val="Normal"/>
    <w:semiHidden/>
    <w:unhideWhenUsed/>
    <w:rsid w:val="00A35EB0"/>
    <w:pPr>
      <w:numPr>
        <w:ilvl w:val="3"/>
        <w:numId w:val="74"/>
      </w:numPr>
      <w:contextualSpacing/>
    </w:pPr>
  </w:style>
  <w:style w:type="paragraph" w:styleId="ListBullet5">
    <w:name w:val="List Bullet 5"/>
    <w:basedOn w:val="Normal"/>
    <w:semiHidden/>
    <w:unhideWhenUsed/>
    <w:rsid w:val="00A35EB0"/>
    <w:pPr>
      <w:numPr>
        <w:ilvl w:val="4"/>
        <w:numId w:val="74"/>
      </w:numPr>
      <w:contextualSpacing/>
    </w:pPr>
  </w:style>
  <w:style w:type="character" w:customStyle="1" w:styleId="BodyTextChar">
    <w:name w:val="Body Text Char"/>
    <w:basedOn w:val="DefaultParagraphFont"/>
    <w:link w:val="BodyText"/>
    <w:rsid w:val="0041643F"/>
    <w:rPr>
      <w:i/>
      <w:vanish/>
      <w:sz w:val="21"/>
    </w:rPr>
  </w:style>
  <w:style w:type="character" w:customStyle="1" w:styleId="CommentTextChar">
    <w:name w:val="Comment Text Char"/>
    <w:basedOn w:val="DefaultParagraphFont"/>
    <w:link w:val="CommentText"/>
    <w:semiHidden/>
    <w:rsid w:val="0041643F"/>
    <w:rPr>
      <w:color w:val="008000"/>
      <w:sz w:val="24"/>
    </w:rPr>
  </w:style>
  <w:style w:type="character" w:styleId="Mention">
    <w:name w:val="Mention"/>
    <w:basedOn w:val="DefaultParagraphFont"/>
    <w:uiPriority w:val="99"/>
    <w:semiHidden/>
    <w:unhideWhenUsed/>
    <w:rsid w:val="008030D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4893">
      <w:bodyDiv w:val="1"/>
      <w:marLeft w:val="0"/>
      <w:marRight w:val="0"/>
      <w:marTop w:val="0"/>
      <w:marBottom w:val="0"/>
      <w:divBdr>
        <w:top w:val="none" w:sz="0" w:space="0" w:color="auto"/>
        <w:left w:val="none" w:sz="0" w:space="0" w:color="auto"/>
        <w:bottom w:val="none" w:sz="0" w:space="0" w:color="auto"/>
        <w:right w:val="none" w:sz="0" w:space="0" w:color="auto"/>
      </w:divBdr>
      <w:divsChild>
        <w:div w:id="758021079">
          <w:marLeft w:val="0"/>
          <w:marRight w:val="0"/>
          <w:marTop w:val="0"/>
          <w:marBottom w:val="0"/>
          <w:divBdr>
            <w:top w:val="none" w:sz="0" w:space="0" w:color="auto"/>
            <w:left w:val="none" w:sz="0" w:space="0" w:color="auto"/>
            <w:bottom w:val="none" w:sz="0" w:space="0" w:color="auto"/>
            <w:right w:val="none" w:sz="0" w:space="0" w:color="auto"/>
          </w:divBdr>
          <w:divsChild>
            <w:div w:id="5035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598">
      <w:bodyDiv w:val="1"/>
      <w:marLeft w:val="0"/>
      <w:marRight w:val="0"/>
      <w:marTop w:val="0"/>
      <w:marBottom w:val="0"/>
      <w:divBdr>
        <w:top w:val="none" w:sz="0" w:space="0" w:color="auto"/>
        <w:left w:val="none" w:sz="0" w:space="0" w:color="auto"/>
        <w:bottom w:val="none" w:sz="0" w:space="0" w:color="auto"/>
        <w:right w:val="none" w:sz="0" w:space="0" w:color="auto"/>
      </w:divBdr>
      <w:divsChild>
        <w:div w:id="1197693421">
          <w:marLeft w:val="0"/>
          <w:marRight w:val="0"/>
          <w:marTop w:val="0"/>
          <w:marBottom w:val="0"/>
          <w:divBdr>
            <w:top w:val="none" w:sz="0" w:space="0" w:color="auto"/>
            <w:left w:val="none" w:sz="0" w:space="0" w:color="auto"/>
            <w:bottom w:val="none" w:sz="0" w:space="0" w:color="auto"/>
            <w:right w:val="none" w:sz="0" w:space="0" w:color="auto"/>
          </w:divBdr>
          <w:divsChild>
            <w:div w:id="273683127">
              <w:marLeft w:val="0"/>
              <w:marRight w:val="0"/>
              <w:marTop w:val="0"/>
              <w:marBottom w:val="0"/>
              <w:divBdr>
                <w:top w:val="none" w:sz="0" w:space="0" w:color="auto"/>
                <w:left w:val="none" w:sz="0" w:space="0" w:color="auto"/>
                <w:bottom w:val="none" w:sz="0" w:space="0" w:color="auto"/>
                <w:right w:val="none" w:sz="0" w:space="0" w:color="auto"/>
              </w:divBdr>
            </w:div>
            <w:div w:id="239557561">
              <w:marLeft w:val="0"/>
              <w:marRight w:val="0"/>
              <w:marTop w:val="0"/>
              <w:marBottom w:val="0"/>
              <w:divBdr>
                <w:top w:val="none" w:sz="0" w:space="0" w:color="auto"/>
                <w:left w:val="none" w:sz="0" w:space="0" w:color="auto"/>
                <w:bottom w:val="none" w:sz="0" w:space="0" w:color="auto"/>
                <w:right w:val="none" w:sz="0" w:space="0" w:color="auto"/>
              </w:divBdr>
            </w:div>
            <w:div w:id="1863086891">
              <w:marLeft w:val="0"/>
              <w:marRight w:val="0"/>
              <w:marTop w:val="0"/>
              <w:marBottom w:val="0"/>
              <w:divBdr>
                <w:top w:val="none" w:sz="0" w:space="0" w:color="auto"/>
                <w:left w:val="none" w:sz="0" w:space="0" w:color="auto"/>
                <w:bottom w:val="none" w:sz="0" w:space="0" w:color="auto"/>
                <w:right w:val="none" w:sz="0" w:space="0" w:color="auto"/>
              </w:divBdr>
            </w:div>
            <w:div w:id="1407192481">
              <w:marLeft w:val="0"/>
              <w:marRight w:val="0"/>
              <w:marTop w:val="0"/>
              <w:marBottom w:val="0"/>
              <w:divBdr>
                <w:top w:val="none" w:sz="0" w:space="0" w:color="auto"/>
                <w:left w:val="none" w:sz="0" w:space="0" w:color="auto"/>
                <w:bottom w:val="none" w:sz="0" w:space="0" w:color="auto"/>
                <w:right w:val="none" w:sz="0" w:space="0" w:color="auto"/>
              </w:divBdr>
            </w:div>
            <w:div w:id="1789624167">
              <w:marLeft w:val="0"/>
              <w:marRight w:val="0"/>
              <w:marTop w:val="0"/>
              <w:marBottom w:val="0"/>
              <w:divBdr>
                <w:top w:val="none" w:sz="0" w:space="0" w:color="auto"/>
                <w:left w:val="none" w:sz="0" w:space="0" w:color="auto"/>
                <w:bottom w:val="none" w:sz="0" w:space="0" w:color="auto"/>
                <w:right w:val="none" w:sz="0" w:space="0" w:color="auto"/>
              </w:divBdr>
            </w:div>
            <w:div w:id="1308700746">
              <w:marLeft w:val="0"/>
              <w:marRight w:val="0"/>
              <w:marTop w:val="0"/>
              <w:marBottom w:val="0"/>
              <w:divBdr>
                <w:top w:val="none" w:sz="0" w:space="0" w:color="auto"/>
                <w:left w:val="none" w:sz="0" w:space="0" w:color="auto"/>
                <w:bottom w:val="none" w:sz="0" w:space="0" w:color="auto"/>
                <w:right w:val="none" w:sz="0" w:space="0" w:color="auto"/>
              </w:divBdr>
            </w:div>
            <w:div w:id="603849769">
              <w:marLeft w:val="0"/>
              <w:marRight w:val="0"/>
              <w:marTop w:val="0"/>
              <w:marBottom w:val="0"/>
              <w:divBdr>
                <w:top w:val="none" w:sz="0" w:space="0" w:color="auto"/>
                <w:left w:val="none" w:sz="0" w:space="0" w:color="auto"/>
                <w:bottom w:val="none" w:sz="0" w:space="0" w:color="auto"/>
                <w:right w:val="none" w:sz="0" w:space="0" w:color="auto"/>
              </w:divBdr>
            </w:div>
            <w:div w:id="6243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2665">
      <w:bodyDiv w:val="1"/>
      <w:marLeft w:val="0"/>
      <w:marRight w:val="0"/>
      <w:marTop w:val="0"/>
      <w:marBottom w:val="0"/>
      <w:divBdr>
        <w:top w:val="none" w:sz="0" w:space="0" w:color="auto"/>
        <w:left w:val="none" w:sz="0" w:space="0" w:color="auto"/>
        <w:bottom w:val="none" w:sz="0" w:space="0" w:color="auto"/>
        <w:right w:val="none" w:sz="0" w:space="0" w:color="auto"/>
      </w:divBdr>
      <w:divsChild>
        <w:div w:id="1119186331">
          <w:marLeft w:val="1368"/>
          <w:marRight w:val="0"/>
          <w:marTop w:val="96"/>
          <w:marBottom w:val="0"/>
          <w:divBdr>
            <w:top w:val="none" w:sz="0" w:space="0" w:color="auto"/>
            <w:left w:val="none" w:sz="0" w:space="0" w:color="auto"/>
            <w:bottom w:val="none" w:sz="0" w:space="0" w:color="auto"/>
            <w:right w:val="none" w:sz="0" w:space="0" w:color="auto"/>
          </w:divBdr>
        </w:div>
      </w:divsChild>
    </w:div>
    <w:div w:id="350424232">
      <w:bodyDiv w:val="1"/>
      <w:marLeft w:val="0"/>
      <w:marRight w:val="0"/>
      <w:marTop w:val="0"/>
      <w:marBottom w:val="0"/>
      <w:divBdr>
        <w:top w:val="none" w:sz="0" w:space="0" w:color="auto"/>
        <w:left w:val="none" w:sz="0" w:space="0" w:color="auto"/>
        <w:bottom w:val="none" w:sz="0" w:space="0" w:color="auto"/>
        <w:right w:val="none" w:sz="0" w:space="0" w:color="auto"/>
      </w:divBdr>
      <w:divsChild>
        <w:div w:id="509836574">
          <w:marLeft w:val="0"/>
          <w:marRight w:val="0"/>
          <w:marTop w:val="0"/>
          <w:marBottom w:val="0"/>
          <w:divBdr>
            <w:top w:val="none" w:sz="0" w:space="0" w:color="auto"/>
            <w:left w:val="none" w:sz="0" w:space="0" w:color="auto"/>
            <w:bottom w:val="none" w:sz="0" w:space="0" w:color="auto"/>
            <w:right w:val="none" w:sz="0" w:space="0" w:color="auto"/>
          </w:divBdr>
          <w:divsChild>
            <w:div w:id="1612977968">
              <w:marLeft w:val="0"/>
              <w:marRight w:val="0"/>
              <w:marTop w:val="0"/>
              <w:marBottom w:val="0"/>
              <w:divBdr>
                <w:top w:val="none" w:sz="0" w:space="0" w:color="auto"/>
                <w:left w:val="none" w:sz="0" w:space="0" w:color="auto"/>
                <w:bottom w:val="none" w:sz="0" w:space="0" w:color="auto"/>
                <w:right w:val="none" w:sz="0" w:space="0" w:color="auto"/>
              </w:divBdr>
              <w:divsChild>
                <w:div w:id="1252394604">
                  <w:marLeft w:val="0"/>
                  <w:marRight w:val="0"/>
                  <w:marTop w:val="0"/>
                  <w:marBottom w:val="0"/>
                  <w:divBdr>
                    <w:top w:val="none" w:sz="0" w:space="0" w:color="auto"/>
                    <w:left w:val="none" w:sz="0" w:space="0" w:color="auto"/>
                    <w:bottom w:val="none" w:sz="0" w:space="0" w:color="auto"/>
                    <w:right w:val="none" w:sz="0" w:space="0" w:color="auto"/>
                  </w:divBdr>
                  <w:divsChild>
                    <w:div w:id="1821186809">
                      <w:marLeft w:val="0"/>
                      <w:marRight w:val="0"/>
                      <w:marTop w:val="0"/>
                      <w:marBottom w:val="0"/>
                      <w:divBdr>
                        <w:top w:val="none" w:sz="0" w:space="0" w:color="auto"/>
                        <w:left w:val="none" w:sz="0" w:space="0" w:color="auto"/>
                        <w:bottom w:val="none" w:sz="0" w:space="0" w:color="auto"/>
                        <w:right w:val="none" w:sz="0" w:space="0" w:color="auto"/>
                      </w:divBdr>
                      <w:divsChild>
                        <w:div w:id="330061766">
                          <w:marLeft w:val="0"/>
                          <w:marRight w:val="0"/>
                          <w:marTop w:val="0"/>
                          <w:marBottom w:val="0"/>
                          <w:divBdr>
                            <w:top w:val="none" w:sz="0" w:space="0" w:color="auto"/>
                            <w:left w:val="none" w:sz="0" w:space="0" w:color="auto"/>
                            <w:bottom w:val="none" w:sz="0" w:space="0" w:color="auto"/>
                            <w:right w:val="none" w:sz="0" w:space="0" w:color="auto"/>
                          </w:divBdr>
                          <w:divsChild>
                            <w:div w:id="1688939954">
                              <w:marLeft w:val="0"/>
                              <w:marRight w:val="0"/>
                              <w:marTop w:val="0"/>
                              <w:marBottom w:val="0"/>
                              <w:divBdr>
                                <w:top w:val="none" w:sz="0" w:space="0" w:color="auto"/>
                                <w:left w:val="none" w:sz="0" w:space="0" w:color="auto"/>
                                <w:bottom w:val="none" w:sz="0" w:space="0" w:color="auto"/>
                                <w:right w:val="none" w:sz="0" w:space="0" w:color="auto"/>
                              </w:divBdr>
                              <w:divsChild>
                                <w:div w:id="1357006335">
                                  <w:marLeft w:val="0"/>
                                  <w:marRight w:val="0"/>
                                  <w:marTop w:val="0"/>
                                  <w:marBottom w:val="0"/>
                                  <w:divBdr>
                                    <w:top w:val="none" w:sz="0" w:space="0" w:color="auto"/>
                                    <w:left w:val="none" w:sz="0" w:space="0" w:color="auto"/>
                                    <w:bottom w:val="none" w:sz="0" w:space="0" w:color="auto"/>
                                    <w:right w:val="none" w:sz="0" w:space="0" w:color="auto"/>
                                  </w:divBdr>
                                  <w:divsChild>
                                    <w:div w:id="1032001146">
                                      <w:marLeft w:val="0"/>
                                      <w:marRight w:val="0"/>
                                      <w:marTop w:val="0"/>
                                      <w:marBottom w:val="0"/>
                                      <w:divBdr>
                                        <w:top w:val="none" w:sz="0" w:space="0" w:color="auto"/>
                                        <w:left w:val="none" w:sz="0" w:space="0" w:color="auto"/>
                                        <w:bottom w:val="none" w:sz="0" w:space="0" w:color="auto"/>
                                        <w:right w:val="none" w:sz="0" w:space="0" w:color="auto"/>
                                      </w:divBdr>
                                      <w:divsChild>
                                        <w:div w:id="1208640767">
                                          <w:marLeft w:val="0"/>
                                          <w:marRight w:val="0"/>
                                          <w:marTop w:val="0"/>
                                          <w:marBottom w:val="0"/>
                                          <w:divBdr>
                                            <w:top w:val="none" w:sz="0" w:space="0" w:color="auto"/>
                                            <w:left w:val="none" w:sz="0" w:space="0" w:color="auto"/>
                                            <w:bottom w:val="none" w:sz="0" w:space="0" w:color="auto"/>
                                            <w:right w:val="none" w:sz="0" w:space="0" w:color="auto"/>
                                          </w:divBdr>
                                          <w:divsChild>
                                            <w:div w:id="349915366">
                                              <w:marLeft w:val="0"/>
                                              <w:marRight w:val="0"/>
                                              <w:marTop w:val="0"/>
                                              <w:marBottom w:val="0"/>
                                              <w:divBdr>
                                                <w:top w:val="none" w:sz="0" w:space="0" w:color="auto"/>
                                                <w:left w:val="none" w:sz="0" w:space="0" w:color="auto"/>
                                                <w:bottom w:val="none" w:sz="0" w:space="0" w:color="auto"/>
                                                <w:right w:val="none" w:sz="0" w:space="0" w:color="auto"/>
                                              </w:divBdr>
                                              <w:divsChild>
                                                <w:div w:id="1911303278">
                                                  <w:marLeft w:val="0"/>
                                                  <w:marRight w:val="0"/>
                                                  <w:marTop w:val="0"/>
                                                  <w:marBottom w:val="0"/>
                                                  <w:divBdr>
                                                    <w:top w:val="none" w:sz="0" w:space="0" w:color="auto"/>
                                                    <w:left w:val="none" w:sz="0" w:space="0" w:color="auto"/>
                                                    <w:bottom w:val="none" w:sz="0" w:space="0" w:color="auto"/>
                                                    <w:right w:val="none" w:sz="0" w:space="0" w:color="auto"/>
                                                  </w:divBdr>
                                                  <w:divsChild>
                                                    <w:div w:id="321853127">
                                                      <w:marLeft w:val="0"/>
                                                      <w:marRight w:val="0"/>
                                                      <w:marTop w:val="0"/>
                                                      <w:marBottom w:val="0"/>
                                                      <w:divBdr>
                                                        <w:top w:val="none" w:sz="0" w:space="0" w:color="auto"/>
                                                        <w:left w:val="none" w:sz="0" w:space="0" w:color="auto"/>
                                                        <w:bottom w:val="none" w:sz="0" w:space="0" w:color="auto"/>
                                                        <w:right w:val="none" w:sz="0" w:space="0" w:color="auto"/>
                                                      </w:divBdr>
                                                      <w:divsChild>
                                                        <w:div w:id="1654336912">
                                                          <w:marLeft w:val="0"/>
                                                          <w:marRight w:val="0"/>
                                                          <w:marTop w:val="450"/>
                                                          <w:marBottom w:val="450"/>
                                                          <w:divBdr>
                                                            <w:top w:val="none" w:sz="0" w:space="0" w:color="auto"/>
                                                            <w:left w:val="none" w:sz="0" w:space="0" w:color="auto"/>
                                                            <w:bottom w:val="none" w:sz="0" w:space="0" w:color="auto"/>
                                                            <w:right w:val="none" w:sz="0" w:space="0" w:color="auto"/>
                                                          </w:divBdr>
                                                          <w:divsChild>
                                                            <w:div w:id="1512454057">
                                                              <w:marLeft w:val="0"/>
                                                              <w:marRight w:val="0"/>
                                                              <w:marTop w:val="0"/>
                                                              <w:marBottom w:val="0"/>
                                                              <w:divBdr>
                                                                <w:top w:val="none" w:sz="0" w:space="0" w:color="auto"/>
                                                                <w:left w:val="none" w:sz="0" w:space="0" w:color="auto"/>
                                                                <w:bottom w:val="none" w:sz="0" w:space="0" w:color="auto"/>
                                                                <w:right w:val="none" w:sz="0" w:space="0" w:color="auto"/>
                                                              </w:divBdr>
                                                              <w:divsChild>
                                                                <w:div w:id="1498496987">
                                                                  <w:marLeft w:val="0"/>
                                                                  <w:marRight w:val="0"/>
                                                                  <w:marTop w:val="225"/>
                                                                  <w:marBottom w:val="300"/>
                                                                  <w:divBdr>
                                                                    <w:top w:val="none" w:sz="0" w:space="0" w:color="auto"/>
                                                                    <w:left w:val="none" w:sz="0" w:space="0" w:color="auto"/>
                                                                    <w:bottom w:val="none" w:sz="0" w:space="0" w:color="auto"/>
                                                                    <w:right w:val="none" w:sz="0" w:space="0" w:color="auto"/>
                                                                  </w:divBdr>
                                                                  <w:divsChild>
                                                                    <w:div w:id="1680430115">
                                                                      <w:marLeft w:val="0"/>
                                                                      <w:marRight w:val="0"/>
                                                                      <w:marTop w:val="0"/>
                                                                      <w:marBottom w:val="0"/>
                                                                      <w:divBdr>
                                                                        <w:top w:val="none" w:sz="0" w:space="0" w:color="auto"/>
                                                                        <w:left w:val="none" w:sz="0" w:space="0" w:color="auto"/>
                                                                        <w:bottom w:val="none" w:sz="0" w:space="0" w:color="auto"/>
                                                                        <w:right w:val="none" w:sz="0" w:space="0" w:color="auto"/>
                                                                      </w:divBdr>
                                                                      <w:divsChild>
                                                                        <w:div w:id="1866869462">
                                                                          <w:marLeft w:val="0"/>
                                                                          <w:marRight w:val="0"/>
                                                                          <w:marTop w:val="0"/>
                                                                          <w:marBottom w:val="0"/>
                                                                          <w:divBdr>
                                                                            <w:top w:val="none" w:sz="0" w:space="0" w:color="auto"/>
                                                                            <w:left w:val="none" w:sz="0" w:space="0" w:color="auto"/>
                                                                            <w:bottom w:val="single" w:sz="6" w:space="23" w:color="F9F9F9"/>
                                                                            <w:right w:val="none" w:sz="0" w:space="0" w:color="auto"/>
                                                                          </w:divBdr>
                                                                          <w:divsChild>
                                                                            <w:div w:id="1752698056">
                                                                              <w:marLeft w:val="0"/>
                                                                              <w:marRight w:val="0"/>
                                                                              <w:marTop w:val="0"/>
                                                                              <w:marBottom w:val="0"/>
                                                                              <w:divBdr>
                                                                                <w:top w:val="none" w:sz="0" w:space="0" w:color="auto"/>
                                                                                <w:left w:val="none" w:sz="0" w:space="0" w:color="auto"/>
                                                                                <w:bottom w:val="none" w:sz="0" w:space="0" w:color="auto"/>
                                                                                <w:right w:val="none" w:sz="0" w:space="0" w:color="auto"/>
                                                                              </w:divBdr>
                                                                              <w:divsChild>
                                                                                <w:div w:id="102047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5671812">
      <w:bodyDiv w:val="1"/>
      <w:marLeft w:val="0"/>
      <w:marRight w:val="0"/>
      <w:marTop w:val="0"/>
      <w:marBottom w:val="0"/>
      <w:divBdr>
        <w:top w:val="none" w:sz="0" w:space="0" w:color="auto"/>
        <w:left w:val="none" w:sz="0" w:space="0" w:color="auto"/>
        <w:bottom w:val="none" w:sz="0" w:space="0" w:color="auto"/>
        <w:right w:val="none" w:sz="0" w:space="0" w:color="auto"/>
      </w:divBdr>
      <w:divsChild>
        <w:div w:id="1634215292">
          <w:marLeft w:val="0"/>
          <w:marRight w:val="0"/>
          <w:marTop w:val="0"/>
          <w:marBottom w:val="0"/>
          <w:divBdr>
            <w:top w:val="none" w:sz="0" w:space="0" w:color="auto"/>
            <w:left w:val="none" w:sz="0" w:space="0" w:color="auto"/>
            <w:bottom w:val="none" w:sz="0" w:space="0" w:color="auto"/>
            <w:right w:val="none" w:sz="0" w:space="0" w:color="auto"/>
          </w:divBdr>
          <w:divsChild>
            <w:div w:id="973634438">
              <w:marLeft w:val="0"/>
              <w:marRight w:val="0"/>
              <w:marTop w:val="0"/>
              <w:marBottom w:val="0"/>
              <w:divBdr>
                <w:top w:val="none" w:sz="0" w:space="0" w:color="auto"/>
                <w:left w:val="none" w:sz="0" w:space="0" w:color="auto"/>
                <w:bottom w:val="none" w:sz="0" w:space="0" w:color="auto"/>
                <w:right w:val="none" w:sz="0" w:space="0" w:color="auto"/>
              </w:divBdr>
            </w:div>
            <w:div w:id="2036492415">
              <w:marLeft w:val="0"/>
              <w:marRight w:val="0"/>
              <w:marTop w:val="0"/>
              <w:marBottom w:val="0"/>
              <w:divBdr>
                <w:top w:val="none" w:sz="0" w:space="0" w:color="auto"/>
                <w:left w:val="none" w:sz="0" w:space="0" w:color="auto"/>
                <w:bottom w:val="none" w:sz="0" w:space="0" w:color="auto"/>
                <w:right w:val="none" w:sz="0" w:space="0" w:color="auto"/>
              </w:divBdr>
            </w:div>
            <w:div w:id="1756318560">
              <w:marLeft w:val="0"/>
              <w:marRight w:val="0"/>
              <w:marTop w:val="0"/>
              <w:marBottom w:val="0"/>
              <w:divBdr>
                <w:top w:val="none" w:sz="0" w:space="0" w:color="auto"/>
                <w:left w:val="none" w:sz="0" w:space="0" w:color="auto"/>
                <w:bottom w:val="none" w:sz="0" w:space="0" w:color="auto"/>
                <w:right w:val="none" w:sz="0" w:space="0" w:color="auto"/>
              </w:divBdr>
            </w:div>
            <w:div w:id="940140783">
              <w:marLeft w:val="0"/>
              <w:marRight w:val="0"/>
              <w:marTop w:val="0"/>
              <w:marBottom w:val="0"/>
              <w:divBdr>
                <w:top w:val="none" w:sz="0" w:space="0" w:color="auto"/>
                <w:left w:val="none" w:sz="0" w:space="0" w:color="auto"/>
                <w:bottom w:val="none" w:sz="0" w:space="0" w:color="auto"/>
                <w:right w:val="none" w:sz="0" w:space="0" w:color="auto"/>
              </w:divBdr>
            </w:div>
            <w:div w:id="884219940">
              <w:marLeft w:val="0"/>
              <w:marRight w:val="0"/>
              <w:marTop w:val="0"/>
              <w:marBottom w:val="0"/>
              <w:divBdr>
                <w:top w:val="none" w:sz="0" w:space="0" w:color="auto"/>
                <w:left w:val="none" w:sz="0" w:space="0" w:color="auto"/>
                <w:bottom w:val="none" w:sz="0" w:space="0" w:color="auto"/>
                <w:right w:val="none" w:sz="0" w:space="0" w:color="auto"/>
              </w:divBdr>
            </w:div>
            <w:div w:id="163054689">
              <w:marLeft w:val="0"/>
              <w:marRight w:val="0"/>
              <w:marTop w:val="0"/>
              <w:marBottom w:val="0"/>
              <w:divBdr>
                <w:top w:val="none" w:sz="0" w:space="0" w:color="auto"/>
                <w:left w:val="none" w:sz="0" w:space="0" w:color="auto"/>
                <w:bottom w:val="none" w:sz="0" w:space="0" w:color="auto"/>
                <w:right w:val="none" w:sz="0" w:space="0" w:color="auto"/>
              </w:divBdr>
            </w:div>
            <w:div w:id="19830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9443">
      <w:bodyDiv w:val="1"/>
      <w:marLeft w:val="0"/>
      <w:marRight w:val="0"/>
      <w:marTop w:val="0"/>
      <w:marBottom w:val="0"/>
      <w:divBdr>
        <w:top w:val="none" w:sz="0" w:space="0" w:color="auto"/>
        <w:left w:val="none" w:sz="0" w:space="0" w:color="auto"/>
        <w:bottom w:val="none" w:sz="0" w:space="0" w:color="auto"/>
        <w:right w:val="none" w:sz="0" w:space="0" w:color="auto"/>
      </w:divBdr>
    </w:div>
    <w:div w:id="848759826">
      <w:bodyDiv w:val="1"/>
      <w:marLeft w:val="0"/>
      <w:marRight w:val="0"/>
      <w:marTop w:val="0"/>
      <w:marBottom w:val="0"/>
      <w:divBdr>
        <w:top w:val="none" w:sz="0" w:space="0" w:color="auto"/>
        <w:left w:val="none" w:sz="0" w:space="0" w:color="auto"/>
        <w:bottom w:val="none" w:sz="0" w:space="0" w:color="auto"/>
        <w:right w:val="none" w:sz="0" w:space="0" w:color="auto"/>
      </w:divBdr>
      <w:divsChild>
        <w:div w:id="471141438">
          <w:marLeft w:val="0"/>
          <w:marRight w:val="0"/>
          <w:marTop w:val="0"/>
          <w:marBottom w:val="0"/>
          <w:divBdr>
            <w:top w:val="none" w:sz="0" w:space="0" w:color="auto"/>
            <w:left w:val="none" w:sz="0" w:space="0" w:color="auto"/>
            <w:bottom w:val="none" w:sz="0" w:space="0" w:color="auto"/>
            <w:right w:val="none" w:sz="0" w:space="0" w:color="auto"/>
          </w:divBdr>
          <w:divsChild>
            <w:div w:id="1218206410">
              <w:marLeft w:val="0"/>
              <w:marRight w:val="0"/>
              <w:marTop w:val="0"/>
              <w:marBottom w:val="0"/>
              <w:divBdr>
                <w:top w:val="none" w:sz="0" w:space="0" w:color="auto"/>
                <w:left w:val="none" w:sz="0" w:space="0" w:color="auto"/>
                <w:bottom w:val="none" w:sz="0" w:space="0" w:color="auto"/>
                <w:right w:val="none" w:sz="0" w:space="0" w:color="auto"/>
              </w:divBdr>
              <w:divsChild>
                <w:div w:id="1576865621">
                  <w:marLeft w:val="0"/>
                  <w:marRight w:val="0"/>
                  <w:marTop w:val="0"/>
                  <w:marBottom w:val="0"/>
                  <w:divBdr>
                    <w:top w:val="none" w:sz="0" w:space="0" w:color="auto"/>
                    <w:left w:val="none" w:sz="0" w:space="0" w:color="auto"/>
                    <w:bottom w:val="none" w:sz="0" w:space="0" w:color="auto"/>
                    <w:right w:val="none" w:sz="0" w:space="0" w:color="auto"/>
                  </w:divBdr>
                  <w:divsChild>
                    <w:div w:id="170681206">
                      <w:marLeft w:val="0"/>
                      <w:marRight w:val="0"/>
                      <w:marTop w:val="0"/>
                      <w:marBottom w:val="0"/>
                      <w:divBdr>
                        <w:top w:val="none" w:sz="0" w:space="0" w:color="auto"/>
                        <w:left w:val="none" w:sz="0" w:space="0" w:color="auto"/>
                        <w:bottom w:val="none" w:sz="0" w:space="0" w:color="auto"/>
                        <w:right w:val="none" w:sz="0" w:space="0" w:color="auto"/>
                      </w:divBdr>
                      <w:divsChild>
                        <w:div w:id="725225743">
                          <w:marLeft w:val="0"/>
                          <w:marRight w:val="0"/>
                          <w:marTop w:val="0"/>
                          <w:marBottom w:val="0"/>
                          <w:divBdr>
                            <w:top w:val="none" w:sz="0" w:space="0" w:color="auto"/>
                            <w:left w:val="none" w:sz="0" w:space="0" w:color="auto"/>
                            <w:bottom w:val="none" w:sz="0" w:space="0" w:color="auto"/>
                            <w:right w:val="none" w:sz="0" w:space="0" w:color="auto"/>
                          </w:divBdr>
                          <w:divsChild>
                            <w:div w:id="1110121638">
                              <w:marLeft w:val="0"/>
                              <w:marRight w:val="0"/>
                              <w:marTop w:val="0"/>
                              <w:marBottom w:val="0"/>
                              <w:divBdr>
                                <w:top w:val="none" w:sz="0" w:space="0" w:color="auto"/>
                                <w:left w:val="none" w:sz="0" w:space="0" w:color="auto"/>
                                <w:bottom w:val="none" w:sz="0" w:space="0" w:color="auto"/>
                                <w:right w:val="none" w:sz="0" w:space="0" w:color="auto"/>
                              </w:divBdr>
                              <w:divsChild>
                                <w:div w:id="1948809726">
                                  <w:marLeft w:val="0"/>
                                  <w:marRight w:val="0"/>
                                  <w:marTop w:val="0"/>
                                  <w:marBottom w:val="0"/>
                                  <w:divBdr>
                                    <w:top w:val="none" w:sz="0" w:space="0" w:color="auto"/>
                                    <w:left w:val="none" w:sz="0" w:space="0" w:color="auto"/>
                                    <w:bottom w:val="none" w:sz="0" w:space="0" w:color="auto"/>
                                    <w:right w:val="none" w:sz="0" w:space="0" w:color="auto"/>
                                  </w:divBdr>
                                  <w:divsChild>
                                    <w:div w:id="842941454">
                                      <w:marLeft w:val="0"/>
                                      <w:marRight w:val="0"/>
                                      <w:marTop w:val="0"/>
                                      <w:marBottom w:val="0"/>
                                      <w:divBdr>
                                        <w:top w:val="none" w:sz="0" w:space="0" w:color="auto"/>
                                        <w:left w:val="none" w:sz="0" w:space="0" w:color="auto"/>
                                        <w:bottom w:val="none" w:sz="0" w:space="0" w:color="auto"/>
                                        <w:right w:val="none" w:sz="0" w:space="0" w:color="auto"/>
                                      </w:divBdr>
                                      <w:divsChild>
                                        <w:div w:id="1061096233">
                                          <w:marLeft w:val="0"/>
                                          <w:marRight w:val="0"/>
                                          <w:marTop w:val="0"/>
                                          <w:marBottom w:val="0"/>
                                          <w:divBdr>
                                            <w:top w:val="none" w:sz="0" w:space="0" w:color="auto"/>
                                            <w:left w:val="none" w:sz="0" w:space="0" w:color="auto"/>
                                            <w:bottom w:val="none" w:sz="0" w:space="0" w:color="auto"/>
                                            <w:right w:val="none" w:sz="0" w:space="0" w:color="auto"/>
                                          </w:divBdr>
                                          <w:divsChild>
                                            <w:div w:id="751587479">
                                              <w:marLeft w:val="0"/>
                                              <w:marRight w:val="0"/>
                                              <w:marTop w:val="0"/>
                                              <w:marBottom w:val="0"/>
                                              <w:divBdr>
                                                <w:top w:val="none" w:sz="0" w:space="0" w:color="auto"/>
                                                <w:left w:val="none" w:sz="0" w:space="0" w:color="auto"/>
                                                <w:bottom w:val="none" w:sz="0" w:space="0" w:color="auto"/>
                                                <w:right w:val="none" w:sz="0" w:space="0" w:color="auto"/>
                                              </w:divBdr>
                                              <w:divsChild>
                                                <w:div w:id="517043109">
                                                  <w:marLeft w:val="0"/>
                                                  <w:marRight w:val="0"/>
                                                  <w:marTop w:val="0"/>
                                                  <w:marBottom w:val="0"/>
                                                  <w:divBdr>
                                                    <w:top w:val="none" w:sz="0" w:space="0" w:color="auto"/>
                                                    <w:left w:val="none" w:sz="0" w:space="0" w:color="auto"/>
                                                    <w:bottom w:val="none" w:sz="0" w:space="0" w:color="auto"/>
                                                    <w:right w:val="none" w:sz="0" w:space="0" w:color="auto"/>
                                                  </w:divBdr>
                                                  <w:divsChild>
                                                    <w:div w:id="219021553">
                                                      <w:marLeft w:val="0"/>
                                                      <w:marRight w:val="0"/>
                                                      <w:marTop w:val="0"/>
                                                      <w:marBottom w:val="0"/>
                                                      <w:divBdr>
                                                        <w:top w:val="none" w:sz="0" w:space="0" w:color="auto"/>
                                                        <w:left w:val="none" w:sz="0" w:space="0" w:color="auto"/>
                                                        <w:bottom w:val="none" w:sz="0" w:space="0" w:color="auto"/>
                                                        <w:right w:val="none" w:sz="0" w:space="0" w:color="auto"/>
                                                      </w:divBdr>
                                                      <w:divsChild>
                                                        <w:div w:id="2089761893">
                                                          <w:marLeft w:val="0"/>
                                                          <w:marRight w:val="0"/>
                                                          <w:marTop w:val="450"/>
                                                          <w:marBottom w:val="450"/>
                                                          <w:divBdr>
                                                            <w:top w:val="none" w:sz="0" w:space="0" w:color="auto"/>
                                                            <w:left w:val="none" w:sz="0" w:space="0" w:color="auto"/>
                                                            <w:bottom w:val="none" w:sz="0" w:space="0" w:color="auto"/>
                                                            <w:right w:val="none" w:sz="0" w:space="0" w:color="auto"/>
                                                          </w:divBdr>
                                                          <w:divsChild>
                                                            <w:div w:id="2020737868">
                                                              <w:marLeft w:val="0"/>
                                                              <w:marRight w:val="0"/>
                                                              <w:marTop w:val="0"/>
                                                              <w:marBottom w:val="0"/>
                                                              <w:divBdr>
                                                                <w:top w:val="none" w:sz="0" w:space="0" w:color="auto"/>
                                                                <w:left w:val="none" w:sz="0" w:space="0" w:color="auto"/>
                                                                <w:bottom w:val="none" w:sz="0" w:space="0" w:color="auto"/>
                                                                <w:right w:val="none" w:sz="0" w:space="0" w:color="auto"/>
                                                              </w:divBdr>
                                                              <w:divsChild>
                                                                <w:div w:id="1442188705">
                                                                  <w:marLeft w:val="0"/>
                                                                  <w:marRight w:val="0"/>
                                                                  <w:marTop w:val="225"/>
                                                                  <w:marBottom w:val="300"/>
                                                                  <w:divBdr>
                                                                    <w:top w:val="none" w:sz="0" w:space="0" w:color="auto"/>
                                                                    <w:left w:val="none" w:sz="0" w:space="0" w:color="auto"/>
                                                                    <w:bottom w:val="none" w:sz="0" w:space="0" w:color="auto"/>
                                                                    <w:right w:val="none" w:sz="0" w:space="0" w:color="auto"/>
                                                                  </w:divBdr>
                                                                  <w:divsChild>
                                                                    <w:div w:id="741220630">
                                                                      <w:marLeft w:val="0"/>
                                                                      <w:marRight w:val="0"/>
                                                                      <w:marTop w:val="0"/>
                                                                      <w:marBottom w:val="0"/>
                                                                      <w:divBdr>
                                                                        <w:top w:val="none" w:sz="0" w:space="0" w:color="auto"/>
                                                                        <w:left w:val="none" w:sz="0" w:space="0" w:color="auto"/>
                                                                        <w:bottom w:val="none" w:sz="0" w:space="0" w:color="auto"/>
                                                                        <w:right w:val="none" w:sz="0" w:space="0" w:color="auto"/>
                                                                      </w:divBdr>
                                                                      <w:divsChild>
                                                                        <w:div w:id="489565935">
                                                                          <w:marLeft w:val="0"/>
                                                                          <w:marRight w:val="0"/>
                                                                          <w:marTop w:val="0"/>
                                                                          <w:marBottom w:val="0"/>
                                                                          <w:divBdr>
                                                                            <w:top w:val="none" w:sz="0" w:space="0" w:color="auto"/>
                                                                            <w:left w:val="none" w:sz="0" w:space="0" w:color="auto"/>
                                                                            <w:bottom w:val="single" w:sz="6" w:space="23" w:color="F9F9F9"/>
                                                                            <w:right w:val="none" w:sz="0" w:space="0" w:color="auto"/>
                                                                          </w:divBdr>
                                                                          <w:divsChild>
                                                                            <w:div w:id="490222489">
                                                                              <w:marLeft w:val="0"/>
                                                                              <w:marRight w:val="0"/>
                                                                              <w:marTop w:val="0"/>
                                                                              <w:marBottom w:val="0"/>
                                                                              <w:divBdr>
                                                                                <w:top w:val="none" w:sz="0" w:space="0" w:color="auto"/>
                                                                                <w:left w:val="none" w:sz="0" w:space="0" w:color="auto"/>
                                                                                <w:bottom w:val="none" w:sz="0" w:space="0" w:color="auto"/>
                                                                                <w:right w:val="none" w:sz="0" w:space="0" w:color="auto"/>
                                                                              </w:divBdr>
                                                                              <w:divsChild>
                                                                                <w:div w:id="2740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4990347">
      <w:bodyDiv w:val="1"/>
      <w:marLeft w:val="0"/>
      <w:marRight w:val="0"/>
      <w:marTop w:val="0"/>
      <w:marBottom w:val="0"/>
      <w:divBdr>
        <w:top w:val="none" w:sz="0" w:space="0" w:color="auto"/>
        <w:left w:val="none" w:sz="0" w:space="0" w:color="auto"/>
        <w:bottom w:val="none" w:sz="0" w:space="0" w:color="auto"/>
        <w:right w:val="none" w:sz="0" w:space="0" w:color="auto"/>
      </w:divBdr>
    </w:div>
    <w:div w:id="1105611048">
      <w:bodyDiv w:val="1"/>
      <w:marLeft w:val="0"/>
      <w:marRight w:val="0"/>
      <w:marTop w:val="0"/>
      <w:marBottom w:val="0"/>
      <w:divBdr>
        <w:top w:val="none" w:sz="0" w:space="0" w:color="auto"/>
        <w:left w:val="none" w:sz="0" w:space="0" w:color="auto"/>
        <w:bottom w:val="none" w:sz="0" w:space="0" w:color="auto"/>
        <w:right w:val="none" w:sz="0" w:space="0" w:color="auto"/>
      </w:divBdr>
      <w:divsChild>
        <w:div w:id="951745166">
          <w:marLeft w:val="0"/>
          <w:marRight w:val="0"/>
          <w:marTop w:val="0"/>
          <w:marBottom w:val="0"/>
          <w:divBdr>
            <w:top w:val="none" w:sz="0" w:space="0" w:color="auto"/>
            <w:left w:val="none" w:sz="0" w:space="0" w:color="auto"/>
            <w:bottom w:val="none" w:sz="0" w:space="0" w:color="auto"/>
            <w:right w:val="none" w:sz="0" w:space="0" w:color="auto"/>
          </w:divBdr>
          <w:divsChild>
            <w:div w:id="1839536446">
              <w:marLeft w:val="0"/>
              <w:marRight w:val="0"/>
              <w:marTop w:val="0"/>
              <w:marBottom w:val="0"/>
              <w:divBdr>
                <w:top w:val="none" w:sz="0" w:space="0" w:color="auto"/>
                <w:left w:val="none" w:sz="0" w:space="0" w:color="auto"/>
                <w:bottom w:val="none" w:sz="0" w:space="0" w:color="auto"/>
                <w:right w:val="none" w:sz="0" w:space="0" w:color="auto"/>
              </w:divBdr>
            </w:div>
            <w:div w:id="1616058677">
              <w:marLeft w:val="0"/>
              <w:marRight w:val="0"/>
              <w:marTop w:val="0"/>
              <w:marBottom w:val="0"/>
              <w:divBdr>
                <w:top w:val="none" w:sz="0" w:space="0" w:color="auto"/>
                <w:left w:val="none" w:sz="0" w:space="0" w:color="auto"/>
                <w:bottom w:val="none" w:sz="0" w:space="0" w:color="auto"/>
                <w:right w:val="none" w:sz="0" w:space="0" w:color="auto"/>
              </w:divBdr>
            </w:div>
            <w:div w:id="386035469">
              <w:marLeft w:val="0"/>
              <w:marRight w:val="0"/>
              <w:marTop w:val="0"/>
              <w:marBottom w:val="0"/>
              <w:divBdr>
                <w:top w:val="none" w:sz="0" w:space="0" w:color="auto"/>
                <w:left w:val="none" w:sz="0" w:space="0" w:color="auto"/>
                <w:bottom w:val="none" w:sz="0" w:space="0" w:color="auto"/>
                <w:right w:val="none" w:sz="0" w:space="0" w:color="auto"/>
              </w:divBdr>
            </w:div>
            <w:div w:id="2006199133">
              <w:marLeft w:val="0"/>
              <w:marRight w:val="0"/>
              <w:marTop w:val="0"/>
              <w:marBottom w:val="0"/>
              <w:divBdr>
                <w:top w:val="none" w:sz="0" w:space="0" w:color="auto"/>
                <w:left w:val="none" w:sz="0" w:space="0" w:color="auto"/>
                <w:bottom w:val="none" w:sz="0" w:space="0" w:color="auto"/>
                <w:right w:val="none" w:sz="0" w:space="0" w:color="auto"/>
              </w:divBdr>
            </w:div>
            <w:div w:id="362874023">
              <w:marLeft w:val="0"/>
              <w:marRight w:val="0"/>
              <w:marTop w:val="0"/>
              <w:marBottom w:val="0"/>
              <w:divBdr>
                <w:top w:val="none" w:sz="0" w:space="0" w:color="auto"/>
                <w:left w:val="none" w:sz="0" w:space="0" w:color="auto"/>
                <w:bottom w:val="none" w:sz="0" w:space="0" w:color="auto"/>
                <w:right w:val="none" w:sz="0" w:space="0" w:color="auto"/>
              </w:divBdr>
            </w:div>
            <w:div w:id="2114082403">
              <w:marLeft w:val="0"/>
              <w:marRight w:val="0"/>
              <w:marTop w:val="0"/>
              <w:marBottom w:val="0"/>
              <w:divBdr>
                <w:top w:val="none" w:sz="0" w:space="0" w:color="auto"/>
                <w:left w:val="none" w:sz="0" w:space="0" w:color="auto"/>
                <w:bottom w:val="none" w:sz="0" w:space="0" w:color="auto"/>
                <w:right w:val="none" w:sz="0" w:space="0" w:color="auto"/>
              </w:divBdr>
            </w:div>
            <w:div w:id="999428228">
              <w:marLeft w:val="0"/>
              <w:marRight w:val="0"/>
              <w:marTop w:val="0"/>
              <w:marBottom w:val="0"/>
              <w:divBdr>
                <w:top w:val="none" w:sz="0" w:space="0" w:color="auto"/>
                <w:left w:val="none" w:sz="0" w:space="0" w:color="auto"/>
                <w:bottom w:val="none" w:sz="0" w:space="0" w:color="auto"/>
                <w:right w:val="none" w:sz="0" w:space="0" w:color="auto"/>
              </w:divBdr>
            </w:div>
            <w:div w:id="907227679">
              <w:marLeft w:val="0"/>
              <w:marRight w:val="0"/>
              <w:marTop w:val="0"/>
              <w:marBottom w:val="0"/>
              <w:divBdr>
                <w:top w:val="none" w:sz="0" w:space="0" w:color="auto"/>
                <w:left w:val="none" w:sz="0" w:space="0" w:color="auto"/>
                <w:bottom w:val="none" w:sz="0" w:space="0" w:color="auto"/>
                <w:right w:val="none" w:sz="0" w:space="0" w:color="auto"/>
              </w:divBdr>
            </w:div>
            <w:div w:id="1644118065">
              <w:marLeft w:val="0"/>
              <w:marRight w:val="0"/>
              <w:marTop w:val="0"/>
              <w:marBottom w:val="0"/>
              <w:divBdr>
                <w:top w:val="none" w:sz="0" w:space="0" w:color="auto"/>
                <w:left w:val="none" w:sz="0" w:space="0" w:color="auto"/>
                <w:bottom w:val="none" w:sz="0" w:space="0" w:color="auto"/>
                <w:right w:val="none" w:sz="0" w:space="0" w:color="auto"/>
              </w:divBdr>
            </w:div>
            <w:div w:id="872228050">
              <w:marLeft w:val="0"/>
              <w:marRight w:val="0"/>
              <w:marTop w:val="0"/>
              <w:marBottom w:val="0"/>
              <w:divBdr>
                <w:top w:val="none" w:sz="0" w:space="0" w:color="auto"/>
                <w:left w:val="none" w:sz="0" w:space="0" w:color="auto"/>
                <w:bottom w:val="none" w:sz="0" w:space="0" w:color="auto"/>
                <w:right w:val="none" w:sz="0" w:space="0" w:color="auto"/>
              </w:divBdr>
            </w:div>
            <w:div w:id="646978462">
              <w:marLeft w:val="0"/>
              <w:marRight w:val="0"/>
              <w:marTop w:val="0"/>
              <w:marBottom w:val="0"/>
              <w:divBdr>
                <w:top w:val="none" w:sz="0" w:space="0" w:color="auto"/>
                <w:left w:val="none" w:sz="0" w:space="0" w:color="auto"/>
                <w:bottom w:val="none" w:sz="0" w:space="0" w:color="auto"/>
                <w:right w:val="none" w:sz="0" w:space="0" w:color="auto"/>
              </w:divBdr>
            </w:div>
            <w:div w:id="2041972176">
              <w:marLeft w:val="0"/>
              <w:marRight w:val="0"/>
              <w:marTop w:val="0"/>
              <w:marBottom w:val="0"/>
              <w:divBdr>
                <w:top w:val="none" w:sz="0" w:space="0" w:color="auto"/>
                <w:left w:val="none" w:sz="0" w:space="0" w:color="auto"/>
                <w:bottom w:val="none" w:sz="0" w:space="0" w:color="auto"/>
                <w:right w:val="none" w:sz="0" w:space="0" w:color="auto"/>
              </w:divBdr>
            </w:div>
            <w:div w:id="217017949">
              <w:marLeft w:val="0"/>
              <w:marRight w:val="0"/>
              <w:marTop w:val="0"/>
              <w:marBottom w:val="0"/>
              <w:divBdr>
                <w:top w:val="none" w:sz="0" w:space="0" w:color="auto"/>
                <w:left w:val="none" w:sz="0" w:space="0" w:color="auto"/>
                <w:bottom w:val="none" w:sz="0" w:space="0" w:color="auto"/>
                <w:right w:val="none" w:sz="0" w:space="0" w:color="auto"/>
              </w:divBdr>
            </w:div>
            <w:div w:id="498232283">
              <w:marLeft w:val="0"/>
              <w:marRight w:val="0"/>
              <w:marTop w:val="0"/>
              <w:marBottom w:val="0"/>
              <w:divBdr>
                <w:top w:val="none" w:sz="0" w:space="0" w:color="auto"/>
                <w:left w:val="none" w:sz="0" w:space="0" w:color="auto"/>
                <w:bottom w:val="none" w:sz="0" w:space="0" w:color="auto"/>
                <w:right w:val="none" w:sz="0" w:space="0" w:color="auto"/>
              </w:divBdr>
            </w:div>
            <w:div w:id="1582980248">
              <w:marLeft w:val="0"/>
              <w:marRight w:val="0"/>
              <w:marTop w:val="0"/>
              <w:marBottom w:val="0"/>
              <w:divBdr>
                <w:top w:val="none" w:sz="0" w:space="0" w:color="auto"/>
                <w:left w:val="none" w:sz="0" w:space="0" w:color="auto"/>
                <w:bottom w:val="none" w:sz="0" w:space="0" w:color="auto"/>
                <w:right w:val="none" w:sz="0" w:space="0" w:color="auto"/>
              </w:divBdr>
            </w:div>
            <w:div w:id="1168013514">
              <w:marLeft w:val="0"/>
              <w:marRight w:val="0"/>
              <w:marTop w:val="0"/>
              <w:marBottom w:val="0"/>
              <w:divBdr>
                <w:top w:val="none" w:sz="0" w:space="0" w:color="auto"/>
                <w:left w:val="none" w:sz="0" w:space="0" w:color="auto"/>
                <w:bottom w:val="none" w:sz="0" w:space="0" w:color="auto"/>
                <w:right w:val="none" w:sz="0" w:space="0" w:color="auto"/>
              </w:divBdr>
            </w:div>
            <w:div w:id="456997326">
              <w:marLeft w:val="0"/>
              <w:marRight w:val="0"/>
              <w:marTop w:val="0"/>
              <w:marBottom w:val="0"/>
              <w:divBdr>
                <w:top w:val="none" w:sz="0" w:space="0" w:color="auto"/>
                <w:left w:val="none" w:sz="0" w:space="0" w:color="auto"/>
                <w:bottom w:val="none" w:sz="0" w:space="0" w:color="auto"/>
                <w:right w:val="none" w:sz="0" w:space="0" w:color="auto"/>
              </w:divBdr>
            </w:div>
            <w:div w:id="1049306993">
              <w:marLeft w:val="0"/>
              <w:marRight w:val="0"/>
              <w:marTop w:val="0"/>
              <w:marBottom w:val="0"/>
              <w:divBdr>
                <w:top w:val="none" w:sz="0" w:space="0" w:color="auto"/>
                <w:left w:val="none" w:sz="0" w:space="0" w:color="auto"/>
                <w:bottom w:val="none" w:sz="0" w:space="0" w:color="auto"/>
                <w:right w:val="none" w:sz="0" w:space="0" w:color="auto"/>
              </w:divBdr>
            </w:div>
            <w:div w:id="700252703">
              <w:marLeft w:val="0"/>
              <w:marRight w:val="0"/>
              <w:marTop w:val="0"/>
              <w:marBottom w:val="0"/>
              <w:divBdr>
                <w:top w:val="none" w:sz="0" w:space="0" w:color="auto"/>
                <w:left w:val="none" w:sz="0" w:space="0" w:color="auto"/>
                <w:bottom w:val="none" w:sz="0" w:space="0" w:color="auto"/>
                <w:right w:val="none" w:sz="0" w:space="0" w:color="auto"/>
              </w:divBdr>
            </w:div>
            <w:div w:id="1585607738">
              <w:marLeft w:val="0"/>
              <w:marRight w:val="0"/>
              <w:marTop w:val="0"/>
              <w:marBottom w:val="0"/>
              <w:divBdr>
                <w:top w:val="none" w:sz="0" w:space="0" w:color="auto"/>
                <w:left w:val="none" w:sz="0" w:space="0" w:color="auto"/>
                <w:bottom w:val="none" w:sz="0" w:space="0" w:color="auto"/>
                <w:right w:val="none" w:sz="0" w:space="0" w:color="auto"/>
              </w:divBdr>
            </w:div>
            <w:div w:id="2109692282">
              <w:marLeft w:val="0"/>
              <w:marRight w:val="0"/>
              <w:marTop w:val="0"/>
              <w:marBottom w:val="0"/>
              <w:divBdr>
                <w:top w:val="none" w:sz="0" w:space="0" w:color="auto"/>
                <w:left w:val="none" w:sz="0" w:space="0" w:color="auto"/>
                <w:bottom w:val="none" w:sz="0" w:space="0" w:color="auto"/>
                <w:right w:val="none" w:sz="0" w:space="0" w:color="auto"/>
              </w:divBdr>
            </w:div>
            <w:div w:id="887956407">
              <w:marLeft w:val="0"/>
              <w:marRight w:val="0"/>
              <w:marTop w:val="0"/>
              <w:marBottom w:val="0"/>
              <w:divBdr>
                <w:top w:val="none" w:sz="0" w:space="0" w:color="auto"/>
                <w:left w:val="none" w:sz="0" w:space="0" w:color="auto"/>
                <w:bottom w:val="none" w:sz="0" w:space="0" w:color="auto"/>
                <w:right w:val="none" w:sz="0" w:space="0" w:color="auto"/>
              </w:divBdr>
            </w:div>
            <w:div w:id="711611265">
              <w:marLeft w:val="0"/>
              <w:marRight w:val="0"/>
              <w:marTop w:val="0"/>
              <w:marBottom w:val="0"/>
              <w:divBdr>
                <w:top w:val="none" w:sz="0" w:space="0" w:color="auto"/>
                <w:left w:val="none" w:sz="0" w:space="0" w:color="auto"/>
                <w:bottom w:val="none" w:sz="0" w:space="0" w:color="auto"/>
                <w:right w:val="none" w:sz="0" w:space="0" w:color="auto"/>
              </w:divBdr>
            </w:div>
            <w:div w:id="604114350">
              <w:marLeft w:val="0"/>
              <w:marRight w:val="0"/>
              <w:marTop w:val="0"/>
              <w:marBottom w:val="0"/>
              <w:divBdr>
                <w:top w:val="none" w:sz="0" w:space="0" w:color="auto"/>
                <w:left w:val="none" w:sz="0" w:space="0" w:color="auto"/>
                <w:bottom w:val="none" w:sz="0" w:space="0" w:color="auto"/>
                <w:right w:val="none" w:sz="0" w:space="0" w:color="auto"/>
              </w:divBdr>
            </w:div>
            <w:div w:id="1585140254">
              <w:marLeft w:val="0"/>
              <w:marRight w:val="0"/>
              <w:marTop w:val="0"/>
              <w:marBottom w:val="0"/>
              <w:divBdr>
                <w:top w:val="none" w:sz="0" w:space="0" w:color="auto"/>
                <w:left w:val="none" w:sz="0" w:space="0" w:color="auto"/>
                <w:bottom w:val="none" w:sz="0" w:space="0" w:color="auto"/>
                <w:right w:val="none" w:sz="0" w:space="0" w:color="auto"/>
              </w:divBdr>
            </w:div>
            <w:div w:id="1904219779">
              <w:marLeft w:val="0"/>
              <w:marRight w:val="0"/>
              <w:marTop w:val="0"/>
              <w:marBottom w:val="0"/>
              <w:divBdr>
                <w:top w:val="none" w:sz="0" w:space="0" w:color="auto"/>
                <w:left w:val="none" w:sz="0" w:space="0" w:color="auto"/>
                <w:bottom w:val="none" w:sz="0" w:space="0" w:color="auto"/>
                <w:right w:val="none" w:sz="0" w:space="0" w:color="auto"/>
              </w:divBdr>
            </w:div>
            <w:div w:id="505948346">
              <w:marLeft w:val="0"/>
              <w:marRight w:val="0"/>
              <w:marTop w:val="0"/>
              <w:marBottom w:val="0"/>
              <w:divBdr>
                <w:top w:val="none" w:sz="0" w:space="0" w:color="auto"/>
                <w:left w:val="none" w:sz="0" w:space="0" w:color="auto"/>
                <w:bottom w:val="none" w:sz="0" w:space="0" w:color="auto"/>
                <w:right w:val="none" w:sz="0" w:space="0" w:color="auto"/>
              </w:divBdr>
            </w:div>
            <w:div w:id="185291090">
              <w:marLeft w:val="0"/>
              <w:marRight w:val="0"/>
              <w:marTop w:val="0"/>
              <w:marBottom w:val="0"/>
              <w:divBdr>
                <w:top w:val="none" w:sz="0" w:space="0" w:color="auto"/>
                <w:left w:val="none" w:sz="0" w:space="0" w:color="auto"/>
                <w:bottom w:val="none" w:sz="0" w:space="0" w:color="auto"/>
                <w:right w:val="none" w:sz="0" w:space="0" w:color="auto"/>
              </w:divBdr>
            </w:div>
            <w:div w:id="1269896847">
              <w:marLeft w:val="0"/>
              <w:marRight w:val="0"/>
              <w:marTop w:val="0"/>
              <w:marBottom w:val="0"/>
              <w:divBdr>
                <w:top w:val="none" w:sz="0" w:space="0" w:color="auto"/>
                <w:left w:val="none" w:sz="0" w:space="0" w:color="auto"/>
                <w:bottom w:val="none" w:sz="0" w:space="0" w:color="auto"/>
                <w:right w:val="none" w:sz="0" w:space="0" w:color="auto"/>
              </w:divBdr>
            </w:div>
            <w:div w:id="47075885">
              <w:marLeft w:val="0"/>
              <w:marRight w:val="0"/>
              <w:marTop w:val="0"/>
              <w:marBottom w:val="0"/>
              <w:divBdr>
                <w:top w:val="none" w:sz="0" w:space="0" w:color="auto"/>
                <w:left w:val="none" w:sz="0" w:space="0" w:color="auto"/>
                <w:bottom w:val="none" w:sz="0" w:space="0" w:color="auto"/>
                <w:right w:val="none" w:sz="0" w:space="0" w:color="auto"/>
              </w:divBdr>
            </w:div>
            <w:div w:id="4130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505">
      <w:bodyDiv w:val="1"/>
      <w:marLeft w:val="0"/>
      <w:marRight w:val="0"/>
      <w:marTop w:val="0"/>
      <w:marBottom w:val="0"/>
      <w:divBdr>
        <w:top w:val="none" w:sz="0" w:space="0" w:color="auto"/>
        <w:left w:val="none" w:sz="0" w:space="0" w:color="auto"/>
        <w:bottom w:val="none" w:sz="0" w:space="0" w:color="auto"/>
        <w:right w:val="none" w:sz="0" w:space="0" w:color="auto"/>
      </w:divBdr>
      <w:divsChild>
        <w:div w:id="405998578">
          <w:marLeft w:val="0"/>
          <w:marRight w:val="0"/>
          <w:marTop w:val="0"/>
          <w:marBottom w:val="0"/>
          <w:divBdr>
            <w:top w:val="none" w:sz="0" w:space="0" w:color="auto"/>
            <w:left w:val="none" w:sz="0" w:space="0" w:color="auto"/>
            <w:bottom w:val="none" w:sz="0" w:space="0" w:color="auto"/>
            <w:right w:val="none" w:sz="0" w:space="0" w:color="auto"/>
          </w:divBdr>
          <w:divsChild>
            <w:div w:id="563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59169">
      <w:bodyDiv w:val="1"/>
      <w:marLeft w:val="0"/>
      <w:marRight w:val="0"/>
      <w:marTop w:val="0"/>
      <w:marBottom w:val="0"/>
      <w:divBdr>
        <w:top w:val="none" w:sz="0" w:space="0" w:color="auto"/>
        <w:left w:val="none" w:sz="0" w:space="0" w:color="auto"/>
        <w:bottom w:val="none" w:sz="0" w:space="0" w:color="auto"/>
        <w:right w:val="none" w:sz="0" w:space="0" w:color="auto"/>
      </w:divBdr>
    </w:div>
    <w:div w:id="1693605587">
      <w:bodyDiv w:val="1"/>
      <w:marLeft w:val="0"/>
      <w:marRight w:val="0"/>
      <w:marTop w:val="0"/>
      <w:marBottom w:val="0"/>
      <w:divBdr>
        <w:top w:val="none" w:sz="0" w:space="0" w:color="auto"/>
        <w:left w:val="none" w:sz="0" w:space="0" w:color="auto"/>
        <w:bottom w:val="none" w:sz="0" w:space="0" w:color="auto"/>
        <w:right w:val="none" w:sz="0" w:space="0" w:color="auto"/>
      </w:divBdr>
    </w:div>
    <w:div w:id="1699087944">
      <w:bodyDiv w:val="1"/>
      <w:marLeft w:val="0"/>
      <w:marRight w:val="0"/>
      <w:marTop w:val="0"/>
      <w:marBottom w:val="0"/>
      <w:divBdr>
        <w:top w:val="none" w:sz="0" w:space="0" w:color="auto"/>
        <w:left w:val="none" w:sz="0" w:space="0" w:color="auto"/>
        <w:bottom w:val="none" w:sz="0" w:space="0" w:color="auto"/>
        <w:right w:val="none" w:sz="0" w:space="0" w:color="auto"/>
      </w:divBdr>
      <w:divsChild>
        <w:div w:id="405803492">
          <w:marLeft w:val="0"/>
          <w:marRight w:val="0"/>
          <w:marTop w:val="0"/>
          <w:marBottom w:val="0"/>
          <w:divBdr>
            <w:top w:val="none" w:sz="0" w:space="0" w:color="auto"/>
            <w:left w:val="none" w:sz="0" w:space="0" w:color="auto"/>
            <w:bottom w:val="none" w:sz="0" w:space="0" w:color="auto"/>
            <w:right w:val="none" w:sz="0" w:space="0" w:color="auto"/>
          </w:divBdr>
          <w:divsChild>
            <w:div w:id="1575047057">
              <w:marLeft w:val="0"/>
              <w:marRight w:val="0"/>
              <w:marTop w:val="0"/>
              <w:marBottom w:val="0"/>
              <w:divBdr>
                <w:top w:val="none" w:sz="0" w:space="0" w:color="auto"/>
                <w:left w:val="none" w:sz="0" w:space="0" w:color="auto"/>
                <w:bottom w:val="none" w:sz="0" w:space="0" w:color="auto"/>
                <w:right w:val="none" w:sz="0" w:space="0" w:color="auto"/>
              </w:divBdr>
              <w:divsChild>
                <w:div w:id="1594389258">
                  <w:marLeft w:val="0"/>
                  <w:marRight w:val="0"/>
                  <w:marTop w:val="0"/>
                  <w:marBottom w:val="0"/>
                  <w:divBdr>
                    <w:top w:val="none" w:sz="0" w:space="0" w:color="auto"/>
                    <w:left w:val="none" w:sz="0" w:space="0" w:color="auto"/>
                    <w:bottom w:val="none" w:sz="0" w:space="0" w:color="auto"/>
                    <w:right w:val="none" w:sz="0" w:space="0" w:color="auto"/>
                  </w:divBdr>
                  <w:divsChild>
                    <w:div w:id="1024942997">
                      <w:marLeft w:val="0"/>
                      <w:marRight w:val="0"/>
                      <w:marTop w:val="0"/>
                      <w:marBottom w:val="0"/>
                      <w:divBdr>
                        <w:top w:val="none" w:sz="0" w:space="0" w:color="auto"/>
                        <w:left w:val="none" w:sz="0" w:space="0" w:color="auto"/>
                        <w:bottom w:val="none" w:sz="0" w:space="0" w:color="auto"/>
                        <w:right w:val="none" w:sz="0" w:space="0" w:color="auto"/>
                      </w:divBdr>
                      <w:divsChild>
                        <w:div w:id="977994400">
                          <w:marLeft w:val="0"/>
                          <w:marRight w:val="0"/>
                          <w:marTop w:val="0"/>
                          <w:marBottom w:val="0"/>
                          <w:divBdr>
                            <w:top w:val="none" w:sz="0" w:space="0" w:color="auto"/>
                            <w:left w:val="none" w:sz="0" w:space="0" w:color="auto"/>
                            <w:bottom w:val="none" w:sz="0" w:space="0" w:color="auto"/>
                            <w:right w:val="none" w:sz="0" w:space="0" w:color="auto"/>
                          </w:divBdr>
                          <w:divsChild>
                            <w:div w:id="1447459860">
                              <w:marLeft w:val="0"/>
                              <w:marRight w:val="0"/>
                              <w:marTop w:val="0"/>
                              <w:marBottom w:val="0"/>
                              <w:divBdr>
                                <w:top w:val="none" w:sz="0" w:space="0" w:color="auto"/>
                                <w:left w:val="none" w:sz="0" w:space="0" w:color="auto"/>
                                <w:bottom w:val="none" w:sz="0" w:space="0" w:color="auto"/>
                                <w:right w:val="none" w:sz="0" w:space="0" w:color="auto"/>
                              </w:divBdr>
                              <w:divsChild>
                                <w:div w:id="1386760279">
                                  <w:marLeft w:val="0"/>
                                  <w:marRight w:val="0"/>
                                  <w:marTop w:val="0"/>
                                  <w:marBottom w:val="0"/>
                                  <w:divBdr>
                                    <w:top w:val="none" w:sz="0" w:space="0" w:color="auto"/>
                                    <w:left w:val="none" w:sz="0" w:space="0" w:color="auto"/>
                                    <w:bottom w:val="none" w:sz="0" w:space="0" w:color="auto"/>
                                    <w:right w:val="none" w:sz="0" w:space="0" w:color="auto"/>
                                  </w:divBdr>
                                  <w:divsChild>
                                    <w:div w:id="813373187">
                                      <w:marLeft w:val="0"/>
                                      <w:marRight w:val="0"/>
                                      <w:marTop w:val="0"/>
                                      <w:marBottom w:val="0"/>
                                      <w:divBdr>
                                        <w:top w:val="none" w:sz="0" w:space="0" w:color="auto"/>
                                        <w:left w:val="none" w:sz="0" w:space="0" w:color="auto"/>
                                        <w:bottom w:val="none" w:sz="0" w:space="0" w:color="auto"/>
                                        <w:right w:val="none" w:sz="0" w:space="0" w:color="auto"/>
                                      </w:divBdr>
                                      <w:divsChild>
                                        <w:div w:id="62802417">
                                          <w:marLeft w:val="0"/>
                                          <w:marRight w:val="0"/>
                                          <w:marTop w:val="0"/>
                                          <w:marBottom w:val="0"/>
                                          <w:divBdr>
                                            <w:top w:val="none" w:sz="0" w:space="0" w:color="auto"/>
                                            <w:left w:val="none" w:sz="0" w:space="0" w:color="auto"/>
                                            <w:bottom w:val="none" w:sz="0" w:space="0" w:color="auto"/>
                                            <w:right w:val="none" w:sz="0" w:space="0" w:color="auto"/>
                                          </w:divBdr>
                                          <w:divsChild>
                                            <w:div w:id="174152987">
                                              <w:marLeft w:val="0"/>
                                              <w:marRight w:val="0"/>
                                              <w:marTop w:val="0"/>
                                              <w:marBottom w:val="0"/>
                                              <w:divBdr>
                                                <w:top w:val="none" w:sz="0" w:space="0" w:color="auto"/>
                                                <w:left w:val="none" w:sz="0" w:space="0" w:color="auto"/>
                                                <w:bottom w:val="none" w:sz="0" w:space="0" w:color="auto"/>
                                                <w:right w:val="none" w:sz="0" w:space="0" w:color="auto"/>
                                              </w:divBdr>
                                              <w:divsChild>
                                                <w:div w:id="620309457">
                                                  <w:marLeft w:val="0"/>
                                                  <w:marRight w:val="0"/>
                                                  <w:marTop w:val="0"/>
                                                  <w:marBottom w:val="0"/>
                                                  <w:divBdr>
                                                    <w:top w:val="none" w:sz="0" w:space="0" w:color="auto"/>
                                                    <w:left w:val="none" w:sz="0" w:space="0" w:color="auto"/>
                                                    <w:bottom w:val="none" w:sz="0" w:space="0" w:color="auto"/>
                                                    <w:right w:val="none" w:sz="0" w:space="0" w:color="auto"/>
                                                  </w:divBdr>
                                                  <w:divsChild>
                                                    <w:div w:id="379673414">
                                                      <w:marLeft w:val="0"/>
                                                      <w:marRight w:val="0"/>
                                                      <w:marTop w:val="0"/>
                                                      <w:marBottom w:val="0"/>
                                                      <w:divBdr>
                                                        <w:top w:val="none" w:sz="0" w:space="0" w:color="auto"/>
                                                        <w:left w:val="none" w:sz="0" w:space="0" w:color="auto"/>
                                                        <w:bottom w:val="none" w:sz="0" w:space="0" w:color="auto"/>
                                                        <w:right w:val="none" w:sz="0" w:space="0" w:color="auto"/>
                                                      </w:divBdr>
                                                      <w:divsChild>
                                                        <w:div w:id="264919327">
                                                          <w:marLeft w:val="0"/>
                                                          <w:marRight w:val="0"/>
                                                          <w:marTop w:val="450"/>
                                                          <w:marBottom w:val="450"/>
                                                          <w:divBdr>
                                                            <w:top w:val="none" w:sz="0" w:space="0" w:color="auto"/>
                                                            <w:left w:val="none" w:sz="0" w:space="0" w:color="auto"/>
                                                            <w:bottom w:val="none" w:sz="0" w:space="0" w:color="auto"/>
                                                            <w:right w:val="none" w:sz="0" w:space="0" w:color="auto"/>
                                                          </w:divBdr>
                                                          <w:divsChild>
                                                            <w:div w:id="1304888150">
                                                              <w:marLeft w:val="0"/>
                                                              <w:marRight w:val="0"/>
                                                              <w:marTop w:val="0"/>
                                                              <w:marBottom w:val="0"/>
                                                              <w:divBdr>
                                                                <w:top w:val="none" w:sz="0" w:space="0" w:color="auto"/>
                                                                <w:left w:val="none" w:sz="0" w:space="0" w:color="auto"/>
                                                                <w:bottom w:val="none" w:sz="0" w:space="0" w:color="auto"/>
                                                                <w:right w:val="none" w:sz="0" w:space="0" w:color="auto"/>
                                                              </w:divBdr>
                                                              <w:divsChild>
                                                                <w:div w:id="1940403603">
                                                                  <w:marLeft w:val="0"/>
                                                                  <w:marRight w:val="0"/>
                                                                  <w:marTop w:val="225"/>
                                                                  <w:marBottom w:val="300"/>
                                                                  <w:divBdr>
                                                                    <w:top w:val="none" w:sz="0" w:space="0" w:color="auto"/>
                                                                    <w:left w:val="none" w:sz="0" w:space="0" w:color="auto"/>
                                                                    <w:bottom w:val="none" w:sz="0" w:space="0" w:color="auto"/>
                                                                    <w:right w:val="none" w:sz="0" w:space="0" w:color="auto"/>
                                                                  </w:divBdr>
                                                                  <w:divsChild>
                                                                    <w:div w:id="1302078533">
                                                                      <w:marLeft w:val="0"/>
                                                                      <w:marRight w:val="0"/>
                                                                      <w:marTop w:val="0"/>
                                                                      <w:marBottom w:val="0"/>
                                                                      <w:divBdr>
                                                                        <w:top w:val="none" w:sz="0" w:space="0" w:color="auto"/>
                                                                        <w:left w:val="none" w:sz="0" w:space="0" w:color="auto"/>
                                                                        <w:bottom w:val="none" w:sz="0" w:space="0" w:color="auto"/>
                                                                        <w:right w:val="none" w:sz="0" w:space="0" w:color="auto"/>
                                                                      </w:divBdr>
                                                                      <w:divsChild>
                                                                        <w:div w:id="1758676335">
                                                                          <w:marLeft w:val="0"/>
                                                                          <w:marRight w:val="0"/>
                                                                          <w:marTop w:val="0"/>
                                                                          <w:marBottom w:val="0"/>
                                                                          <w:divBdr>
                                                                            <w:top w:val="none" w:sz="0" w:space="0" w:color="auto"/>
                                                                            <w:left w:val="none" w:sz="0" w:space="0" w:color="auto"/>
                                                                            <w:bottom w:val="single" w:sz="6" w:space="23" w:color="F9F9F9"/>
                                                                            <w:right w:val="none" w:sz="0" w:space="0" w:color="auto"/>
                                                                          </w:divBdr>
                                                                          <w:divsChild>
                                                                            <w:div w:id="1621565251">
                                                                              <w:marLeft w:val="0"/>
                                                                              <w:marRight w:val="0"/>
                                                                              <w:marTop w:val="0"/>
                                                                              <w:marBottom w:val="0"/>
                                                                              <w:divBdr>
                                                                                <w:top w:val="none" w:sz="0" w:space="0" w:color="auto"/>
                                                                                <w:left w:val="none" w:sz="0" w:space="0" w:color="auto"/>
                                                                                <w:bottom w:val="none" w:sz="0" w:space="0" w:color="auto"/>
                                                                                <w:right w:val="none" w:sz="0" w:space="0" w:color="auto"/>
                                                                              </w:divBdr>
                                                                              <w:divsChild>
                                                                                <w:div w:id="2300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0538330">
      <w:bodyDiv w:val="1"/>
      <w:marLeft w:val="0"/>
      <w:marRight w:val="0"/>
      <w:marTop w:val="0"/>
      <w:marBottom w:val="0"/>
      <w:divBdr>
        <w:top w:val="none" w:sz="0" w:space="0" w:color="auto"/>
        <w:left w:val="none" w:sz="0" w:space="0" w:color="auto"/>
        <w:bottom w:val="none" w:sz="0" w:space="0" w:color="auto"/>
        <w:right w:val="none" w:sz="0" w:space="0" w:color="auto"/>
      </w:divBdr>
    </w:div>
    <w:div w:id="1799300247">
      <w:bodyDiv w:val="1"/>
      <w:marLeft w:val="0"/>
      <w:marRight w:val="0"/>
      <w:marTop w:val="0"/>
      <w:marBottom w:val="0"/>
      <w:divBdr>
        <w:top w:val="none" w:sz="0" w:space="0" w:color="auto"/>
        <w:left w:val="none" w:sz="0" w:space="0" w:color="auto"/>
        <w:bottom w:val="none" w:sz="0" w:space="0" w:color="auto"/>
        <w:right w:val="none" w:sz="0" w:space="0" w:color="auto"/>
      </w:divBdr>
      <w:divsChild>
        <w:div w:id="459346785">
          <w:marLeft w:val="0"/>
          <w:marRight w:val="0"/>
          <w:marTop w:val="0"/>
          <w:marBottom w:val="0"/>
          <w:divBdr>
            <w:top w:val="none" w:sz="0" w:space="0" w:color="auto"/>
            <w:left w:val="none" w:sz="0" w:space="0" w:color="auto"/>
            <w:bottom w:val="none" w:sz="0" w:space="0" w:color="auto"/>
            <w:right w:val="none" w:sz="0" w:space="0" w:color="auto"/>
          </w:divBdr>
          <w:divsChild>
            <w:div w:id="1364747580">
              <w:marLeft w:val="0"/>
              <w:marRight w:val="0"/>
              <w:marTop w:val="0"/>
              <w:marBottom w:val="0"/>
              <w:divBdr>
                <w:top w:val="none" w:sz="0" w:space="0" w:color="auto"/>
                <w:left w:val="none" w:sz="0" w:space="0" w:color="auto"/>
                <w:bottom w:val="none" w:sz="0" w:space="0" w:color="auto"/>
                <w:right w:val="none" w:sz="0" w:space="0" w:color="auto"/>
              </w:divBdr>
            </w:div>
            <w:div w:id="1380862120">
              <w:marLeft w:val="0"/>
              <w:marRight w:val="0"/>
              <w:marTop w:val="0"/>
              <w:marBottom w:val="0"/>
              <w:divBdr>
                <w:top w:val="none" w:sz="0" w:space="0" w:color="auto"/>
                <w:left w:val="none" w:sz="0" w:space="0" w:color="auto"/>
                <w:bottom w:val="none" w:sz="0" w:space="0" w:color="auto"/>
                <w:right w:val="none" w:sz="0" w:space="0" w:color="auto"/>
              </w:divBdr>
            </w:div>
            <w:div w:id="1656058515">
              <w:marLeft w:val="0"/>
              <w:marRight w:val="0"/>
              <w:marTop w:val="0"/>
              <w:marBottom w:val="0"/>
              <w:divBdr>
                <w:top w:val="none" w:sz="0" w:space="0" w:color="auto"/>
                <w:left w:val="none" w:sz="0" w:space="0" w:color="auto"/>
                <w:bottom w:val="none" w:sz="0" w:space="0" w:color="auto"/>
                <w:right w:val="none" w:sz="0" w:space="0" w:color="auto"/>
              </w:divBdr>
            </w:div>
            <w:div w:id="180901728">
              <w:marLeft w:val="0"/>
              <w:marRight w:val="0"/>
              <w:marTop w:val="0"/>
              <w:marBottom w:val="0"/>
              <w:divBdr>
                <w:top w:val="none" w:sz="0" w:space="0" w:color="auto"/>
                <w:left w:val="none" w:sz="0" w:space="0" w:color="auto"/>
                <w:bottom w:val="none" w:sz="0" w:space="0" w:color="auto"/>
                <w:right w:val="none" w:sz="0" w:space="0" w:color="auto"/>
              </w:divBdr>
            </w:div>
            <w:div w:id="707533505">
              <w:marLeft w:val="0"/>
              <w:marRight w:val="0"/>
              <w:marTop w:val="0"/>
              <w:marBottom w:val="0"/>
              <w:divBdr>
                <w:top w:val="none" w:sz="0" w:space="0" w:color="auto"/>
                <w:left w:val="none" w:sz="0" w:space="0" w:color="auto"/>
                <w:bottom w:val="none" w:sz="0" w:space="0" w:color="auto"/>
                <w:right w:val="none" w:sz="0" w:space="0" w:color="auto"/>
              </w:divBdr>
            </w:div>
            <w:div w:id="1885748287">
              <w:marLeft w:val="0"/>
              <w:marRight w:val="0"/>
              <w:marTop w:val="0"/>
              <w:marBottom w:val="0"/>
              <w:divBdr>
                <w:top w:val="none" w:sz="0" w:space="0" w:color="auto"/>
                <w:left w:val="none" w:sz="0" w:space="0" w:color="auto"/>
                <w:bottom w:val="none" w:sz="0" w:space="0" w:color="auto"/>
                <w:right w:val="none" w:sz="0" w:space="0" w:color="auto"/>
              </w:divBdr>
            </w:div>
            <w:div w:id="1356469191">
              <w:marLeft w:val="0"/>
              <w:marRight w:val="0"/>
              <w:marTop w:val="0"/>
              <w:marBottom w:val="0"/>
              <w:divBdr>
                <w:top w:val="none" w:sz="0" w:space="0" w:color="auto"/>
                <w:left w:val="none" w:sz="0" w:space="0" w:color="auto"/>
                <w:bottom w:val="none" w:sz="0" w:space="0" w:color="auto"/>
                <w:right w:val="none" w:sz="0" w:space="0" w:color="auto"/>
              </w:divBdr>
            </w:div>
            <w:div w:id="964582087">
              <w:marLeft w:val="0"/>
              <w:marRight w:val="0"/>
              <w:marTop w:val="0"/>
              <w:marBottom w:val="0"/>
              <w:divBdr>
                <w:top w:val="none" w:sz="0" w:space="0" w:color="auto"/>
                <w:left w:val="none" w:sz="0" w:space="0" w:color="auto"/>
                <w:bottom w:val="none" w:sz="0" w:space="0" w:color="auto"/>
                <w:right w:val="none" w:sz="0" w:space="0" w:color="auto"/>
              </w:divBdr>
            </w:div>
            <w:div w:id="855390537">
              <w:marLeft w:val="0"/>
              <w:marRight w:val="0"/>
              <w:marTop w:val="0"/>
              <w:marBottom w:val="0"/>
              <w:divBdr>
                <w:top w:val="none" w:sz="0" w:space="0" w:color="auto"/>
                <w:left w:val="none" w:sz="0" w:space="0" w:color="auto"/>
                <w:bottom w:val="none" w:sz="0" w:space="0" w:color="auto"/>
                <w:right w:val="none" w:sz="0" w:space="0" w:color="auto"/>
              </w:divBdr>
            </w:div>
            <w:div w:id="1159155083">
              <w:marLeft w:val="0"/>
              <w:marRight w:val="0"/>
              <w:marTop w:val="0"/>
              <w:marBottom w:val="0"/>
              <w:divBdr>
                <w:top w:val="none" w:sz="0" w:space="0" w:color="auto"/>
                <w:left w:val="none" w:sz="0" w:space="0" w:color="auto"/>
                <w:bottom w:val="none" w:sz="0" w:space="0" w:color="auto"/>
                <w:right w:val="none" w:sz="0" w:space="0" w:color="auto"/>
              </w:divBdr>
            </w:div>
            <w:div w:id="1924869940">
              <w:marLeft w:val="0"/>
              <w:marRight w:val="0"/>
              <w:marTop w:val="0"/>
              <w:marBottom w:val="0"/>
              <w:divBdr>
                <w:top w:val="none" w:sz="0" w:space="0" w:color="auto"/>
                <w:left w:val="none" w:sz="0" w:space="0" w:color="auto"/>
                <w:bottom w:val="none" w:sz="0" w:space="0" w:color="auto"/>
                <w:right w:val="none" w:sz="0" w:space="0" w:color="auto"/>
              </w:divBdr>
            </w:div>
            <w:div w:id="1908999594">
              <w:marLeft w:val="0"/>
              <w:marRight w:val="0"/>
              <w:marTop w:val="0"/>
              <w:marBottom w:val="0"/>
              <w:divBdr>
                <w:top w:val="none" w:sz="0" w:space="0" w:color="auto"/>
                <w:left w:val="none" w:sz="0" w:space="0" w:color="auto"/>
                <w:bottom w:val="none" w:sz="0" w:space="0" w:color="auto"/>
                <w:right w:val="none" w:sz="0" w:space="0" w:color="auto"/>
              </w:divBdr>
            </w:div>
            <w:div w:id="1592275805">
              <w:marLeft w:val="0"/>
              <w:marRight w:val="0"/>
              <w:marTop w:val="0"/>
              <w:marBottom w:val="0"/>
              <w:divBdr>
                <w:top w:val="none" w:sz="0" w:space="0" w:color="auto"/>
                <w:left w:val="none" w:sz="0" w:space="0" w:color="auto"/>
                <w:bottom w:val="none" w:sz="0" w:space="0" w:color="auto"/>
                <w:right w:val="none" w:sz="0" w:space="0" w:color="auto"/>
              </w:divBdr>
            </w:div>
            <w:div w:id="219175286">
              <w:marLeft w:val="0"/>
              <w:marRight w:val="0"/>
              <w:marTop w:val="0"/>
              <w:marBottom w:val="0"/>
              <w:divBdr>
                <w:top w:val="none" w:sz="0" w:space="0" w:color="auto"/>
                <w:left w:val="none" w:sz="0" w:space="0" w:color="auto"/>
                <w:bottom w:val="none" w:sz="0" w:space="0" w:color="auto"/>
                <w:right w:val="none" w:sz="0" w:space="0" w:color="auto"/>
              </w:divBdr>
            </w:div>
            <w:div w:id="909655684">
              <w:marLeft w:val="0"/>
              <w:marRight w:val="0"/>
              <w:marTop w:val="0"/>
              <w:marBottom w:val="0"/>
              <w:divBdr>
                <w:top w:val="none" w:sz="0" w:space="0" w:color="auto"/>
                <w:left w:val="none" w:sz="0" w:space="0" w:color="auto"/>
                <w:bottom w:val="none" w:sz="0" w:space="0" w:color="auto"/>
                <w:right w:val="none" w:sz="0" w:space="0" w:color="auto"/>
              </w:divBdr>
            </w:div>
            <w:div w:id="1478915590">
              <w:marLeft w:val="0"/>
              <w:marRight w:val="0"/>
              <w:marTop w:val="0"/>
              <w:marBottom w:val="0"/>
              <w:divBdr>
                <w:top w:val="none" w:sz="0" w:space="0" w:color="auto"/>
                <w:left w:val="none" w:sz="0" w:space="0" w:color="auto"/>
                <w:bottom w:val="none" w:sz="0" w:space="0" w:color="auto"/>
                <w:right w:val="none" w:sz="0" w:space="0" w:color="auto"/>
              </w:divBdr>
            </w:div>
            <w:div w:id="2125687917">
              <w:marLeft w:val="0"/>
              <w:marRight w:val="0"/>
              <w:marTop w:val="0"/>
              <w:marBottom w:val="0"/>
              <w:divBdr>
                <w:top w:val="none" w:sz="0" w:space="0" w:color="auto"/>
                <w:left w:val="none" w:sz="0" w:space="0" w:color="auto"/>
                <w:bottom w:val="none" w:sz="0" w:space="0" w:color="auto"/>
                <w:right w:val="none" w:sz="0" w:space="0" w:color="auto"/>
              </w:divBdr>
            </w:div>
            <w:div w:id="723144073">
              <w:marLeft w:val="0"/>
              <w:marRight w:val="0"/>
              <w:marTop w:val="0"/>
              <w:marBottom w:val="0"/>
              <w:divBdr>
                <w:top w:val="none" w:sz="0" w:space="0" w:color="auto"/>
                <w:left w:val="none" w:sz="0" w:space="0" w:color="auto"/>
                <w:bottom w:val="none" w:sz="0" w:space="0" w:color="auto"/>
                <w:right w:val="none" w:sz="0" w:space="0" w:color="auto"/>
              </w:divBdr>
            </w:div>
            <w:div w:id="811604070">
              <w:marLeft w:val="0"/>
              <w:marRight w:val="0"/>
              <w:marTop w:val="0"/>
              <w:marBottom w:val="0"/>
              <w:divBdr>
                <w:top w:val="none" w:sz="0" w:space="0" w:color="auto"/>
                <w:left w:val="none" w:sz="0" w:space="0" w:color="auto"/>
                <w:bottom w:val="none" w:sz="0" w:space="0" w:color="auto"/>
                <w:right w:val="none" w:sz="0" w:space="0" w:color="auto"/>
              </w:divBdr>
            </w:div>
            <w:div w:id="561403212">
              <w:marLeft w:val="0"/>
              <w:marRight w:val="0"/>
              <w:marTop w:val="0"/>
              <w:marBottom w:val="0"/>
              <w:divBdr>
                <w:top w:val="none" w:sz="0" w:space="0" w:color="auto"/>
                <w:left w:val="none" w:sz="0" w:space="0" w:color="auto"/>
                <w:bottom w:val="none" w:sz="0" w:space="0" w:color="auto"/>
                <w:right w:val="none" w:sz="0" w:space="0" w:color="auto"/>
              </w:divBdr>
            </w:div>
            <w:div w:id="1605730267">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52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6835">
      <w:bodyDiv w:val="1"/>
      <w:marLeft w:val="0"/>
      <w:marRight w:val="0"/>
      <w:marTop w:val="0"/>
      <w:marBottom w:val="0"/>
      <w:divBdr>
        <w:top w:val="none" w:sz="0" w:space="0" w:color="auto"/>
        <w:left w:val="none" w:sz="0" w:space="0" w:color="auto"/>
        <w:bottom w:val="none" w:sz="0" w:space="0" w:color="auto"/>
        <w:right w:val="none" w:sz="0" w:space="0" w:color="auto"/>
      </w:divBdr>
      <w:divsChild>
        <w:div w:id="1770543600">
          <w:marLeft w:val="0"/>
          <w:marRight w:val="0"/>
          <w:marTop w:val="0"/>
          <w:marBottom w:val="0"/>
          <w:divBdr>
            <w:top w:val="none" w:sz="0" w:space="0" w:color="auto"/>
            <w:left w:val="none" w:sz="0" w:space="0" w:color="auto"/>
            <w:bottom w:val="none" w:sz="0" w:space="0" w:color="auto"/>
            <w:right w:val="none" w:sz="0" w:space="0" w:color="auto"/>
          </w:divBdr>
          <w:divsChild>
            <w:div w:id="1314867794">
              <w:marLeft w:val="0"/>
              <w:marRight w:val="0"/>
              <w:marTop w:val="0"/>
              <w:marBottom w:val="0"/>
              <w:divBdr>
                <w:top w:val="none" w:sz="0" w:space="0" w:color="auto"/>
                <w:left w:val="none" w:sz="0" w:space="0" w:color="auto"/>
                <w:bottom w:val="none" w:sz="0" w:space="0" w:color="auto"/>
                <w:right w:val="none" w:sz="0" w:space="0" w:color="auto"/>
              </w:divBdr>
            </w:div>
            <w:div w:id="1349869508">
              <w:marLeft w:val="0"/>
              <w:marRight w:val="0"/>
              <w:marTop w:val="0"/>
              <w:marBottom w:val="0"/>
              <w:divBdr>
                <w:top w:val="none" w:sz="0" w:space="0" w:color="auto"/>
                <w:left w:val="none" w:sz="0" w:space="0" w:color="auto"/>
                <w:bottom w:val="none" w:sz="0" w:space="0" w:color="auto"/>
                <w:right w:val="none" w:sz="0" w:space="0" w:color="auto"/>
              </w:divBdr>
            </w:div>
            <w:div w:id="338965535">
              <w:marLeft w:val="0"/>
              <w:marRight w:val="0"/>
              <w:marTop w:val="0"/>
              <w:marBottom w:val="0"/>
              <w:divBdr>
                <w:top w:val="none" w:sz="0" w:space="0" w:color="auto"/>
                <w:left w:val="none" w:sz="0" w:space="0" w:color="auto"/>
                <w:bottom w:val="none" w:sz="0" w:space="0" w:color="auto"/>
                <w:right w:val="none" w:sz="0" w:space="0" w:color="auto"/>
              </w:divBdr>
            </w:div>
            <w:div w:id="646130202">
              <w:marLeft w:val="0"/>
              <w:marRight w:val="0"/>
              <w:marTop w:val="0"/>
              <w:marBottom w:val="0"/>
              <w:divBdr>
                <w:top w:val="none" w:sz="0" w:space="0" w:color="auto"/>
                <w:left w:val="none" w:sz="0" w:space="0" w:color="auto"/>
                <w:bottom w:val="none" w:sz="0" w:space="0" w:color="auto"/>
                <w:right w:val="none" w:sz="0" w:space="0" w:color="auto"/>
              </w:divBdr>
            </w:div>
            <w:div w:id="688988899">
              <w:marLeft w:val="0"/>
              <w:marRight w:val="0"/>
              <w:marTop w:val="0"/>
              <w:marBottom w:val="0"/>
              <w:divBdr>
                <w:top w:val="none" w:sz="0" w:space="0" w:color="auto"/>
                <w:left w:val="none" w:sz="0" w:space="0" w:color="auto"/>
                <w:bottom w:val="none" w:sz="0" w:space="0" w:color="auto"/>
                <w:right w:val="none" w:sz="0" w:space="0" w:color="auto"/>
              </w:divBdr>
            </w:div>
            <w:div w:id="1683386785">
              <w:marLeft w:val="0"/>
              <w:marRight w:val="0"/>
              <w:marTop w:val="0"/>
              <w:marBottom w:val="0"/>
              <w:divBdr>
                <w:top w:val="none" w:sz="0" w:space="0" w:color="auto"/>
                <w:left w:val="none" w:sz="0" w:space="0" w:color="auto"/>
                <w:bottom w:val="none" w:sz="0" w:space="0" w:color="auto"/>
                <w:right w:val="none" w:sz="0" w:space="0" w:color="auto"/>
              </w:divBdr>
            </w:div>
            <w:div w:id="1168447537">
              <w:marLeft w:val="0"/>
              <w:marRight w:val="0"/>
              <w:marTop w:val="0"/>
              <w:marBottom w:val="0"/>
              <w:divBdr>
                <w:top w:val="none" w:sz="0" w:space="0" w:color="auto"/>
                <w:left w:val="none" w:sz="0" w:space="0" w:color="auto"/>
                <w:bottom w:val="none" w:sz="0" w:space="0" w:color="auto"/>
                <w:right w:val="none" w:sz="0" w:space="0" w:color="auto"/>
              </w:divBdr>
            </w:div>
            <w:div w:id="360132691">
              <w:marLeft w:val="0"/>
              <w:marRight w:val="0"/>
              <w:marTop w:val="0"/>
              <w:marBottom w:val="0"/>
              <w:divBdr>
                <w:top w:val="none" w:sz="0" w:space="0" w:color="auto"/>
                <w:left w:val="none" w:sz="0" w:space="0" w:color="auto"/>
                <w:bottom w:val="none" w:sz="0" w:space="0" w:color="auto"/>
                <w:right w:val="none" w:sz="0" w:space="0" w:color="auto"/>
              </w:divBdr>
            </w:div>
            <w:div w:id="1851721060">
              <w:marLeft w:val="0"/>
              <w:marRight w:val="0"/>
              <w:marTop w:val="0"/>
              <w:marBottom w:val="0"/>
              <w:divBdr>
                <w:top w:val="none" w:sz="0" w:space="0" w:color="auto"/>
                <w:left w:val="none" w:sz="0" w:space="0" w:color="auto"/>
                <w:bottom w:val="none" w:sz="0" w:space="0" w:color="auto"/>
                <w:right w:val="none" w:sz="0" w:space="0" w:color="auto"/>
              </w:divBdr>
            </w:div>
            <w:div w:id="13461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5186">
      <w:bodyDiv w:val="1"/>
      <w:marLeft w:val="0"/>
      <w:marRight w:val="0"/>
      <w:marTop w:val="0"/>
      <w:marBottom w:val="0"/>
      <w:divBdr>
        <w:top w:val="none" w:sz="0" w:space="0" w:color="auto"/>
        <w:left w:val="none" w:sz="0" w:space="0" w:color="auto"/>
        <w:bottom w:val="none" w:sz="0" w:space="0" w:color="auto"/>
        <w:right w:val="none" w:sz="0" w:space="0" w:color="auto"/>
      </w:divBdr>
      <w:divsChild>
        <w:div w:id="15811305">
          <w:marLeft w:val="0"/>
          <w:marRight w:val="0"/>
          <w:marTop w:val="0"/>
          <w:marBottom w:val="0"/>
          <w:divBdr>
            <w:top w:val="none" w:sz="0" w:space="0" w:color="auto"/>
            <w:left w:val="none" w:sz="0" w:space="0" w:color="auto"/>
            <w:bottom w:val="none" w:sz="0" w:space="0" w:color="auto"/>
            <w:right w:val="none" w:sz="0" w:space="0" w:color="auto"/>
          </w:divBdr>
          <w:divsChild>
            <w:div w:id="12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6187">
      <w:bodyDiv w:val="1"/>
      <w:marLeft w:val="0"/>
      <w:marRight w:val="0"/>
      <w:marTop w:val="0"/>
      <w:marBottom w:val="0"/>
      <w:divBdr>
        <w:top w:val="none" w:sz="0" w:space="0" w:color="auto"/>
        <w:left w:val="none" w:sz="0" w:space="0" w:color="auto"/>
        <w:bottom w:val="none" w:sz="0" w:space="0" w:color="auto"/>
        <w:right w:val="none" w:sz="0" w:space="0" w:color="auto"/>
      </w:divBdr>
      <w:divsChild>
        <w:div w:id="48002036">
          <w:marLeft w:val="0"/>
          <w:marRight w:val="0"/>
          <w:marTop w:val="0"/>
          <w:marBottom w:val="0"/>
          <w:divBdr>
            <w:top w:val="none" w:sz="0" w:space="0" w:color="auto"/>
            <w:left w:val="none" w:sz="0" w:space="0" w:color="auto"/>
            <w:bottom w:val="none" w:sz="0" w:space="0" w:color="auto"/>
            <w:right w:val="none" w:sz="0" w:space="0" w:color="auto"/>
          </w:divBdr>
          <w:divsChild>
            <w:div w:id="1464693762">
              <w:marLeft w:val="0"/>
              <w:marRight w:val="0"/>
              <w:marTop w:val="0"/>
              <w:marBottom w:val="0"/>
              <w:divBdr>
                <w:top w:val="none" w:sz="0" w:space="0" w:color="auto"/>
                <w:left w:val="none" w:sz="0" w:space="0" w:color="auto"/>
                <w:bottom w:val="none" w:sz="0" w:space="0" w:color="auto"/>
                <w:right w:val="none" w:sz="0" w:space="0" w:color="auto"/>
              </w:divBdr>
            </w:div>
            <w:div w:id="288560575">
              <w:marLeft w:val="0"/>
              <w:marRight w:val="0"/>
              <w:marTop w:val="0"/>
              <w:marBottom w:val="0"/>
              <w:divBdr>
                <w:top w:val="none" w:sz="0" w:space="0" w:color="auto"/>
                <w:left w:val="none" w:sz="0" w:space="0" w:color="auto"/>
                <w:bottom w:val="none" w:sz="0" w:space="0" w:color="auto"/>
                <w:right w:val="none" w:sz="0" w:space="0" w:color="auto"/>
              </w:divBdr>
            </w:div>
            <w:div w:id="1504514984">
              <w:marLeft w:val="0"/>
              <w:marRight w:val="0"/>
              <w:marTop w:val="0"/>
              <w:marBottom w:val="0"/>
              <w:divBdr>
                <w:top w:val="none" w:sz="0" w:space="0" w:color="auto"/>
                <w:left w:val="none" w:sz="0" w:space="0" w:color="auto"/>
                <w:bottom w:val="none" w:sz="0" w:space="0" w:color="auto"/>
                <w:right w:val="none" w:sz="0" w:space="0" w:color="auto"/>
              </w:divBdr>
            </w:div>
            <w:div w:id="273905601">
              <w:marLeft w:val="0"/>
              <w:marRight w:val="0"/>
              <w:marTop w:val="0"/>
              <w:marBottom w:val="0"/>
              <w:divBdr>
                <w:top w:val="none" w:sz="0" w:space="0" w:color="auto"/>
                <w:left w:val="none" w:sz="0" w:space="0" w:color="auto"/>
                <w:bottom w:val="none" w:sz="0" w:space="0" w:color="auto"/>
                <w:right w:val="none" w:sz="0" w:space="0" w:color="auto"/>
              </w:divBdr>
            </w:div>
            <w:div w:id="1232547386">
              <w:marLeft w:val="0"/>
              <w:marRight w:val="0"/>
              <w:marTop w:val="0"/>
              <w:marBottom w:val="0"/>
              <w:divBdr>
                <w:top w:val="none" w:sz="0" w:space="0" w:color="auto"/>
                <w:left w:val="none" w:sz="0" w:space="0" w:color="auto"/>
                <w:bottom w:val="none" w:sz="0" w:space="0" w:color="auto"/>
                <w:right w:val="none" w:sz="0" w:space="0" w:color="auto"/>
              </w:divBdr>
            </w:div>
            <w:div w:id="222953487">
              <w:marLeft w:val="0"/>
              <w:marRight w:val="0"/>
              <w:marTop w:val="0"/>
              <w:marBottom w:val="0"/>
              <w:divBdr>
                <w:top w:val="none" w:sz="0" w:space="0" w:color="auto"/>
                <w:left w:val="none" w:sz="0" w:space="0" w:color="auto"/>
                <w:bottom w:val="none" w:sz="0" w:space="0" w:color="auto"/>
                <w:right w:val="none" w:sz="0" w:space="0" w:color="auto"/>
              </w:divBdr>
            </w:div>
            <w:div w:id="1303921629">
              <w:marLeft w:val="0"/>
              <w:marRight w:val="0"/>
              <w:marTop w:val="0"/>
              <w:marBottom w:val="0"/>
              <w:divBdr>
                <w:top w:val="none" w:sz="0" w:space="0" w:color="auto"/>
                <w:left w:val="none" w:sz="0" w:space="0" w:color="auto"/>
                <w:bottom w:val="none" w:sz="0" w:space="0" w:color="auto"/>
                <w:right w:val="none" w:sz="0" w:space="0" w:color="auto"/>
              </w:divBdr>
            </w:div>
            <w:div w:id="364914152">
              <w:marLeft w:val="0"/>
              <w:marRight w:val="0"/>
              <w:marTop w:val="0"/>
              <w:marBottom w:val="0"/>
              <w:divBdr>
                <w:top w:val="none" w:sz="0" w:space="0" w:color="auto"/>
                <w:left w:val="none" w:sz="0" w:space="0" w:color="auto"/>
                <w:bottom w:val="none" w:sz="0" w:space="0" w:color="auto"/>
                <w:right w:val="none" w:sz="0" w:space="0" w:color="auto"/>
              </w:divBdr>
            </w:div>
            <w:div w:id="1433864985">
              <w:marLeft w:val="0"/>
              <w:marRight w:val="0"/>
              <w:marTop w:val="0"/>
              <w:marBottom w:val="0"/>
              <w:divBdr>
                <w:top w:val="none" w:sz="0" w:space="0" w:color="auto"/>
                <w:left w:val="none" w:sz="0" w:space="0" w:color="auto"/>
                <w:bottom w:val="none" w:sz="0" w:space="0" w:color="auto"/>
                <w:right w:val="none" w:sz="0" w:space="0" w:color="auto"/>
              </w:divBdr>
            </w:div>
            <w:div w:id="966932093">
              <w:marLeft w:val="0"/>
              <w:marRight w:val="0"/>
              <w:marTop w:val="0"/>
              <w:marBottom w:val="0"/>
              <w:divBdr>
                <w:top w:val="none" w:sz="0" w:space="0" w:color="auto"/>
                <w:left w:val="none" w:sz="0" w:space="0" w:color="auto"/>
                <w:bottom w:val="none" w:sz="0" w:space="0" w:color="auto"/>
                <w:right w:val="none" w:sz="0" w:space="0" w:color="auto"/>
              </w:divBdr>
            </w:div>
            <w:div w:id="1627616497">
              <w:marLeft w:val="0"/>
              <w:marRight w:val="0"/>
              <w:marTop w:val="0"/>
              <w:marBottom w:val="0"/>
              <w:divBdr>
                <w:top w:val="none" w:sz="0" w:space="0" w:color="auto"/>
                <w:left w:val="none" w:sz="0" w:space="0" w:color="auto"/>
                <w:bottom w:val="none" w:sz="0" w:space="0" w:color="auto"/>
                <w:right w:val="none" w:sz="0" w:space="0" w:color="auto"/>
              </w:divBdr>
            </w:div>
            <w:div w:id="1610120030">
              <w:marLeft w:val="0"/>
              <w:marRight w:val="0"/>
              <w:marTop w:val="0"/>
              <w:marBottom w:val="0"/>
              <w:divBdr>
                <w:top w:val="none" w:sz="0" w:space="0" w:color="auto"/>
                <w:left w:val="none" w:sz="0" w:space="0" w:color="auto"/>
                <w:bottom w:val="none" w:sz="0" w:space="0" w:color="auto"/>
                <w:right w:val="none" w:sz="0" w:space="0" w:color="auto"/>
              </w:divBdr>
            </w:div>
            <w:div w:id="29768700">
              <w:marLeft w:val="0"/>
              <w:marRight w:val="0"/>
              <w:marTop w:val="0"/>
              <w:marBottom w:val="0"/>
              <w:divBdr>
                <w:top w:val="none" w:sz="0" w:space="0" w:color="auto"/>
                <w:left w:val="none" w:sz="0" w:space="0" w:color="auto"/>
                <w:bottom w:val="none" w:sz="0" w:space="0" w:color="auto"/>
                <w:right w:val="none" w:sz="0" w:space="0" w:color="auto"/>
              </w:divBdr>
            </w:div>
            <w:div w:id="1127311889">
              <w:marLeft w:val="0"/>
              <w:marRight w:val="0"/>
              <w:marTop w:val="0"/>
              <w:marBottom w:val="0"/>
              <w:divBdr>
                <w:top w:val="none" w:sz="0" w:space="0" w:color="auto"/>
                <w:left w:val="none" w:sz="0" w:space="0" w:color="auto"/>
                <w:bottom w:val="none" w:sz="0" w:space="0" w:color="auto"/>
                <w:right w:val="none" w:sz="0" w:space="0" w:color="auto"/>
              </w:divBdr>
            </w:div>
            <w:div w:id="646516861">
              <w:marLeft w:val="0"/>
              <w:marRight w:val="0"/>
              <w:marTop w:val="0"/>
              <w:marBottom w:val="0"/>
              <w:divBdr>
                <w:top w:val="none" w:sz="0" w:space="0" w:color="auto"/>
                <w:left w:val="none" w:sz="0" w:space="0" w:color="auto"/>
                <w:bottom w:val="none" w:sz="0" w:space="0" w:color="auto"/>
                <w:right w:val="none" w:sz="0" w:space="0" w:color="auto"/>
              </w:divBdr>
            </w:div>
            <w:div w:id="580146041">
              <w:marLeft w:val="0"/>
              <w:marRight w:val="0"/>
              <w:marTop w:val="0"/>
              <w:marBottom w:val="0"/>
              <w:divBdr>
                <w:top w:val="none" w:sz="0" w:space="0" w:color="auto"/>
                <w:left w:val="none" w:sz="0" w:space="0" w:color="auto"/>
                <w:bottom w:val="none" w:sz="0" w:space="0" w:color="auto"/>
                <w:right w:val="none" w:sz="0" w:space="0" w:color="auto"/>
              </w:divBdr>
            </w:div>
            <w:div w:id="1879312626">
              <w:marLeft w:val="0"/>
              <w:marRight w:val="0"/>
              <w:marTop w:val="0"/>
              <w:marBottom w:val="0"/>
              <w:divBdr>
                <w:top w:val="none" w:sz="0" w:space="0" w:color="auto"/>
                <w:left w:val="none" w:sz="0" w:space="0" w:color="auto"/>
                <w:bottom w:val="none" w:sz="0" w:space="0" w:color="auto"/>
                <w:right w:val="none" w:sz="0" w:space="0" w:color="auto"/>
              </w:divBdr>
            </w:div>
            <w:div w:id="716779792">
              <w:marLeft w:val="0"/>
              <w:marRight w:val="0"/>
              <w:marTop w:val="0"/>
              <w:marBottom w:val="0"/>
              <w:divBdr>
                <w:top w:val="none" w:sz="0" w:space="0" w:color="auto"/>
                <w:left w:val="none" w:sz="0" w:space="0" w:color="auto"/>
                <w:bottom w:val="none" w:sz="0" w:space="0" w:color="auto"/>
                <w:right w:val="none" w:sz="0" w:space="0" w:color="auto"/>
              </w:divBdr>
            </w:div>
            <w:div w:id="1211726909">
              <w:marLeft w:val="0"/>
              <w:marRight w:val="0"/>
              <w:marTop w:val="0"/>
              <w:marBottom w:val="0"/>
              <w:divBdr>
                <w:top w:val="none" w:sz="0" w:space="0" w:color="auto"/>
                <w:left w:val="none" w:sz="0" w:space="0" w:color="auto"/>
                <w:bottom w:val="none" w:sz="0" w:space="0" w:color="auto"/>
                <w:right w:val="none" w:sz="0" w:space="0" w:color="auto"/>
              </w:divBdr>
            </w:div>
            <w:div w:id="1331904042">
              <w:marLeft w:val="0"/>
              <w:marRight w:val="0"/>
              <w:marTop w:val="0"/>
              <w:marBottom w:val="0"/>
              <w:divBdr>
                <w:top w:val="none" w:sz="0" w:space="0" w:color="auto"/>
                <w:left w:val="none" w:sz="0" w:space="0" w:color="auto"/>
                <w:bottom w:val="none" w:sz="0" w:space="0" w:color="auto"/>
                <w:right w:val="none" w:sz="0" w:space="0" w:color="auto"/>
              </w:divBdr>
            </w:div>
            <w:div w:id="2040816858">
              <w:marLeft w:val="0"/>
              <w:marRight w:val="0"/>
              <w:marTop w:val="0"/>
              <w:marBottom w:val="0"/>
              <w:divBdr>
                <w:top w:val="none" w:sz="0" w:space="0" w:color="auto"/>
                <w:left w:val="none" w:sz="0" w:space="0" w:color="auto"/>
                <w:bottom w:val="none" w:sz="0" w:space="0" w:color="auto"/>
                <w:right w:val="none" w:sz="0" w:space="0" w:color="auto"/>
              </w:divBdr>
            </w:div>
            <w:div w:id="4283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7404">
      <w:bodyDiv w:val="1"/>
      <w:marLeft w:val="0"/>
      <w:marRight w:val="0"/>
      <w:marTop w:val="0"/>
      <w:marBottom w:val="0"/>
      <w:divBdr>
        <w:top w:val="none" w:sz="0" w:space="0" w:color="auto"/>
        <w:left w:val="none" w:sz="0" w:space="0" w:color="auto"/>
        <w:bottom w:val="none" w:sz="0" w:space="0" w:color="auto"/>
        <w:right w:val="none" w:sz="0" w:space="0" w:color="auto"/>
      </w:divBdr>
      <w:divsChild>
        <w:div w:id="716707064">
          <w:marLeft w:val="0"/>
          <w:marRight w:val="0"/>
          <w:marTop w:val="0"/>
          <w:marBottom w:val="0"/>
          <w:divBdr>
            <w:top w:val="none" w:sz="0" w:space="0" w:color="auto"/>
            <w:left w:val="none" w:sz="0" w:space="0" w:color="auto"/>
            <w:bottom w:val="none" w:sz="0" w:space="0" w:color="auto"/>
            <w:right w:val="none" w:sz="0" w:space="0" w:color="auto"/>
          </w:divBdr>
          <w:divsChild>
            <w:div w:id="940376295">
              <w:marLeft w:val="0"/>
              <w:marRight w:val="0"/>
              <w:marTop w:val="0"/>
              <w:marBottom w:val="0"/>
              <w:divBdr>
                <w:top w:val="none" w:sz="0" w:space="0" w:color="auto"/>
                <w:left w:val="none" w:sz="0" w:space="0" w:color="auto"/>
                <w:bottom w:val="none" w:sz="0" w:space="0" w:color="auto"/>
                <w:right w:val="none" w:sz="0" w:space="0" w:color="auto"/>
              </w:divBdr>
              <w:divsChild>
                <w:div w:id="366107903">
                  <w:marLeft w:val="0"/>
                  <w:marRight w:val="0"/>
                  <w:marTop w:val="0"/>
                  <w:marBottom w:val="0"/>
                  <w:divBdr>
                    <w:top w:val="none" w:sz="0" w:space="0" w:color="auto"/>
                    <w:left w:val="none" w:sz="0" w:space="0" w:color="auto"/>
                    <w:bottom w:val="none" w:sz="0" w:space="0" w:color="auto"/>
                    <w:right w:val="none" w:sz="0" w:space="0" w:color="auto"/>
                  </w:divBdr>
                  <w:divsChild>
                    <w:div w:id="814377798">
                      <w:marLeft w:val="0"/>
                      <w:marRight w:val="0"/>
                      <w:marTop w:val="0"/>
                      <w:marBottom w:val="0"/>
                      <w:divBdr>
                        <w:top w:val="none" w:sz="0" w:space="0" w:color="auto"/>
                        <w:left w:val="none" w:sz="0" w:space="0" w:color="auto"/>
                        <w:bottom w:val="none" w:sz="0" w:space="0" w:color="auto"/>
                        <w:right w:val="none" w:sz="0" w:space="0" w:color="auto"/>
                      </w:divBdr>
                      <w:divsChild>
                        <w:div w:id="888609241">
                          <w:marLeft w:val="0"/>
                          <w:marRight w:val="0"/>
                          <w:marTop w:val="0"/>
                          <w:marBottom w:val="0"/>
                          <w:divBdr>
                            <w:top w:val="none" w:sz="0" w:space="0" w:color="auto"/>
                            <w:left w:val="none" w:sz="0" w:space="0" w:color="auto"/>
                            <w:bottom w:val="none" w:sz="0" w:space="0" w:color="auto"/>
                            <w:right w:val="none" w:sz="0" w:space="0" w:color="auto"/>
                          </w:divBdr>
                          <w:divsChild>
                            <w:div w:id="1203782899">
                              <w:marLeft w:val="0"/>
                              <w:marRight w:val="0"/>
                              <w:marTop w:val="0"/>
                              <w:marBottom w:val="0"/>
                              <w:divBdr>
                                <w:top w:val="none" w:sz="0" w:space="0" w:color="auto"/>
                                <w:left w:val="none" w:sz="0" w:space="0" w:color="auto"/>
                                <w:bottom w:val="none" w:sz="0" w:space="0" w:color="auto"/>
                                <w:right w:val="none" w:sz="0" w:space="0" w:color="auto"/>
                              </w:divBdr>
                              <w:divsChild>
                                <w:div w:id="1210994949">
                                  <w:marLeft w:val="0"/>
                                  <w:marRight w:val="0"/>
                                  <w:marTop w:val="0"/>
                                  <w:marBottom w:val="0"/>
                                  <w:divBdr>
                                    <w:top w:val="none" w:sz="0" w:space="0" w:color="auto"/>
                                    <w:left w:val="none" w:sz="0" w:space="0" w:color="auto"/>
                                    <w:bottom w:val="none" w:sz="0" w:space="0" w:color="auto"/>
                                    <w:right w:val="none" w:sz="0" w:space="0" w:color="auto"/>
                                  </w:divBdr>
                                  <w:divsChild>
                                    <w:div w:id="259603312">
                                      <w:marLeft w:val="0"/>
                                      <w:marRight w:val="0"/>
                                      <w:marTop w:val="0"/>
                                      <w:marBottom w:val="0"/>
                                      <w:divBdr>
                                        <w:top w:val="none" w:sz="0" w:space="0" w:color="auto"/>
                                        <w:left w:val="none" w:sz="0" w:space="0" w:color="auto"/>
                                        <w:bottom w:val="none" w:sz="0" w:space="0" w:color="auto"/>
                                        <w:right w:val="none" w:sz="0" w:space="0" w:color="auto"/>
                                      </w:divBdr>
                                      <w:divsChild>
                                        <w:div w:id="1115901911">
                                          <w:marLeft w:val="0"/>
                                          <w:marRight w:val="0"/>
                                          <w:marTop w:val="0"/>
                                          <w:marBottom w:val="0"/>
                                          <w:divBdr>
                                            <w:top w:val="none" w:sz="0" w:space="0" w:color="auto"/>
                                            <w:left w:val="none" w:sz="0" w:space="0" w:color="auto"/>
                                            <w:bottom w:val="none" w:sz="0" w:space="0" w:color="auto"/>
                                            <w:right w:val="none" w:sz="0" w:space="0" w:color="auto"/>
                                          </w:divBdr>
                                          <w:divsChild>
                                            <w:div w:id="14768873">
                                              <w:marLeft w:val="0"/>
                                              <w:marRight w:val="0"/>
                                              <w:marTop w:val="0"/>
                                              <w:marBottom w:val="0"/>
                                              <w:divBdr>
                                                <w:top w:val="none" w:sz="0" w:space="0" w:color="auto"/>
                                                <w:left w:val="none" w:sz="0" w:space="0" w:color="auto"/>
                                                <w:bottom w:val="none" w:sz="0" w:space="0" w:color="auto"/>
                                                <w:right w:val="none" w:sz="0" w:space="0" w:color="auto"/>
                                              </w:divBdr>
                                              <w:divsChild>
                                                <w:div w:id="1842355335">
                                                  <w:marLeft w:val="0"/>
                                                  <w:marRight w:val="0"/>
                                                  <w:marTop w:val="0"/>
                                                  <w:marBottom w:val="0"/>
                                                  <w:divBdr>
                                                    <w:top w:val="none" w:sz="0" w:space="0" w:color="auto"/>
                                                    <w:left w:val="none" w:sz="0" w:space="0" w:color="auto"/>
                                                    <w:bottom w:val="none" w:sz="0" w:space="0" w:color="auto"/>
                                                    <w:right w:val="none" w:sz="0" w:space="0" w:color="auto"/>
                                                  </w:divBdr>
                                                  <w:divsChild>
                                                    <w:div w:id="2073232153">
                                                      <w:marLeft w:val="0"/>
                                                      <w:marRight w:val="0"/>
                                                      <w:marTop w:val="0"/>
                                                      <w:marBottom w:val="0"/>
                                                      <w:divBdr>
                                                        <w:top w:val="none" w:sz="0" w:space="0" w:color="auto"/>
                                                        <w:left w:val="none" w:sz="0" w:space="0" w:color="auto"/>
                                                        <w:bottom w:val="none" w:sz="0" w:space="0" w:color="auto"/>
                                                        <w:right w:val="none" w:sz="0" w:space="0" w:color="auto"/>
                                                      </w:divBdr>
                                                      <w:divsChild>
                                                        <w:div w:id="1371881933">
                                                          <w:marLeft w:val="0"/>
                                                          <w:marRight w:val="0"/>
                                                          <w:marTop w:val="0"/>
                                                          <w:marBottom w:val="0"/>
                                                          <w:divBdr>
                                                            <w:top w:val="none" w:sz="0" w:space="0" w:color="auto"/>
                                                            <w:left w:val="none" w:sz="0" w:space="0" w:color="auto"/>
                                                            <w:bottom w:val="none" w:sz="0" w:space="0" w:color="auto"/>
                                                            <w:right w:val="none" w:sz="0" w:space="0" w:color="auto"/>
                                                          </w:divBdr>
                                                          <w:divsChild>
                                                            <w:div w:id="670374699">
                                                              <w:marLeft w:val="0"/>
                                                              <w:marRight w:val="0"/>
                                                              <w:marTop w:val="0"/>
                                                              <w:marBottom w:val="0"/>
                                                              <w:divBdr>
                                                                <w:top w:val="none" w:sz="0" w:space="0" w:color="auto"/>
                                                                <w:left w:val="none" w:sz="0" w:space="0" w:color="auto"/>
                                                                <w:bottom w:val="none" w:sz="0" w:space="0" w:color="auto"/>
                                                                <w:right w:val="none" w:sz="0" w:space="0" w:color="auto"/>
                                                              </w:divBdr>
                                                              <w:divsChild>
                                                                <w:div w:id="1158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2.png"/><Relationship Id="rId159" Type="http://schemas.openxmlformats.org/officeDocument/2006/relationships/hyperlink" Target="http://api.jquery.com/jQuery.ajax/" TargetMode="External"/><Relationship Id="rId170" Type="http://schemas.openxmlformats.org/officeDocument/2006/relationships/image" Target="media/image153.png"/><Relationship Id="rId191" Type="http://schemas.openxmlformats.org/officeDocument/2006/relationships/image" Target="media/image173.png"/><Relationship Id="rId205" Type="http://schemas.openxmlformats.org/officeDocument/2006/relationships/image" Target="media/image187.png"/><Relationship Id="rId226" Type="http://schemas.openxmlformats.org/officeDocument/2006/relationships/image" Target="media/image208.png"/><Relationship Id="rId107" Type="http://schemas.openxmlformats.org/officeDocument/2006/relationships/image" Target="media/image92.png"/><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80.png"/><Relationship Id="rId160" Type="http://schemas.openxmlformats.org/officeDocument/2006/relationships/image" Target="media/image143.png"/><Relationship Id="rId181" Type="http://schemas.openxmlformats.org/officeDocument/2006/relationships/image" Target="media/image164.png"/><Relationship Id="rId216" Type="http://schemas.openxmlformats.org/officeDocument/2006/relationships/image" Target="media/image198.png"/><Relationship Id="rId237" Type="http://schemas.openxmlformats.org/officeDocument/2006/relationships/header" Target="header7.xml"/><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3.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4.png"/><Relationship Id="rId176" Type="http://schemas.openxmlformats.org/officeDocument/2006/relationships/image" Target="media/image159.png"/><Relationship Id="rId192" Type="http://schemas.openxmlformats.org/officeDocument/2006/relationships/image" Target="media/image174.png"/><Relationship Id="rId197" Type="http://schemas.openxmlformats.org/officeDocument/2006/relationships/image" Target="media/image179.png"/><Relationship Id="rId206" Type="http://schemas.openxmlformats.org/officeDocument/2006/relationships/image" Target="media/image188.png"/><Relationship Id="rId227" Type="http://schemas.openxmlformats.org/officeDocument/2006/relationships/image" Target="media/image209.png"/><Relationship Id="rId201" Type="http://schemas.openxmlformats.org/officeDocument/2006/relationships/image" Target="media/image183.png"/><Relationship Id="rId222" Type="http://schemas.openxmlformats.org/officeDocument/2006/relationships/image" Target="media/image204.png"/><Relationship Id="rId12" Type="http://schemas.openxmlformats.org/officeDocument/2006/relationships/footer" Target="footer3.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image" Target="media/image144.png"/><Relationship Id="rId166" Type="http://schemas.openxmlformats.org/officeDocument/2006/relationships/image" Target="media/image149.png"/><Relationship Id="rId182" Type="http://schemas.openxmlformats.org/officeDocument/2006/relationships/image" Target="media/image165.png"/><Relationship Id="rId187" Type="http://schemas.openxmlformats.org/officeDocument/2006/relationships/image" Target="media/image169.png"/><Relationship Id="rId217" Type="http://schemas.openxmlformats.org/officeDocument/2006/relationships/image" Target="media/image199.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4.png"/><Relationship Id="rId233" Type="http://schemas.openxmlformats.org/officeDocument/2006/relationships/image" Target="media/image215.png"/><Relationship Id="rId238" Type="http://schemas.openxmlformats.org/officeDocument/2006/relationships/fontTable" Target="fontTable.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0.png"/><Relationship Id="rId198" Type="http://schemas.openxmlformats.org/officeDocument/2006/relationships/image" Target="media/image180.png"/><Relationship Id="rId172" Type="http://schemas.openxmlformats.org/officeDocument/2006/relationships/image" Target="media/image155.png"/><Relationship Id="rId193" Type="http://schemas.openxmlformats.org/officeDocument/2006/relationships/image" Target="media/image175.png"/><Relationship Id="rId202" Type="http://schemas.openxmlformats.org/officeDocument/2006/relationships/image" Target="media/image184.png"/><Relationship Id="rId207" Type="http://schemas.openxmlformats.org/officeDocument/2006/relationships/image" Target="media/image189.png"/><Relationship Id="rId223" Type="http://schemas.openxmlformats.org/officeDocument/2006/relationships/image" Target="media/image205.png"/><Relationship Id="rId228" Type="http://schemas.openxmlformats.org/officeDocument/2006/relationships/image" Target="media/image210.png"/><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0.png"/><Relationship Id="rId188" Type="http://schemas.openxmlformats.org/officeDocument/2006/relationships/image" Target="media/image17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5.png"/><Relationship Id="rId183" Type="http://schemas.openxmlformats.org/officeDocument/2006/relationships/image" Target="media/image166.png"/><Relationship Id="rId213" Type="http://schemas.openxmlformats.org/officeDocument/2006/relationships/image" Target="media/image195.png"/><Relationship Id="rId218" Type="http://schemas.openxmlformats.org/officeDocument/2006/relationships/image" Target="media/image200.png"/><Relationship Id="rId234" Type="http://schemas.openxmlformats.org/officeDocument/2006/relationships/image" Target="media/image216.png"/><Relationship Id="rId239"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hyperlink" Target="https://api.jquery.com/category/utilities/" TargetMode="External"/><Relationship Id="rId157" Type="http://schemas.openxmlformats.org/officeDocument/2006/relationships/image" Target="media/image141.png"/><Relationship Id="rId178" Type="http://schemas.openxmlformats.org/officeDocument/2006/relationships/image" Target="media/image161.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6.png"/><Relationship Id="rId173" Type="http://schemas.openxmlformats.org/officeDocument/2006/relationships/image" Target="media/image156.png"/><Relationship Id="rId194" Type="http://schemas.openxmlformats.org/officeDocument/2006/relationships/image" Target="media/image176.png"/><Relationship Id="rId199" Type="http://schemas.openxmlformats.org/officeDocument/2006/relationships/image" Target="media/image181.png"/><Relationship Id="rId203" Type="http://schemas.openxmlformats.org/officeDocument/2006/relationships/image" Target="media/image185.png"/><Relationship Id="rId208" Type="http://schemas.openxmlformats.org/officeDocument/2006/relationships/image" Target="media/image190.png"/><Relationship Id="rId229" Type="http://schemas.openxmlformats.org/officeDocument/2006/relationships/image" Target="media/image211.png"/><Relationship Id="rId19" Type="http://schemas.openxmlformats.org/officeDocument/2006/relationships/image" Target="media/image4.png"/><Relationship Id="rId224" Type="http://schemas.openxmlformats.org/officeDocument/2006/relationships/image" Target="media/image206.png"/><Relationship Id="rId14"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image" Target="media/image151.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image" Target="media/image146.png"/><Relationship Id="rId184" Type="http://schemas.openxmlformats.org/officeDocument/2006/relationships/hyperlink" Target="https://github.com/jashkenas/coffeescript/wiki/List-of-languages-that-compile-to-JS" TargetMode="External"/><Relationship Id="rId189" Type="http://schemas.openxmlformats.org/officeDocument/2006/relationships/image" Target="media/image171.png"/><Relationship Id="rId219" Type="http://schemas.openxmlformats.org/officeDocument/2006/relationships/image" Target="media/image201.png"/><Relationship Id="rId3" Type="http://schemas.openxmlformats.org/officeDocument/2006/relationships/styles" Target="styles.xml"/><Relationship Id="rId214" Type="http://schemas.openxmlformats.org/officeDocument/2006/relationships/image" Target="media/image196.png"/><Relationship Id="rId230" Type="http://schemas.openxmlformats.org/officeDocument/2006/relationships/image" Target="media/image212.png"/><Relationship Id="rId235" Type="http://schemas.openxmlformats.org/officeDocument/2006/relationships/image" Target="media/image217.png"/><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image" Target="media/image157.png"/><Relationship Id="rId179" Type="http://schemas.openxmlformats.org/officeDocument/2006/relationships/image" Target="media/image162.png"/><Relationship Id="rId195" Type="http://schemas.openxmlformats.org/officeDocument/2006/relationships/image" Target="media/image177.png"/><Relationship Id="rId209" Type="http://schemas.openxmlformats.org/officeDocument/2006/relationships/image" Target="media/image191.png"/><Relationship Id="rId190" Type="http://schemas.openxmlformats.org/officeDocument/2006/relationships/image" Target="media/image172.png"/><Relationship Id="rId204" Type="http://schemas.openxmlformats.org/officeDocument/2006/relationships/image" Target="media/image186.png"/><Relationship Id="rId220" Type="http://schemas.openxmlformats.org/officeDocument/2006/relationships/image" Target="media/image202.png"/><Relationship Id="rId225" Type="http://schemas.openxmlformats.org/officeDocument/2006/relationships/image" Target="media/image207.png"/><Relationship Id="rId15" Type="http://schemas.openxmlformats.org/officeDocument/2006/relationships/header" Target="header5.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footer" Target="footer2.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7.png"/><Relationship Id="rId169" Type="http://schemas.openxmlformats.org/officeDocument/2006/relationships/image" Target="media/image152.png"/><Relationship Id="rId185" Type="http://schemas.openxmlformats.org/officeDocument/2006/relationships/image" Target="media/image167.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63.png"/><Relationship Id="rId210" Type="http://schemas.openxmlformats.org/officeDocument/2006/relationships/image" Target="media/image192.png"/><Relationship Id="rId215" Type="http://schemas.openxmlformats.org/officeDocument/2006/relationships/image" Target="media/image197.png"/><Relationship Id="rId236" Type="http://schemas.openxmlformats.org/officeDocument/2006/relationships/header" Target="header6.xml"/><Relationship Id="rId26" Type="http://schemas.openxmlformats.org/officeDocument/2006/relationships/image" Target="media/image11.png"/><Relationship Id="rId231" Type="http://schemas.openxmlformats.org/officeDocument/2006/relationships/image" Target="media/image213.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8.png"/><Relationship Id="rId175" Type="http://schemas.openxmlformats.org/officeDocument/2006/relationships/image" Target="media/image158.png"/><Relationship Id="rId196" Type="http://schemas.openxmlformats.org/officeDocument/2006/relationships/image" Target="media/image178.png"/><Relationship Id="rId200" Type="http://schemas.openxmlformats.org/officeDocument/2006/relationships/image" Target="media/image182.png"/><Relationship Id="rId16" Type="http://schemas.openxmlformats.org/officeDocument/2006/relationships/image" Target="media/image1.png"/><Relationship Id="rId221" Type="http://schemas.openxmlformats.org/officeDocument/2006/relationships/image" Target="media/image203.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8.png"/><Relationship Id="rId90" Type="http://schemas.openxmlformats.org/officeDocument/2006/relationships/image" Target="media/image75.png"/><Relationship Id="rId165" Type="http://schemas.openxmlformats.org/officeDocument/2006/relationships/image" Target="media/image148.png"/><Relationship Id="rId186" Type="http://schemas.openxmlformats.org/officeDocument/2006/relationships/image" Target="media/image168.png"/><Relationship Id="rId211" Type="http://schemas.openxmlformats.org/officeDocument/2006/relationships/image" Target="media/image193.png"/><Relationship Id="rId232" Type="http://schemas.openxmlformats.org/officeDocument/2006/relationships/image" Target="media/image214.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TOOLS\TEMPLATE\CoursewareDev.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96673-5410-4D3D-A238-E45E40602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CoursewareDev.dot</Template>
  <TotalTime>29999</TotalTime>
  <Pages>88</Pages>
  <Words>16493</Words>
  <Characters>94016</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MAX003A1</vt:lpstr>
    </vt:vector>
  </TitlesOfParts>
  <Company>MAX Technical Training</Company>
  <LinksUpToDate>false</LinksUpToDate>
  <CharactersWithSpaces>110289</CharactersWithSpaces>
  <SharedDoc>false</SharedDoc>
  <HLinks>
    <vt:vector size="462" baseType="variant">
      <vt:variant>
        <vt:i4>1572916</vt:i4>
      </vt:variant>
      <vt:variant>
        <vt:i4>458</vt:i4>
      </vt:variant>
      <vt:variant>
        <vt:i4>0</vt:i4>
      </vt:variant>
      <vt:variant>
        <vt:i4>5</vt:i4>
      </vt:variant>
      <vt:variant>
        <vt:lpwstr/>
      </vt:variant>
      <vt:variant>
        <vt:lpwstr>_Toc269478857</vt:lpwstr>
      </vt:variant>
      <vt:variant>
        <vt:i4>1572916</vt:i4>
      </vt:variant>
      <vt:variant>
        <vt:i4>452</vt:i4>
      </vt:variant>
      <vt:variant>
        <vt:i4>0</vt:i4>
      </vt:variant>
      <vt:variant>
        <vt:i4>5</vt:i4>
      </vt:variant>
      <vt:variant>
        <vt:lpwstr/>
      </vt:variant>
      <vt:variant>
        <vt:lpwstr>_Toc269478856</vt:lpwstr>
      </vt:variant>
      <vt:variant>
        <vt:i4>1572916</vt:i4>
      </vt:variant>
      <vt:variant>
        <vt:i4>446</vt:i4>
      </vt:variant>
      <vt:variant>
        <vt:i4>0</vt:i4>
      </vt:variant>
      <vt:variant>
        <vt:i4>5</vt:i4>
      </vt:variant>
      <vt:variant>
        <vt:lpwstr/>
      </vt:variant>
      <vt:variant>
        <vt:lpwstr>_Toc269478855</vt:lpwstr>
      </vt:variant>
      <vt:variant>
        <vt:i4>1572916</vt:i4>
      </vt:variant>
      <vt:variant>
        <vt:i4>440</vt:i4>
      </vt:variant>
      <vt:variant>
        <vt:i4>0</vt:i4>
      </vt:variant>
      <vt:variant>
        <vt:i4>5</vt:i4>
      </vt:variant>
      <vt:variant>
        <vt:lpwstr/>
      </vt:variant>
      <vt:variant>
        <vt:lpwstr>_Toc269478854</vt:lpwstr>
      </vt:variant>
      <vt:variant>
        <vt:i4>1572916</vt:i4>
      </vt:variant>
      <vt:variant>
        <vt:i4>434</vt:i4>
      </vt:variant>
      <vt:variant>
        <vt:i4>0</vt:i4>
      </vt:variant>
      <vt:variant>
        <vt:i4>5</vt:i4>
      </vt:variant>
      <vt:variant>
        <vt:lpwstr/>
      </vt:variant>
      <vt:variant>
        <vt:lpwstr>_Toc269478853</vt:lpwstr>
      </vt:variant>
      <vt:variant>
        <vt:i4>1572916</vt:i4>
      </vt:variant>
      <vt:variant>
        <vt:i4>428</vt:i4>
      </vt:variant>
      <vt:variant>
        <vt:i4>0</vt:i4>
      </vt:variant>
      <vt:variant>
        <vt:i4>5</vt:i4>
      </vt:variant>
      <vt:variant>
        <vt:lpwstr/>
      </vt:variant>
      <vt:variant>
        <vt:lpwstr>_Toc269478852</vt:lpwstr>
      </vt:variant>
      <vt:variant>
        <vt:i4>1572916</vt:i4>
      </vt:variant>
      <vt:variant>
        <vt:i4>422</vt:i4>
      </vt:variant>
      <vt:variant>
        <vt:i4>0</vt:i4>
      </vt:variant>
      <vt:variant>
        <vt:i4>5</vt:i4>
      </vt:variant>
      <vt:variant>
        <vt:lpwstr/>
      </vt:variant>
      <vt:variant>
        <vt:lpwstr>_Toc269478851</vt:lpwstr>
      </vt:variant>
      <vt:variant>
        <vt:i4>1572916</vt:i4>
      </vt:variant>
      <vt:variant>
        <vt:i4>416</vt:i4>
      </vt:variant>
      <vt:variant>
        <vt:i4>0</vt:i4>
      </vt:variant>
      <vt:variant>
        <vt:i4>5</vt:i4>
      </vt:variant>
      <vt:variant>
        <vt:lpwstr/>
      </vt:variant>
      <vt:variant>
        <vt:lpwstr>_Toc269478850</vt:lpwstr>
      </vt:variant>
      <vt:variant>
        <vt:i4>1638452</vt:i4>
      </vt:variant>
      <vt:variant>
        <vt:i4>410</vt:i4>
      </vt:variant>
      <vt:variant>
        <vt:i4>0</vt:i4>
      </vt:variant>
      <vt:variant>
        <vt:i4>5</vt:i4>
      </vt:variant>
      <vt:variant>
        <vt:lpwstr/>
      </vt:variant>
      <vt:variant>
        <vt:lpwstr>_Toc269478849</vt:lpwstr>
      </vt:variant>
      <vt:variant>
        <vt:i4>1638452</vt:i4>
      </vt:variant>
      <vt:variant>
        <vt:i4>404</vt:i4>
      </vt:variant>
      <vt:variant>
        <vt:i4>0</vt:i4>
      </vt:variant>
      <vt:variant>
        <vt:i4>5</vt:i4>
      </vt:variant>
      <vt:variant>
        <vt:lpwstr/>
      </vt:variant>
      <vt:variant>
        <vt:lpwstr>_Toc269478848</vt:lpwstr>
      </vt:variant>
      <vt:variant>
        <vt:i4>1638452</vt:i4>
      </vt:variant>
      <vt:variant>
        <vt:i4>398</vt:i4>
      </vt:variant>
      <vt:variant>
        <vt:i4>0</vt:i4>
      </vt:variant>
      <vt:variant>
        <vt:i4>5</vt:i4>
      </vt:variant>
      <vt:variant>
        <vt:lpwstr/>
      </vt:variant>
      <vt:variant>
        <vt:lpwstr>_Toc269478847</vt:lpwstr>
      </vt:variant>
      <vt:variant>
        <vt:i4>1638452</vt:i4>
      </vt:variant>
      <vt:variant>
        <vt:i4>392</vt:i4>
      </vt:variant>
      <vt:variant>
        <vt:i4>0</vt:i4>
      </vt:variant>
      <vt:variant>
        <vt:i4>5</vt:i4>
      </vt:variant>
      <vt:variant>
        <vt:lpwstr/>
      </vt:variant>
      <vt:variant>
        <vt:lpwstr>_Toc269478846</vt:lpwstr>
      </vt:variant>
      <vt:variant>
        <vt:i4>1638452</vt:i4>
      </vt:variant>
      <vt:variant>
        <vt:i4>386</vt:i4>
      </vt:variant>
      <vt:variant>
        <vt:i4>0</vt:i4>
      </vt:variant>
      <vt:variant>
        <vt:i4>5</vt:i4>
      </vt:variant>
      <vt:variant>
        <vt:lpwstr/>
      </vt:variant>
      <vt:variant>
        <vt:lpwstr>_Toc269478845</vt:lpwstr>
      </vt:variant>
      <vt:variant>
        <vt:i4>1638452</vt:i4>
      </vt:variant>
      <vt:variant>
        <vt:i4>380</vt:i4>
      </vt:variant>
      <vt:variant>
        <vt:i4>0</vt:i4>
      </vt:variant>
      <vt:variant>
        <vt:i4>5</vt:i4>
      </vt:variant>
      <vt:variant>
        <vt:lpwstr/>
      </vt:variant>
      <vt:variant>
        <vt:lpwstr>_Toc269478844</vt:lpwstr>
      </vt:variant>
      <vt:variant>
        <vt:i4>1638452</vt:i4>
      </vt:variant>
      <vt:variant>
        <vt:i4>374</vt:i4>
      </vt:variant>
      <vt:variant>
        <vt:i4>0</vt:i4>
      </vt:variant>
      <vt:variant>
        <vt:i4>5</vt:i4>
      </vt:variant>
      <vt:variant>
        <vt:lpwstr/>
      </vt:variant>
      <vt:variant>
        <vt:lpwstr>_Toc269478843</vt:lpwstr>
      </vt:variant>
      <vt:variant>
        <vt:i4>1638452</vt:i4>
      </vt:variant>
      <vt:variant>
        <vt:i4>368</vt:i4>
      </vt:variant>
      <vt:variant>
        <vt:i4>0</vt:i4>
      </vt:variant>
      <vt:variant>
        <vt:i4>5</vt:i4>
      </vt:variant>
      <vt:variant>
        <vt:lpwstr/>
      </vt:variant>
      <vt:variant>
        <vt:lpwstr>_Toc269478842</vt:lpwstr>
      </vt:variant>
      <vt:variant>
        <vt:i4>1638452</vt:i4>
      </vt:variant>
      <vt:variant>
        <vt:i4>362</vt:i4>
      </vt:variant>
      <vt:variant>
        <vt:i4>0</vt:i4>
      </vt:variant>
      <vt:variant>
        <vt:i4>5</vt:i4>
      </vt:variant>
      <vt:variant>
        <vt:lpwstr/>
      </vt:variant>
      <vt:variant>
        <vt:lpwstr>_Toc269478841</vt:lpwstr>
      </vt:variant>
      <vt:variant>
        <vt:i4>1638452</vt:i4>
      </vt:variant>
      <vt:variant>
        <vt:i4>356</vt:i4>
      </vt:variant>
      <vt:variant>
        <vt:i4>0</vt:i4>
      </vt:variant>
      <vt:variant>
        <vt:i4>5</vt:i4>
      </vt:variant>
      <vt:variant>
        <vt:lpwstr/>
      </vt:variant>
      <vt:variant>
        <vt:lpwstr>_Toc269478840</vt:lpwstr>
      </vt:variant>
      <vt:variant>
        <vt:i4>1966132</vt:i4>
      </vt:variant>
      <vt:variant>
        <vt:i4>350</vt:i4>
      </vt:variant>
      <vt:variant>
        <vt:i4>0</vt:i4>
      </vt:variant>
      <vt:variant>
        <vt:i4>5</vt:i4>
      </vt:variant>
      <vt:variant>
        <vt:lpwstr/>
      </vt:variant>
      <vt:variant>
        <vt:lpwstr>_Toc269478839</vt:lpwstr>
      </vt:variant>
      <vt:variant>
        <vt:i4>1966132</vt:i4>
      </vt:variant>
      <vt:variant>
        <vt:i4>344</vt:i4>
      </vt:variant>
      <vt:variant>
        <vt:i4>0</vt:i4>
      </vt:variant>
      <vt:variant>
        <vt:i4>5</vt:i4>
      </vt:variant>
      <vt:variant>
        <vt:lpwstr/>
      </vt:variant>
      <vt:variant>
        <vt:lpwstr>_Toc269478838</vt:lpwstr>
      </vt:variant>
      <vt:variant>
        <vt:i4>1966132</vt:i4>
      </vt:variant>
      <vt:variant>
        <vt:i4>338</vt:i4>
      </vt:variant>
      <vt:variant>
        <vt:i4>0</vt:i4>
      </vt:variant>
      <vt:variant>
        <vt:i4>5</vt:i4>
      </vt:variant>
      <vt:variant>
        <vt:lpwstr/>
      </vt:variant>
      <vt:variant>
        <vt:lpwstr>_Toc269478837</vt:lpwstr>
      </vt:variant>
      <vt:variant>
        <vt:i4>1966132</vt:i4>
      </vt:variant>
      <vt:variant>
        <vt:i4>332</vt:i4>
      </vt:variant>
      <vt:variant>
        <vt:i4>0</vt:i4>
      </vt:variant>
      <vt:variant>
        <vt:i4>5</vt:i4>
      </vt:variant>
      <vt:variant>
        <vt:lpwstr/>
      </vt:variant>
      <vt:variant>
        <vt:lpwstr>_Toc269478836</vt:lpwstr>
      </vt:variant>
      <vt:variant>
        <vt:i4>1966132</vt:i4>
      </vt:variant>
      <vt:variant>
        <vt:i4>326</vt:i4>
      </vt:variant>
      <vt:variant>
        <vt:i4>0</vt:i4>
      </vt:variant>
      <vt:variant>
        <vt:i4>5</vt:i4>
      </vt:variant>
      <vt:variant>
        <vt:lpwstr/>
      </vt:variant>
      <vt:variant>
        <vt:lpwstr>_Toc269478835</vt:lpwstr>
      </vt:variant>
      <vt:variant>
        <vt:i4>1966132</vt:i4>
      </vt:variant>
      <vt:variant>
        <vt:i4>320</vt:i4>
      </vt:variant>
      <vt:variant>
        <vt:i4>0</vt:i4>
      </vt:variant>
      <vt:variant>
        <vt:i4>5</vt:i4>
      </vt:variant>
      <vt:variant>
        <vt:lpwstr/>
      </vt:variant>
      <vt:variant>
        <vt:lpwstr>_Toc269478834</vt:lpwstr>
      </vt:variant>
      <vt:variant>
        <vt:i4>1966132</vt:i4>
      </vt:variant>
      <vt:variant>
        <vt:i4>314</vt:i4>
      </vt:variant>
      <vt:variant>
        <vt:i4>0</vt:i4>
      </vt:variant>
      <vt:variant>
        <vt:i4>5</vt:i4>
      </vt:variant>
      <vt:variant>
        <vt:lpwstr/>
      </vt:variant>
      <vt:variant>
        <vt:lpwstr>_Toc269478833</vt:lpwstr>
      </vt:variant>
      <vt:variant>
        <vt:i4>1966132</vt:i4>
      </vt:variant>
      <vt:variant>
        <vt:i4>308</vt:i4>
      </vt:variant>
      <vt:variant>
        <vt:i4>0</vt:i4>
      </vt:variant>
      <vt:variant>
        <vt:i4>5</vt:i4>
      </vt:variant>
      <vt:variant>
        <vt:lpwstr/>
      </vt:variant>
      <vt:variant>
        <vt:lpwstr>_Toc269478832</vt:lpwstr>
      </vt:variant>
      <vt:variant>
        <vt:i4>1966132</vt:i4>
      </vt:variant>
      <vt:variant>
        <vt:i4>302</vt:i4>
      </vt:variant>
      <vt:variant>
        <vt:i4>0</vt:i4>
      </vt:variant>
      <vt:variant>
        <vt:i4>5</vt:i4>
      </vt:variant>
      <vt:variant>
        <vt:lpwstr/>
      </vt:variant>
      <vt:variant>
        <vt:lpwstr>_Toc269478831</vt:lpwstr>
      </vt:variant>
      <vt:variant>
        <vt:i4>1966132</vt:i4>
      </vt:variant>
      <vt:variant>
        <vt:i4>296</vt:i4>
      </vt:variant>
      <vt:variant>
        <vt:i4>0</vt:i4>
      </vt:variant>
      <vt:variant>
        <vt:i4>5</vt:i4>
      </vt:variant>
      <vt:variant>
        <vt:lpwstr/>
      </vt:variant>
      <vt:variant>
        <vt:lpwstr>_Toc269478830</vt:lpwstr>
      </vt:variant>
      <vt:variant>
        <vt:i4>2031668</vt:i4>
      </vt:variant>
      <vt:variant>
        <vt:i4>290</vt:i4>
      </vt:variant>
      <vt:variant>
        <vt:i4>0</vt:i4>
      </vt:variant>
      <vt:variant>
        <vt:i4>5</vt:i4>
      </vt:variant>
      <vt:variant>
        <vt:lpwstr/>
      </vt:variant>
      <vt:variant>
        <vt:lpwstr>_Toc269478829</vt:lpwstr>
      </vt:variant>
      <vt:variant>
        <vt:i4>2031668</vt:i4>
      </vt:variant>
      <vt:variant>
        <vt:i4>284</vt:i4>
      </vt:variant>
      <vt:variant>
        <vt:i4>0</vt:i4>
      </vt:variant>
      <vt:variant>
        <vt:i4>5</vt:i4>
      </vt:variant>
      <vt:variant>
        <vt:lpwstr/>
      </vt:variant>
      <vt:variant>
        <vt:lpwstr>_Toc269478828</vt:lpwstr>
      </vt:variant>
      <vt:variant>
        <vt:i4>2031668</vt:i4>
      </vt:variant>
      <vt:variant>
        <vt:i4>278</vt:i4>
      </vt:variant>
      <vt:variant>
        <vt:i4>0</vt:i4>
      </vt:variant>
      <vt:variant>
        <vt:i4>5</vt:i4>
      </vt:variant>
      <vt:variant>
        <vt:lpwstr/>
      </vt:variant>
      <vt:variant>
        <vt:lpwstr>_Toc269478827</vt:lpwstr>
      </vt:variant>
      <vt:variant>
        <vt:i4>2031668</vt:i4>
      </vt:variant>
      <vt:variant>
        <vt:i4>272</vt:i4>
      </vt:variant>
      <vt:variant>
        <vt:i4>0</vt:i4>
      </vt:variant>
      <vt:variant>
        <vt:i4>5</vt:i4>
      </vt:variant>
      <vt:variant>
        <vt:lpwstr/>
      </vt:variant>
      <vt:variant>
        <vt:lpwstr>_Toc269478826</vt:lpwstr>
      </vt:variant>
      <vt:variant>
        <vt:i4>2031668</vt:i4>
      </vt:variant>
      <vt:variant>
        <vt:i4>266</vt:i4>
      </vt:variant>
      <vt:variant>
        <vt:i4>0</vt:i4>
      </vt:variant>
      <vt:variant>
        <vt:i4>5</vt:i4>
      </vt:variant>
      <vt:variant>
        <vt:lpwstr/>
      </vt:variant>
      <vt:variant>
        <vt:lpwstr>_Toc269478825</vt:lpwstr>
      </vt:variant>
      <vt:variant>
        <vt:i4>2031668</vt:i4>
      </vt:variant>
      <vt:variant>
        <vt:i4>260</vt:i4>
      </vt:variant>
      <vt:variant>
        <vt:i4>0</vt:i4>
      </vt:variant>
      <vt:variant>
        <vt:i4>5</vt:i4>
      </vt:variant>
      <vt:variant>
        <vt:lpwstr/>
      </vt:variant>
      <vt:variant>
        <vt:lpwstr>_Toc269478824</vt:lpwstr>
      </vt:variant>
      <vt:variant>
        <vt:i4>2031668</vt:i4>
      </vt:variant>
      <vt:variant>
        <vt:i4>254</vt:i4>
      </vt:variant>
      <vt:variant>
        <vt:i4>0</vt:i4>
      </vt:variant>
      <vt:variant>
        <vt:i4>5</vt:i4>
      </vt:variant>
      <vt:variant>
        <vt:lpwstr/>
      </vt:variant>
      <vt:variant>
        <vt:lpwstr>_Toc269478823</vt:lpwstr>
      </vt:variant>
      <vt:variant>
        <vt:i4>2031668</vt:i4>
      </vt:variant>
      <vt:variant>
        <vt:i4>248</vt:i4>
      </vt:variant>
      <vt:variant>
        <vt:i4>0</vt:i4>
      </vt:variant>
      <vt:variant>
        <vt:i4>5</vt:i4>
      </vt:variant>
      <vt:variant>
        <vt:lpwstr/>
      </vt:variant>
      <vt:variant>
        <vt:lpwstr>_Toc269478822</vt:lpwstr>
      </vt:variant>
      <vt:variant>
        <vt:i4>2031668</vt:i4>
      </vt:variant>
      <vt:variant>
        <vt:i4>242</vt:i4>
      </vt:variant>
      <vt:variant>
        <vt:i4>0</vt:i4>
      </vt:variant>
      <vt:variant>
        <vt:i4>5</vt:i4>
      </vt:variant>
      <vt:variant>
        <vt:lpwstr/>
      </vt:variant>
      <vt:variant>
        <vt:lpwstr>_Toc269478821</vt:lpwstr>
      </vt:variant>
      <vt:variant>
        <vt:i4>2031668</vt:i4>
      </vt:variant>
      <vt:variant>
        <vt:i4>236</vt:i4>
      </vt:variant>
      <vt:variant>
        <vt:i4>0</vt:i4>
      </vt:variant>
      <vt:variant>
        <vt:i4>5</vt:i4>
      </vt:variant>
      <vt:variant>
        <vt:lpwstr/>
      </vt:variant>
      <vt:variant>
        <vt:lpwstr>_Toc269478820</vt:lpwstr>
      </vt:variant>
      <vt:variant>
        <vt:i4>1835060</vt:i4>
      </vt:variant>
      <vt:variant>
        <vt:i4>230</vt:i4>
      </vt:variant>
      <vt:variant>
        <vt:i4>0</vt:i4>
      </vt:variant>
      <vt:variant>
        <vt:i4>5</vt:i4>
      </vt:variant>
      <vt:variant>
        <vt:lpwstr/>
      </vt:variant>
      <vt:variant>
        <vt:lpwstr>_Toc269478819</vt:lpwstr>
      </vt:variant>
      <vt:variant>
        <vt:i4>1835060</vt:i4>
      </vt:variant>
      <vt:variant>
        <vt:i4>224</vt:i4>
      </vt:variant>
      <vt:variant>
        <vt:i4>0</vt:i4>
      </vt:variant>
      <vt:variant>
        <vt:i4>5</vt:i4>
      </vt:variant>
      <vt:variant>
        <vt:lpwstr/>
      </vt:variant>
      <vt:variant>
        <vt:lpwstr>_Toc269478818</vt:lpwstr>
      </vt:variant>
      <vt:variant>
        <vt:i4>1835060</vt:i4>
      </vt:variant>
      <vt:variant>
        <vt:i4>218</vt:i4>
      </vt:variant>
      <vt:variant>
        <vt:i4>0</vt:i4>
      </vt:variant>
      <vt:variant>
        <vt:i4>5</vt:i4>
      </vt:variant>
      <vt:variant>
        <vt:lpwstr/>
      </vt:variant>
      <vt:variant>
        <vt:lpwstr>_Toc269478817</vt:lpwstr>
      </vt:variant>
      <vt:variant>
        <vt:i4>1835060</vt:i4>
      </vt:variant>
      <vt:variant>
        <vt:i4>212</vt:i4>
      </vt:variant>
      <vt:variant>
        <vt:i4>0</vt:i4>
      </vt:variant>
      <vt:variant>
        <vt:i4>5</vt:i4>
      </vt:variant>
      <vt:variant>
        <vt:lpwstr/>
      </vt:variant>
      <vt:variant>
        <vt:lpwstr>_Toc269478816</vt:lpwstr>
      </vt:variant>
      <vt:variant>
        <vt:i4>1835060</vt:i4>
      </vt:variant>
      <vt:variant>
        <vt:i4>206</vt:i4>
      </vt:variant>
      <vt:variant>
        <vt:i4>0</vt:i4>
      </vt:variant>
      <vt:variant>
        <vt:i4>5</vt:i4>
      </vt:variant>
      <vt:variant>
        <vt:lpwstr/>
      </vt:variant>
      <vt:variant>
        <vt:lpwstr>_Toc269478815</vt:lpwstr>
      </vt:variant>
      <vt:variant>
        <vt:i4>1835060</vt:i4>
      </vt:variant>
      <vt:variant>
        <vt:i4>200</vt:i4>
      </vt:variant>
      <vt:variant>
        <vt:i4>0</vt:i4>
      </vt:variant>
      <vt:variant>
        <vt:i4>5</vt:i4>
      </vt:variant>
      <vt:variant>
        <vt:lpwstr/>
      </vt:variant>
      <vt:variant>
        <vt:lpwstr>_Toc269478814</vt:lpwstr>
      </vt:variant>
      <vt:variant>
        <vt:i4>1835060</vt:i4>
      </vt:variant>
      <vt:variant>
        <vt:i4>194</vt:i4>
      </vt:variant>
      <vt:variant>
        <vt:i4>0</vt:i4>
      </vt:variant>
      <vt:variant>
        <vt:i4>5</vt:i4>
      </vt:variant>
      <vt:variant>
        <vt:lpwstr/>
      </vt:variant>
      <vt:variant>
        <vt:lpwstr>_Toc269478813</vt:lpwstr>
      </vt:variant>
      <vt:variant>
        <vt:i4>1835060</vt:i4>
      </vt:variant>
      <vt:variant>
        <vt:i4>188</vt:i4>
      </vt:variant>
      <vt:variant>
        <vt:i4>0</vt:i4>
      </vt:variant>
      <vt:variant>
        <vt:i4>5</vt:i4>
      </vt:variant>
      <vt:variant>
        <vt:lpwstr/>
      </vt:variant>
      <vt:variant>
        <vt:lpwstr>_Toc269478812</vt:lpwstr>
      </vt:variant>
      <vt:variant>
        <vt:i4>1835060</vt:i4>
      </vt:variant>
      <vt:variant>
        <vt:i4>182</vt:i4>
      </vt:variant>
      <vt:variant>
        <vt:i4>0</vt:i4>
      </vt:variant>
      <vt:variant>
        <vt:i4>5</vt:i4>
      </vt:variant>
      <vt:variant>
        <vt:lpwstr/>
      </vt:variant>
      <vt:variant>
        <vt:lpwstr>_Toc269478811</vt:lpwstr>
      </vt:variant>
      <vt:variant>
        <vt:i4>1835060</vt:i4>
      </vt:variant>
      <vt:variant>
        <vt:i4>176</vt:i4>
      </vt:variant>
      <vt:variant>
        <vt:i4>0</vt:i4>
      </vt:variant>
      <vt:variant>
        <vt:i4>5</vt:i4>
      </vt:variant>
      <vt:variant>
        <vt:lpwstr/>
      </vt:variant>
      <vt:variant>
        <vt:lpwstr>_Toc269478810</vt:lpwstr>
      </vt:variant>
      <vt:variant>
        <vt:i4>1900596</vt:i4>
      </vt:variant>
      <vt:variant>
        <vt:i4>170</vt:i4>
      </vt:variant>
      <vt:variant>
        <vt:i4>0</vt:i4>
      </vt:variant>
      <vt:variant>
        <vt:i4>5</vt:i4>
      </vt:variant>
      <vt:variant>
        <vt:lpwstr/>
      </vt:variant>
      <vt:variant>
        <vt:lpwstr>_Toc269478809</vt:lpwstr>
      </vt:variant>
      <vt:variant>
        <vt:i4>1900596</vt:i4>
      </vt:variant>
      <vt:variant>
        <vt:i4>164</vt:i4>
      </vt:variant>
      <vt:variant>
        <vt:i4>0</vt:i4>
      </vt:variant>
      <vt:variant>
        <vt:i4>5</vt:i4>
      </vt:variant>
      <vt:variant>
        <vt:lpwstr/>
      </vt:variant>
      <vt:variant>
        <vt:lpwstr>_Toc269478808</vt:lpwstr>
      </vt:variant>
      <vt:variant>
        <vt:i4>1900596</vt:i4>
      </vt:variant>
      <vt:variant>
        <vt:i4>158</vt:i4>
      </vt:variant>
      <vt:variant>
        <vt:i4>0</vt:i4>
      </vt:variant>
      <vt:variant>
        <vt:i4>5</vt:i4>
      </vt:variant>
      <vt:variant>
        <vt:lpwstr/>
      </vt:variant>
      <vt:variant>
        <vt:lpwstr>_Toc269478807</vt:lpwstr>
      </vt:variant>
      <vt:variant>
        <vt:i4>1900596</vt:i4>
      </vt:variant>
      <vt:variant>
        <vt:i4>152</vt:i4>
      </vt:variant>
      <vt:variant>
        <vt:i4>0</vt:i4>
      </vt:variant>
      <vt:variant>
        <vt:i4>5</vt:i4>
      </vt:variant>
      <vt:variant>
        <vt:lpwstr/>
      </vt:variant>
      <vt:variant>
        <vt:lpwstr>_Toc269478806</vt:lpwstr>
      </vt:variant>
      <vt:variant>
        <vt:i4>1900596</vt:i4>
      </vt:variant>
      <vt:variant>
        <vt:i4>146</vt:i4>
      </vt:variant>
      <vt:variant>
        <vt:i4>0</vt:i4>
      </vt:variant>
      <vt:variant>
        <vt:i4>5</vt:i4>
      </vt:variant>
      <vt:variant>
        <vt:lpwstr/>
      </vt:variant>
      <vt:variant>
        <vt:lpwstr>_Toc269478805</vt:lpwstr>
      </vt:variant>
      <vt:variant>
        <vt:i4>1900596</vt:i4>
      </vt:variant>
      <vt:variant>
        <vt:i4>140</vt:i4>
      </vt:variant>
      <vt:variant>
        <vt:i4>0</vt:i4>
      </vt:variant>
      <vt:variant>
        <vt:i4>5</vt:i4>
      </vt:variant>
      <vt:variant>
        <vt:lpwstr/>
      </vt:variant>
      <vt:variant>
        <vt:lpwstr>_Toc269478804</vt:lpwstr>
      </vt:variant>
      <vt:variant>
        <vt:i4>1900596</vt:i4>
      </vt:variant>
      <vt:variant>
        <vt:i4>134</vt:i4>
      </vt:variant>
      <vt:variant>
        <vt:i4>0</vt:i4>
      </vt:variant>
      <vt:variant>
        <vt:i4>5</vt:i4>
      </vt:variant>
      <vt:variant>
        <vt:lpwstr/>
      </vt:variant>
      <vt:variant>
        <vt:lpwstr>_Toc269478803</vt:lpwstr>
      </vt:variant>
      <vt:variant>
        <vt:i4>1900596</vt:i4>
      </vt:variant>
      <vt:variant>
        <vt:i4>128</vt:i4>
      </vt:variant>
      <vt:variant>
        <vt:i4>0</vt:i4>
      </vt:variant>
      <vt:variant>
        <vt:i4>5</vt:i4>
      </vt:variant>
      <vt:variant>
        <vt:lpwstr/>
      </vt:variant>
      <vt:variant>
        <vt:lpwstr>_Toc269478802</vt:lpwstr>
      </vt:variant>
      <vt:variant>
        <vt:i4>1900596</vt:i4>
      </vt:variant>
      <vt:variant>
        <vt:i4>122</vt:i4>
      </vt:variant>
      <vt:variant>
        <vt:i4>0</vt:i4>
      </vt:variant>
      <vt:variant>
        <vt:i4>5</vt:i4>
      </vt:variant>
      <vt:variant>
        <vt:lpwstr/>
      </vt:variant>
      <vt:variant>
        <vt:lpwstr>_Toc269478801</vt:lpwstr>
      </vt:variant>
      <vt:variant>
        <vt:i4>1900596</vt:i4>
      </vt:variant>
      <vt:variant>
        <vt:i4>116</vt:i4>
      </vt:variant>
      <vt:variant>
        <vt:i4>0</vt:i4>
      </vt:variant>
      <vt:variant>
        <vt:i4>5</vt:i4>
      </vt:variant>
      <vt:variant>
        <vt:lpwstr/>
      </vt:variant>
      <vt:variant>
        <vt:lpwstr>_Toc269478800</vt:lpwstr>
      </vt:variant>
      <vt:variant>
        <vt:i4>1310779</vt:i4>
      </vt:variant>
      <vt:variant>
        <vt:i4>110</vt:i4>
      </vt:variant>
      <vt:variant>
        <vt:i4>0</vt:i4>
      </vt:variant>
      <vt:variant>
        <vt:i4>5</vt:i4>
      </vt:variant>
      <vt:variant>
        <vt:lpwstr/>
      </vt:variant>
      <vt:variant>
        <vt:lpwstr>_Toc269478799</vt:lpwstr>
      </vt:variant>
      <vt:variant>
        <vt:i4>1310779</vt:i4>
      </vt:variant>
      <vt:variant>
        <vt:i4>104</vt:i4>
      </vt:variant>
      <vt:variant>
        <vt:i4>0</vt:i4>
      </vt:variant>
      <vt:variant>
        <vt:i4>5</vt:i4>
      </vt:variant>
      <vt:variant>
        <vt:lpwstr/>
      </vt:variant>
      <vt:variant>
        <vt:lpwstr>_Toc269478798</vt:lpwstr>
      </vt:variant>
      <vt:variant>
        <vt:i4>1310779</vt:i4>
      </vt:variant>
      <vt:variant>
        <vt:i4>98</vt:i4>
      </vt:variant>
      <vt:variant>
        <vt:i4>0</vt:i4>
      </vt:variant>
      <vt:variant>
        <vt:i4>5</vt:i4>
      </vt:variant>
      <vt:variant>
        <vt:lpwstr/>
      </vt:variant>
      <vt:variant>
        <vt:lpwstr>_Toc269478797</vt:lpwstr>
      </vt:variant>
      <vt:variant>
        <vt:i4>1310779</vt:i4>
      </vt:variant>
      <vt:variant>
        <vt:i4>92</vt:i4>
      </vt:variant>
      <vt:variant>
        <vt:i4>0</vt:i4>
      </vt:variant>
      <vt:variant>
        <vt:i4>5</vt:i4>
      </vt:variant>
      <vt:variant>
        <vt:lpwstr/>
      </vt:variant>
      <vt:variant>
        <vt:lpwstr>_Toc269478796</vt:lpwstr>
      </vt:variant>
      <vt:variant>
        <vt:i4>1310779</vt:i4>
      </vt:variant>
      <vt:variant>
        <vt:i4>86</vt:i4>
      </vt:variant>
      <vt:variant>
        <vt:i4>0</vt:i4>
      </vt:variant>
      <vt:variant>
        <vt:i4>5</vt:i4>
      </vt:variant>
      <vt:variant>
        <vt:lpwstr/>
      </vt:variant>
      <vt:variant>
        <vt:lpwstr>_Toc269478795</vt:lpwstr>
      </vt:variant>
      <vt:variant>
        <vt:i4>1310779</vt:i4>
      </vt:variant>
      <vt:variant>
        <vt:i4>80</vt:i4>
      </vt:variant>
      <vt:variant>
        <vt:i4>0</vt:i4>
      </vt:variant>
      <vt:variant>
        <vt:i4>5</vt:i4>
      </vt:variant>
      <vt:variant>
        <vt:lpwstr/>
      </vt:variant>
      <vt:variant>
        <vt:lpwstr>_Toc269478794</vt:lpwstr>
      </vt:variant>
      <vt:variant>
        <vt:i4>1310779</vt:i4>
      </vt:variant>
      <vt:variant>
        <vt:i4>74</vt:i4>
      </vt:variant>
      <vt:variant>
        <vt:i4>0</vt:i4>
      </vt:variant>
      <vt:variant>
        <vt:i4>5</vt:i4>
      </vt:variant>
      <vt:variant>
        <vt:lpwstr/>
      </vt:variant>
      <vt:variant>
        <vt:lpwstr>_Toc269478793</vt:lpwstr>
      </vt:variant>
      <vt:variant>
        <vt:i4>1310779</vt:i4>
      </vt:variant>
      <vt:variant>
        <vt:i4>68</vt:i4>
      </vt:variant>
      <vt:variant>
        <vt:i4>0</vt:i4>
      </vt:variant>
      <vt:variant>
        <vt:i4>5</vt:i4>
      </vt:variant>
      <vt:variant>
        <vt:lpwstr/>
      </vt:variant>
      <vt:variant>
        <vt:lpwstr>_Toc269478792</vt:lpwstr>
      </vt:variant>
      <vt:variant>
        <vt:i4>1310779</vt:i4>
      </vt:variant>
      <vt:variant>
        <vt:i4>62</vt:i4>
      </vt:variant>
      <vt:variant>
        <vt:i4>0</vt:i4>
      </vt:variant>
      <vt:variant>
        <vt:i4>5</vt:i4>
      </vt:variant>
      <vt:variant>
        <vt:lpwstr/>
      </vt:variant>
      <vt:variant>
        <vt:lpwstr>_Toc269478791</vt:lpwstr>
      </vt:variant>
      <vt:variant>
        <vt:i4>1310779</vt:i4>
      </vt:variant>
      <vt:variant>
        <vt:i4>56</vt:i4>
      </vt:variant>
      <vt:variant>
        <vt:i4>0</vt:i4>
      </vt:variant>
      <vt:variant>
        <vt:i4>5</vt:i4>
      </vt:variant>
      <vt:variant>
        <vt:lpwstr/>
      </vt:variant>
      <vt:variant>
        <vt:lpwstr>_Toc269478790</vt:lpwstr>
      </vt:variant>
      <vt:variant>
        <vt:i4>1376315</vt:i4>
      </vt:variant>
      <vt:variant>
        <vt:i4>50</vt:i4>
      </vt:variant>
      <vt:variant>
        <vt:i4>0</vt:i4>
      </vt:variant>
      <vt:variant>
        <vt:i4>5</vt:i4>
      </vt:variant>
      <vt:variant>
        <vt:lpwstr/>
      </vt:variant>
      <vt:variant>
        <vt:lpwstr>_Toc269478789</vt:lpwstr>
      </vt:variant>
      <vt:variant>
        <vt:i4>1376315</vt:i4>
      </vt:variant>
      <vt:variant>
        <vt:i4>44</vt:i4>
      </vt:variant>
      <vt:variant>
        <vt:i4>0</vt:i4>
      </vt:variant>
      <vt:variant>
        <vt:i4>5</vt:i4>
      </vt:variant>
      <vt:variant>
        <vt:lpwstr/>
      </vt:variant>
      <vt:variant>
        <vt:lpwstr>_Toc269478788</vt:lpwstr>
      </vt:variant>
      <vt:variant>
        <vt:i4>1376315</vt:i4>
      </vt:variant>
      <vt:variant>
        <vt:i4>38</vt:i4>
      </vt:variant>
      <vt:variant>
        <vt:i4>0</vt:i4>
      </vt:variant>
      <vt:variant>
        <vt:i4>5</vt:i4>
      </vt:variant>
      <vt:variant>
        <vt:lpwstr/>
      </vt:variant>
      <vt:variant>
        <vt:lpwstr>_Toc269478787</vt:lpwstr>
      </vt:variant>
      <vt:variant>
        <vt:i4>1376315</vt:i4>
      </vt:variant>
      <vt:variant>
        <vt:i4>32</vt:i4>
      </vt:variant>
      <vt:variant>
        <vt:i4>0</vt:i4>
      </vt:variant>
      <vt:variant>
        <vt:i4>5</vt:i4>
      </vt:variant>
      <vt:variant>
        <vt:lpwstr/>
      </vt:variant>
      <vt:variant>
        <vt:lpwstr>_Toc269478786</vt:lpwstr>
      </vt:variant>
      <vt:variant>
        <vt:i4>1376315</vt:i4>
      </vt:variant>
      <vt:variant>
        <vt:i4>26</vt:i4>
      </vt:variant>
      <vt:variant>
        <vt:i4>0</vt:i4>
      </vt:variant>
      <vt:variant>
        <vt:i4>5</vt:i4>
      </vt:variant>
      <vt:variant>
        <vt:lpwstr/>
      </vt:variant>
      <vt:variant>
        <vt:lpwstr>_Toc269478785</vt:lpwstr>
      </vt:variant>
      <vt:variant>
        <vt:i4>1376315</vt:i4>
      </vt:variant>
      <vt:variant>
        <vt:i4>20</vt:i4>
      </vt:variant>
      <vt:variant>
        <vt:i4>0</vt:i4>
      </vt:variant>
      <vt:variant>
        <vt:i4>5</vt:i4>
      </vt:variant>
      <vt:variant>
        <vt:lpwstr/>
      </vt:variant>
      <vt:variant>
        <vt:lpwstr>_Toc269478784</vt:lpwstr>
      </vt:variant>
      <vt:variant>
        <vt:i4>1376315</vt:i4>
      </vt:variant>
      <vt:variant>
        <vt:i4>14</vt:i4>
      </vt:variant>
      <vt:variant>
        <vt:i4>0</vt:i4>
      </vt:variant>
      <vt:variant>
        <vt:i4>5</vt:i4>
      </vt:variant>
      <vt:variant>
        <vt:lpwstr/>
      </vt:variant>
      <vt:variant>
        <vt:lpwstr>_Toc269478783</vt:lpwstr>
      </vt:variant>
      <vt:variant>
        <vt:i4>1376315</vt:i4>
      </vt:variant>
      <vt:variant>
        <vt:i4>8</vt:i4>
      </vt:variant>
      <vt:variant>
        <vt:i4>0</vt:i4>
      </vt:variant>
      <vt:variant>
        <vt:i4>5</vt:i4>
      </vt:variant>
      <vt:variant>
        <vt:lpwstr/>
      </vt:variant>
      <vt:variant>
        <vt:lpwstr>_Toc269478782</vt:lpwstr>
      </vt:variant>
      <vt:variant>
        <vt:i4>1376315</vt:i4>
      </vt:variant>
      <vt:variant>
        <vt:i4>2</vt:i4>
      </vt:variant>
      <vt:variant>
        <vt:i4>0</vt:i4>
      </vt:variant>
      <vt:variant>
        <vt:i4>5</vt:i4>
      </vt:variant>
      <vt:variant>
        <vt:lpwstr/>
      </vt:variant>
      <vt:variant>
        <vt:lpwstr>_Toc269478781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MAX003A1</dc:title>
  <dc:subject>JavaScript for Developers</dc:subject>
  <dc:creator>Michael T. Smith</dc:creator>
  <cp:keywords/>
  <dc:description>Copyright (c) 2017 MAX Technical Training</dc:description>
  <cp:lastModifiedBy>Mike Smith</cp:lastModifiedBy>
  <cp:revision>63</cp:revision>
  <cp:lastPrinted>2017-03-27T01:12:00Z</cp:lastPrinted>
  <dcterms:created xsi:type="dcterms:W3CDTF">2017-05-08T01:09:00Z</dcterms:created>
  <dcterms:modified xsi:type="dcterms:W3CDTF">2017-09-01T03:02:00Z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3.1.1207</vt:lpwstr>
  </property>
</Properties>
</file>